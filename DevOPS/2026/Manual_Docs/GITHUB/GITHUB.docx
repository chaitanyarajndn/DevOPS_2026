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91D3" w14:textId="77777777" w:rsidR="001E09B1" w:rsidRDefault="001E09B1" w:rsidP="00E8715B"/>
    <w:p w14:paraId="33779390" w14:textId="77777777" w:rsidR="001E09B1" w:rsidRDefault="001E09B1" w:rsidP="00E8715B"/>
    <w:p w14:paraId="6FE1EFE2" w14:textId="77777777" w:rsidR="001E09B1" w:rsidRDefault="001E09B1" w:rsidP="00E8715B"/>
    <w:p w14:paraId="117629FE" w14:textId="77777777" w:rsidR="001E09B1" w:rsidRDefault="001E09B1" w:rsidP="001E09B1">
      <w:pPr>
        <w:pStyle w:val="Title"/>
      </w:pPr>
    </w:p>
    <w:p w14:paraId="0ED11CD7" w14:textId="77777777" w:rsidR="001E09B1" w:rsidRDefault="001E09B1" w:rsidP="001E09B1">
      <w:pPr>
        <w:pStyle w:val="Title"/>
      </w:pPr>
    </w:p>
    <w:p w14:paraId="0C4B8B26" w14:textId="77777777" w:rsidR="001E09B1" w:rsidRDefault="001E09B1" w:rsidP="001E09B1">
      <w:pPr>
        <w:pStyle w:val="Title"/>
      </w:pPr>
    </w:p>
    <w:p w14:paraId="510C094A" w14:textId="77777777" w:rsidR="001E09B1" w:rsidRDefault="001E09B1" w:rsidP="001E09B1">
      <w:pPr>
        <w:pStyle w:val="Title"/>
      </w:pPr>
    </w:p>
    <w:p w14:paraId="3C704D6E" w14:textId="77777777" w:rsidR="001E09B1" w:rsidRDefault="001E09B1" w:rsidP="001E09B1">
      <w:pPr>
        <w:pStyle w:val="Title"/>
      </w:pPr>
    </w:p>
    <w:p w14:paraId="210F0DC8" w14:textId="77777777" w:rsidR="001E09B1" w:rsidRDefault="001E09B1" w:rsidP="001E09B1">
      <w:pPr>
        <w:pStyle w:val="Title"/>
      </w:pPr>
    </w:p>
    <w:p w14:paraId="17BD6A66" w14:textId="77777777" w:rsidR="001E09B1" w:rsidRDefault="001E09B1" w:rsidP="001E09B1">
      <w:pPr>
        <w:pStyle w:val="Title"/>
      </w:pPr>
    </w:p>
    <w:p w14:paraId="301D9181" w14:textId="77777777" w:rsidR="001E09B1" w:rsidRPr="001E09B1" w:rsidRDefault="001E09B1" w:rsidP="001E09B1">
      <w:pPr>
        <w:pStyle w:val="Title"/>
        <w:rPr>
          <w:sz w:val="72"/>
          <w:szCs w:val="36"/>
        </w:rPr>
      </w:pPr>
    </w:p>
    <w:p w14:paraId="1BEBBAB9" w14:textId="263CC2CB" w:rsidR="001E09B1" w:rsidRPr="001E09B1" w:rsidRDefault="001E09B1" w:rsidP="001E09B1">
      <w:pPr>
        <w:pStyle w:val="Title"/>
        <w:rPr>
          <w:sz w:val="72"/>
          <w:szCs w:val="36"/>
        </w:rPr>
      </w:pPr>
      <w:r w:rsidRPr="001E09B1">
        <w:rPr>
          <w:sz w:val="72"/>
          <w:szCs w:val="36"/>
        </w:rPr>
        <w:t>GIT AND GITHUB</w:t>
      </w:r>
    </w:p>
    <w:p w14:paraId="2772979C" w14:textId="77777777" w:rsidR="001E09B1" w:rsidRPr="001E09B1" w:rsidRDefault="001E09B1" w:rsidP="001E09B1">
      <w:pPr>
        <w:pStyle w:val="Title"/>
        <w:rPr>
          <w:sz w:val="72"/>
          <w:szCs w:val="36"/>
        </w:rPr>
      </w:pPr>
    </w:p>
    <w:p w14:paraId="1B0ED971" w14:textId="77777777" w:rsidR="001E09B1" w:rsidRPr="001E09B1" w:rsidRDefault="001E09B1" w:rsidP="001E09B1">
      <w:pPr>
        <w:pStyle w:val="Title"/>
        <w:rPr>
          <w:sz w:val="72"/>
          <w:szCs w:val="36"/>
        </w:rPr>
      </w:pPr>
    </w:p>
    <w:p w14:paraId="7666E35F" w14:textId="77777777" w:rsidR="001E09B1" w:rsidRPr="001E09B1" w:rsidRDefault="001E09B1" w:rsidP="001E09B1">
      <w:pPr>
        <w:pStyle w:val="Title"/>
        <w:rPr>
          <w:sz w:val="72"/>
          <w:szCs w:val="36"/>
        </w:rPr>
      </w:pPr>
    </w:p>
    <w:p w14:paraId="4623BE5F" w14:textId="77777777" w:rsidR="001E09B1" w:rsidRPr="001E09B1" w:rsidRDefault="001E09B1" w:rsidP="001E09B1">
      <w:pPr>
        <w:pStyle w:val="Title"/>
        <w:rPr>
          <w:sz w:val="72"/>
          <w:szCs w:val="36"/>
        </w:rPr>
      </w:pPr>
    </w:p>
    <w:p w14:paraId="302C9EA3" w14:textId="77777777" w:rsidR="001E09B1" w:rsidRPr="001E09B1" w:rsidRDefault="001E09B1" w:rsidP="001E09B1">
      <w:pPr>
        <w:pStyle w:val="Title"/>
        <w:rPr>
          <w:sz w:val="72"/>
          <w:szCs w:val="36"/>
        </w:rPr>
      </w:pPr>
    </w:p>
    <w:p w14:paraId="2322C2AB" w14:textId="3935F4B2" w:rsidR="001E09B1" w:rsidRDefault="001E09B1" w:rsidP="001E09B1">
      <w:pPr>
        <w:pStyle w:val="Title"/>
        <w:jc w:val="right"/>
      </w:pPr>
      <w:r>
        <w:t>By Chaitanya Raj Nandan</w:t>
      </w:r>
    </w:p>
    <w:sdt>
      <w:sdtPr>
        <w:rPr>
          <w:rFonts w:ascii="Times New Roman" w:hAnsi="Times New Roman"/>
          <w:b w:val="0"/>
          <w:bCs w:val="0"/>
          <w:color w:val="auto"/>
          <w:sz w:val="22"/>
          <w:szCs w:val="20"/>
        </w:rPr>
        <w:id w:val="2095055047"/>
        <w:docPartObj>
          <w:docPartGallery w:val="Table of Contents"/>
          <w:docPartUnique/>
        </w:docPartObj>
      </w:sdtPr>
      <w:sdtEndPr>
        <w:rPr>
          <w:noProof/>
        </w:rPr>
      </w:sdtEndPr>
      <w:sdtContent>
        <w:p w14:paraId="4EFF0C0B" w14:textId="23C62233" w:rsidR="00D229FA" w:rsidRDefault="00D229FA">
          <w:pPr>
            <w:pStyle w:val="TOCHeading"/>
          </w:pPr>
          <w:r>
            <w:t>Contents</w:t>
          </w:r>
        </w:p>
        <w:p w14:paraId="3CFC8ED5" w14:textId="37C7DC36" w:rsidR="00280C93" w:rsidRDefault="00D229FA">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1227737" w:history="1">
            <w:r w:rsidR="00280C93" w:rsidRPr="00C577DA">
              <w:rPr>
                <w:rStyle w:val="Hyperlink"/>
                <w:noProof/>
                <w:lang w:val="en-IN" w:eastAsia="en-IN"/>
              </w:rPr>
              <w:t>1</w:t>
            </w:r>
            <w:r w:rsidR="00280C93">
              <w:rPr>
                <w:rFonts w:asciiTheme="minorHAnsi" w:eastAsiaTheme="minorEastAsia" w:hAnsiTheme="minorHAnsi" w:cstheme="minorBidi"/>
                <w:noProof/>
                <w:kern w:val="2"/>
                <w:sz w:val="24"/>
                <w:szCs w:val="24"/>
                <w:lang w:val="en-IN" w:eastAsia="en-IN"/>
                <w14:ligatures w14:val="standardContextual"/>
              </w:rPr>
              <w:tab/>
            </w:r>
            <w:r w:rsidR="00280C93" w:rsidRPr="00C577DA">
              <w:rPr>
                <w:rStyle w:val="Hyperlink"/>
                <w:noProof/>
                <w:lang w:val="en-IN" w:eastAsia="en-IN"/>
              </w:rPr>
              <w:t>GitHub Overview</w:t>
            </w:r>
            <w:r w:rsidR="00280C93">
              <w:rPr>
                <w:noProof/>
                <w:webHidden/>
              </w:rPr>
              <w:tab/>
            </w:r>
            <w:r w:rsidR="00280C93">
              <w:rPr>
                <w:noProof/>
                <w:webHidden/>
              </w:rPr>
              <w:fldChar w:fldCharType="begin"/>
            </w:r>
            <w:r w:rsidR="00280C93">
              <w:rPr>
                <w:noProof/>
                <w:webHidden/>
              </w:rPr>
              <w:instrText xml:space="preserve"> PAGEREF _Toc231227737 \h </w:instrText>
            </w:r>
            <w:r w:rsidR="00280C93">
              <w:rPr>
                <w:noProof/>
                <w:webHidden/>
              </w:rPr>
            </w:r>
            <w:r w:rsidR="00280C93">
              <w:rPr>
                <w:noProof/>
                <w:webHidden/>
              </w:rPr>
              <w:fldChar w:fldCharType="separate"/>
            </w:r>
            <w:r w:rsidR="00280C93">
              <w:rPr>
                <w:noProof/>
                <w:webHidden/>
              </w:rPr>
              <w:t>3</w:t>
            </w:r>
            <w:r w:rsidR="00280C93">
              <w:rPr>
                <w:noProof/>
                <w:webHidden/>
              </w:rPr>
              <w:fldChar w:fldCharType="end"/>
            </w:r>
          </w:hyperlink>
        </w:p>
        <w:p w14:paraId="400052FA" w14:textId="0B3F1E86"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38" w:history="1">
            <w:r w:rsidRPr="00C577DA">
              <w:rPr>
                <w:rStyle w:val="Hyperlink"/>
                <w:noProof/>
                <w:lang w:val="en-IN" w:eastAsia="en-IN"/>
              </w:rPr>
              <w:t>1.1</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lang w:val="en-IN" w:eastAsia="en-IN"/>
              </w:rPr>
              <w:t>Key Features:</w:t>
            </w:r>
            <w:r>
              <w:rPr>
                <w:noProof/>
                <w:webHidden/>
              </w:rPr>
              <w:tab/>
            </w:r>
            <w:r>
              <w:rPr>
                <w:noProof/>
                <w:webHidden/>
              </w:rPr>
              <w:fldChar w:fldCharType="begin"/>
            </w:r>
            <w:r>
              <w:rPr>
                <w:noProof/>
                <w:webHidden/>
              </w:rPr>
              <w:instrText xml:space="preserve"> PAGEREF _Toc231227738 \h </w:instrText>
            </w:r>
            <w:r>
              <w:rPr>
                <w:noProof/>
                <w:webHidden/>
              </w:rPr>
            </w:r>
            <w:r>
              <w:rPr>
                <w:noProof/>
                <w:webHidden/>
              </w:rPr>
              <w:fldChar w:fldCharType="separate"/>
            </w:r>
            <w:r>
              <w:rPr>
                <w:noProof/>
                <w:webHidden/>
              </w:rPr>
              <w:t>3</w:t>
            </w:r>
            <w:r>
              <w:rPr>
                <w:noProof/>
                <w:webHidden/>
              </w:rPr>
              <w:fldChar w:fldCharType="end"/>
            </w:r>
          </w:hyperlink>
        </w:p>
        <w:p w14:paraId="677C133D" w14:textId="24123E30"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39" w:history="1">
            <w:r w:rsidRPr="00C577DA">
              <w:rPr>
                <w:rStyle w:val="Hyperlink"/>
                <w:noProof/>
                <w:lang w:val="en-IN" w:eastAsia="en-IN"/>
              </w:rPr>
              <w:t>2</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lang w:val="en-IN" w:eastAsia="en-IN"/>
              </w:rPr>
              <w:t>Creating a Repository on GitHub:</w:t>
            </w:r>
            <w:r>
              <w:rPr>
                <w:noProof/>
                <w:webHidden/>
              </w:rPr>
              <w:tab/>
            </w:r>
            <w:r>
              <w:rPr>
                <w:noProof/>
                <w:webHidden/>
              </w:rPr>
              <w:fldChar w:fldCharType="begin"/>
            </w:r>
            <w:r>
              <w:rPr>
                <w:noProof/>
                <w:webHidden/>
              </w:rPr>
              <w:instrText xml:space="preserve"> PAGEREF _Toc231227739 \h </w:instrText>
            </w:r>
            <w:r>
              <w:rPr>
                <w:noProof/>
                <w:webHidden/>
              </w:rPr>
            </w:r>
            <w:r>
              <w:rPr>
                <w:noProof/>
                <w:webHidden/>
              </w:rPr>
              <w:fldChar w:fldCharType="separate"/>
            </w:r>
            <w:r>
              <w:rPr>
                <w:noProof/>
                <w:webHidden/>
              </w:rPr>
              <w:t>4</w:t>
            </w:r>
            <w:r>
              <w:rPr>
                <w:noProof/>
                <w:webHidden/>
              </w:rPr>
              <w:fldChar w:fldCharType="end"/>
            </w:r>
          </w:hyperlink>
        </w:p>
        <w:p w14:paraId="1DFB03DF" w14:textId="733D4EF3"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0" w:history="1">
            <w:r w:rsidRPr="00C577DA">
              <w:rPr>
                <w:rStyle w:val="Hyperlink"/>
                <w:noProof/>
                <w:lang w:val="en-IN" w:eastAsia="en-IN"/>
              </w:rPr>
              <w:t>2.1</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lang w:val="en-IN" w:eastAsia="en-IN"/>
              </w:rPr>
              <w:t>Sign in to GitHub:</w:t>
            </w:r>
            <w:r>
              <w:rPr>
                <w:noProof/>
                <w:webHidden/>
              </w:rPr>
              <w:tab/>
            </w:r>
            <w:r>
              <w:rPr>
                <w:noProof/>
                <w:webHidden/>
              </w:rPr>
              <w:fldChar w:fldCharType="begin"/>
            </w:r>
            <w:r>
              <w:rPr>
                <w:noProof/>
                <w:webHidden/>
              </w:rPr>
              <w:instrText xml:space="preserve"> PAGEREF _Toc231227740 \h </w:instrText>
            </w:r>
            <w:r>
              <w:rPr>
                <w:noProof/>
                <w:webHidden/>
              </w:rPr>
            </w:r>
            <w:r>
              <w:rPr>
                <w:noProof/>
                <w:webHidden/>
              </w:rPr>
              <w:fldChar w:fldCharType="separate"/>
            </w:r>
            <w:r>
              <w:rPr>
                <w:noProof/>
                <w:webHidden/>
              </w:rPr>
              <w:t>4</w:t>
            </w:r>
            <w:r>
              <w:rPr>
                <w:noProof/>
                <w:webHidden/>
              </w:rPr>
              <w:fldChar w:fldCharType="end"/>
            </w:r>
          </w:hyperlink>
        </w:p>
        <w:p w14:paraId="41D04D64" w14:textId="4136840D"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1" w:history="1">
            <w:r w:rsidRPr="00C577DA">
              <w:rPr>
                <w:rStyle w:val="Hyperlink"/>
                <w:noProof/>
                <w:lang w:val="en-IN" w:eastAsia="en-IN"/>
              </w:rPr>
              <w:t>2.2</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bCs/>
                <w:noProof/>
                <w:lang w:val="en-IN" w:eastAsia="en-IN"/>
              </w:rPr>
              <w:t>Create a New Repository:</w:t>
            </w:r>
            <w:r>
              <w:rPr>
                <w:noProof/>
                <w:webHidden/>
              </w:rPr>
              <w:tab/>
            </w:r>
            <w:r>
              <w:rPr>
                <w:noProof/>
                <w:webHidden/>
              </w:rPr>
              <w:fldChar w:fldCharType="begin"/>
            </w:r>
            <w:r>
              <w:rPr>
                <w:noProof/>
                <w:webHidden/>
              </w:rPr>
              <w:instrText xml:space="preserve"> PAGEREF _Toc231227741 \h </w:instrText>
            </w:r>
            <w:r>
              <w:rPr>
                <w:noProof/>
                <w:webHidden/>
              </w:rPr>
            </w:r>
            <w:r>
              <w:rPr>
                <w:noProof/>
                <w:webHidden/>
              </w:rPr>
              <w:fldChar w:fldCharType="separate"/>
            </w:r>
            <w:r>
              <w:rPr>
                <w:noProof/>
                <w:webHidden/>
              </w:rPr>
              <w:t>4</w:t>
            </w:r>
            <w:r>
              <w:rPr>
                <w:noProof/>
                <w:webHidden/>
              </w:rPr>
              <w:fldChar w:fldCharType="end"/>
            </w:r>
          </w:hyperlink>
        </w:p>
        <w:p w14:paraId="6F35C4D3" w14:textId="1211BA38"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2" w:history="1">
            <w:r w:rsidRPr="00C577DA">
              <w:rPr>
                <w:rStyle w:val="Hyperlink"/>
                <w:noProof/>
                <w:lang w:val="en-IN" w:eastAsia="en-IN"/>
              </w:rPr>
              <w:t>2.3</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bCs/>
                <w:noProof/>
                <w:lang w:val="en-IN" w:eastAsia="en-IN"/>
              </w:rPr>
              <w:t>Fill-up Repository Details:</w:t>
            </w:r>
            <w:r>
              <w:rPr>
                <w:noProof/>
                <w:webHidden/>
              </w:rPr>
              <w:tab/>
            </w:r>
            <w:r>
              <w:rPr>
                <w:noProof/>
                <w:webHidden/>
              </w:rPr>
              <w:fldChar w:fldCharType="begin"/>
            </w:r>
            <w:r>
              <w:rPr>
                <w:noProof/>
                <w:webHidden/>
              </w:rPr>
              <w:instrText xml:space="preserve"> PAGEREF _Toc231227742 \h </w:instrText>
            </w:r>
            <w:r>
              <w:rPr>
                <w:noProof/>
                <w:webHidden/>
              </w:rPr>
            </w:r>
            <w:r>
              <w:rPr>
                <w:noProof/>
                <w:webHidden/>
              </w:rPr>
              <w:fldChar w:fldCharType="separate"/>
            </w:r>
            <w:r>
              <w:rPr>
                <w:noProof/>
                <w:webHidden/>
              </w:rPr>
              <w:t>4</w:t>
            </w:r>
            <w:r>
              <w:rPr>
                <w:noProof/>
                <w:webHidden/>
              </w:rPr>
              <w:fldChar w:fldCharType="end"/>
            </w:r>
          </w:hyperlink>
        </w:p>
        <w:p w14:paraId="7CCCC823" w14:textId="20B600DE"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3" w:history="1">
            <w:r w:rsidRPr="00C577DA">
              <w:rPr>
                <w:rStyle w:val="Hyperlink"/>
                <w:noProof/>
                <w:lang w:val="en-IN" w:eastAsia="en-IN"/>
              </w:rPr>
              <w:t>2.4</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bCs/>
                <w:noProof/>
                <w:lang w:val="en-IN" w:eastAsia="en-IN"/>
              </w:rPr>
              <w:t>Click Create Repository:</w:t>
            </w:r>
            <w:r>
              <w:rPr>
                <w:noProof/>
                <w:webHidden/>
              </w:rPr>
              <w:tab/>
            </w:r>
            <w:r>
              <w:rPr>
                <w:noProof/>
                <w:webHidden/>
              </w:rPr>
              <w:fldChar w:fldCharType="begin"/>
            </w:r>
            <w:r>
              <w:rPr>
                <w:noProof/>
                <w:webHidden/>
              </w:rPr>
              <w:instrText xml:space="preserve"> PAGEREF _Toc231227743 \h </w:instrText>
            </w:r>
            <w:r>
              <w:rPr>
                <w:noProof/>
                <w:webHidden/>
              </w:rPr>
            </w:r>
            <w:r>
              <w:rPr>
                <w:noProof/>
                <w:webHidden/>
              </w:rPr>
              <w:fldChar w:fldCharType="separate"/>
            </w:r>
            <w:r>
              <w:rPr>
                <w:noProof/>
                <w:webHidden/>
              </w:rPr>
              <w:t>4</w:t>
            </w:r>
            <w:r>
              <w:rPr>
                <w:noProof/>
                <w:webHidden/>
              </w:rPr>
              <w:fldChar w:fldCharType="end"/>
            </w:r>
          </w:hyperlink>
        </w:p>
        <w:p w14:paraId="5726DFB9" w14:textId="5C15C2CD"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4" w:history="1">
            <w:r w:rsidRPr="00C577DA">
              <w:rPr>
                <w:rStyle w:val="Hyperlink"/>
                <w:noProof/>
                <w:lang w:val="en-IN" w:eastAsia="en-IN"/>
              </w:rPr>
              <w:t>2.5</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bCs/>
                <w:noProof/>
                <w:lang w:val="en-IN" w:eastAsia="en-IN"/>
              </w:rPr>
              <w:t>Repository Setup:</w:t>
            </w:r>
            <w:r>
              <w:rPr>
                <w:noProof/>
                <w:webHidden/>
              </w:rPr>
              <w:tab/>
            </w:r>
            <w:r>
              <w:rPr>
                <w:noProof/>
                <w:webHidden/>
              </w:rPr>
              <w:fldChar w:fldCharType="begin"/>
            </w:r>
            <w:r>
              <w:rPr>
                <w:noProof/>
                <w:webHidden/>
              </w:rPr>
              <w:instrText xml:space="preserve"> PAGEREF _Toc231227744 \h </w:instrText>
            </w:r>
            <w:r>
              <w:rPr>
                <w:noProof/>
                <w:webHidden/>
              </w:rPr>
            </w:r>
            <w:r>
              <w:rPr>
                <w:noProof/>
                <w:webHidden/>
              </w:rPr>
              <w:fldChar w:fldCharType="separate"/>
            </w:r>
            <w:r>
              <w:rPr>
                <w:noProof/>
                <w:webHidden/>
              </w:rPr>
              <w:t>5</w:t>
            </w:r>
            <w:r>
              <w:rPr>
                <w:noProof/>
                <w:webHidden/>
              </w:rPr>
              <w:fldChar w:fldCharType="end"/>
            </w:r>
          </w:hyperlink>
        </w:p>
        <w:p w14:paraId="0961A389" w14:textId="1082ECB0"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5" w:history="1">
            <w:r w:rsidRPr="00C577DA">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Delete Repository in GIT HUB / Remote / Central Repository</w:t>
            </w:r>
            <w:r>
              <w:rPr>
                <w:noProof/>
                <w:webHidden/>
              </w:rPr>
              <w:tab/>
            </w:r>
            <w:r>
              <w:rPr>
                <w:noProof/>
                <w:webHidden/>
              </w:rPr>
              <w:fldChar w:fldCharType="begin"/>
            </w:r>
            <w:r>
              <w:rPr>
                <w:noProof/>
                <w:webHidden/>
              </w:rPr>
              <w:instrText xml:space="preserve"> PAGEREF _Toc231227745 \h </w:instrText>
            </w:r>
            <w:r>
              <w:rPr>
                <w:noProof/>
                <w:webHidden/>
              </w:rPr>
            </w:r>
            <w:r>
              <w:rPr>
                <w:noProof/>
                <w:webHidden/>
              </w:rPr>
              <w:fldChar w:fldCharType="separate"/>
            </w:r>
            <w:r>
              <w:rPr>
                <w:noProof/>
                <w:webHidden/>
              </w:rPr>
              <w:t>6</w:t>
            </w:r>
            <w:r>
              <w:rPr>
                <w:noProof/>
                <w:webHidden/>
              </w:rPr>
              <w:fldChar w:fldCharType="end"/>
            </w:r>
          </w:hyperlink>
        </w:p>
        <w:p w14:paraId="01CB84C2" w14:textId="79DCD385"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6" w:history="1">
            <w:r w:rsidRPr="00C577DA">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Connect/ADD Git-Hub Repository with Local Repository</w:t>
            </w:r>
            <w:r>
              <w:rPr>
                <w:noProof/>
                <w:webHidden/>
              </w:rPr>
              <w:tab/>
            </w:r>
            <w:r>
              <w:rPr>
                <w:noProof/>
                <w:webHidden/>
              </w:rPr>
              <w:fldChar w:fldCharType="begin"/>
            </w:r>
            <w:r>
              <w:rPr>
                <w:noProof/>
                <w:webHidden/>
              </w:rPr>
              <w:instrText xml:space="preserve"> PAGEREF _Toc231227746 \h </w:instrText>
            </w:r>
            <w:r>
              <w:rPr>
                <w:noProof/>
                <w:webHidden/>
              </w:rPr>
            </w:r>
            <w:r>
              <w:rPr>
                <w:noProof/>
                <w:webHidden/>
              </w:rPr>
              <w:fldChar w:fldCharType="separate"/>
            </w:r>
            <w:r>
              <w:rPr>
                <w:noProof/>
                <w:webHidden/>
              </w:rPr>
              <w:t>8</w:t>
            </w:r>
            <w:r>
              <w:rPr>
                <w:noProof/>
                <w:webHidden/>
              </w:rPr>
              <w:fldChar w:fldCharType="end"/>
            </w:r>
          </w:hyperlink>
        </w:p>
        <w:p w14:paraId="77B0AC9D" w14:textId="7A9FB790"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7" w:history="1">
            <w:r w:rsidRPr="00C577DA">
              <w:rPr>
                <w:rStyle w:val="Hyperlink"/>
                <w:noProof/>
              </w:rPr>
              <w:t>4.1</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To add/connect remote repository link to local repository via HTTP link.</w:t>
            </w:r>
            <w:r>
              <w:rPr>
                <w:noProof/>
                <w:webHidden/>
              </w:rPr>
              <w:tab/>
            </w:r>
            <w:r>
              <w:rPr>
                <w:noProof/>
                <w:webHidden/>
              </w:rPr>
              <w:fldChar w:fldCharType="begin"/>
            </w:r>
            <w:r>
              <w:rPr>
                <w:noProof/>
                <w:webHidden/>
              </w:rPr>
              <w:instrText xml:space="preserve"> PAGEREF _Toc231227747 \h </w:instrText>
            </w:r>
            <w:r>
              <w:rPr>
                <w:noProof/>
                <w:webHidden/>
              </w:rPr>
            </w:r>
            <w:r>
              <w:rPr>
                <w:noProof/>
                <w:webHidden/>
              </w:rPr>
              <w:fldChar w:fldCharType="separate"/>
            </w:r>
            <w:r>
              <w:rPr>
                <w:noProof/>
                <w:webHidden/>
              </w:rPr>
              <w:t>10</w:t>
            </w:r>
            <w:r>
              <w:rPr>
                <w:noProof/>
                <w:webHidden/>
              </w:rPr>
              <w:fldChar w:fldCharType="end"/>
            </w:r>
          </w:hyperlink>
        </w:p>
        <w:p w14:paraId="4FDAEE56" w14:textId="525DF5CE"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8" w:history="1">
            <w:r w:rsidRPr="00C577DA">
              <w:rPr>
                <w:rStyle w:val="Hyperlink"/>
                <w:noProof/>
              </w:rPr>
              <w:t>4.2</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To add/connect remote repository link to local repository via PAT (Private Access Token) Key.</w:t>
            </w:r>
            <w:r>
              <w:rPr>
                <w:noProof/>
                <w:webHidden/>
              </w:rPr>
              <w:tab/>
            </w:r>
            <w:r>
              <w:rPr>
                <w:noProof/>
                <w:webHidden/>
              </w:rPr>
              <w:fldChar w:fldCharType="begin"/>
            </w:r>
            <w:r>
              <w:rPr>
                <w:noProof/>
                <w:webHidden/>
              </w:rPr>
              <w:instrText xml:space="preserve"> PAGEREF _Toc231227748 \h </w:instrText>
            </w:r>
            <w:r>
              <w:rPr>
                <w:noProof/>
                <w:webHidden/>
              </w:rPr>
            </w:r>
            <w:r>
              <w:rPr>
                <w:noProof/>
                <w:webHidden/>
              </w:rPr>
              <w:fldChar w:fldCharType="separate"/>
            </w:r>
            <w:r>
              <w:rPr>
                <w:noProof/>
                <w:webHidden/>
              </w:rPr>
              <w:t>11</w:t>
            </w:r>
            <w:r>
              <w:rPr>
                <w:noProof/>
                <w:webHidden/>
              </w:rPr>
              <w:fldChar w:fldCharType="end"/>
            </w:r>
          </w:hyperlink>
        </w:p>
        <w:p w14:paraId="1CF627FF" w14:textId="4F886AC8" w:rsidR="00280C93" w:rsidRDefault="00280C93">
          <w:pPr>
            <w:pStyle w:val="TOC2"/>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49" w:history="1">
            <w:r w:rsidRPr="00C577DA">
              <w:rPr>
                <w:rStyle w:val="Hyperlink"/>
                <w:noProof/>
              </w:rPr>
              <w:t>4.3</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 xml:space="preserve">To add/connect remote repository link to local repository via </w:t>
            </w:r>
            <w:r w:rsidRPr="00C577DA">
              <w:rPr>
                <w:rStyle w:val="Hyperlink"/>
                <w:bCs/>
                <w:noProof/>
              </w:rPr>
              <w:t>SSH</w:t>
            </w:r>
            <w:r w:rsidRPr="00C577DA">
              <w:rPr>
                <w:rStyle w:val="Hyperlink"/>
                <w:noProof/>
              </w:rPr>
              <w:t xml:space="preserve"> Key.</w:t>
            </w:r>
            <w:r>
              <w:rPr>
                <w:noProof/>
                <w:webHidden/>
              </w:rPr>
              <w:tab/>
            </w:r>
            <w:r>
              <w:rPr>
                <w:noProof/>
                <w:webHidden/>
              </w:rPr>
              <w:fldChar w:fldCharType="begin"/>
            </w:r>
            <w:r>
              <w:rPr>
                <w:noProof/>
                <w:webHidden/>
              </w:rPr>
              <w:instrText xml:space="preserve"> PAGEREF _Toc231227749 \h </w:instrText>
            </w:r>
            <w:r>
              <w:rPr>
                <w:noProof/>
                <w:webHidden/>
              </w:rPr>
            </w:r>
            <w:r>
              <w:rPr>
                <w:noProof/>
                <w:webHidden/>
              </w:rPr>
              <w:fldChar w:fldCharType="separate"/>
            </w:r>
            <w:r>
              <w:rPr>
                <w:noProof/>
                <w:webHidden/>
              </w:rPr>
              <w:t>15</w:t>
            </w:r>
            <w:r>
              <w:rPr>
                <w:noProof/>
                <w:webHidden/>
              </w:rPr>
              <w:fldChar w:fldCharType="end"/>
            </w:r>
          </w:hyperlink>
        </w:p>
        <w:p w14:paraId="2A691171" w14:textId="141793B9"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0" w:history="1">
            <w:r w:rsidRPr="00C577DA">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Clone GIT-HUB directory on Local (CLI) from Remote (GIT HUB GUI)</w:t>
            </w:r>
            <w:r>
              <w:rPr>
                <w:noProof/>
                <w:webHidden/>
              </w:rPr>
              <w:tab/>
            </w:r>
            <w:r>
              <w:rPr>
                <w:noProof/>
                <w:webHidden/>
              </w:rPr>
              <w:fldChar w:fldCharType="begin"/>
            </w:r>
            <w:r>
              <w:rPr>
                <w:noProof/>
                <w:webHidden/>
              </w:rPr>
              <w:instrText xml:space="preserve"> PAGEREF _Toc231227750 \h </w:instrText>
            </w:r>
            <w:r>
              <w:rPr>
                <w:noProof/>
                <w:webHidden/>
              </w:rPr>
            </w:r>
            <w:r>
              <w:rPr>
                <w:noProof/>
                <w:webHidden/>
              </w:rPr>
              <w:fldChar w:fldCharType="separate"/>
            </w:r>
            <w:r>
              <w:rPr>
                <w:noProof/>
                <w:webHidden/>
              </w:rPr>
              <w:t>19</w:t>
            </w:r>
            <w:r>
              <w:rPr>
                <w:noProof/>
                <w:webHidden/>
              </w:rPr>
              <w:fldChar w:fldCharType="end"/>
            </w:r>
          </w:hyperlink>
        </w:p>
        <w:p w14:paraId="1BCEF18C" w14:textId="576889E5"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1" w:history="1">
            <w:r w:rsidRPr="00C577DA">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Branching in GIT</w:t>
            </w:r>
            <w:r>
              <w:rPr>
                <w:noProof/>
                <w:webHidden/>
              </w:rPr>
              <w:tab/>
            </w:r>
            <w:r>
              <w:rPr>
                <w:noProof/>
                <w:webHidden/>
              </w:rPr>
              <w:fldChar w:fldCharType="begin"/>
            </w:r>
            <w:r>
              <w:rPr>
                <w:noProof/>
                <w:webHidden/>
              </w:rPr>
              <w:instrText xml:space="preserve"> PAGEREF _Toc231227751 \h </w:instrText>
            </w:r>
            <w:r>
              <w:rPr>
                <w:noProof/>
                <w:webHidden/>
              </w:rPr>
            </w:r>
            <w:r>
              <w:rPr>
                <w:noProof/>
                <w:webHidden/>
              </w:rPr>
              <w:fldChar w:fldCharType="separate"/>
            </w:r>
            <w:r>
              <w:rPr>
                <w:noProof/>
                <w:webHidden/>
              </w:rPr>
              <w:t>21</w:t>
            </w:r>
            <w:r>
              <w:rPr>
                <w:noProof/>
                <w:webHidden/>
              </w:rPr>
              <w:fldChar w:fldCharType="end"/>
            </w:r>
          </w:hyperlink>
        </w:p>
        <w:p w14:paraId="6D154500" w14:textId="0382D549"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2" w:history="1">
            <w:r w:rsidRPr="00C577DA">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Add / Commit / Restore in LOCAL Repository.</w:t>
            </w:r>
            <w:r>
              <w:rPr>
                <w:noProof/>
                <w:webHidden/>
              </w:rPr>
              <w:tab/>
            </w:r>
            <w:r>
              <w:rPr>
                <w:noProof/>
                <w:webHidden/>
              </w:rPr>
              <w:fldChar w:fldCharType="begin"/>
            </w:r>
            <w:r>
              <w:rPr>
                <w:noProof/>
                <w:webHidden/>
              </w:rPr>
              <w:instrText xml:space="preserve"> PAGEREF _Toc231227752 \h </w:instrText>
            </w:r>
            <w:r>
              <w:rPr>
                <w:noProof/>
                <w:webHidden/>
              </w:rPr>
            </w:r>
            <w:r>
              <w:rPr>
                <w:noProof/>
                <w:webHidden/>
              </w:rPr>
              <w:fldChar w:fldCharType="separate"/>
            </w:r>
            <w:r>
              <w:rPr>
                <w:noProof/>
                <w:webHidden/>
              </w:rPr>
              <w:t>23</w:t>
            </w:r>
            <w:r>
              <w:rPr>
                <w:noProof/>
                <w:webHidden/>
              </w:rPr>
              <w:fldChar w:fldCharType="end"/>
            </w:r>
          </w:hyperlink>
        </w:p>
        <w:p w14:paraId="6404F33B" w14:textId="38E9FCD4"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3" w:history="1">
            <w:r w:rsidRPr="00C577DA">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LOG</w:t>
            </w:r>
            <w:r>
              <w:rPr>
                <w:noProof/>
                <w:webHidden/>
              </w:rPr>
              <w:tab/>
            </w:r>
            <w:r>
              <w:rPr>
                <w:noProof/>
                <w:webHidden/>
              </w:rPr>
              <w:fldChar w:fldCharType="begin"/>
            </w:r>
            <w:r>
              <w:rPr>
                <w:noProof/>
                <w:webHidden/>
              </w:rPr>
              <w:instrText xml:space="preserve"> PAGEREF _Toc231227753 \h </w:instrText>
            </w:r>
            <w:r>
              <w:rPr>
                <w:noProof/>
                <w:webHidden/>
              </w:rPr>
            </w:r>
            <w:r>
              <w:rPr>
                <w:noProof/>
                <w:webHidden/>
              </w:rPr>
              <w:fldChar w:fldCharType="separate"/>
            </w:r>
            <w:r>
              <w:rPr>
                <w:noProof/>
                <w:webHidden/>
              </w:rPr>
              <w:t>25</w:t>
            </w:r>
            <w:r>
              <w:rPr>
                <w:noProof/>
                <w:webHidden/>
              </w:rPr>
              <w:fldChar w:fldCharType="end"/>
            </w:r>
          </w:hyperlink>
        </w:p>
        <w:p w14:paraId="2CF3FD5F" w14:textId="09414BC6"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4" w:history="1">
            <w:r w:rsidRPr="00C577DA">
              <w:rPr>
                <w:rStyle w:val="Hyperlink"/>
                <w:noProof/>
              </w:rPr>
              <w:t>9</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Restore to undo git add.</w:t>
            </w:r>
            <w:r>
              <w:rPr>
                <w:noProof/>
                <w:webHidden/>
              </w:rPr>
              <w:tab/>
            </w:r>
            <w:r>
              <w:rPr>
                <w:noProof/>
                <w:webHidden/>
              </w:rPr>
              <w:fldChar w:fldCharType="begin"/>
            </w:r>
            <w:r>
              <w:rPr>
                <w:noProof/>
                <w:webHidden/>
              </w:rPr>
              <w:instrText xml:space="preserve"> PAGEREF _Toc231227754 \h </w:instrText>
            </w:r>
            <w:r>
              <w:rPr>
                <w:noProof/>
                <w:webHidden/>
              </w:rPr>
            </w:r>
            <w:r>
              <w:rPr>
                <w:noProof/>
                <w:webHidden/>
              </w:rPr>
              <w:fldChar w:fldCharType="separate"/>
            </w:r>
            <w:r>
              <w:rPr>
                <w:noProof/>
                <w:webHidden/>
              </w:rPr>
              <w:t>26</w:t>
            </w:r>
            <w:r>
              <w:rPr>
                <w:noProof/>
                <w:webHidden/>
              </w:rPr>
              <w:fldChar w:fldCharType="end"/>
            </w:r>
          </w:hyperlink>
        </w:p>
        <w:p w14:paraId="274BDE4F" w14:textId="313DCD74"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5" w:history="1">
            <w:r w:rsidRPr="00C577DA">
              <w:rPr>
                <w:rStyle w:val="Hyperlink"/>
                <w:noProof/>
              </w:rPr>
              <w:t>10</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diff to check the changes done in commit/ staging</w:t>
            </w:r>
            <w:r>
              <w:rPr>
                <w:noProof/>
                <w:webHidden/>
              </w:rPr>
              <w:tab/>
            </w:r>
            <w:r>
              <w:rPr>
                <w:noProof/>
                <w:webHidden/>
              </w:rPr>
              <w:fldChar w:fldCharType="begin"/>
            </w:r>
            <w:r>
              <w:rPr>
                <w:noProof/>
                <w:webHidden/>
              </w:rPr>
              <w:instrText xml:space="preserve"> PAGEREF _Toc231227755 \h </w:instrText>
            </w:r>
            <w:r>
              <w:rPr>
                <w:noProof/>
                <w:webHidden/>
              </w:rPr>
            </w:r>
            <w:r>
              <w:rPr>
                <w:noProof/>
                <w:webHidden/>
              </w:rPr>
              <w:fldChar w:fldCharType="separate"/>
            </w:r>
            <w:r>
              <w:rPr>
                <w:noProof/>
                <w:webHidden/>
              </w:rPr>
              <w:t>27</w:t>
            </w:r>
            <w:r>
              <w:rPr>
                <w:noProof/>
                <w:webHidden/>
              </w:rPr>
              <w:fldChar w:fldCharType="end"/>
            </w:r>
          </w:hyperlink>
        </w:p>
        <w:p w14:paraId="249C4A67" w14:textId="2EBD93A2"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6" w:history="1">
            <w:r w:rsidRPr="00C577DA">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UNDO commit changes using git Revert and Reset</w:t>
            </w:r>
            <w:r>
              <w:rPr>
                <w:noProof/>
                <w:webHidden/>
              </w:rPr>
              <w:tab/>
            </w:r>
            <w:r>
              <w:rPr>
                <w:noProof/>
                <w:webHidden/>
              </w:rPr>
              <w:fldChar w:fldCharType="begin"/>
            </w:r>
            <w:r>
              <w:rPr>
                <w:noProof/>
                <w:webHidden/>
              </w:rPr>
              <w:instrText xml:space="preserve"> PAGEREF _Toc231227756 \h </w:instrText>
            </w:r>
            <w:r>
              <w:rPr>
                <w:noProof/>
                <w:webHidden/>
              </w:rPr>
            </w:r>
            <w:r>
              <w:rPr>
                <w:noProof/>
                <w:webHidden/>
              </w:rPr>
              <w:fldChar w:fldCharType="separate"/>
            </w:r>
            <w:r>
              <w:rPr>
                <w:noProof/>
                <w:webHidden/>
              </w:rPr>
              <w:t>29</w:t>
            </w:r>
            <w:r>
              <w:rPr>
                <w:noProof/>
                <w:webHidden/>
              </w:rPr>
              <w:fldChar w:fldCharType="end"/>
            </w:r>
          </w:hyperlink>
        </w:p>
        <w:p w14:paraId="1ADF12C2" w14:textId="4DA6FB49"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7" w:history="1">
            <w:r w:rsidRPr="00C577DA">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BRANCHES: LOCAL vs REMOTE (MASTER vs MAIN)</w:t>
            </w:r>
            <w:r>
              <w:rPr>
                <w:noProof/>
                <w:webHidden/>
              </w:rPr>
              <w:tab/>
            </w:r>
            <w:r>
              <w:rPr>
                <w:noProof/>
                <w:webHidden/>
              </w:rPr>
              <w:fldChar w:fldCharType="begin"/>
            </w:r>
            <w:r>
              <w:rPr>
                <w:noProof/>
                <w:webHidden/>
              </w:rPr>
              <w:instrText xml:space="preserve"> PAGEREF _Toc231227757 \h </w:instrText>
            </w:r>
            <w:r>
              <w:rPr>
                <w:noProof/>
                <w:webHidden/>
              </w:rPr>
            </w:r>
            <w:r>
              <w:rPr>
                <w:noProof/>
                <w:webHidden/>
              </w:rPr>
              <w:fldChar w:fldCharType="separate"/>
            </w:r>
            <w:r>
              <w:rPr>
                <w:noProof/>
                <w:webHidden/>
              </w:rPr>
              <w:t>32</w:t>
            </w:r>
            <w:r>
              <w:rPr>
                <w:noProof/>
                <w:webHidden/>
              </w:rPr>
              <w:fldChar w:fldCharType="end"/>
            </w:r>
          </w:hyperlink>
        </w:p>
        <w:p w14:paraId="7ADF5EEF" w14:textId="003343F1"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8" w:history="1">
            <w:r w:rsidRPr="00C577DA">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Push file / Directory from Local Repository to Remote Directory.</w:t>
            </w:r>
            <w:r>
              <w:rPr>
                <w:noProof/>
                <w:webHidden/>
              </w:rPr>
              <w:tab/>
            </w:r>
            <w:r>
              <w:rPr>
                <w:noProof/>
                <w:webHidden/>
              </w:rPr>
              <w:fldChar w:fldCharType="begin"/>
            </w:r>
            <w:r>
              <w:rPr>
                <w:noProof/>
                <w:webHidden/>
              </w:rPr>
              <w:instrText xml:space="preserve"> PAGEREF _Toc231227758 \h </w:instrText>
            </w:r>
            <w:r>
              <w:rPr>
                <w:noProof/>
                <w:webHidden/>
              </w:rPr>
            </w:r>
            <w:r>
              <w:rPr>
                <w:noProof/>
                <w:webHidden/>
              </w:rPr>
              <w:fldChar w:fldCharType="separate"/>
            </w:r>
            <w:r>
              <w:rPr>
                <w:noProof/>
                <w:webHidden/>
              </w:rPr>
              <w:t>36</w:t>
            </w:r>
            <w:r>
              <w:rPr>
                <w:noProof/>
                <w:webHidden/>
              </w:rPr>
              <w:fldChar w:fldCharType="end"/>
            </w:r>
          </w:hyperlink>
        </w:p>
        <w:p w14:paraId="6649FB72" w14:textId="37E56D76"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59" w:history="1">
            <w:r w:rsidRPr="00C577DA">
              <w:rPr>
                <w:rStyle w:val="Hyperlink"/>
                <w:noProof/>
              </w:rPr>
              <w:t>14</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pull file from REMOTE to LOCAL Repository.</w:t>
            </w:r>
            <w:r>
              <w:rPr>
                <w:noProof/>
                <w:webHidden/>
              </w:rPr>
              <w:tab/>
            </w:r>
            <w:r>
              <w:rPr>
                <w:noProof/>
                <w:webHidden/>
              </w:rPr>
              <w:fldChar w:fldCharType="begin"/>
            </w:r>
            <w:r>
              <w:rPr>
                <w:noProof/>
                <w:webHidden/>
              </w:rPr>
              <w:instrText xml:space="preserve"> PAGEREF _Toc231227759 \h </w:instrText>
            </w:r>
            <w:r>
              <w:rPr>
                <w:noProof/>
                <w:webHidden/>
              </w:rPr>
            </w:r>
            <w:r>
              <w:rPr>
                <w:noProof/>
                <w:webHidden/>
              </w:rPr>
              <w:fldChar w:fldCharType="separate"/>
            </w:r>
            <w:r>
              <w:rPr>
                <w:noProof/>
                <w:webHidden/>
              </w:rPr>
              <w:t>40</w:t>
            </w:r>
            <w:r>
              <w:rPr>
                <w:noProof/>
                <w:webHidden/>
              </w:rPr>
              <w:fldChar w:fldCharType="end"/>
            </w:r>
          </w:hyperlink>
        </w:p>
        <w:p w14:paraId="3F4031BC" w14:textId="1178D78E"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0" w:history="1">
            <w:r w:rsidRPr="00C577DA">
              <w:rPr>
                <w:rStyle w:val="Hyperlink"/>
                <w:noProof/>
              </w:rPr>
              <w:t>15</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Merge</w:t>
            </w:r>
            <w:r>
              <w:rPr>
                <w:noProof/>
                <w:webHidden/>
              </w:rPr>
              <w:tab/>
            </w:r>
            <w:r>
              <w:rPr>
                <w:noProof/>
                <w:webHidden/>
              </w:rPr>
              <w:fldChar w:fldCharType="begin"/>
            </w:r>
            <w:r>
              <w:rPr>
                <w:noProof/>
                <w:webHidden/>
              </w:rPr>
              <w:instrText xml:space="preserve"> PAGEREF _Toc231227760 \h </w:instrText>
            </w:r>
            <w:r>
              <w:rPr>
                <w:noProof/>
                <w:webHidden/>
              </w:rPr>
            </w:r>
            <w:r>
              <w:rPr>
                <w:noProof/>
                <w:webHidden/>
              </w:rPr>
              <w:fldChar w:fldCharType="separate"/>
            </w:r>
            <w:r>
              <w:rPr>
                <w:noProof/>
                <w:webHidden/>
              </w:rPr>
              <w:t>42</w:t>
            </w:r>
            <w:r>
              <w:rPr>
                <w:noProof/>
                <w:webHidden/>
              </w:rPr>
              <w:fldChar w:fldCharType="end"/>
            </w:r>
          </w:hyperlink>
        </w:p>
        <w:p w14:paraId="1CC0D3AA" w14:textId="5A1FABA8" w:rsidR="00280C93" w:rsidRDefault="00280C93">
          <w:pPr>
            <w:pStyle w:val="TOC2"/>
            <w:tabs>
              <w:tab w:val="left" w:pos="100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1" w:history="1">
            <w:r w:rsidRPr="00C577DA">
              <w:rPr>
                <w:rStyle w:val="Hyperlink"/>
                <w:noProof/>
              </w:rPr>
              <w:t>15.1</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Basic Usage:</w:t>
            </w:r>
            <w:r>
              <w:rPr>
                <w:noProof/>
                <w:webHidden/>
              </w:rPr>
              <w:tab/>
            </w:r>
            <w:r>
              <w:rPr>
                <w:noProof/>
                <w:webHidden/>
              </w:rPr>
              <w:fldChar w:fldCharType="begin"/>
            </w:r>
            <w:r>
              <w:rPr>
                <w:noProof/>
                <w:webHidden/>
              </w:rPr>
              <w:instrText xml:space="preserve"> PAGEREF _Toc231227761 \h </w:instrText>
            </w:r>
            <w:r>
              <w:rPr>
                <w:noProof/>
                <w:webHidden/>
              </w:rPr>
            </w:r>
            <w:r>
              <w:rPr>
                <w:noProof/>
                <w:webHidden/>
              </w:rPr>
              <w:fldChar w:fldCharType="separate"/>
            </w:r>
            <w:r>
              <w:rPr>
                <w:noProof/>
                <w:webHidden/>
              </w:rPr>
              <w:t>42</w:t>
            </w:r>
            <w:r>
              <w:rPr>
                <w:noProof/>
                <w:webHidden/>
              </w:rPr>
              <w:fldChar w:fldCharType="end"/>
            </w:r>
          </w:hyperlink>
        </w:p>
        <w:p w14:paraId="2C84D67C" w14:textId="54FBF952" w:rsidR="00280C93" w:rsidRDefault="00280C93">
          <w:pPr>
            <w:pStyle w:val="TOC2"/>
            <w:tabs>
              <w:tab w:val="left" w:pos="100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2" w:history="1">
            <w:r w:rsidRPr="00C577DA">
              <w:rPr>
                <w:rStyle w:val="Hyperlink"/>
                <w:noProof/>
              </w:rPr>
              <w:t>15.2</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Merge Strategies</w:t>
            </w:r>
            <w:r>
              <w:rPr>
                <w:noProof/>
                <w:webHidden/>
              </w:rPr>
              <w:tab/>
            </w:r>
            <w:r>
              <w:rPr>
                <w:noProof/>
                <w:webHidden/>
              </w:rPr>
              <w:fldChar w:fldCharType="begin"/>
            </w:r>
            <w:r>
              <w:rPr>
                <w:noProof/>
                <w:webHidden/>
              </w:rPr>
              <w:instrText xml:space="preserve"> PAGEREF _Toc231227762 \h </w:instrText>
            </w:r>
            <w:r>
              <w:rPr>
                <w:noProof/>
                <w:webHidden/>
              </w:rPr>
            </w:r>
            <w:r>
              <w:rPr>
                <w:noProof/>
                <w:webHidden/>
              </w:rPr>
              <w:fldChar w:fldCharType="separate"/>
            </w:r>
            <w:r>
              <w:rPr>
                <w:noProof/>
                <w:webHidden/>
              </w:rPr>
              <w:t>42</w:t>
            </w:r>
            <w:r>
              <w:rPr>
                <w:noProof/>
                <w:webHidden/>
              </w:rPr>
              <w:fldChar w:fldCharType="end"/>
            </w:r>
          </w:hyperlink>
        </w:p>
        <w:p w14:paraId="7F250F96" w14:textId="39E9FEB5" w:rsidR="00280C93" w:rsidRDefault="00280C93">
          <w:pPr>
            <w:pStyle w:val="TOC2"/>
            <w:tabs>
              <w:tab w:val="left" w:pos="100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3" w:history="1">
            <w:r w:rsidRPr="00C577DA">
              <w:rPr>
                <w:rStyle w:val="Hyperlink"/>
                <w:noProof/>
                <w:lang w:val="en-IN" w:eastAsia="en-IN"/>
              </w:rPr>
              <w:t>15.3</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lang w:val="en-IN" w:eastAsia="en-IN"/>
              </w:rPr>
              <w:t>Handling Merge Conflicts</w:t>
            </w:r>
            <w:r>
              <w:rPr>
                <w:noProof/>
                <w:webHidden/>
              </w:rPr>
              <w:tab/>
            </w:r>
            <w:r>
              <w:rPr>
                <w:noProof/>
                <w:webHidden/>
              </w:rPr>
              <w:fldChar w:fldCharType="begin"/>
            </w:r>
            <w:r>
              <w:rPr>
                <w:noProof/>
                <w:webHidden/>
              </w:rPr>
              <w:instrText xml:space="preserve"> PAGEREF _Toc231227763 \h </w:instrText>
            </w:r>
            <w:r>
              <w:rPr>
                <w:noProof/>
                <w:webHidden/>
              </w:rPr>
            </w:r>
            <w:r>
              <w:rPr>
                <w:noProof/>
                <w:webHidden/>
              </w:rPr>
              <w:fldChar w:fldCharType="separate"/>
            </w:r>
            <w:r>
              <w:rPr>
                <w:noProof/>
                <w:webHidden/>
              </w:rPr>
              <w:t>42</w:t>
            </w:r>
            <w:r>
              <w:rPr>
                <w:noProof/>
                <w:webHidden/>
              </w:rPr>
              <w:fldChar w:fldCharType="end"/>
            </w:r>
          </w:hyperlink>
        </w:p>
        <w:p w14:paraId="4BD3E4B4" w14:textId="224242E0" w:rsidR="00280C93" w:rsidRDefault="00280C93">
          <w:pPr>
            <w:pStyle w:val="TOC2"/>
            <w:tabs>
              <w:tab w:val="left" w:pos="100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4" w:history="1">
            <w:r w:rsidRPr="00C577DA">
              <w:rPr>
                <w:rStyle w:val="Hyperlink"/>
                <w:noProof/>
              </w:rPr>
              <w:t>15.4</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PROCESS FLOW OF MERGING BETWEEN Master and Dev Branch</w:t>
            </w:r>
            <w:r>
              <w:rPr>
                <w:noProof/>
                <w:webHidden/>
              </w:rPr>
              <w:tab/>
            </w:r>
            <w:r>
              <w:rPr>
                <w:noProof/>
                <w:webHidden/>
              </w:rPr>
              <w:fldChar w:fldCharType="begin"/>
            </w:r>
            <w:r>
              <w:rPr>
                <w:noProof/>
                <w:webHidden/>
              </w:rPr>
              <w:instrText xml:space="preserve"> PAGEREF _Toc231227764 \h </w:instrText>
            </w:r>
            <w:r>
              <w:rPr>
                <w:noProof/>
                <w:webHidden/>
              </w:rPr>
            </w:r>
            <w:r>
              <w:rPr>
                <w:noProof/>
                <w:webHidden/>
              </w:rPr>
              <w:fldChar w:fldCharType="separate"/>
            </w:r>
            <w:r>
              <w:rPr>
                <w:noProof/>
                <w:webHidden/>
              </w:rPr>
              <w:t>43</w:t>
            </w:r>
            <w:r>
              <w:rPr>
                <w:noProof/>
                <w:webHidden/>
              </w:rPr>
              <w:fldChar w:fldCharType="end"/>
            </w:r>
          </w:hyperlink>
        </w:p>
        <w:p w14:paraId="1AF9A6EF" w14:textId="6C5D4E9E" w:rsidR="00280C93" w:rsidRDefault="00280C93">
          <w:pPr>
            <w:pStyle w:val="TOC2"/>
            <w:tabs>
              <w:tab w:val="left" w:pos="100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5" w:history="1">
            <w:r w:rsidRPr="00C577DA">
              <w:rPr>
                <w:rStyle w:val="Hyperlink"/>
                <w:noProof/>
              </w:rPr>
              <w:t>15.5</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Difference between Standard Merge and Squash Merge:</w:t>
            </w:r>
            <w:r>
              <w:rPr>
                <w:noProof/>
                <w:webHidden/>
              </w:rPr>
              <w:tab/>
            </w:r>
            <w:r>
              <w:rPr>
                <w:noProof/>
                <w:webHidden/>
              </w:rPr>
              <w:fldChar w:fldCharType="begin"/>
            </w:r>
            <w:r>
              <w:rPr>
                <w:noProof/>
                <w:webHidden/>
              </w:rPr>
              <w:instrText xml:space="preserve"> PAGEREF _Toc231227765 \h </w:instrText>
            </w:r>
            <w:r>
              <w:rPr>
                <w:noProof/>
                <w:webHidden/>
              </w:rPr>
            </w:r>
            <w:r>
              <w:rPr>
                <w:noProof/>
                <w:webHidden/>
              </w:rPr>
              <w:fldChar w:fldCharType="separate"/>
            </w:r>
            <w:r>
              <w:rPr>
                <w:noProof/>
                <w:webHidden/>
              </w:rPr>
              <w:t>45</w:t>
            </w:r>
            <w:r>
              <w:rPr>
                <w:noProof/>
                <w:webHidden/>
              </w:rPr>
              <w:fldChar w:fldCharType="end"/>
            </w:r>
          </w:hyperlink>
        </w:p>
        <w:p w14:paraId="7685D49F" w14:textId="10A157DB"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6" w:history="1">
            <w:r w:rsidRPr="00C577DA">
              <w:rPr>
                <w:rStyle w:val="Hyperlink"/>
                <w:noProof/>
              </w:rPr>
              <w:t>16</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Cherrypick</w:t>
            </w:r>
            <w:r>
              <w:rPr>
                <w:noProof/>
                <w:webHidden/>
              </w:rPr>
              <w:tab/>
            </w:r>
            <w:r>
              <w:rPr>
                <w:noProof/>
                <w:webHidden/>
              </w:rPr>
              <w:fldChar w:fldCharType="begin"/>
            </w:r>
            <w:r>
              <w:rPr>
                <w:noProof/>
                <w:webHidden/>
              </w:rPr>
              <w:instrText xml:space="preserve"> PAGEREF _Toc231227766 \h </w:instrText>
            </w:r>
            <w:r>
              <w:rPr>
                <w:noProof/>
                <w:webHidden/>
              </w:rPr>
            </w:r>
            <w:r>
              <w:rPr>
                <w:noProof/>
                <w:webHidden/>
              </w:rPr>
              <w:fldChar w:fldCharType="separate"/>
            </w:r>
            <w:r>
              <w:rPr>
                <w:noProof/>
                <w:webHidden/>
              </w:rPr>
              <w:t>46</w:t>
            </w:r>
            <w:r>
              <w:rPr>
                <w:noProof/>
                <w:webHidden/>
              </w:rPr>
              <w:fldChar w:fldCharType="end"/>
            </w:r>
          </w:hyperlink>
        </w:p>
        <w:p w14:paraId="073AC1A4" w14:textId="4FAE3CEB"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7" w:history="1">
            <w:r w:rsidRPr="00C577DA">
              <w:rPr>
                <w:rStyle w:val="Hyperlink"/>
                <w:noProof/>
              </w:rPr>
              <w:t>17</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Git Merge vs. Git Rebase</w:t>
            </w:r>
            <w:r>
              <w:rPr>
                <w:noProof/>
                <w:webHidden/>
              </w:rPr>
              <w:tab/>
            </w:r>
            <w:r>
              <w:rPr>
                <w:noProof/>
                <w:webHidden/>
              </w:rPr>
              <w:fldChar w:fldCharType="begin"/>
            </w:r>
            <w:r>
              <w:rPr>
                <w:noProof/>
                <w:webHidden/>
              </w:rPr>
              <w:instrText xml:space="preserve"> PAGEREF _Toc231227767 \h </w:instrText>
            </w:r>
            <w:r>
              <w:rPr>
                <w:noProof/>
                <w:webHidden/>
              </w:rPr>
            </w:r>
            <w:r>
              <w:rPr>
                <w:noProof/>
                <w:webHidden/>
              </w:rPr>
              <w:fldChar w:fldCharType="separate"/>
            </w:r>
            <w:r>
              <w:rPr>
                <w:noProof/>
                <w:webHidden/>
              </w:rPr>
              <w:t>47</w:t>
            </w:r>
            <w:r>
              <w:rPr>
                <w:noProof/>
                <w:webHidden/>
              </w:rPr>
              <w:fldChar w:fldCharType="end"/>
            </w:r>
          </w:hyperlink>
        </w:p>
        <w:p w14:paraId="74235703" w14:textId="13B45798" w:rsidR="00280C93" w:rsidRDefault="00280C93">
          <w:pPr>
            <w:pStyle w:val="TOC1"/>
            <w:tabs>
              <w:tab w:val="left" w:pos="720"/>
              <w:tab w:val="right" w:leader="dot" w:pos="10790"/>
            </w:tabs>
            <w:rPr>
              <w:rFonts w:asciiTheme="minorHAnsi" w:eastAsiaTheme="minorEastAsia" w:hAnsiTheme="minorHAnsi" w:cstheme="minorBidi"/>
              <w:noProof/>
              <w:kern w:val="2"/>
              <w:sz w:val="24"/>
              <w:szCs w:val="24"/>
              <w:lang w:val="en-IN" w:eastAsia="en-IN"/>
              <w14:ligatures w14:val="standardContextual"/>
            </w:rPr>
          </w:pPr>
          <w:hyperlink w:anchor="_Toc231227768" w:history="1">
            <w:r w:rsidRPr="00C577DA">
              <w:rPr>
                <w:rStyle w:val="Hyperlink"/>
                <w:noProof/>
              </w:rPr>
              <w:t>18</w:t>
            </w:r>
            <w:r>
              <w:rPr>
                <w:rFonts w:asciiTheme="minorHAnsi" w:eastAsiaTheme="minorEastAsia" w:hAnsiTheme="minorHAnsi" w:cstheme="minorBidi"/>
                <w:noProof/>
                <w:kern w:val="2"/>
                <w:sz w:val="24"/>
                <w:szCs w:val="24"/>
                <w:lang w:val="en-IN" w:eastAsia="en-IN"/>
                <w14:ligatures w14:val="standardContextual"/>
              </w:rPr>
              <w:tab/>
            </w:r>
            <w:r w:rsidRPr="00C577DA">
              <w:rPr>
                <w:rStyle w:val="Hyperlink"/>
                <w:noProof/>
              </w:rPr>
              <w:t>ISSUES : MERGE CONFLICT</w:t>
            </w:r>
            <w:r>
              <w:rPr>
                <w:noProof/>
                <w:webHidden/>
              </w:rPr>
              <w:tab/>
            </w:r>
            <w:r>
              <w:rPr>
                <w:noProof/>
                <w:webHidden/>
              </w:rPr>
              <w:fldChar w:fldCharType="begin"/>
            </w:r>
            <w:r>
              <w:rPr>
                <w:noProof/>
                <w:webHidden/>
              </w:rPr>
              <w:instrText xml:space="preserve"> PAGEREF _Toc231227768 \h </w:instrText>
            </w:r>
            <w:r>
              <w:rPr>
                <w:noProof/>
                <w:webHidden/>
              </w:rPr>
            </w:r>
            <w:r>
              <w:rPr>
                <w:noProof/>
                <w:webHidden/>
              </w:rPr>
              <w:fldChar w:fldCharType="separate"/>
            </w:r>
            <w:r>
              <w:rPr>
                <w:noProof/>
                <w:webHidden/>
              </w:rPr>
              <w:t>49</w:t>
            </w:r>
            <w:r>
              <w:rPr>
                <w:noProof/>
                <w:webHidden/>
              </w:rPr>
              <w:fldChar w:fldCharType="end"/>
            </w:r>
          </w:hyperlink>
        </w:p>
        <w:p w14:paraId="297DF443" w14:textId="0ACE1544" w:rsidR="00D229FA" w:rsidRDefault="00D229FA">
          <w:r>
            <w:rPr>
              <w:b/>
              <w:bCs/>
              <w:noProof/>
            </w:rPr>
            <w:fldChar w:fldCharType="end"/>
          </w:r>
        </w:p>
      </w:sdtContent>
    </w:sdt>
    <w:p w14:paraId="6CB8908A" w14:textId="77777777" w:rsidR="001E09B1" w:rsidRDefault="001E09B1" w:rsidP="00E8715B"/>
    <w:p w14:paraId="5C6BFCD6" w14:textId="77777777" w:rsidR="00D229FA" w:rsidRPr="00D229FA" w:rsidRDefault="00D229FA" w:rsidP="00D229FA"/>
    <w:p w14:paraId="1CAF444E" w14:textId="77777777" w:rsidR="00D229FA" w:rsidRPr="00D229FA" w:rsidRDefault="00D229FA" w:rsidP="00D229FA"/>
    <w:p w14:paraId="38ACD6AF" w14:textId="77777777" w:rsidR="00D229FA" w:rsidRPr="00D229FA" w:rsidRDefault="00D229FA" w:rsidP="00D229FA"/>
    <w:p w14:paraId="0717F51A" w14:textId="77777777" w:rsidR="00D229FA" w:rsidRPr="00D229FA" w:rsidRDefault="00D229FA" w:rsidP="00D229FA"/>
    <w:p w14:paraId="70C5E371" w14:textId="77777777" w:rsidR="00D229FA" w:rsidRPr="00D229FA" w:rsidRDefault="00D229FA" w:rsidP="00D229FA"/>
    <w:p w14:paraId="66136C9E" w14:textId="77777777" w:rsidR="00D229FA" w:rsidRDefault="00D229FA" w:rsidP="00D229FA"/>
    <w:p w14:paraId="784054B4" w14:textId="413D57EA" w:rsidR="00D229FA" w:rsidRPr="00D229FA" w:rsidRDefault="00D229FA" w:rsidP="00D229FA">
      <w:pPr>
        <w:tabs>
          <w:tab w:val="left" w:pos="4690"/>
        </w:tabs>
      </w:pPr>
      <w:r>
        <w:tab/>
      </w:r>
    </w:p>
    <w:p w14:paraId="294EE512" w14:textId="77777777" w:rsidR="00E8715B" w:rsidRPr="00E8715B" w:rsidRDefault="00E8715B" w:rsidP="00E8715B">
      <w:pPr>
        <w:pStyle w:val="Heading1"/>
        <w:rPr>
          <w:lang w:val="en-IN" w:eastAsia="en-IN"/>
        </w:rPr>
      </w:pPr>
      <w:bookmarkStart w:id="0" w:name="_Toc231227737"/>
      <w:r w:rsidRPr="00E8715B">
        <w:rPr>
          <w:lang w:val="en-IN" w:eastAsia="en-IN"/>
        </w:rPr>
        <w:lastRenderedPageBreak/>
        <w:t>GitHub Overview</w:t>
      </w:r>
      <w:bookmarkEnd w:id="0"/>
    </w:p>
    <w:p w14:paraId="7CFADBBD" w14:textId="5055BDC2" w:rsidR="00E8715B" w:rsidRDefault="00E8715B" w:rsidP="00E8715B">
      <w:pPr>
        <w:spacing w:before="100" w:beforeAutospacing="1" w:after="100" w:afterAutospacing="1"/>
        <w:rPr>
          <w:sz w:val="24"/>
          <w:szCs w:val="24"/>
          <w:lang w:val="en-IN" w:eastAsia="en-IN"/>
        </w:rPr>
      </w:pPr>
      <w:r w:rsidRPr="00E8715B">
        <w:rPr>
          <w:sz w:val="24"/>
          <w:szCs w:val="24"/>
          <w:lang w:val="en-IN" w:eastAsia="en-IN"/>
        </w:rPr>
        <w:t>GitHub is a web-based platform used for version control and collaborative software development. It allows multiple people to work on projects together, track changes, and manage code efficiently.</w:t>
      </w:r>
    </w:p>
    <w:p w14:paraId="2BC4F8ED" w14:textId="77777777" w:rsidR="00E8715B" w:rsidRDefault="00E8715B" w:rsidP="00E8715B">
      <w:pPr>
        <w:spacing w:before="100" w:beforeAutospacing="1" w:after="100" w:afterAutospacing="1"/>
        <w:rPr>
          <w:sz w:val="24"/>
          <w:szCs w:val="24"/>
          <w:lang w:val="en-IN" w:eastAsia="en-IN"/>
        </w:rPr>
      </w:pPr>
      <w:r w:rsidRPr="00E8715B">
        <w:rPr>
          <w:sz w:val="24"/>
          <w:szCs w:val="24"/>
          <w:lang w:val="en-IN" w:eastAsia="en-IN"/>
        </w:rPr>
        <w:t xml:space="preserve">GitHub is a </w:t>
      </w:r>
      <w:r w:rsidRPr="00E8715B">
        <w:rPr>
          <w:b/>
          <w:bCs/>
          <w:sz w:val="24"/>
          <w:szCs w:val="24"/>
          <w:lang w:val="en-IN" w:eastAsia="en-IN"/>
        </w:rPr>
        <w:t>Distributed Version Control System (DVCS)</w:t>
      </w:r>
      <w:r w:rsidRPr="00E8715B">
        <w:rPr>
          <w:sz w:val="24"/>
          <w:szCs w:val="24"/>
          <w:lang w:val="en-IN" w:eastAsia="en-IN"/>
        </w:rPr>
        <w:t xml:space="preserve"> that allows developers to manage and collaborate on code projects effectively. </w:t>
      </w:r>
    </w:p>
    <w:p w14:paraId="1D0D2BD2" w14:textId="5BFD9EE1" w:rsidR="00E8715B" w:rsidRPr="00E8715B" w:rsidRDefault="00E8715B" w:rsidP="00E8715B">
      <w:pPr>
        <w:spacing w:before="100" w:beforeAutospacing="1" w:after="100" w:afterAutospacing="1"/>
        <w:rPr>
          <w:sz w:val="24"/>
          <w:szCs w:val="24"/>
          <w:lang w:val="en-IN" w:eastAsia="en-IN"/>
        </w:rPr>
      </w:pPr>
      <w:r w:rsidRPr="00E8715B">
        <w:rPr>
          <w:sz w:val="24"/>
          <w:szCs w:val="24"/>
          <w:lang w:val="en-IN" w:eastAsia="en-IN"/>
        </w:rPr>
        <w:t>Here is a short brief:</w:t>
      </w:r>
    </w:p>
    <w:p w14:paraId="1D56EA03" w14:textId="77777777" w:rsidR="00E8715B" w:rsidRPr="00E8715B" w:rsidRDefault="00E8715B" w:rsidP="00E8715B">
      <w:pPr>
        <w:pStyle w:val="Heading2"/>
        <w:rPr>
          <w:lang w:val="en-IN" w:eastAsia="en-IN"/>
        </w:rPr>
      </w:pPr>
      <w:bookmarkStart w:id="1" w:name="_Toc231227738"/>
      <w:r w:rsidRPr="00E8715B">
        <w:rPr>
          <w:lang w:val="en-IN" w:eastAsia="en-IN"/>
        </w:rPr>
        <w:t>Key Features:</w:t>
      </w:r>
      <w:bookmarkEnd w:id="1"/>
    </w:p>
    <w:p w14:paraId="2A5C3CF3" w14:textId="77777777" w:rsidR="00E8715B" w:rsidRPr="00E8715B" w:rsidRDefault="00E8715B" w:rsidP="00F55C59">
      <w:pPr>
        <w:numPr>
          <w:ilvl w:val="0"/>
          <w:numId w:val="41"/>
        </w:numPr>
        <w:spacing w:before="100" w:beforeAutospacing="1" w:after="100" w:afterAutospacing="1"/>
        <w:rPr>
          <w:sz w:val="24"/>
          <w:szCs w:val="24"/>
          <w:lang w:val="en-IN" w:eastAsia="en-IN"/>
        </w:rPr>
      </w:pPr>
      <w:r w:rsidRPr="00E8715B">
        <w:rPr>
          <w:b/>
          <w:bCs/>
          <w:sz w:val="24"/>
          <w:szCs w:val="24"/>
          <w:lang w:val="en-IN" w:eastAsia="en-IN"/>
        </w:rPr>
        <w:t>Local Repositories</w:t>
      </w:r>
      <w:r w:rsidRPr="00E8715B">
        <w:rPr>
          <w:sz w:val="24"/>
          <w:szCs w:val="24"/>
          <w:lang w:val="en-IN" w:eastAsia="en-IN"/>
        </w:rPr>
        <w:t>: Each user has a complete copy of the repository, enabling offline work and full access to the project's history.</w:t>
      </w:r>
    </w:p>
    <w:p w14:paraId="2F9AF12C" w14:textId="77777777" w:rsidR="00E8715B" w:rsidRPr="00E8715B" w:rsidRDefault="00E8715B" w:rsidP="00F55C59">
      <w:pPr>
        <w:numPr>
          <w:ilvl w:val="0"/>
          <w:numId w:val="41"/>
        </w:numPr>
        <w:spacing w:before="100" w:beforeAutospacing="1" w:after="100" w:afterAutospacing="1"/>
        <w:rPr>
          <w:sz w:val="24"/>
          <w:szCs w:val="24"/>
          <w:lang w:val="en-IN" w:eastAsia="en-IN"/>
        </w:rPr>
      </w:pPr>
      <w:r w:rsidRPr="00E8715B">
        <w:rPr>
          <w:b/>
          <w:bCs/>
          <w:sz w:val="24"/>
          <w:szCs w:val="24"/>
          <w:lang w:val="en-IN" w:eastAsia="en-IN"/>
        </w:rPr>
        <w:t>Branching and Merging</w:t>
      </w:r>
      <w:r w:rsidRPr="00E8715B">
        <w:rPr>
          <w:sz w:val="24"/>
          <w:szCs w:val="24"/>
          <w:lang w:val="en-IN" w:eastAsia="en-IN"/>
        </w:rPr>
        <w:t>: Users can create branches for new features or bug fixes without affecting the main codebase, and then merge their changes back into the project.</w:t>
      </w:r>
    </w:p>
    <w:p w14:paraId="6622F5FB" w14:textId="77777777" w:rsidR="00E8715B" w:rsidRPr="00E8715B" w:rsidRDefault="00E8715B" w:rsidP="00F55C59">
      <w:pPr>
        <w:numPr>
          <w:ilvl w:val="0"/>
          <w:numId w:val="41"/>
        </w:numPr>
        <w:spacing w:before="100" w:beforeAutospacing="1" w:after="100" w:afterAutospacing="1"/>
        <w:rPr>
          <w:sz w:val="24"/>
          <w:szCs w:val="24"/>
          <w:lang w:val="en-IN" w:eastAsia="en-IN"/>
        </w:rPr>
      </w:pPr>
      <w:r w:rsidRPr="00E8715B">
        <w:rPr>
          <w:b/>
          <w:bCs/>
          <w:sz w:val="24"/>
          <w:szCs w:val="24"/>
          <w:lang w:val="en-IN" w:eastAsia="en-IN"/>
        </w:rPr>
        <w:t>Commit History</w:t>
      </w:r>
      <w:r w:rsidRPr="00E8715B">
        <w:rPr>
          <w:sz w:val="24"/>
          <w:szCs w:val="24"/>
          <w:lang w:val="en-IN" w:eastAsia="en-IN"/>
        </w:rPr>
        <w:t>: Every change is recorded with a commit, including details about the author, date, and description of the change.</w:t>
      </w:r>
    </w:p>
    <w:p w14:paraId="66438595" w14:textId="77777777" w:rsidR="00E8715B" w:rsidRPr="00E8715B" w:rsidRDefault="00E8715B" w:rsidP="00F55C59">
      <w:pPr>
        <w:numPr>
          <w:ilvl w:val="0"/>
          <w:numId w:val="41"/>
        </w:numPr>
        <w:spacing w:before="100" w:beforeAutospacing="1" w:after="100" w:afterAutospacing="1"/>
        <w:rPr>
          <w:sz w:val="24"/>
          <w:szCs w:val="24"/>
          <w:lang w:val="en-IN" w:eastAsia="en-IN"/>
        </w:rPr>
      </w:pPr>
      <w:r w:rsidRPr="00E8715B">
        <w:rPr>
          <w:b/>
          <w:bCs/>
          <w:sz w:val="24"/>
          <w:szCs w:val="24"/>
          <w:lang w:val="en-IN" w:eastAsia="en-IN"/>
        </w:rPr>
        <w:t>Collaboration</w:t>
      </w:r>
      <w:r w:rsidRPr="00E8715B">
        <w:rPr>
          <w:sz w:val="24"/>
          <w:szCs w:val="24"/>
          <w:lang w:val="en-IN" w:eastAsia="en-IN"/>
        </w:rPr>
        <w:t>: Multiple developers can work on the same project simultaneously, with tools to push, pull, and merge changes from various contributors.</w:t>
      </w:r>
    </w:p>
    <w:p w14:paraId="47689872" w14:textId="77777777" w:rsidR="00E8715B" w:rsidRPr="00E8715B" w:rsidRDefault="00E8715B" w:rsidP="00F55C59">
      <w:pPr>
        <w:numPr>
          <w:ilvl w:val="0"/>
          <w:numId w:val="41"/>
        </w:numPr>
        <w:spacing w:before="100" w:beforeAutospacing="1" w:after="100" w:afterAutospacing="1"/>
        <w:rPr>
          <w:sz w:val="24"/>
          <w:szCs w:val="24"/>
          <w:lang w:val="en-IN" w:eastAsia="en-IN"/>
        </w:rPr>
      </w:pPr>
      <w:r w:rsidRPr="00E8715B">
        <w:rPr>
          <w:b/>
          <w:bCs/>
          <w:sz w:val="24"/>
          <w:szCs w:val="24"/>
          <w:lang w:val="en-IN" w:eastAsia="en-IN"/>
        </w:rPr>
        <w:t>Conflict Resolution</w:t>
      </w:r>
      <w:r w:rsidRPr="00E8715B">
        <w:rPr>
          <w:sz w:val="24"/>
          <w:szCs w:val="24"/>
          <w:lang w:val="en-IN" w:eastAsia="en-IN"/>
        </w:rPr>
        <w:t>: GitHub provides mechanisms to handle conflicts that arise when changes overlap, ensuring smooth integration of different contributions.</w:t>
      </w:r>
    </w:p>
    <w:p w14:paraId="1497D106" w14:textId="77777777" w:rsidR="00E8715B" w:rsidRDefault="00E8715B" w:rsidP="00E8715B">
      <w:pPr>
        <w:spacing w:before="100" w:beforeAutospacing="1" w:after="100" w:afterAutospacing="1"/>
        <w:rPr>
          <w:sz w:val="24"/>
          <w:szCs w:val="24"/>
          <w:lang w:val="en-IN" w:eastAsia="en-IN"/>
        </w:rPr>
      </w:pPr>
    </w:p>
    <w:p w14:paraId="748675FD" w14:textId="77777777" w:rsidR="00E8715B" w:rsidRDefault="00E8715B" w:rsidP="00E8715B">
      <w:pPr>
        <w:spacing w:before="100" w:beforeAutospacing="1" w:after="100" w:afterAutospacing="1"/>
        <w:rPr>
          <w:sz w:val="24"/>
          <w:szCs w:val="24"/>
          <w:lang w:val="en-IN" w:eastAsia="en-IN"/>
        </w:rPr>
      </w:pPr>
    </w:p>
    <w:p w14:paraId="17C64EB7" w14:textId="77777777" w:rsidR="00E8715B" w:rsidRDefault="00E8715B" w:rsidP="00E8715B">
      <w:pPr>
        <w:spacing w:before="100" w:beforeAutospacing="1" w:after="100" w:afterAutospacing="1"/>
        <w:rPr>
          <w:sz w:val="24"/>
          <w:szCs w:val="24"/>
          <w:lang w:val="en-IN" w:eastAsia="en-IN"/>
        </w:rPr>
      </w:pPr>
    </w:p>
    <w:p w14:paraId="30E97011" w14:textId="35933C8B" w:rsidR="00E56786" w:rsidRPr="00E56786" w:rsidRDefault="00E56786" w:rsidP="00E56786">
      <w:pPr>
        <w:pStyle w:val="Heading1"/>
        <w:rPr>
          <w:lang w:val="en-IN" w:eastAsia="en-IN"/>
        </w:rPr>
      </w:pPr>
      <w:bookmarkStart w:id="2" w:name="_Toc231227739"/>
      <w:r w:rsidRPr="00E56786">
        <w:rPr>
          <w:lang w:val="en-IN" w:eastAsia="en-IN"/>
        </w:rPr>
        <w:lastRenderedPageBreak/>
        <w:t xml:space="preserve">Creating a </w:t>
      </w:r>
      <w:r w:rsidR="00E8715B">
        <w:rPr>
          <w:lang w:val="en-IN" w:eastAsia="en-IN"/>
        </w:rPr>
        <w:t>R</w:t>
      </w:r>
      <w:r w:rsidRPr="00E56786">
        <w:rPr>
          <w:lang w:val="en-IN" w:eastAsia="en-IN"/>
        </w:rPr>
        <w:t>epository on GitHub</w:t>
      </w:r>
      <w:r>
        <w:rPr>
          <w:lang w:val="en-IN" w:eastAsia="en-IN"/>
        </w:rPr>
        <w:t>:</w:t>
      </w:r>
      <w:bookmarkEnd w:id="2"/>
    </w:p>
    <w:p w14:paraId="067D0D8D" w14:textId="77777777" w:rsidR="00E56786" w:rsidRPr="000F1F86" w:rsidRDefault="00E56786" w:rsidP="002F4027">
      <w:pPr>
        <w:pStyle w:val="Heading2"/>
        <w:rPr>
          <w:sz w:val="22"/>
          <w:szCs w:val="22"/>
          <w:lang w:val="en-IN" w:eastAsia="en-IN"/>
        </w:rPr>
      </w:pPr>
      <w:bookmarkStart w:id="3" w:name="_Toc231227740"/>
      <w:r w:rsidRPr="000F1F86">
        <w:rPr>
          <w:sz w:val="22"/>
          <w:szCs w:val="22"/>
          <w:lang w:val="en-IN" w:eastAsia="en-IN"/>
        </w:rPr>
        <w:t>Sign in to GitHub:</w:t>
      </w:r>
      <w:bookmarkEnd w:id="3"/>
    </w:p>
    <w:p w14:paraId="067D97BE" w14:textId="77777777" w:rsidR="00E56786" w:rsidRPr="000F1F86" w:rsidRDefault="00E56786" w:rsidP="00F55C59">
      <w:pPr>
        <w:numPr>
          <w:ilvl w:val="0"/>
          <w:numId w:val="24"/>
        </w:numPr>
        <w:spacing w:before="100" w:beforeAutospacing="1" w:after="100" w:afterAutospacing="1" w:line="259" w:lineRule="auto"/>
        <w:rPr>
          <w:szCs w:val="22"/>
          <w:lang w:val="en-IN" w:eastAsia="en-IN"/>
        </w:rPr>
      </w:pPr>
      <w:r w:rsidRPr="000F1F86">
        <w:rPr>
          <w:szCs w:val="22"/>
          <w:lang w:val="en-IN" w:eastAsia="en-IN"/>
        </w:rPr>
        <w:t xml:space="preserve">Open </w:t>
      </w:r>
      <w:hyperlink r:id="rId14" w:tgtFrame="_new" w:history="1">
        <w:r w:rsidRPr="000F1F86">
          <w:rPr>
            <w:color w:val="0000FF"/>
            <w:szCs w:val="22"/>
            <w:u w:val="single"/>
            <w:lang w:val="en-IN" w:eastAsia="en-IN"/>
          </w:rPr>
          <w:t>GitHub</w:t>
        </w:r>
      </w:hyperlink>
      <w:r w:rsidRPr="000F1F86">
        <w:rPr>
          <w:szCs w:val="22"/>
          <w:lang w:val="en-IN" w:eastAsia="en-IN"/>
        </w:rPr>
        <w:t xml:space="preserve"> in your web browser.</w:t>
      </w:r>
    </w:p>
    <w:p w14:paraId="1B330C5F" w14:textId="620DC24C" w:rsidR="00E56786" w:rsidRPr="000F1F86" w:rsidRDefault="00E56786" w:rsidP="00F55C59">
      <w:pPr>
        <w:numPr>
          <w:ilvl w:val="0"/>
          <w:numId w:val="24"/>
        </w:numPr>
        <w:spacing w:before="100" w:beforeAutospacing="1" w:after="100" w:afterAutospacing="1" w:line="259" w:lineRule="auto"/>
        <w:rPr>
          <w:szCs w:val="22"/>
          <w:lang w:val="en-IN" w:eastAsia="en-IN"/>
        </w:rPr>
      </w:pPr>
      <w:r w:rsidRPr="000F1F86">
        <w:rPr>
          <w:szCs w:val="22"/>
          <w:lang w:val="en-IN" w:eastAsia="en-IN"/>
        </w:rPr>
        <w:t>If you do not have an account, create one by clicking on the "Sign up" button. If you already have an account, click on "Sign in" and enter your credentials.</w:t>
      </w:r>
    </w:p>
    <w:p w14:paraId="106E62C5" w14:textId="77777777" w:rsidR="00E56786" w:rsidRPr="000F1F86" w:rsidRDefault="00E56786" w:rsidP="002F4027">
      <w:pPr>
        <w:pStyle w:val="Heading2"/>
        <w:rPr>
          <w:sz w:val="22"/>
          <w:szCs w:val="22"/>
          <w:lang w:val="en-IN" w:eastAsia="en-IN"/>
        </w:rPr>
      </w:pPr>
      <w:bookmarkStart w:id="4" w:name="_Toc231227741"/>
      <w:r w:rsidRPr="000F1F86">
        <w:rPr>
          <w:bCs/>
          <w:sz w:val="22"/>
          <w:szCs w:val="22"/>
          <w:lang w:val="en-IN" w:eastAsia="en-IN"/>
        </w:rPr>
        <w:t>Create a New Repository:</w:t>
      </w:r>
      <w:bookmarkEnd w:id="4"/>
    </w:p>
    <w:p w14:paraId="172F8592" w14:textId="38DD9B0E" w:rsidR="00E56786" w:rsidRPr="000F1F86" w:rsidRDefault="00E56786" w:rsidP="00F55C59">
      <w:pPr>
        <w:numPr>
          <w:ilvl w:val="0"/>
          <w:numId w:val="25"/>
        </w:numPr>
        <w:spacing w:before="100" w:beforeAutospacing="1" w:after="100" w:afterAutospacing="1" w:line="259" w:lineRule="auto"/>
        <w:rPr>
          <w:szCs w:val="22"/>
          <w:lang w:val="en-IN" w:eastAsia="en-IN"/>
        </w:rPr>
      </w:pPr>
      <w:r w:rsidRPr="000F1F86">
        <w:rPr>
          <w:szCs w:val="22"/>
          <w:lang w:val="en-IN" w:eastAsia="en-IN"/>
        </w:rPr>
        <w:t>Once signed in, click on the “+” icon in the upper right corner of the page, next to your profile picture.</w:t>
      </w:r>
    </w:p>
    <w:p w14:paraId="41DDBE28" w14:textId="77777777" w:rsidR="00430665" w:rsidRPr="000F1F86" w:rsidRDefault="00E56786" w:rsidP="00F55C59">
      <w:pPr>
        <w:numPr>
          <w:ilvl w:val="0"/>
          <w:numId w:val="25"/>
        </w:numPr>
        <w:spacing w:line="259" w:lineRule="auto"/>
        <w:rPr>
          <w:szCs w:val="22"/>
          <w:lang w:val="en-IN" w:eastAsia="en-IN"/>
        </w:rPr>
      </w:pPr>
      <w:r w:rsidRPr="000F1F86">
        <w:rPr>
          <w:szCs w:val="22"/>
          <w:lang w:val="en-IN" w:eastAsia="en-IN"/>
        </w:rPr>
        <w:t>Select "New repository" from the dropdown menu.</w:t>
      </w:r>
      <w:r w:rsidR="00430665" w:rsidRPr="000F1F86">
        <w:rPr>
          <w:szCs w:val="22"/>
          <w:lang w:val="en-IN" w:eastAsia="en-IN"/>
        </w:rPr>
        <w:t xml:space="preserve"> </w:t>
      </w:r>
    </w:p>
    <w:p w14:paraId="72D4EBA1" w14:textId="77777777" w:rsidR="00430665" w:rsidRPr="000F1F86" w:rsidRDefault="00430665" w:rsidP="002F4027">
      <w:pPr>
        <w:pStyle w:val="ListParagraph"/>
        <w:rPr>
          <w:noProof/>
          <w:szCs w:val="22"/>
          <w:lang w:val="en-IN" w:eastAsia="en-IN"/>
        </w:rPr>
      </w:pPr>
    </w:p>
    <w:p w14:paraId="40E8BE48" w14:textId="176DB8E7" w:rsidR="00E56786" w:rsidRPr="000F1F86" w:rsidRDefault="00F31CA8" w:rsidP="002F4027">
      <w:pPr>
        <w:spacing w:before="100" w:beforeAutospacing="1" w:after="100" w:afterAutospacing="1" w:line="259" w:lineRule="auto"/>
        <w:ind w:left="720"/>
        <w:rPr>
          <w:noProof/>
          <w:szCs w:val="22"/>
          <w:lang w:val="en-IN" w:eastAsia="en-IN"/>
        </w:rPr>
      </w:pPr>
      <w:r w:rsidRPr="000F1F86">
        <w:rPr>
          <w:noProof/>
          <w:szCs w:val="22"/>
          <w:lang w:val="en-IN" w:eastAsia="en-IN"/>
        </w:rPr>
        <w:drawing>
          <wp:inline distT="0" distB="0" distL="0" distR="0" wp14:anchorId="757EC1DD" wp14:editId="61305D07">
            <wp:extent cx="6267450" cy="2254250"/>
            <wp:effectExtent l="0" t="0" r="0" b="0"/>
            <wp:docPr id="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7450" cy="2254250"/>
                    </a:xfrm>
                    <a:prstGeom prst="rect">
                      <a:avLst/>
                    </a:prstGeom>
                    <a:noFill/>
                    <a:ln>
                      <a:noFill/>
                    </a:ln>
                  </pic:spPr>
                </pic:pic>
              </a:graphicData>
            </a:graphic>
          </wp:inline>
        </w:drawing>
      </w:r>
    </w:p>
    <w:p w14:paraId="7F92CFC6" w14:textId="77777777" w:rsidR="00430665" w:rsidRPr="000F1F86" w:rsidRDefault="00430665" w:rsidP="00430665">
      <w:pPr>
        <w:spacing w:line="259" w:lineRule="auto"/>
        <w:rPr>
          <w:szCs w:val="22"/>
          <w:lang w:val="en-IN" w:eastAsia="en-IN"/>
        </w:rPr>
      </w:pPr>
    </w:p>
    <w:p w14:paraId="3BD89D42" w14:textId="537C19B4" w:rsidR="00E56786" w:rsidRPr="000F1F86" w:rsidRDefault="003312D1" w:rsidP="002F4027">
      <w:pPr>
        <w:pStyle w:val="Heading2"/>
        <w:rPr>
          <w:sz w:val="22"/>
          <w:szCs w:val="22"/>
          <w:lang w:val="en-IN" w:eastAsia="en-IN"/>
        </w:rPr>
      </w:pPr>
      <w:bookmarkStart w:id="5" w:name="_Toc231227742"/>
      <w:r w:rsidRPr="000F1F86">
        <w:rPr>
          <w:bCs/>
          <w:sz w:val="22"/>
          <w:szCs w:val="22"/>
          <w:lang w:val="en-IN" w:eastAsia="en-IN"/>
        </w:rPr>
        <w:t xml:space="preserve">Fill-up </w:t>
      </w:r>
      <w:r w:rsidR="00E56786" w:rsidRPr="000F1F86">
        <w:rPr>
          <w:bCs/>
          <w:sz w:val="22"/>
          <w:szCs w:val="22"/>
          <w:lang w:val="en-IN" w:eastAsia="en-IN"/>
        </w:rPr>
        <w:t>Repository Details:</w:t>
      </w:r>
      <w:bookmarkEnd w:id="5"/>
    </w:p>
    <w:p w14:paraId="0015C34C" w14:textId="77777777" w:rsidR="00E56786" w:rsidRPr="000F1F86" w:rsidRDefault="00E56786" w:rsidP="00F55C59">
      <w:pPr>
        <w:numPr>
          <w:ilvl w:val="0"/>
          <w:numId w:val="23"/>
        </w:numPr>
        <w:spacing w:before="100" w:beforeAutospacing="1" w:after="100" w:afterAutospacing="1" w:line="259" w:lineRule="auto"/>
        <w:rPr>
          <w:szCs w:val="22"/>
          <w:lang w:val="en-IN" w:eastAsia="en-IN"/>
        </w:rPr>
      </w:pPr>
      <w:r w:rsidRPr="000F1F86">
        <w:rPr>
          <w:b/>
          <w:bCs/>
          <w:szCs w:val="22"/>
          <w:lang w:val="en-IN" w:eastAsia="en-IN"/>
        </w:rPr>
        <w:t>Repository name:</w:t>
      </w:r>
      <w:r w:rsidRPr="000F1F86">
        <w:rPr>
          <w:szCs w:val="22"/>
          <w:lang w:val="en-IN" w:eastAsia="en-IN"/>
        </w:rPr>
        <w:t xml:space="preserve"> Enter a name for your repository. This name should be unique to your account.</w:t>
      </w:r>
    </w:p>
    <w:p w14:paraId="5DF1F7AD" w14:textId="77777777" w:rsidR="00E56786" w:rsidRPr="000F1F86" w:rsidRDefault="00E56786" w:rsidP="00F55C59">
      <w:pPr>
        <w:numPr>
          <w:ilvl w:val="0"/>
          <w:numId w:val="23"/>
        </w:numPr>
        <w:spacing w:before="100" w:beforeAutospacing="1" w:after="100" w:afterAutospacing="1" w:line="259" w:lineRule="auto"/>
        <w:rPr>
          <w:szCs w:val="22"/>
          <w:lang w:val="en-IN" w:eastAsia="en-IN"/>
        </w:rPr>
      </w:pPr>
      <w:r w:rsidRPr="000F1F86">
        <w:rPr>
          <w:b/>
          <w:bCs/>
          <w:szCs w:val="22"/>
          <w:lang w:val="en-IN" w:eastAsia="en-IN"/>
        </w:rPr>
        <w:t>Description:</w:t>
      </w:r>
      <w:r w:rsidRPr="000F1F86">
        <w:rPr>
          <w:szCs w:val="22"/>
          <w:lang w:val="en-IN" w:eastAsia="en-IN"/>
        </w:rPr>
        <w:t xml:space="preserve"> Optionally, add a description for your repository to explain what it's about.</w:t>
      </w:r>
    </w:p>
    <w:p w14:paraId="26B7831D" w14:textId="77777777" w:rsidR="00E56786" w:rsidRPr="000F1F86" w:rsidRDefault="00E56786" w:rsidP="00F55C59">
      <w:pPr>
        <w:numPr>
          <w:ilvl w:val="0"/>
          <w:numId w:val="23"/>
        </w:numPr>
        <w:spacing w:before="100" w:beforeAutospacing="1" w:after="100" w:afterAutospacing="1" w:line="259" w:lineRule="auto"/>
        <w:rPr>
          <w:szCs w:val="22"/>
          <w:lang w:val="en-IN" w:eastAsia="en-IN"/>
        </w:rPr>
      </w:pPr>
      <w:r w:rsidRPr="000F1F86">
        <w:rPr>
          <w:b/>
          <w:bCs/>
          <w:szCs w:val="22"/>
          <w:lang w:val="en-IN" w:eastAsia="en-IN"/>
        </w:rPr>
        <w:t>Public or Private:</w:t>
      </w:r>
      <w:r w:rsidRPr="000F1F86">
        <w:rPr>
          <w:szCs w:val="22"/>
          <w:lang w:val="en-IN" w:eastAsia="en-IN"/>
        </w:rPr>
        <w:t xml:space="preserve"> Choose the visibility of your repository. Public repositories are visible to anyone, while private repositories are only visible to you and the collaborators you choose.</w:t>
      </w:r>
    </w:p>
    <w:p w14:paraId="692DB9C9" w14:textId="77777777" w:rsidR="00E56786" w:rsidRPr="000F1F86" w:rsidRDefault="00E56786" w:rsidP="00F55C59">
      <w:pPr>
        <w:numPr>
          <w:ilvl w:val="0"/>
          <w:numId w:val="23"/>
        </w:numPr>
        <w:spacing w:before="100" w:beforeAutospacing="1" w:after="100" w:afterAutospacing="1" w:line="259" w:lineRule="auto"/>
        <w:rPr>
          <w:szCs w:val="22"/>
          <w:lang w:val="en-IN" w:eastAsia="en-IN"/>
        </w:rPr>
      </w:pPr>
      <w:r w:rsidRPr="000F1F86">
        <w:rPr>
          <w:b/>
          <w:bCs/>
          <w:szCs w:val="22"/>
          <w:lang w:val="en-IN" w:eastAsia="en-IN"/>
        </w:rPr>
        <w:t>Initialize this repository with a README:</w:t>
      </w:r>
      <w:r w:rsidRPr="000F1F86">
        <w:rPr>
          <w:szCs w:val="22"/>
          <w:lang w:val="en-IN" w:eastAsia="en-IN"/>
        </w:rPr>
        <w:t xml:space="preserve"> If you check this option, GitHub will add a README file to your repository. This is useful for adding an introduction and documentation for your project.</w:t>
      </w:r>
    </w:p>
    <w:p w14:paraId="1A3D5473" w14:textId="66FF4FD8" w:rsidR="00E56786" w:rsidRPr="000F1F86" w:rsidRDefault="00E56786" w:rsidP="00F55C59">
      <w:pPr>
        <w:numPr>
          <w:ilvl w:val="0"/>
          <w:numId w:val="23"/>
        </w:numPr>
        <w:spacing w:before="100" w:beforeAutospacing="1" w:after="100" w:afterAutospacing="1" w:line="259" w:lineRule="auto"/>
        <w:rPr>
          <w:szCs w:val="22"/>
          <w:lang w:val="en-IN" w:eastAsia="en-IN"/>
        </w:rPr>
      </w:pPr>
      <w:r w:rsidRPr="000F1F86">
        <w:rPr>
          <w:b/>
          <w:bCs/>
          <w:szCs w:val="22"/>
          <w:lang w:val="en-IN" w:eastAsia="en-IN"/>
        </w:rPr>
        <w:t>Add. gitignore:</w:t>
      </w:r>
      <w:r w:rsidRPr="000F1F86">
        <w:rPr>
          <w:szCs w:val="22"/>
          <w:lang w:val="en-IN" w:eastAsia="en-IN"/>
        </w:rPr>
        <w:t xml:space="preserve"> You can choose </w:t>
      </w:r>
      <w:proofErr w:type="gramStart"/>
      <w:r w:rsidRPr="000F1F86">
        <w:rPr>
          <w:szCs w:val="22"/>
          <w:lang w:val="en-IN" w:eastAsia="en-IN"/>
        </w:rPr>
        <w:t xml:space="preserve">a </w:t>
      </w:r>
      <w:r w:rsidRPr="000F1F86">
        <w:rPr>
          <w:rFonts w:ascii="Courier New" w:hAnsi="Courier New" w:cs="Courier New"/>
          <w:szCs w:val="22"/>
          <w:lang w:val="en-IN" w:eastAsia="en-IN"/>
        </w:rPr>
        <w:t>.gitignore</w:t>
      </w:r>
      <w:proofErr w:type="gramEnd"/>
      <w:r w:rsidRPr="000F1F86">
        <w:rPr>
          <w:szCs w:val="22"/>
          <w:lang w:val="en-IN" w:eastAsia="en-IN"/>
        </w:rPr>
        <w:t xml:space="preserve"> template to exclude certain files from your repository. This is useful for ignoring files that are not necessary for your project, like temporary files created by your text editor.</w:t>
      </w:r>
    </w:p>
    <w:p w14:paraId="3DDD7FFE" w14:textId="77777777" w:rsidR="00E56786" w:rsidRPr="000F1F86" w:rsidRDefault="00E56786" w:rsidP="00F55C59">
      <w:pPr>
        <w:numPr>
          <w:ilvl w:val="0"/>
          <w:numId w:val="23"/>
        </w:numPr>
        <w:spacing w:before="100" w:beforeAutospacing="1" w:after="100" w:afterAutospacing="1" w:line="259" w:lineRule="auto"/>
        <w:rPr>
          <w:szCs w:val="22"/>
          <w:lang w:val="en-IN" w:eastAsia="en-IN"/>
        </w:rPr>
      </w:pPr>
      <w:r w:rsidRPr="000F1F86">
        <w:rPr>
          <w:b/>
          <w:bCs/>
          <w:szCs w:val="22"/>
          <w:lang w:val="en-IN" w:eastAsia="en-IN"/>
        </w:rPr>
        <w:t>Choose a license:</w:t>
      </w:r>
      <w:r w:rsidRPr="000F1F86">
        <w:rPr>
          <w:szCs w:val="22"/>
          <w:lang w:val="en-IN" w:eastAsia="en-IN"/>
        </w:rPr>
        <w:t xml:space="preserve"> You can select a license for your project, which dictates how others can use your code.</w:t>
      </w:r>
    </w:p>
    <w:p w14:paraId="7584004C" w14:textId="0224A466" w:rsidR="00E56786" w:rsidRPr="000F1F86" w:rsidRDefault="003312D1" w:rsidP="002F4027">
      <w:pPr>
        <w:pStyle w:val="Heading2"/>
        <w:rPr>
          <w:sz w:val="22"/>
          <w:szCs w:val="22"/>
          <w:lang w:val="en-IN" w:eastAsia="en-IN"/>
        </w:rPr>
      </w:pPr>
      <w:bookmarkStart w:id="6" w:name="_Toc231227743"/>
      <w:r w:rsidRPr="000F1F86">
        <w:rPr>
          <w:bCs/>
          <w:sz w:val="22"/>
          <w:szCs w:val="22"/>
          <w:lang w:val="en-IN" w:eastAsia="en-IN"/>
        </w:rPr>
        <w:t xml:space="preserve">Click </w:t>
      </w:r>
      <w:r w:rsidR="00E56786" w:rsidRPr="000F1F86">
        <w:rPr>
          <w:bCs/>
          <w:sz w:val="22"/>
          <w:szCs w:val="22"/>
          <w:lang w:val="en-IN" w:eastAsia="en-IN"/>
        </w:rPr>
        <w:t>Create Repository:</w:t>
      </w:r>
      <w:bookmarkEnd w:id="6"/>
    </w:p>
    <w:p w14:paraId="640C5952" w14:textId="77777777" w:rsidR="00E56786" w:rsidRPr="000F1F86" w:rsidRDefault="00E56786" w:rsidP="00F55C59">
      <w:pPr>
        <w:numPr>
          <w:ilvl w:val="0"/>
          <w:numId w:val="26"/>
        </w:numPr>
        <w:spacing w:line="259" w:lineRule="auto"/>
        <w:rPr>
          <w:szCs w:val="22"/>
          <w:lang w:val="en-IN" w:eastAsia="en-IN"/>
        </w:rPr>
      </w:pPr>
      <w:r w:rsidRPr="000F1F86">
        <w:rPr>
          <w:szCs w:val="22"/>
          <w:lang w:val="en-IN" w:eastAsia="en-IN"/>
        </w:rPr>
        <w:t>Click the "</w:t>
      </w:r>
      <w:r w:rsidRPr="000F1F86">
        <w:rPr>
          <w:b/>
          <w:bCs/>
          <w:szCs w:val="22"/>
          <w:lang w:val="en-IN" w:eastAsia="en-IN"/>
        </w:rPr>
        <w:t>Create repository</w:t>
      </w:r>
      <w:r w:rsidRPr="000F1F86">
        <w:rPr>
          <w:szCs w:val="22"/>
          <w:lang w:val="en-IN" w:eastAsia="en-IN"/>
        </w:rPr>
        <w:t>" button at the bottom of the page.</w:t>
      </w:r>
    </w:p>
    <w:p w14:paraId="1B083A93" w14:textId="4641578E" w:rsidR="00430665" w:rsidRPr="000F1F86" w:rsidRDefault="00F31CA8" w:rsidP="002F4027">
      <w:pPr>
        <w:spacing w:before="100" w:beforeAutospacing="1" w:after="100" w:afterAutospacing="1" w:line="259" w:lineRule="auto"/>
        <w:ind w:left="720"/>
        <w:rPr>
          <w:noProof/>
          <w:szCs w:val="22"/>
          <w:lang w:val="en-IN" w:eastAsia="en-IN"/>
        </w:rPr>
      </w:pPr>
      <w:r w:rsidRPr="000F1F86">
        <w:rPr>
          <w:noProof/>
          <w:szCs w:val="22"/>
          <w:lang w:val="en-IN" w:eastAsia="en-IN"/>
        </w:rPr>
        <w:lastRenderedPageBreak/>
        <w:drawing>
          <wp:inline distT="0" distB="0" distL="0" distR="0" wp14:anchorId="239911D6" wp14:editId="2770F875">
            <wp:extent cx="5257800" cy="5059097"/>
            <wp:effectExtent l="0" t="0" r="0" b="8255"/>
            <wp:docPr id="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529" cy="5085778"/>
                    </a:xfrm>
                    <a:prstGeom prst="rect">
                      <a:avLst/>
                    </a:prstGeom>
                    <a:noFill/>
                    <a:ln>
                      <a:noFill/>
                    </a:ln>
                  </pic:spPr>
                </pic:pic>
              </a:graphicData>
            </a:graphic>
          </wp:inline>
        </w:drawing>
      </w:r>
    </w:p>
    <w:p w14:paraId="7C730914" w14:textId="77777777" w:rsidR="00430665" w:rsidRPr="000F1F86" w:rsidRDefault="00430665" w:rsidP="002F4027">
      <w:pPr>
        <w:spacing w:line="259" w:lineRule="auto"/>
        <w:rPr>
          <w:szCs w:val="22"/>
          <w:lang w:val="en-IN" w:eastAsia="en-IN"/>
        </w:rPr>
      </w:pPr>
    </w:p>
    <w:p w14:paraId="48CB866A" w14:textId="77777777" w:rsidR="00E56786" w:rsidRPr="000F1F86" w:rsidRDefault="00E56786" w:rsidP="00E8715B">
      <w:pPr>
        <w:pStyle w:val="Heading2"/>
        <w:spacing w:before="0" w:after="0"/>
        <w:rPr>
          <w:sz w:val="22"/>
          <w:szCs w:val="22"/>
          <w:lang w:val="en-IN" w:eastAsia="en-IN"/>
        </w:rPr>
      </w:pPr>
      <w:bookmarkStart w:id="7" w:name="_Toc231227744"/>
      <w:r w:rsidRPr="000F1F86">
        <w:rPr>
          <w:bCs/>
          <w:sz w:val="22"/>
          <w:szCs w:val="22"/>
          <w:lang w:val="en-IN" w:eastAsia="en-IN"/>
        </w:rPr>
        <w:t>Repository Setup:</w:t>
      </w:r>
      <w:bookmarkEnd w:id="7"/>
    </w:p>
    <w:p w14:paraId="42F0725D" w14:textId="77777777" w:rsidR="00E56786" w:rsidRPr="000F1F86" w:rsidRDefault="00E56786" w:rsidP="00F55C59">
      <w:pPr>
        <w:numPr>
          <w:ilvl w:val="0"/>
          <w:numId w:val="27"/>
        </w:numPr>
        <w:spacing w:before="100" w:beforeAutospacing="1" w:after="100" w:afterAutospacing="1" w:line="259" w:lineRule="auto"/>
        <w:rPr>
          <w:szCs w:val="22"/>
          <w:lang w:val="en-IN" w:eastAsia="en-IN"/>
        </w:rPr>
      </w:pPr>
      <w:r w:rsidRPr="000F1F86">
        <w:rPr>
          <w:szCs w:val="22"/>
          <w:lang w:val="en-IN" w:eastAsia="en-IN"/>
        </w:rPr>
        <w:t>After creating the repository, GitHub will provide you with instructions on how to set up your repository locally if you need to. You can clone the repository to your local machine using the URL provided.</w:t>
      </w:r>
    </w:p>
    <w:p w14:paraId="7AE47E46" w14:textId="01100CA1" w:rsidR="001F6968" w:rsidRPr="000F1F86" w:rsidRDefault="00E8715B" w:rsidP="000F1F86">
      <w:pPr>
        <w:spacing w:before="100" w:beforeAutospacing="1" w:after="100" w:afterAutospacing="1" w:line="259" w:lineRule="auto"/>
        <w:rPr>
          <w:noProof/>
          <w:szCs w:val="22"/>
          <w:lang w:val="en-IN" w:eastAsia="en-IN"/>
        </w:rPr>
      </w:pPr>
      <w:r w:rsidRPr="000F1F86">
        <w:rPr>
          <w:noProof/>
          <w:szCs w:val="22"/>
          <w:lang w:val="en-IN" w:eastAsia="en-IN"/>
        </w:rPr>
        <w:drawing>
          <wp:inline distT="0" distB="0" distL="0" distR="0" wp14:anchorId="23C63D51" wp14:editId="3474D4AF">
            <wp:extent cx="6819900" cy="2441575"/>
            <wp:effectExtent l="0" t="0" r="0" b="0"/>
            <wp:docPr id="2629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8206" name=""/>
                    <pic:cNvPicPr/>
                  </pic:nvPicPr>
                  <pic:blipFill>
                    <a:blip r:embed="rId17"/>
                    <a:stretch>
                      <a:fillRect/>
                    </a:stretch>
                  </pic:blipFill>
                  <pic:spPr>
                    <a:xfrm>
                      <a:off x="0" y="0"/>
                      <a:ext cx="6824012" cy="2443047"/>
                    </a:xfrm>
                    <a:prstGeom prst="rect">
                      <a:avLst/>
                    </a:prstGeom>
                  </pic:spPr>
                </pic:pic>
              </a:graphicData>
            </a:graphic>
          </wp:inline>
        </w:drawing>
      </w:r>
    </w:p>
    <w:p w14:paraId="3814BAC8" w14:textId="714B68BC" w:rsidR="001946C5" w:rsidRDefault="001946C5" w:rsidP="002F4027">
      <w:pPr>
        <w:pStyle w:val="Heading1"/>
      </w:pPr>
      <w:bookmarkStart w:id="8" w:name="_Toc231227745"/>
      <w:r>
        <w:lastRenderedPageBreak/>
        <w:t>Delete Repository in GIT HUB / Remote / Central Repository</w:t>
      </w:r>
      <w:bookmarkEnd w:id="8"/>
    </w:p>
    <w:p w14:paraId="1D7EF251" w14:textId="77777777" w:rsidR="001946C5" w:rsidRPr="000F1F86" w:rsidRDefault="001946C5" w:rsidP="001946C5">
      <w:pPr>
        <w:spacing w:before="100" w:beforeAutospacing="1" w:after="100" w:afterAutospacing="1"/>
        <w:rPr>
          <w:szCs w:val="22"/>
          <w:lang w:val="en-IN" w:eastAsia="en-IN"/>
        </w:rPr>
      </w:pPr>
      <w:r w:rsidRPr="000F1F86">
        <w:rPr>
          <w:szCs w:val="22"/>
          <w:lang w:val="en-IN" w:eastAsia="en-IN"/>
        </w:rPr>
        <w:t xml:space="preserve">Deleting a repository on GitHub is a straightforward process. </w:t>
      </w:r>
    </w:p>
    <w:p w14:paraId="2BF8208D" w14:textId="482B5814" w:rsidR="001946C5" w:rsidRPr="000F1F86" w:rsidRDefault="001946C5" w:rsidP="001946C5">
      <w:pPr>
        <w:pStyle w:val="ExampleResults"/>
        <w:ind w:left="0"/>
        <w:rPr>
          <w:color w:val="FF0000"/>
          <w:sz w:val="28"/>
          <w:szCs w:val="28"/>
        </w:rPr>
      </w:pPr>
      <w:r w:rsidRPr="000F1F86">
        <w:rPr>
          <w:color w:val="FF0000"/>
          <w:sz w:val="22"/>
          <w:szCs w:val="22"/>
        </w:rPr>
        <w:t>!!!!     IMPORTANT NOTES    !!!</w:t>
      </w:r>
    </w:p>
    <w:p w14:paraId="690592BE" w14:textId="77777777" w:rsidR="001946C5" w:rsidRPr="000F1F86" w:rsidRDefault="001946C5" w:rsidP="00F55C59">
      <w:pPr>
        <w:numPr>
          <w:ilvl w:val="0"/>
          <w:numId w:val="43"/>
        </w:numPr>
        <w:spacing w:before="100" w:beforeAutospacing="1" w:after="100" w:afterAutospacing="1"/>
        <w:rPr>
          <w:szCs w:val="22"/>
          <w:lang w:val="en-IN" w:eastAsia="en-IN"/>
        </w:rPr>
      </w:pPr>
      <w:r w:rsidRPr="000F1F86">
        <w:rPr>
          <w:b/>
          <w:bCs/>
          <w:szCs w:val="22"/>
          <w:lang w:val="en-IN" w:eastAsia="en-IN"/>
        </w:rPr>
        <w:t>Irreversible Action</w:t>
      </w:r>
      <w:r w:rsidRPr="000F1F86">
        <w:rPr>
          <w:szCs w:val="22"/>
          <w:lang w:val="en-IN" w:eastAsia="en-IN"/>
        </w:rPr>
        <w:t>: Deleting a repository is irreversible. Once deleted, all issues, pull requests, and wiki pages associated with the repository are also deleted.</w:t>
      </w:r>
    </w:p>
    <w:p w14:paraId="15DB74D8" w14:textId="77777777" w:rsidR="001946C5" w:rsidRPr="000F1F86" w:rsidRDefault="001946C5" w:rsidP="00F55C59">
      <w:pPr>
        <w:numPr>
          <w:ilvl w:val="0"/>
          <w:numId w:val="43"/>
        </w:numPr>
        <w:spacing w:before="100" w:beforeAutospacing="1" w:after="100" w:afterAutospacing="1"/>
        <w:rPr>
          <w:szCs w:val="22"/>
          <w:lang w:val="en-IN" w:eastAsia="en-IN"/>
        </w:rPr>
      </w:pPr>
      <w:r w:rsidRPr="000F1F86">
        <w:rPr>
          <w:b/>
          <w:bCs/>
          <w:szCs w:val="22"/>
          <w:lang w:val="en-IN" w:eastAsia="en-IN"/>
        </w:rPr>
        <w:t>Back-Up</w:t>
      </w:r>
      <w:r w:rsidRPr="000F1F86">
        <w:rPr>
          <w:szCs w:val="22"/>
          <w:lang w:val="en-IN" w:eastAsia="en-IN"/>
        </w:rPr>
        <w:t>: Make sure to back up any data you might need before deleting the repository.</w:t>
      </w:r>
    </w:p>
    <w:p w14:paraId="1F1E3293" w14:textId="77777777" w:rsidR="001946C5" w:rsidRPr="000F1F86" w:rsidRDefault="001946C5" w:rsidP="00F55C59">
      <w:pPr>
        <w:numPr>
          <w:ilvl w:val="0"/>
          <w:numId w:val="43"/>
        </w:numPr>
        <w:spacing w:before="100" w:beforeAutospacing="1" w:after="100" w:afterAutospacing="1"/>
        <w:rPr>
          <w:szCs w:val="22"/>
          <w:lang w:val="en-IN" w:eastAsia="en-IN"/>
        </w:rPr>
      </w:pPr>
      <w:r w:rsidRPr="000F1F86">
        <w:rPr>
          <w:b/>
          <w:bCs/>
          <w:szCs w:val="22"/>
          <w:lang w:val="en-IN" w:eastAsia="en-IN"/>
        </w:rPr>
        <w:t>Permissions</w:t>
      </w:r>
      <w:r w:rsidRPr="000F1F86">
        <w:rPr>
          <w:szCs w:val="22"/>
          <w:lang w:val="en-IN" w:eastAsia="en-IN"/>
        </w:rPr>
        <w:t>: Only users with administrative rights to the repository can delete it.</w:t>
      </w:r>
    </w:p>
    <w:p w14:paraId="78B148F6" w14:textId="77777777" w:rsidR="001946C5" w:rsidRPr="000F1F86" w:rsidRDefault="001946C5" w:rsidP="001946C5">
      <w:pPr>
        <w:rPr>
          <w:szCs w:val="22"/>
          <w:lang w:val="en-IN" w:eastAsia="en-IN"/>
        </w:rPr>
      </w:pPr>
    </w:p>
    <w:p w14:paraId="366F3B90" w14:textId="7E540784" w:rsidR="001946C5" w:rsidRPr="000F1F86" w:rsidRDefault="001946C5" w:rsidP="001946C5">
      <w:pPr>
        <w:spacing w:before="100" w:beforeAutospacing="1" w:after="100" w:afterAutospacing="1"/>
        <w:rPr>
          <w:szCs w:val="22"/>
          <w:lang w:val="en-IN" w:eastAsia="en-IN"/>
        </w:rPr>
      </w:pPr>
      <w:r w:rsidRPr="000F1F86">
        <w:rPr>
          <w:szCs w:val="22"/>
          <w:lang w:val="en-IN" w:eastAsia="en-IN"/>
        </w:rPr>
        <w:t xml:space="preserve">Here is a step-by-step guide, </w:t>
      </w:r>
      <w:proofErr w:type="gramStart"/>
      <w:r w:rsidRPr="000F1F86">
        <w:rPr>
          <w:szCs w:val="22"/>
          <w:lang w:val="en-IN" w:eastAsia="en-IN"/>
        </w:rPr>
        <w:t>By</w:t>
      </w:r>
      <w:proofErr w:type="gramEnd"/>
      <w:r w:rsidRPr="000F1F86">
        <w:rPr>
          <w:szCs w:val="22"/>
          <w:lang w:val="en-IN" w:eastAsia="en-IN"/>
        </w:rPr>
        <w:t xml:space="preserve"> following these steps, you can safely delete a repository on GitHub.</w:t>
      </w:r>
    </w:p>
    <w:p w14:paraId="644CE59E" w14:textId="77777777"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t>Sign In</w:t>
      </w:r>
      <w:r w:rsidRPr="000F1F86">
        <w:rPr>
          <w:szCs w:val="22"/>
          <w:lang w:val="en-IN" w:eastAsia="en-IN"/>
        </w:rPr>
        <w:t>: Log in to your GitHub account.</w:t>
      </w:r>
    </w:p>
    <w:p w14:paraId="33A8AFA5" w14:textId="7C97AE84"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t>Navigate to the Repository</w:t>
      </w:r>
      <w:r w:rsidRPr="000F1F86">
        <w:rPr>
          <w:szCs w:val="22"/>
          <w:lang w:val="en-IN" w:eastAsia="en-IN"/>
        </w:rPr>
        <w:t>: Go to the repository you want to delete. You can find it under your repositories list on your profile or organization page.</w:t>
      </w:r>
    </w:p>
    <w:p w14:paraId="4759855A" w14:textId="77777777"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t>Settings</w:t>
      </w:r>
      <w:r w:rsidRPr="000F1F86">
        <w:rPr>
          <w:szCs w:val="22"/>
          <w:lang w:val="en-IN" w:eastAsia="en-IN"/>
        </w:rPr>
        <w:t>: Click on the "Settings" tab located on the right side of the repository’s menu.</w:t>
      </w:r>
    </w:p>
    <w:p w14:paraId="75CB842B" w14:textId="6050517D" w:rsidR="001946C5" w:rsidRPr="000F1F86" w:rsidRDefault="001946C5" w:rsidP="001946C5">
      <w:pPr>
        <w:spacing w:before="100" w:beforeAutospacing="1" w:after="100" w:afterAutospacing="1"/>
        <w:rPr>
          <w:szCs w:val="22"/>
          <w:lang w:val="en-IN" w:eastAsia="en-IN"/>
        </w:rPr>
      </w:pPr>
      <w:r w:rsidRPr="000F1F86">
        <w:rPr>
          <w:noProof/>
          <w:szCs w:val="22"/>
          <w:lang w:val="en-IN" w:eastAsia="en-IN"/>
        </w:rPr>
        <w:drawing>
          <wp:inline distT="0" distB="0" distL="0" distR="0" wp14:anchorId="04530D91" wp14:editId="3BE44568">
            <wp:extent cx="6670790" cy="2364810"/>
            <wp:effectExtent l="0" t="0" r="0" b="0"/>
            <wp:docPr id="14410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4798" name=""/>
                    <pic:cNvPicPr/>
                  </pic:nvPicPr>
                  <pic:blipFill>
                    <a:blip r:embed="rId18"/>
                    <a:stretch>
                      <a:fillRect/>
                    </a:stretch>
                  </pic:blipFill>
                  <pic:spPr>
                    <a:xfrm>
                      <a:off x="0" y="0"/>
                      <a:ext cx="6740261" cy="2389438"/>
                    </a:xfrm>
                    <a:prstGeom prst="rect">
                      <a:avLst/>
                    </a:prstGeom>
                  </pic:spPr>
                </pic:pic>
              </a:graphicData>
            </a:graphic>
          </wp:inline>
        </w:drawing>
      </w:r>
    </w:p>
    <w:p w14:paraId="3F790314" w14:textId="78754885"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t>Scroll Down</w:t>
      </w:r>
      <w:r w:rsidRPr="000F1F86">
        <w:rPr>
          <w:szCs w:val="22"/>
          <w:lang w:val="en-IN" w:eastAsia="en-IN"/>
        </w:rPr>
        <w:t>: Scroll down to the bottom of the Settings page until you find the "Danger Zone."</w:t>
      </w:r>
    </w:p>
    <w:p w14:paraId="360D6C21" w14:textId="77777777"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t>Delete this Repository</w:t>
      </w:r>
      <w:r w:rsidRPr="000F1F86">
        <w:rPr>
          <w:szCs w:val="22"/>
          <w:lang w:val="en-IN" w:eastAsia="en-IN"/>
        </w:rPr>
        <w:t>: Click the "Delete this repository" button.</w:t>
      </w:r>
    </w:p>
    <w:p w14:paraId="3A35EED2" w14:textId="4217D025" w:rsidR="001946C5" w:rsidRPr="000F1F86" w:rsidRDefault="001946C5" w:rsidP="001946C5">
      <w:pPr>
        <w:spacing w:before="100" w:beforeAutospacing="1" w:after="100" w:afterAutospacing="1"/>
        <w:ind w:left="1440"/>
        <w:rPr>
          <w:szCs w:val="22"/>
          <w:lang w:val="en-IN" w:eastAsia="en-IN"/>
        </w:rPr>
      </w:pPr>
      <w:r w:rsidRPr="000F1F86">
        <w:rPr>
          <w:noProof/>
          <w:szCs w:val="22"/>
          <w:lang w:val="en-IN" w:eastAsia="en-IN"/>
        </w:rPr>
        <w:drawing>
          <wp:inline distT="0" distB="0" distL="0" distR="0" wp14:anchorId="2698FDD3" wp14:editId="1CE153F6">
            <wp:extent cx="4084320" cy="2407479"/>
            <wp:effectExtent l="0" t="0" r="0" b="0"/>
            <wp:docPr id="15484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18715" name=""/>
                    <pic:cNvPicPr/>
                  </pic:nvPicPr>
                  <pic:blipFill>
                    <a:blip r:embed="rId19"/>
                    <a:stretch>
                      <a:fillRect/>
                    </a:stretch>
                  </pic:blipFill>
                  <pic:spPr>
                    <a:xfrm>
                      <a:off x="0" y="0"/>
                      <a:ext cx="4104273" cy="2419240"/>
                    </a:xfrm>
                    <a:prstGeom prst="rect">
                      <a:avLst/>
                    </a:prstGeom>
                  </pic:spPr>
                </pic:pic>
              </a:graphicData>
            </a:graphic>
          </wp:inline>
        </w:drawing>
      </w:r>
    </w:p>
    <w:p w14:paraId="3BF9FFE3" w14:textId="77777777"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lastRenderedPageBreak/>
        <w:t>Confirm Deletion</w:t>
      </w:r>
      <w:r w:rsidRPr="000F1F86">
        <w:rPr>
          <w:szCs w:val="22"/>
          <w:lang w:val="en-IN" w:eastAsia="en-IN"/>
        </w:rPr>
        <w:t>: GitHub will ask you to confirm the deletion. You will need to type the repository name to confirm that you understand the consequences of this action.</w:t>
      </w:r>
    </w:p>
    <w:p w14:paraId="62ADE34A" w14:textId="0B0CBFAC" w:rsidR="001946C5" w:rsidRPr="000F1F86" w:rsidRDefault="001946C5" w:rsidP="000F1F86">
      <w:pPr>
        <w:ind w:left="1440"/>
        <w:rPr>
          <w:szCs w:val="22"/>
          <w:lang w:val="en-IN" w:eastAsia="en-IN"/>
        </w:rPr>
      </w:pPr>
      <w:r w:rsidRPr="000F1F86">
        <w:rPr>
          <w:noProof/>
          <w:szCs w:val="22"/>
          <w:lang w:val="en-IN" w:eastAsia="en-IN"/>
        </w:rPr>
        <w:drawing>
          <wp:inline distT="0" distB="0" distL="0" distR="0" wp14:anchorId="0321D64C" wp14:editId="76141B15">
            <wp:extent cx="4230820" cy="2057400"/>
            <wp:effectExtent l="0" t="0" r="0" b="0"/>
            <wp:docPr id="128846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2807" name=""/>
                    <pic:cNvPicPr/>
                  </pic:nvPicPr>
                  <pic:blipFill>
                    <a:blip r:embed="rId20"/>
                    <a:stretch>
                      <a:fillRect/>
                    </a:stretch>
                  </pic:blipFill>
                  <pic:spPr>
                    <a:xfrm>
                      <a:off x="0" y="0"/>
                      <a:ext cx="4245284" cy="2064433"/>
                    </a:xfrm>
                    <a:prstGeom prst="rect">
                      <a:avLst/>
                    </a:prstGeom>
                  </pic:spPr>
                </pic:pic>
              </a:graphicData>
            </a:graphic>
          </wp:inline>
        </w:drawing>
      </w:r>
    </w:p>
    <w:p w14:paraId="04D0C8B4" w14:textId="77777777" w:rsidR="000F1F86" w:rsidRPr="000F1F86" w:rsidRDefault="000F1F86" w:rsidP="000F1F86">
      <w:pPr>
        <w:rPr>
          <w:szCs w:val="22"/>
          <w:lang w:val="en-IN" w:eastAsia="en-IN"/>
        </w:rPr>
      </w:pPr>
    </w:p>
    <w:p w14:paraId="00DA6F66" w14:textId="77777777" w:rsidR="001946C5" w:rsidRPr="000F1F86" w:rsidRDefault="001946C5" w:rsidP="00F55C59">
      <w:pPr>
        <w:numPr>
          <w:ilvl w:val="0"/>
          <w:numId w:val="42"/>
        </w:numPr>
        <w:spacing w:before="100" w:beforeAutospacing="1" w:after="100" w:afterAutospacing="1"/>
        <w:rPr>
          <w:szCs w:val="22"/>
          <w:lang w:val="en-IN" w:eastAsia="en-IN"/>
        </w:rPr>
      </w:pPr>
      <w:r w:rsidRPr="000F1F86">
        <w:rPr>
          <w:b/>
          <w:bCs/>
          <w:szCs w:val="22"/>
          <w:lang w:val="en-IN" w:eastAsia="en-IN"/>
        </w:rPr>
        <w:t>Final Confirmation</w:t>
      </w:r>
      <w:r w:rsidRPr="000F1F86">
        <w:rPr>
          <w:szCs w:val="22"/>
          <w:lang w:val="en-IN" w:eastAsia="en-IN"/>
        </w:rPr>
        <w:t>: Click on the "I understand the consequences, delete this repository" button to permanently delete the repository.</w:t>
      </w:r>
    </w:p>
    <w:p w14:paraId="4918F82E" w14:textId="079D91B2" w:rsidR="001946C5" w:rsidRDefault="001946C5" w:rsidP="001946C5"/>
    <w:p w14:paraId="40E5FE19" w14:textId="2A980C02" w:rsidR="001946C5" w:rsidRDefault="009434F8" w:rsidP="009434F8">
      <w:pPr>
        <w:ind w:left="720"/>
      </w:pPr>
      <w:r w:rsidRPr="009434F8">
        <w:rPr>
          <w:noProof/>
        </w:rPr>
        <w:drawing>
          <wp:inline distT="0" distB="0" distL="0" distR="0" wp14:anchorId="26117DB2" wp14:editId="36CC8FF2">
            <wp:extent cx="5753322" cy="3408218"/>
            <wp:effectExtent l="0" t="0" r="0" b="1905"/>
            <wp:docPr id="13729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2105" name=""/>
                    <pic:cNvPicPr/>
                  </pic:nvPicPr>
                  <pic:blipFill>
                    <a:blip r:embed="rId21"/>
                    <a:stretch>
                      <a:fillRect/>
                    </a:stretch>
                  </pic:blipFill>
                  <pic:spPr>
                    <a:xfrm>
                      <a:off x="0" y="0"/>
                      <a:ext cx="5760032" cy="3412193"/>
                    </a:xfrm>
                    <a:prstGeom prst="rect">
                      <a:avLst/>
                    </a:prstGeom>
                  </pic:spPr>
                </pic:pic>
              </a:graphicData>
            </a:graphic>
          </wp:inline>
        </w:drawing>
      </w:r>
    </w:p>
    <w:p w14:paraId="26AE9A44" w14:textId="77777777" w:rsidR="001946C5" w:rsidRPr="001946C5" w:rsidRDefault="001946C5" w:rsidP="001946C5"/>
    <w:p w14:paraId="3095B66C" w14:textId="3E27AA47" w:rsidR="009755E1" w:rsidRPr="009755E1" w:rsidRDefault="003312D1" w:rsidP="00D60B0D">
      <w:pPr>
        <w:pStyle w:val="Heading1"/>
      </w:pPr>
      <w:bookmarkStart w:id="9" w:name="_Toc231227746"/>
      <w:r>
        <w:lastRenderedPageBreak/>
        <w:t>Connect</w:t>
      </w:r>
      <w:r w:rsidR="00E91372">
        <w:t>/ADD</w:t>
      </w:r>
      <w:r w:rsidR="002F4027">
        <w:t xml:space="preserve"> </w:t>
      </w:r>
      <w:r w:rsidR="002F4027" w:rsidRPr="002F4027">
        <w:t>G</w:t>
      </w:r>
      <w:r w:rsidR="00E91372">
        <w:t>it-Hub Repository</w:t>
      </w:r>
      <w:r w:rsidR="002F4027" w:rsidRPr="002F4027">
        <w:t xml:space="preserve"> </w:t>
      </w:r>
      <w:r w:rsidR="00E91372">
        <w:t>with</w:t>
      </w:r>
      <w:r w:rsidR="002F4027" w:rsidRPr="002F4027">
        <w:t xml:space="preserve"> </w:t>
      </w:r>
      <w:r w:rsidR="002F4027">
        <w:t>Local</w:t>
      </w:r>
      <w:r w:rsidR="00E91372">
        <w:t xml:space="preserve"> Repository</w:t>
      </w:r>
      <w:bookmarkEnd w:id="9"/>
    </w:p>
    <w:p w14:paraId="07716C08" w14:textId="14BE817D" w:rsidR="009755E1" w:rsidRDefault="009755E1" w:rsidP="00F55C59">
      <w:pPr>
        <w:numPr>
          <w:ilvl w:val="0"/>
          <w:numId w:val="28"/>
        </w:numPr>
      </w:pPr>
      <w:r>
        <w:t xml:space="preserve">Download and Open </w:t>
      </w:r>
      <w:r w:rsidRPr="009755E1">
        <w:rPr>
          <w:b/>
          <w:bCs/>
        </w:rPr>
        <w:t xml:space="preserve">GIT </w:t>
      </w:r>
      <w:r w:rsidRPr="0062702B">
        <w:rPr>
          <w:b/>
          <w:bCs/>
        </w:rPr>
        <w:t xml:space="preserve">BASH </w:t>
      </w:r>
      <w:r w:rsidR="0062702B" w:rsidRPr="0062702B">
        <w:rPr>
          <w:b/>
          <w:bCs/>
        </w:rPr>
        <w:t>terminal</w:t>
      </w:r>
      <w:r>
        <w:t xml:space="preserve"> </w:t>
      </w:r>
      <w:r w:rsidRPr="0062702B">
        <w:t>OR</w:t>
      </w:r>
      <w:r w:rsidRPr="009755E1">
        <w:rPr>
          <w:b/>
          <w:bCs/>
        </w:rPr>
        <w:t xml:space="preserve"> any </w:t>
      </w:r>
      <w:r w:rsidR="0062702B" w:rsidRPr="009755E1">
        <w:rPr>
          <w:b/>
          <w:bCs/>
        </w:rPr>
        <w:t>Linux</w:t>
      </w:r>
      <w:r w:rsidRPr="009755E1">
        <w:rPr>
          <w:b/>
          <w:bCs/>
        </w:rPr>
        <w:t xml:space="preserve"> terminal</w:t>
      </w:r>
      <w:r>
        <w:t xml:space="preserve"> you have locally.</w:t>
      </w:r>
    </w:p>
    <w:p w14:paraId="4E3F6F51" w14:textId="77777777" w:rsidR="00B252FE" w:rsidRDefault="00B252FE" w:rsidP="00B252FE">
      <w:pPr>
        <w:ind w:left="360"/>
      </w:pPr>
    </w:p>
    <w:p w14:paraId="5AF4C7BF" w14:textId="65FBCE41" w:rsidR="009755E1" w:rsidRDefault="009755E1" w:rsidP="00F55C59">
      <w:pPr>
        <w:numPr>
          <w:ilvl w:val="0"/>
          <w:numId w:val="28"/>
        </w:numPr>
      </w:pPr>
      <w:r>
        <w:t>cd to the directory you want to make</w:t>
      </w:r>
      <w:r w:rsidR="0062702B">
        <w:t>/use</w:t>
      </w:r>
      <w:r>
        <w:t xml:space="preserve"> as GitHub directory.</w:t>
      </w:r>
    </w:p>
    <w:p w14:paraId="73E460A4" w14:textId="77777777" w:rsidR="00280C93" w:rsidRDefault="00280C93" w:rsidP="009755E1">
      <w:pPr>
        <w:rPr>
          <w:b/>
          <w:bCs/>
        </w:rPr>
      </w:pPr>
    </w:p>
    <w:p w14:paraId="4BC1A926" w14:textId="77777777" w:rsidR="00280C93" w:rsidRPr="00280C93" w:rsidRDefault="00280C93" w:rsidP="00280C93">
      <w:pPr>
        <w:rPr>
          <w:b/>
          <w:bCs/>
        </w:rPr>
      </w:pPr>
      <w:r w:rsidRPr="00280C93">
        <w:rPr>
          <w:rFonts w:ascii="Segoe UI Emoji" w:hAnsi="Segoe UI Emoji" w:cs="Segoe UI Emoji"/>
          <w:b/>
          <w:bCs/>
        </w:rPr>
        <w:t>⚠️</w:t>
      </w:r>
      <w:r w:rsidRPr="00280C93">
        <w:rPr>
          <w:b/>
          <w:bCs/>
        </w:rPr>
        <w:t xml:space="preserve"> </w:t>
      </w:r>
      <w:proofErr w:type="gramStart"/>
      <w:r w:rsidRPr="00280C93">
        <w:rPr>
          <w:b/>
          <w:bCs/>
          <w:color w:val="EE0000"/>
        </w:rPr>
        <w:t>WARNING !!!</w:t>
      </w:r>
      <w:proofErr w:type="gramEnd"/>
    </w:p>
    <w:p w14:paraId="5F82F6C9" w14:textId="77777777" w:rsidR="00280C93" w:rsidRPr="00280C93" w:rsidRDefault="00280C93" w:rsidP="00280C93">
      <w:pPr>
        <w:rPr>
          <w:b/>
          <w:bCs/>
        </w:rPr>
      </w:pPr>
    </w:p>
    <w:p w14:paraId="3E427102" w14:textId="77777777" w:rsidR="00280C93" w:rsidRPr="00280C93" w:rsidRDefault="00280C93" w:rsidP="00280C93">
      <w:pPr>
        <w:rPr>
          <w:b/>
          <w:bCs/>
        </w:rPr>
      </w:pPr>
      <w:r w:rsidRPr="00280C93">
        <w:rPr>
          <w:b/>
          <w:bCs/>
        </w:rPr>
        <w:t>Do NOT initialize Git in your main parent workspace directory.</w:t>
      </w:r>
    </w:p>
    <w:p w14:paraId="15F63A76" w14:textId="77777777" w:rsidR="00280C93" w:rsidRPr="00280C93" w:rsidRDefault="00280C93" w:rsidP="00280C93">
      <w:pPr>
        <w:rPr>
          <w:b/>
          <w:bCs/>
        </w:rPr>
      </w:pPr>
    </w:p>
    <w:p w14:paraId="222D8774" w14:textId="77777777" w:rsidR="00280C93" w:rsidRPr="00280C93" w:rsidRDefault="00280C93" w:rsidP="00280C93">
      <w:pPr>
        <w:rPr>
          <w:b/>
          <w:bCs/>
        </w:rPr>
      </w:pPr>
      <w:r w:rsidRPr="00280C93">
        <w:rPr>
          <w:b/>
          <w:bCs/>
        </w:rPr>
        <w:t>Always create a separate project folder and initialize Git inside that folder only.</w:t>
      </w:r>
    </w:p>
    <w:p w14:paraId="47B224AA" w14:textId="77777777" w:rsidR="00280C93" w:rsidRPr="00280C93" w:rsidRDefault="00280C93" w:rsidP="00280C93">
      <w:pPr>
        <w:rPr>
          <w:b/>
          <w:bCs/>
        </w:rPr>
      </w:pPr>
    </w:p>
    <w:p w14:paraId="18355817" w14:textId="77777777" w:rsidR="00280C93" w:rsidRPr="00280C93" w:rsidRDefault="00280C93" w:rsidP="00280C93">
      <w:pPr>
        <w:rPr>
          <w:b/>
          <w:bCs/>
        </w:rPr>
      </w:pPr>
      <w:r w:rsidRPr="00280C93">
        <w:rPr>
          <w:b/>
          <w:bCs/>
        </w:rPr>
        <w:t>Example:</w:t>
      </w:r>
    </w:p>
    <w:p w14:paraId="51812506" w14:textId="77777777" w:rsidR="00280C93" w:rsidRPr="00280C93" w:rsidRDefault="00280C93" w:rsidP="00280C93">
      <w:pPr>
        <w:rPr>
          <w:b/>
          <w:bCs/>
        </w:rPr>
      </w:pPr>
    </w:p>
    <w:p w14:paraId="3A4AF0A8" w14:textId="77777777" w:rsidR="00280C93" w:rsidRPr="00280C93" w:rsidRDefault="00280C93" w:rsidP="00280C93">
      <w:pPr>
        <w:rPr>
          <w:rFonts w:ascii="Courier New" w:hAnsi="Courier New" w:cs="Courier New"/>
          <w:b/>
          <w:bCs/>
        </w:rPr>
      </w:pPr>
      <w:r w:rsidRPr="00280C93">
        <w:rPr>
          <w:rFonts w:ascii="Segoe UI Emoji" w:hAnsi="Segoe UI Emoji" w:cs="Segoe UI Emoji"/>
          <w:b/>
          <w:bCs/>
        </w:rPr>
        <w:t>❌</w:t>
      </w:r>
      <w:r w:rsidRPr="00280C93">
        <w:rPr>
          <w:rFonts w:ascii="Courier New" w:hAnsi="Courier New" w:cs="Courier New"/>
          <w:b/>
          <w:bCs/>
        </w:rPr>
        <w:t xml:space="preserve"> Wrong</w:t>
      </w:r>
    </w:p>
    <w:p w14:paraId="67FF378B" w14:textId="77777777" w:rsidR="00280C93" w:rsidRPr="00280C93" w:rsidRDefault="00280C93" w:rsidP="00280C93">
      <w:pPr>
        <w:rPr>
          <w:rFonts w:ascii="Courier New" w:hAnsi="Courier New" w:cs="Courier New"/>
          <w:b/>
          <w:bCs/>
        </w:rPr>
      </w:pPr>
    </w:p>
    <w:p w14:paraId="4502B985" w14:textId="77777777" w:rsidR="00280C93" w:rsidRPr="00280C93" w:rsidRDefault="00280C93" w:rsidP="00280C93">
      <w:pPr>
        <w:rPr>
          <w:rFonts w:ascii="Courier New" w:hAnsi="Courier New" w:cs="Courier New"/>
          <w:b/>
          <w:bCs/>
        </w:rPr>
      </w:pPr>
      <w:r w:rsidRPr="00280C93">
        <w:rPr>
          <w:rFonts w:ascii="Courier New" w:hAnsi="Courier New" w:cs="Courier New"/>
          <w:b/>
          <w:bCs/>
        </w:rPr>
        <w:t>/home/</w:t>
      </w:r>
      <w:proofErr w:type="spellStart"/>
      <w:r w:rsidRPr="00280C93">
        <w:rPr>
          <w:rFonts w:ascii="Courier New" w:hAnsi="Courier New" w:cs="Courier New"/>
          <w:b/>
          <w:bCs/>
        </w:rPr>
        <w:t>chetan</w:t>
      </w:r>
      <w:proofErr w:type="spellEnd"/>
    </w:p>
    <w:p w14:paraId="1493FDFC" w14:textId="77777777" w:rsidR="00280C93" w:rsidRPr="00280C93" w:rsidRDefault="00280C93" w:rsidP="00280C93">
      <w:pPr>
        <w:rPr>
          <w:rFonts w:ascii="Courier New" w:hAnsi="Courier New" w:cs="Courier New"/>
          <w:b/>
          <w:bCs/>
        </w:rPr>
      </w:pPr>
      <w:r w:rsidRPr="00280C93">
        <w:rPr>
          <w:rFonts w:ascii="Courier New" w:eastAsia="MS Gothic" w:hAnsi="Courier New" w:cs="Courier New"/>
          <w:b/>
          <w:bCs/>
        </w:rPr>
        <w:t>├──</w:t>
      </w:r>
      <w:r w:rsidRPr="00280C93">
        <w:rPr>
          <w:rFonts w:ascii="Courier New" w:hAnsi="Courier New" w:cs="Courier New"/>
          <w:b/>
          <w:bCs/>
        </w:rPr>
        <w:t xml:space="preserve"> Downloads</w:t>
      </w:r>
    </w:p>
    <w:p w14:paraId="0C8357C9" w14:textId="77777777" w:rsidR="00280C93" w:rsidRPr="00280C93" w:rsidRDefault="00280C93" w:rsidP="00280C93">
      <w:pPr>
        <w:rPr>
          <w:rFonts w:ascii="Courier New" w:hAnsi="Courier New" w:cs="Courier New"/>
          <w:b/>
          <w:bCs/>
        </w:rPr>
      </w:pPr>
      <w:r w:rsidRPr="00280C93">
        <w:rPr>
          <w:rFonts w:ascii="Courier New" w:eastAsia="MS Gothic" w:hAnsi="Courier New" w:cs="Courier New"/>
          <w:b/>
          <w:bCs/>
        </w:rPr>
        <w:t>├──</w:t>
      </w:r>
      <w:r w:rsidRPr="00280C93">
        <w:rPr>
          <w:rFonts w:ascii="Courier New" w:hAnsi="Courier New" w:cs="Courier New"/>
          <w:b/>
          <w:bCs/>
        </w:rPr>
        <w:t xml:space="preserve"> Documents</w:t>
      </w:r>
    </w:p>
    <w:p w14:paraId="25CB6614" w14:textId="77777777" w:rsidR="00280C93" w:rsidRPr="00280C93" w:rsidRDefault="00280C93" w:rsidP="00280C93">
      <w:pPr>
        <w:rPr>
          <w:rFonts w:ascii="Courier New" w:hAnsi="Courier New" w:cs="Courier New"/>
          <w:b/>
          <w:bCs/>
        </w:rPr>
      </w:pPr>
      <w:r w:rsidRPr="00280C93">
        <w:rPr>
          <w:rFonts w:ascii="Courier New" w:eastAsia="MS Gothic" w:hAnsi="Courier New" w:cs="Courier New"/>
          <w:b/>
          <w:bCs/>
        </w:rPr>
        <w:t>├──</w:t>
      </w:r>
      <w:r w:rsidRPr="00280C93">
        <w:rPr>
          <w:rFonts w:ascii="Courier New" w:hAnsi="Courier New" w:cs="Courier New"/>
          <w:b/>
          <w:bCs/>
        </w:rPr>
        <w:t xml:space="preserve"> Pictures</w:t>
      </w:r>
    </w:p>
    <w:p w14:paraId="0717DF9E" w14:textId="77777777" w:rsidR="00280C93" w:rsidRPr="00280C93" w:rsidRDefault="00280C93" w:rsidP="00280C93">
      <w:pPr>
        <w:rPr>
          <w:rFonts w:ascii="Courier New" w:hAnsi="Courier New" w:cs="Courier New"/>
          <w:b/>
          <w:bCs/>
        </w:rPr>
      </w:pPr>
      <w:r w:rsidRPr="00280C93">
        <w:rPr>
          <w:rFonts w:ascii="Courier New" w:eastAsia="MS Gothic" w:hAnsi="Courier New" w:cs="Courier New"/>
          <w:b/>
          <w:bCs/>
        </w:rPr>
        <w:t>├──</w:t>
      </w:r>
      <w:r w:rsidRPr="00280C93">
        <w:rPr>
          <w:rFonts w:ascii="Courier New" w:hAnsi="Courier New" w:cs="Courier New"/>
          <w:b/>
          <w:bCs/>
        </w:rPr>
        <w:t xml:space="preserve"> Videos</w:t>
      </w:r>
    </w:p>
    <w:p w14:paraId="25EC1637" w14:textId="39EA556A" w:rsidR="00280C93" w:rsidRPr="00280C93" w:rsidRDefault="00280C93" w:rsidP="00280C93">
      <w:pPr>
        <w:rPr>
          <w:rFonts w:ascii="Courier New" w:hAnsi="Courier New" w:cs="Courier New"/>
          <w:b/>
          <w:bCs/>
        </w:rPr>
      </w:pPr>
      <w:r w:rsidRPr="00280C93">
        <w:rPr>
          <w:rFonts w:ascii="Courier New" w:eastAsia="MS Gothic" w:hAnsi="Courier New" w:cs="Courier New"/>
          <w:b/>
          <w:bCs/>
        </w:rPr>
        <w:t>└─</w:t>
      </w:r>
      <w:proofErr w:type="gramStart"/>
      <w:r w:rsidRPr="00280C93">
        <w:rPr>
          <w:rFonts w:ascii="Courier New" w:eastAsia="MS Gothic" w:hAnsi="Courier New" w:cs="Courier New"/>
          <w:b/>
          <w:bCs/>
        </w:rPr>
        <w:t>─</w:t>
      </w:r>
      <w:r w:rsidRPr="00280C93">
        <w:rPr>
          <w:rFonts w:ascii="Courier New" w:hAnsi="Courier New" w:cs="Courier New"/>
          <w:b/>
          <w:bCs/>
        </w:rPr>
        <w:t xml:space="preserve"> .git</w:t>
      </w:r>
      <w:proofErr w:type="gramEnd"/>
    </w:p>
    <w:p w14:paraId="6E7ECDB3" w14:textId="77777777" w:rsidR="00280C93" w:rsidRPr="00280C93" w:rsidRDefault="00280C93" w:rsidP="00280C93">
      <w:pPr>
        <w:rPr>
          <w:rFonts w:ascii="Courier New" w:hAnsi="Courier New" w:cs="Courier New"/>
          <w:b/>
          <w:bCs/>
        </w:rPr>
      </w:pPr>
    </w:p>
    <w:p w14:paraId="325D157A" w14:textId="77777777" w:rsidR="00280C93" w:rsidRPr="00280C93" w:rsidRDefault="00280C93" w:rsidP="00280C93">
      <w:pPr>
        <w:rPr>
          <w:rFonts w:ascii="Courier New" w:hAnsi="Courier New" w:cs="Courier New"/>
          <w:b/>
          <w:bCs/>
        </w:rPr>
      </w:pPr>
    </w:p>
    <w:p w14:paraId="6D1D10DF" w14:textId="77777777" w:rsidR="00280C93" w:rsidRPr="00280C93" w:rsidRDefault="00280C93" w:rsidP="00280C93">
      <w:pPr>
        <w:rPr>
          <w:rFonts w:ascii="Courier New" w:hAnsi="Courier New" w:cs="Courier New"/>
          <w:b/>
          <w:bCs/>
        </w:rPr>
      </w:pPr>
      <w:r w:rsidRPr="00280C93">
        <w:rPr>
          <w:rFonts w:ascii="Courier New" w:hAnsi="Courier New" w:cs="Courier New"/>
          <w:b/>
          <w:bCs/>
        </w:rPr>
        <w:t>All subfolders may become part of the same repository.</w:t>
      </w:r>
    </w:p>
    <w:p w14:paraId="0F1D3380" w14:textId="77777777" w:rsidR="00280C93" w:rsidRDefault="00280C93" w:rsidP="00280C93">
      <w:pPr>
        <w:rPr>
          <w:rFonts w:ascii="Courier New" w:hAnsi="Courier New" w:cs="Courier New"/>
          <w:b/>
          <w:bCs/>
        </w:rPr>
      </w:pPr>
    </w:p>
    <w:p w14:paraId="026A1320" w14:textId="54546E06" w:rsidR="00280C93" w:rsidRDefault="00280C93" w:rsidP="00280C93">
      <w:pPr>
        <w:rPr>
          <w:rFonts w:ascii="Courier New" w:hAnsi="Courier New" w:cs="Courier New"/>
          <w:b/>
          <w:bCs/>
        </w:rPr>
      </w:pPr>
      <w:r w:rsidRPr="00280C93">
        <w:rPr>
          <w:rFonts w:ascii="Courier New" w:hAnsi="Courier New" w:cs="Courier New"/>
          <w:b/>
          <w:bCs/>
        </w:rPr>
        <w:t>Commands:</w:t>
      </w:r>
      <w:r w:rsidRPr="00280C93">
        <w:rPr>
          <w:rFonts w:ascii="Courier New" w:hAnsi="Courier New" w:cs="Courier New"/>
          <w:b/>
          <w:bCs/>
        </w:rPr>
        <w:br/>
      </w:r>
      <w:r w:rsidRPr="00280C93">
        <w:rPr>
          <w:rFonts w:ascii="Courier New" w:hAnsi="Courier New" w:cs="Courier New"/>
          <w:b/>
          <w:bCs/>
        </w:rPr>
        <w:br/>
      </w:r>
      <w:proofErr w:type="spellStart"/>
      <w:r w:rsidRPr="00280C93">
        <w:rPr>
          <w:rFonts w:ascii="Courier New" w:hAnsi="Courier New" w:cs="Courier New"/>
          <w:b/>
          <w:bCs/>
        </w:rPr>
        <w:t>mkdir</w:t>
      </w:r>
      <w:proofErr w:type="spellEnd"/>
      <w:r w:rsidRPr="00280C93">
        <w:rPr>
          <w:rFonts w:ascii="Courier New" w:hAnsi="Courier New" w:cs="Courier New"/>
          <w:b/>
          <w:bCs/>
        </w:rPr>
        <w:t xml:space="preserve"> -p /home/</w:t>
      </w:r>
      <w:proofErr w:type="spellStart"/>
      <w:r w:rsidRPr="00280C93">
        <w:rPr>
          <w:rFonts w:ascii="Courier New" w:hAnsi="Courier New" w:cs="Courier New"/>
          <w:b/>
          <w:bCs/>
        </w:rPr>
        <w:t>chetan</w:t>
      </w:r>
      <w:proofErr w:type="spellEnd"/>
      <w:r w:rsidRPr="00280C93">
        <w:rPr>
          <w:rFonts w:ascii="Courier New" w:hAnsi="Courier New" w:cs="Courier New"/>
          <w:b/>
          <w:bCs/>
        </w:rPr>
        <w:t>/GitHub/Azure-Learning</w:t>
      </w:r>
      <w:r w:rsidRPr="00280C93">
        <w:rPr>
          <w:rFonts w:ascii="Courier New" w:hAnsi="Courier New" w:cs="Courier New"/>
          <w:b/>
          <w:bCs/>
        </w:rPr>
        <w:br/>
        <w:t>cd /home/</w:t>
      </w:r>
      <w:proofErr w:type="spellStart"/>
      <w:r w:rsidRPr="00280C93">
        <w:rPr>
          <w:rFonts w:ascii="Courier New" w:hAnsi="Courier New" w:cs="Courier New"/>
          <w:b/>
          <w:bCs/>
        </w:rPr>
        <w:t>chetan</w:t>
      </w:r>
      <w:proofErr w:type="spellEnd"/>
      <w:r w:rsidRPr="00280C93">
        <w:rPr>
          <w:rFonts w:ascii="Courier New" w:hAnsi="Courier New" w:cs="Courier New"/>
          <w:b/>
          <w:bCs/>
        </w:rPr>
        <w:t>/GitHub/Azure-Learning</w:t>
      </w:r>
      <w:r w:rsidRPr="00280C93">
        <w:rPr>
          <w:rFonts w:ascii="Courier New" w:hAnsi="Courier New" w:cs="Courier New"/>
          <w:b/>
          <w:bCs/>
        </w:rPr>
        <w:br/>
        <w:t xml:space="preserve">git </w:t>
      </w:r>
      <w:proofErr w:type="spellStart"/>
      <w:r w:rsidRPr="00280C93">
        <w:rPr>
          <w:rFonts w:ascii="Courier New" w:hAnsi="Courier New" w:cs="Courier New"/>
          <w:b/>
          <w:bCs/>
        </w:rPr>
        <w:t>init</w:t>
      </w:r>
      <w:proofErr w:type="spellEnd"/>
    </w:p>
    <w:p w14:paraId="6B7346AB" w14:textId="77777777" w:rsidR="00280C93" w:rsidRPr="00280C93" w:rsidRDefault="00280C93" w:rsidP="00280C93">
      <w:pPr>
        <w:rPr>
          <w:rFonts w:ascii="Courier New" w:hAnsi="Courier New" w:cs="Courier New"/>
          <w:b/>
          <w:bCs/>
        </w:rPr>
      </w:pPr>
    </w:p>
    <w:p w14:paraId="6E4D6BF8" w14:textId="77777777" w:rsidR="00280C93" w:rsidRPr="00280C93" w:rsidRDefault="00280C93" w:rsidP="00280C93">
      <w:pPr>
        <w:rPr>
          <w:rFonts w:ascii="Courier New" w:hAnsi="Courier New" w:cs="Courier New"/>
          <w:b/>
          <w:bCs/>
        </w:rPr>
      </w:pPr>
      <w:r w:rsidRPr="00280C93">
        <w:rPr>
          <w:rFonts w:ascii="Segoe UI Emoji" w:hAnsi="Segoe UI Emoji" w:cs="Segoe UI Emoji"/>
          <w:b/>
          <w:bCs/>
        </w:rPr>
        <w:t>✅</w:t>
      </w:r>
      <w:r w:rsidRPr="00280C93">
        <w:rPr>
          <w:rFonts w:ascii="Courier New" w:hAnsi="Courier New" w:cs="Courier New"/>
          <w:b/>
          <w:bCs/>
        </w:rPr>
        <w:t xml:space="preserve"> Correct</w:t>
      </w:r>
    </w:p>
    <w:p w14:paraId="2B340B52" w14:textId="77777777" w:rsidR="00280C93" w:rsidRPr="00280C93" w:rsidRDefault="00280C93" w:rsidP="00280C93">
      <w:pPr>
        <w:rPr>
          <w:rFonts w:ascii="Courier New" w:hAnsi="Courier New" w:cs="Courier New"/>
          <w:b/>
          <w:bCs/>
        </w:rPr>
      </w:pPr>
    </w:p>
    <w:p w14:paraId="06A316F1" w14:textId="77777777" w:rsidR="00280C93" w:rsidRPr="00280C93" w:rsidRDefault="00280C93" w:rsidP="00280C93">
      <w:pPr>
        <w:rPr>
          <w:rFonts w:ascii="Courier New" w:hAnsi="Courier New" w:cs="Courier New"/>
          <w:b/>
          <w:bCs/>
        </w:rPr>
      </w:pPr>
      <w:r w:rsidRPr="00280C93">
        <w:rPr>
          <w:rFonts w:ascii="Courier New" w:hAnsi="Courier New" w:cs="Courier New"/>
          <w:b/>
          <w:bCs/>
        </w:rPr>
        <w:t>/home/</w:t>
      </w:r>
      <w:proofErr w:type="spellStart"/>
      <w:r w:rsidRPr="00280C93">
        <w:rPr>
          <w:rFonts w:ascii="Courier New" w:hAnsi="Courier New" w:cs="Courier New"/>
          <w:b/>
          <w:bCs/>
        </w:rPr>
        <w:t>chetan</w:t>
      </w:r>
      <w:proofErr w:type="spellEnd"/>
      <w:r w:rsidRPr="00280C93">
        <w:rPr>
          <w:rFonts w:ascii="Courier New" w:hAnsi="Courier New" w:cs="Courier New"/>
          <w:b/>
          <w:bCs/>
        </w:rPr>
        <w:t>/GitHub</w:t>
      </w:r>
    </w:p>
    <w:p w14:paraId="39B3E056" w14:textId="77777777" w:rsidR="00280C93" w:rsidRPr="00280C93" w:rsidRDefault="00280C93" w:rsidP="00280C93">
      <w:pPr>
        <w:rPr>
          <w:rFonts w:ascii="Courier New" w:hAnsi="Courier New" w:cs="Courier New"/>
          <w:b/>
          <w:bCs/>
        </w:rPr>
      </w:pPr>
      <w:r w:rsidRPr="00280C93">
        <w:rPr>
          <w:rFonts w:ascii="Courier New" w:hAnsi="Courier New" w:cs="Courier New"/>
          <w:b/>
          <w:bCs/>
        </w:rPr>
        <w:t>├── Azure-Learning</w:t>
      </w:r>
    </w:p>
    <w:p w14:paraId="44B21357" w14:textId="77777777" w:rsidR="00280C93" w:rsidRPr="00280C93" w:rsidRDefault="00280C93" w:rsidP="00280C93">
      <w:pPr>
        <w:rPr>
          <w:rFonts w:ascii="Courier New" w:hAnsi="Courier New" w:cs="Courier New"/>
          <w:b/>
          <w:bCs/>
        </w:rPr>
      </w:pPr>
      <w:r w:rsidRPr="00280C93">
        <w:rPr>
          <w:rFonts w:ascii="Courier New" w:hAnsi="Courier New" w:cs="Courier New"/>
          <w:b/>
          <w:bCs/>
        </w:rPr>
        <w:t>│   └─</w:t>
      </w:r>
      <w:proofErr w:type="gramStart"/>
      <w:r w:rsidRPr="00280C93">
        <w:rPr>
          <w:rFonts w:ascii="Courier New" w:hAnsi="Courier New" w:cs="Courier New"/>
          <w:b/>
          <w:bCs/>
        </w:rPr>
        <w:t>─ .git</w:t>
      </w:r>
      <w:proofErr w:type="gramEnd"/>
    </w:p>
    <w:p w14:paraId="7E9CD11C" w14:textId="77777777" w:rsidR="00280C93" w:rsidRPr="00280C93" w:rsidRDefault="00280C93" w:rsidP="00280C93">
      <w:pPr>
        <w:rPr>
          <w:rFonts w:ascii="Courier New" w:hAnsi="Courier New" w:cs="Courier New"/>
          <w:b/>
          <w:bCs/>
        </w:rPr>
      </w:pPr>
      <w:r w:rsidRPr="00280C93">
        <w:rPr>
          <w:rFonts w:ascii="Courier New" w:hAnsi="Courier New" w:cs="Courier New"/>
          <w:b/>
          <w:bCs/>
        </w:rPr>
        <w:t>├── Terraform-Practice</w:t>
      </w:r>
    </w:p>
    <w:p w14:paraId="610F1D93" w14:textId="77777777" w:rsidR="00280C93" w:rsidRPr="00280C93" w:rsidRDefault="00280C93" w:rsidP="00280C93">
      <w:pPr>
        <w:rPr>
          <w:rFonts w:ascii="Courier New" w:hAnsi="Courier New" w:cs="Courier New"/>
          <w:b/>
          <w:bCs/>
        </w:rPr>
      </w:pPr>
      <w:r w:rsidRPr="00280C93">
        <w:rPr>
          <w:rFonts w:ascii="Courier New" w:hAnsi="Courier New" w:cs="Courier New"/>
          <w:b/>
          <w:bCs/>
        </w:rPr>
        <w:t>│   └─</w:t>
      </w:r>
      <w:proofErr w:type="gramStart"/>
      <w:r w:rsidRPr="00280C93">
        <w:rPr>
          <w:rFonts w:ascii="Courier New" w:hAnsi="Courier New" w:cs="Courier New"/>
          <w:b/>
          <w:bCs/>
        </w:rPr>
        <w:t>─ .git</w:t>
      </w:r>
      <w:proofErr w:type="gramEnd"/>
    </w:p>
    <w:p w14:paraId="1BEE7ABA" w14:textId="77777777" w:rsidR="00280C93" w:rsidRPr="00280C93" w:rsidRDefault="00280C93" w:rsidP="00280C93">
      <w:pPr>
        <w:rPr>
          <w:rFonts w:ascii="Courier New" w:hAnsi="Courier New" w:cs="Courier New"/>
          <w:b/>
          <w:bCs/>
        </w:rPr>
      </w:pPr>
      <w:r w:rsidRPr="00280C93">
        <w:rPr>
          <w:rFonts w:ascii="Courier New" w:hAnsi="Courier New" w:cs="Courier New"/>
          <w:b/>
          <w:bCs/>
        </w:rPr>
        <w:t>└── Python-Labs</w:t>
      </w:r>
    </w:p>
    <w:p w14:paraId="26E701BF" w14:textId="77777777" w:rsidR="00280C93" w:rsidRPr="00280C93" w:rsidRDefault="00280C93" w:rsidP="00280C93">
      <w:pPr>
        <w:rPr>
          <w:rFonts w:ascii="Courier New" w:hAnsi="Courier New" w:cs="Courier New"/>
          <w:b/>
          <w:bCs/>
        </w:rPr>
      </w:pPr>
      <w:r w:rsidRPr="00280C93">
        <w:rPr>
          <w:rFonts w:ascii="Courier New" w:hAnsi="Courier New" w:cs="Courier New"/>
          <w:b/>
          <w:bCs/>
        </w:rPr>
        <w:t xml:space="preserve">    └─</w:t>
      </w:r>
      <w:proofErr w:type="gramStart"/>
      <w:r w:rsidRPr="00280C93">
        <w:rPr>
          <w:rFonts w:ascii="Courier New" w:hAnsi="Courier New" w:cs="Courier New"/>
          <w:b/>
          <w:bCs/>
        </w:rPr>
        <w:t>─ .git</w:t>
      </w:r>
      <w:proofErr w:type="gramEnd"/>
    </w:p>
    <w:p w14:paraId="073ABD81" w14:textId="77777777" w:rsidR="00280C93" w:rsidRPr="00280C93" w:rsidRDefault="00280C93" w:rsidP="00280C93">
      <w:pPr>
        <w:rPr>
          <w:rFonts w:ascii="Courier New" w:hAnsi="Courier New" w:cs="Courier New"/>
          <w:b/>
          <w:bCs/>
        </w:rPr>
      </w:pPr>
    </w:p>
    <w:p w14:paraId="42D0087A" w14:textId="7384AB6B" w:rsidR="00280C93" w:rsidRPr="00280C93" w:rsidRDefault="00280C93" w:rsidP="00280C93">
      <w:pPr>
        <w:rPr>
          <w:rFonts w:ascii="Courier New" w:hAnsi="Courier New" w:cs="Courier New"/>
          <w:b/>
          <w:bCs/>
        </w:rPr>
      </w:pPr>
      <w:r w:rsidRPr="00280C93">
        <w:rPr>
          <w:rFonts w:ascii="Courier New" w:hAnsi="Courier New" w:cs="Courier New"/>
          <w:b/>
          <w:bCs/>
        </w:rPr>
        <w:t>Each project should have its own independent Git repository.</w:t>
      </w:r>
    </w:p>
    <w:p w14:paraId="28617108" w14:textId="77777777" w:rsidR="00280C93" w:rsidRPr="009755E1" w:rsidRDefault="00280C93" w:rsidP="009755E1">
      <w:pPr>
        <w:rPr>
          <w:b/>
          <w:bCs/>
        </w:rPr>
      </w:pPr>
    </w:p>
    <w:p w14:paraId="2C56CA19" w14:textId="77777777" w:rsidR="009755E1" w:rsidRDefault="009755E1" w:rsidP="009755E1"/>
    <w:p w14:paraId="1893E9EA" w14:textId="666D4ECC" w:rsidR="009755E1" w:rsidRDefault="009755E1" w:rsidP="00F55C59">
      <w:pPr>
        <w:numPr>
          <w:ilvl w:val="0"/>
          <w:numId w:val="28"/>
        </w:numPr>
      </w:pPr>
      <w:r w:rsidRPr="009755E1">
        <w:rPr>
          <w:rFonts w:ascii="Courier New" w:hAnsi="Courier New" w:cs="Courier New"/>
          <w:b/>
          <w:bCs/>
        </w:rPr>
        <w:t xml:space="preserve">git </w:t>
      </w:r>
      <w:proofErr w:type="spellStart"/>
      <w:r w:rsidRPr="009755E1">
        <w:rPr>
          <w:rFonts w:ascii="Courier New" w:hAnsi="Courier New" w:cs="Courier New"/>
          <w:b/>
          <w:bCs/>
        </w:rPr>
        <w:t>init</w:t>
      </w:r>
      <w:proofErr w:type="spellEnd"/>
      <w:r w:rsidRPr="009755E1">
        <w:t xml:space="preserve">    </w:t>
      </w:r>
      <w:r>
        <w:t xml:space="preserve"> --- to initiate the directory into </w:t>
      </w:r>
      <w:r w:rsidR="0062702B">
        <w:t xml:space="preserve">a </w:t>
      </w:r>
      <w:r>
        <w:t>GIT</w:t>
      </w:r>
      <w:r w:rsidR="0062702B">
        <w:t xml:space="preserve"> </w:t>
      </w:r>
      <w:r>
        <w:t>HUB Directory</w:t>
      </w:r>
      <w:r w:rsidR="00B252FE">
        <w:t xml:space="preserve"> as </w:t>
      </w:r>
      <w:r w:rsidR="00B252FE" w:rsidRPr="00B252FE">
        <w:rPr>
          <w:b/>
          <w:bCs/>
        </w:rPr>
        <w:t>master</w:t>
      </w:r>
      <w:r w:rsidR="00B252FE">
        <w:t xml:space="preserve"> Directory</w:t>
      </w:r>
      <w:r>
        <w:t>.</w:t>
      </w:r>
    </w:p>
    <w:p w14:paraId="374B0FBD" w14:textId="77777777" w:rsidR="00EE3217" w:rsidRDefault="00EE3217" w:rsidP="00B252FE">
      <w:pPr>
        <w:rPr>
          <w:rFonts w:ascii="Courier New" w:hAnsi="Courier New" w:cs="Courier New"/>
          <w:b/>
          <w:bCs/>
        </w:rPr>
      </w:pPr>
    </w:p>
    <w:p w14:paraId="02855684" w14:textId="0E6517BA" w:rsidR="00B252FE" w:rsidRPr="00280C93" w:rsidRDefault="00280C93" w:rsidP="00EE3217">
      <w:pPr>
        <w:ind w:left="360"/>
        <w:rPr>
          <w:rFonts w:ascii="Courier New" w:hAnsi="Courier New" w:cs="Courier New"/>
          <w:b/>
          <w:bCs/>
          <w:color w:val="000000" w:themeColor="text1"/>
        </w:rPr>
      </w:pPr>
      <w:r>
        <w:rPr>
          <w:b/>
          <w:bCs/>
          <w:color w:val="FF0000"/>
        </w:rPr>
        <w:t>IMPORTANT !!!</w:t>
      </w:r>
      <w:r w:rsidRPr="00280C93">
        <w:rPr>
          <w:b/>
          <w:bCs/>
          <w:color w:val="FF0000"/>
        </w:rPr>
        <w:br/>
      </w:r>
      <w:r w:rsidRPr="00280C93">
        <w:rPr>
          <w:rFonts w:ascii="Courier New" w:hAnsi="Courier New" w:cs="Courier New"/>
          <w:b/>
          <w:bCs/>
          <w:color w:val="000000" w:themeColor="text1"/>
        </w:rPr>
        <w:t>master and main are branch names, not folders/directories.</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Older Git repositories commonly used:</w:t>
      </w:r>
      <w:r w:rsidRPr="00280C93">
        <w:rPr>
          <w:rFonts w:ascii="Courier New" w:hAnsi="Courier New" w:cs="Courier New"/>
          <w:b/>
          <w:bCs/>
          <w:color w:val="000000" w:themeColor="text1"/>
        </w:rPr>
        <w:br/>
        <w:t>master</w:t>
      </w:r>
      <w:r w:rsidRPr="00280C93">
        <w:rPr>
          <w:rFonts w:ascii="Courier New" w:hAnsi="Courier New" w:cs="Courier New"/>
          <w:b/>
          <w:bCs/>
          <w:color w:val="000000" w:themeColor="text1"/>
        </w:rPr>
        <w:br/>
        <w:t>Modern GitHub repositories commonly use:</w:t>
      </w:r>
      <w:r w:rsidRPr="00280C93">
        <w:rPr>
          <w:rFonts w:ascii="Courier New" w:hAnsi="Courier New" w:cs="Courier New"/>
          <w:b/>
          <w:bCs/>
          <w:color w:val="000000" w:themeColor="text1"/>
        </w:rPr>
        <w:br/>
        <w:t>main</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A local repository and a remote repository can have:</w:t>
      </w:r>
      <w:r w:rsidRPr="00280C93">
        <w:rPr>
          <w:rFonts w:ascii="Courier New" w:hAnsi="Courier New" w:cs="Courier New"/>
          <w:b/>
          <w:bCs/>
          <w:color w:val="000000" w:themeColor="text1"/>
        </w:rPr>
        <w:br/>
      </w:r>
      <w:r w:rsidRPr="00280C93">
        <w:rPr>
          <w:rFonts w:ascii="Courier New" w:hAnsi="Courier New" w:cs="Courier New"/>
          <w:b/>
          <w:bCs/>
          <w:color w:val="000000" w:themeColor="text1"/>
        </w:rPr>
        <w:lastRenderedPageBreak/>
        <w:t>master</w:t>
      </w:r>
      <w:r w:rsidRPr="00280C93">
        <w:rPr>
          <w:rFonts w:ascii="Courier New" w:hAnsi="Courier New" w:cs="Courier New"/>
          <w:b/>
          <w:bCs/>
          <w:color w:val="000000" w:themeColor="text1"/>
        </w:rPr>
        <w:br/>
        <w:t>main</w:t>
      </w:r>
      <w:r w:rsidRPr="00280C93">
        <w:rPr>
          <w:rFonts w:ascii="Courier New" w:hAnsi="Courier New" w:cs="Courier New"/>
          <w:b/>
          <w:bCs/>
          <w:color w:val="000000" w:themeColor="text1"/>
        </w:rPr>
        <w:br/>
        <w:t>or any custom branch name.</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Example:</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Local : main</w:t>
      </w:r>
      <w:r w:rsidRPr="00280C93">
        <w:rPr>
          <w:rFonts w:ascii="Courier New" w:hAnsi="Courier New" w:cs="Courier New"/>
          <w:b/>
          <w:bCs/>
          <w:color w:val="000000" w:themeColor="text1"/>
        </w:rPr>
        <w:br/>
        <w:t>Remote : origin/main</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OR</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Local : master</w:t>
      </w:r>
      <w:r w:rsidRPr="00280C93">
        <w:rPr>
          <w:rFonts w:ascii="Courier New" w:hAnsi="Courier New" w:cs="Courier New"/>
          <w:b/>
          <w:bCs/>
          <w:color w:val="000000" w:themeColor="text1"/>
        </w:rPr>
        <w:br/>
        <w:t>Remote : origin/master</w:t>
      </w:r>
      <w:r w:rsidRPr="00280C93">
        <w:rPr>
          <w:rFonts w:ascii="Courier New" w:hAnsi="Courier New" w:cs="Courier New"/>
          <w:b/>
          <w:bCs/>
          <w:color w:val="000000" w:themeColor="text1"/>
        </w:rPr>
        <w:br/>
      </w:r>
      <w:r w:rsidRPr="00280C93">
        <w:rPr>
          <w:rFonts w:ascii="Courier New" w:hAnsi="Courier New" w:cs="Courier New"/>
          <w:b/>
          <w:bCs/>
          <w:color w:val="000000" w:themeColor="text1"/>
        </w:rPr>
        <w:br/>
        <w:t>Both are valid.</w:t>
      </w:r>
    </w:p>
    <w:p w14:paraId="3009F21A" w14:textId="77777777" w:rsidR="00280C93" w:rsidRDefault="00280C93" w:rsidP="00EE3217">
      <w:pPr>
        <w:ind w:left="360"/>
        <w:rPr>
          <w:rFonts w:ascii="Courier New" w:hAnsi="Courier New" w:cs="Courier New"/>
          <w:b/>
          <w:bCs/>
        </w:rPr>
      </w:pPr>
    </w:p>
    <w:p w14:paraId="4BBDD34A" w14:textId="1A2C508B" w:rsidR="00B252FE" w:rsidRPr="00B252FE" w:rsidRDefault="00B252FE" w:rsidP="00B252FE">
      <w:pPr>
        <w:ind w:left="360"/>
        <w:rPr>
          <w:rFonts w:ascii="Courier New" w:hAnsi="Courier New" w:cs="Courier New"/>
          <w:b/>
          <w:bCs/>
        </w:rPr>
      </w:pPr>
      <w:r w:rsidRPr="00B252FE">
        <w:rPr>
          <w:rFonts w:ascii="Courier New" w:hAnsi="Courier New" w:cs="Courier New"/>
          <w:b/>
          <w:bCs/>
        </w:rPr>
        <w:t xml:space="preserve">git </w:t>
      </w:r>
      <w:proofErr w:type="spellStart"/>
      <w:r w:rsidRPr="00B252FE">
        <w:rPr>
          <w:rFonts w:ascii="Courier New" w:hAnsi="Courier New" w:cs="Courier New"/>
          <w:b/>
          <w:bCs/>
        </w:rPr>
        <w:t>init</w:t>
      </w:r>
      <w:proofErr w:type="spellEnd"/>
      <w:r w:rsidRPr="00B252FE">
        <w:rPr>
          <w:rFonts w:ascii="Courier New" w:hAnsi="Courier New" w:cs="Courier New"/>
          <w:b/>
          <w:bCs/>
        </w:rPr>
        <w:t xml:space="preserve"> -b main</w:t>
      </w:r>
      <w:r>
        <w:rPr>
          <w:rFonts w:ascii="Courier New" w:hAnsi="Courier New" w:cs="Courier New"/>
          <w:b/>
          <w:bCs/>
        </w:rPr>
        <w:t xml:space="preserve"> </w:t>
      </w:r>
      <w:r>
        <w:rPr>
          <w:rFonts w:ascii="Courier New" w:hAnsi="Courier New" w:cs="Courier New"/>
          <w:b/>
          <w:bCs/>
        </w:rPr>
        <w:tab/>
      </w:r>
      <w:r w:rsidRPr="00B252FE">
        <w:t xml:space="preserve">--- </w:t>
      </w:r>
      <w:r>
        <w:t xml:space="preserve">to initiate the directory into a GIT HUB Directory as </w:t>
      </w:r>
      <w:r w:rsidRPr="00B252FE">
        <w:rPr>
          <w:b/>
          <w:bCs/>
        </w:rPr>
        <w:t>main</w:t>
      </w:r>
      <w:r>
        <w:t xml:space="preserve"> Directory.</w:t>
      </w:r>
    </w:p>
    <w:p w14:paraId="510D0F1F" w14:textId="77777777" w:rsidR="00B252FE" w:rsidRDefault="00B252FE" w:rsidP="00B252FE">
      <w:pPr>
        <w:rPr>
          <w:rFonts w:ascii="Courier New" w:hAnsi="Courier New" w:cs="Courier New"/>
          <w:b/>
          <w:bCs/>
        </w:rPr>
      </w:pPr>
    </w:p>
    <w:p w14:paraId="190C5548" w14:textId="4A1E75C9" w:rsidR="00EE3217" w:rsidRDefault="004908D3" w:rsidP="00EE3217">
      <w:pPr>
        <w:ind w:left="360"/>
      </w:pPr>
      <w:r w:rsidRPr="004908D3">
        <w:rPr>
          <w:noProof/>
        </w:rPr>
        <w:drawing>
          <wp:inline distT="0" distB="0" distL="0" distR="0" wp14:anchorId="0D998673" wp14:editId="1DB5A54D">
            <wp:extent cx="6858000" cy="3392170"/>
            <wp:effectExtent l="0" t="0" r="0" b="0"/>
            <wp:docPr id="20417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96000" name=""/>
                    <pic:cNvPicPr/>
                  </pic:nvPicPr>
                  <pic:blipFill>
                    <a:blip r:embed="rId22"/>
                    <a:stretch>
                      <a:fillRect/>
                    </a:stretch>
                  </pic:blipFill>
                  <pic:spPr>
                    <a:xfrm>
                      <a:off x="0" y="0"/>
                      <a:ext cx="6858000" cy="3392170"/>
                    </a:xfrm>
                    <a:prstGeom prst="rect">
                      <a:avLst/>
                    </a:prstGeom>
                  </pic:spPr>
                </pic:pic>
              </a:graphicData>
            </a:graphic>
          </wp:inline>
        </w:drawing>
      </w:r>
    </w:p>
    <w:p w14:paraId="7D817EC2" w14:textId="77777777" w:rsidR="009755E1" w:rsidRDefault="009755E1" w:rsidP="009755E1"/>
    <w:p w14:paraId="394F2C27" w14:textId="0B7CEA94" w:rsidR="008D14D8" w:rsidRPr="008D14D8" w:rsidRDefault="008D14D8" w:rsidP="00F55C59">
      <w:pPr>
        <w:numPr>
          <w:ilvl w:val="0"/>
          <w:numId w:val="28"/>
        </w:numPr>
        <w:rPr>
          <w:rFonts w:ascii="Courier New" w:hAnsi="Courier New" w:cs="Courier New"/>
          <w:b/>
          <w:bCs/>
        </w:rPr>
      </w:pPr>
      <w:r w:rsidRPr="008D14D8">
        <w:t>To check the version of Git installed on your system, you can use the</w:t>
      </w:r>
      <w:r>
        <w:rPr>
          <w:rFonts w:ascii="Courier New" w:hAnsi="Courier New" w:cs="Courier New"/>
          <w:b/>
          <w:bCs/>
        </w:rPr>
        <w:t xml:space="preserve"> </w:t>
      </w:r>
      <w:r w:rsidRPr="008D14D8">
        <w:rPr>
          <w:rFonts w:ascii="Courier New" w:hAnsi="Courier New" w:cs="Courier New"/>
          <w:b/>
          <w:bCs/>
        </w:rPr>
        <w:t>git --version</w:t>
      </w:r>
      <w:r w:rsidRPr="008D14D8">
        <w:t xml:space="preserve"> command.</w:t>
      </w:r>
    </w:p>
    <w:p w14:paraId="7F6486AF" w14:textId="77777777" w:rsidR="008D14D8" w:rsidRDefault="008D14D8" w:rsidP="008D14D8">
      <w:pPr>
        <w:ind w:left="360"/>
        <w:rPr>
          <w:rFonts w:ascii="Courier New" w:hAnsi="Courier New" w:cs="Courier New"/>
          <w:b/>
          <w:bCs/>
        </w:rPr>
      </w:pPr>
    </w:p>
    <w:p w14:paraId="795F2349" w14:textId="00F240B5" w:rsidR="008D14D8" w:rsidRDefault="008D14D8" w:rsidP="008D14D8">
      <w:pPr>
        <w:ind w:left="360"/>
        <w:rPr>
          <w:rFonts w:ascii="Courier New" w:hAnsi="Courier New" w:cs="Courier New"/>
          <w:b/>
          <w:bCs/>
        </w:rPr>
      </w:pPr>
      <w:r w:rsidRPr="008D14D8">
        <w:rPr>
          <w:rFonts w:ascii="Courier New" w:hAnsi="Courier New" w:cs="Courier New"/>
          <w:b/>
          <w:bCs/>
        </w:rPr>
        <w:t>git --version</w:t>
      </w:r>
    </w:p>
    <w:p w14:paraId="24B9A4C1" w14:textId="77777777" w:rsidR="008D14D8" w:rsidRDefault="008D14D8" w:rsidP="008D14D8">
      <w:pPr>
        <w:ind w:left="360"/>
        <w:rPr>
          <w:rFonts w:ascii="Courier New" w:hAnsi="Courier New" w:cs="Courier New"/>
          <w:b/>
          <w:bCs/>
        </w:rPr>
      </w:pPr>
    </w:p>
    <w:p w14:paraId="7E568F7B" w14:textId="2F7B75D2" w:rsidR="008D14D8" w:rsidRDefault="008D14D8" w:rsidP="008D14D8">
      <w:pPr>
        <w:ind w:left="360"/>
        <w:rPr>
          <w:rFonts w:ascii="Courier New" w:hAnsi="Courier New" w:cs="Courier New"/>
          <w:b/>
          <w:bCs/>
        </w:rPr>
      </w:pPr>
      <w:r w:rsidRPr="008D14D8">
        <w:rPr>
          <w:rFonts w:ascii="Courier New" w:hAnsi="Courier New" w:cs="Courier New"/>
          <w:b/>
          <w:bCs/>
          <w:noProof/>
        </w:rPr>
        <w:drawing>
          <wp:inline distT="0" distB="0" distL="0" distR="0" wp14:anchorId="2E63BC93" wp14:editId="116B8707">
            <wp:extent cx="5334000" cy="952212"/>
            <wp:effectExtent l="0" t="0" r="0" b="635"/>
            <wp:docPr id="63862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4504" name=""/>
                    <pic:cNvPicPr/>
                  </pic:nvPicPr>
                  <pic:blipFill>
                    <a:blip r:embed="rId23"/>
                    <a:stretch>
                      <a:fillRect/>
                    </a:stretch>
                  </pic:blipFill>
                  <pic:spPr>
                    <a:xfrm>
                      <a:off x="0" y="0"/>
                      <a:ext cx="5355658" cy="956078"/>
                    </a:xfrm>
                    <a:prstGeom prst="rect">
                      <a:avLst/>
                    </a:prstGeom>
                  </pic:spPr>
                </pic:pic>
              </a:graphicData>
            </a:graphic>
          </wp:inline>
        </w:drawing>
      </w:r>
    </w:p>
    <w:p w14:paraId="69ED196B" w14:textId="77777777" w:rsidR="008D14D8" w:rsidRPr="008D14D8" w:rsidRDefault="008D14D8" w:rsidP="008D14D8">
      <w:pPr>
        <w:ind w:left="360"/>
        <w:rPr>
          <w:rFonts w:ascii="Courier New" w:hAnsi="Courier New" w:cs="Courier New"/>
          <w:b/>
          <w:bCs/>
        </w:rPr>
      </w:pPr>
    </w:p>
    <w:p w14:paraId="6BE8E6FD" w14:textId="629BB95F" w:rsidR="009755E1" w:rsidRPr="009755E1" w:rsidRDefault="009755E1" w:rsidP="00F55C59">
      <w:pPr>
        <w:numPr>
          <w:ilvl w:val="0"/>
          <w:numId w:val="28"/>
        </w:numPr>
        <w:rPr>
          <w:rFonts w:ascii="Courier New" w:hAnsi="Courier New" w:cs="Courier New"/>
          <w:b/>
          <w:bCs/>
        </w:rPr>
      </w:pPr>
      <w:r w:rsidRPr="009755E1">
        <w:rPr>
          <w:rFonts w:ascii="Courier New" w:hAnsi="Courier New" w:cs="Courier New"/>
          <w:b/>
          <w:bCs/>
        </w:rPr>
        <w:t>git config --global user.name "</w:t>
      </w:r>
      <w:proofErr w:type="spellStart"/>
      <w:r w:rsidRPr="00C74EDA">
        <w:rPr>
          <w:rFonts w:ascii="Courier New" w:hAnsi="Courier New" w:cs="Courier New"/>
        </w:rPr>
        <w:t>chaitanya</w:t>
      </w:r>
      <w:r w:rsidR="00C74EDA" w:rsidRPr="00C74EDA">
        <w:rPr>
          <w:rFonts w:ascii="Courier New" w:hAnsi="Courier New" w:cs="Courier New"/>
        </w:rPr>
        <w:t>xxxxxxx</w:t>
      </w:r>
      <w:proofErr w:type="spellEnd"/>
      <w:r w:rsidRPr="009755E1">
        <w:rPr>
          <w:rFonts w:ascii="Courier New" w:hAnsi="Courier New" w:cs="Courier New"/>
          <w:b/>
          <w:bCs/>
        </w:rPr>
        <w:t>"</w:t>
      </w:r>
    </w:p>
    <w:p w14:paraId="60F26454" w14:textId="714D2B84" w:rsidR="009755E1" w:rsidRPr="009755E1" w:rsidRDefault="009755E1" w:rsidP="00F55C59">
      <w:pPr>
        <w:numPr>
          <w:ilvl w:val="0"/>
          <w:numId w:val="28"/>
        </w:numPr>
        <w:rPr>
          <w:rFonts w:ascii="Courier New" w:hAnsi="Courier New" w:cs="Courier New"/>
          <w:b/>
          <w:bCs/>
        </w:rPr>
      </w:pPr>
      <w:r w:rsidRPr="009755E1">
        <w:rPr>
          <w:rFonts w:ascii="Courier New" w:hAnsi="Courier New" w:cs="Courier New"/>
          <w:b/>
          <w:bCs/>
        </w:rPr>
        <w:t xml:space="preserve">git config --global </w:t>
      </w:r>
      <w:proofErr w:type="spellStart"/>
      <w:proofErr w:type="gramStart"/>
      <w:r w:rsidRPr="009755E1">
        <w:rPr>
          <w:rFonts w:ascii="Courier New" w:hAnsi="Courier New" w:cs="Courier New"/>
          <w:b/>
          <w:bCs/>
        </w:rPr>
        <w:t>user.email</w:t>
      </w:r>
      <w:proofErr w:type="spellEnd"/>
      <w:proofErr w:type="gramEnd"/>
      <w:r w:rsidRPr="009755E1">
        <w:rPr>
          <w:rFonts w:ascii="Courier New" w:hAnsi="Courier New" w:cs="Courier New"/>
          <w:b/>
          <w:bCs/>
        </w:rPr>
        <w:t xml:space="preserve"> "</w:t>
      </w:r>
      <w:r w:rsidRPr="00C74EDA">
        <w:rPr>
          <w:rFonts w:ascii="Courier New" w:hAnsi="Courier New" w:cs="Courier New"/>
        </w:rPr>
        <w:t>cha</w:t>
      </w:r>
      <w:r w:rsidR="00C74EDA" w:rsidRPr="00C74EDA">
        <w:rPr>
          <w:rFonts w:ascii="Courier New" w:hAnsi="Courier New" w:cs="Courier New"/>
        </w:rPr>
        <w:t>xxxxxxxxxxx</w:t>
      </w:r>
      <w:r w:rsidRPr="00C74EDA">
        <w:rPr>
          <w:rFonts w:ascii="Courier New" w:hAnsi="Courier New" w:cs="Courier New"/>
        </w:rPr>
        <w:t>@gmail.com</w:t>
      </w:r>
      <w:r w:rsidRPr="009755E1">
        <w:rPr>
          <w:rFonts w:ascii="Courier New" w:hAnsi="Courier New" w:cs="Courier New"/>
          <w:b/>
          <w:bCs/>
        </w:rPr>
        <w:t>"</w:t>
      </w:r>
    </w:p>
    <w:p w14:paraId="4DFFE46C" w14:textId="77777777" w:rsidR="009755E1" w:rsidRDefault="009755E1" w:rsidP="009755E1"/>
    <w:p w14:paraId="3A0EEBD1" w14:textId="4173B129" w:rsidR="00A8192C" w:rsidRDefault="0062702B" w:rsidP="00F55C59">
      <w:pPr>
        <w:numPr>
          <w:ilvl w:val="0"/>
          <w:numId w:val="28"/>
        </w:numPr>
      </w:pPr>
      <w:r>
        <w:t xml:space="preserve">Check the </w:t>
      </w:r>
      <w:r w:rsidR="00A8192C">
        <w:t>URLs of remote repositories associated with the local repository.</w:t>
      </w:r>
    </w:p>
    <w:p w14:paraId="5C85CACC" w14:textId="77777777" w:rsidR="00A8192C" w:rsidRDefault="00A8192C" w:rsidP="00A8192C">
      <w:pPr>
        <w:pStyle w:val="ListParagraph"/>
      </w:pPr>
    </w:p>
    <w:p w14:paraId="13C1EDCC" w14:textId="76294EFC" w:rsidR="00A8192C" w:rsidRPr="00A8192C" w:rsidRDefault="00A8192C" w:rsidP="00A8192C">
      <w:pPr>
        <w:ind w:left="360"/>
        <w:rPr>
          <w:rFonts w:ascii="Courier New" w:hAnsi="Courier New" w:cs="Courier New"/>
          <w:b/>
          <w:bCs/>
        </w:rPr>
      </w:pPr>
      <w:r w:rsidRPr="00A8192C">
        <w:rPr>
          <w:rFonts w:ascii="Courier New" w:hAnsi="Courier New" w:cs="Courier New"/>
          <w:b/>
          <w:bCs/>
        </w:rPr>
        <w:lastRenderedPageBreak/>
        <w:t>git remote -v</w:t>
      </w:r>
    </w:p>
    <w:p w14:paraId="2093ADF8" w14:textId="77777777" w:rsidR="00A8192C" w:rsidRDefault="00A8192C" w:rsidP="00A8192C">
      <w:pPr>
        <w:ind w:left="360"/>
      </w:pPr>
    </w:p>
    <w:p w14:paraId="2E4F77C4" w14:textId="0BA571AA" w:rsidR="0062702B" w:rsidRDefault="00A8192C" w:rsidP="00A8192C">
      <w:pPr>
        <w:ind w:left="360"/>
      </w:pPr>
      <w:r w:rsidRPr="00A8192C">
        <w:t xml:space="preserve">The </w:t>
      </w:r>
      <w:r w:rsidRPr="00A8192C">
        <w:rPr>
          <w:rStyle w:val="HTMLCode"/>
        </w:rPr>
        <w:t>-v</w:t>
      </w:r>
      <w:r w:rsidRPr="00A8192C">
        <w:t xml:space="preserve"> flag stands for "verbose," which means it will show both the fetch and push URLs for each remote repository.</w:t>
      </w:r>
    </w:p>
    <w:p w14:paraId="1F5B39DC" w14:textId="77777777" w:rsidR="00A8192C" w:rsidRDefault="00A8192C" w:rsidP="00A8192C">
      <w:pPr>
        <w:ind w:left="360"/>
      </w:pPr>
    </w:p>
    <w:p w14:paraId="224B5338" w14:textId="6A5EF6B4" w:rsidR="0062702B" w:rsidRDefault="00A8192C" w:rsidP="003312D1">
      <w:pPr>
        <w:ind w:left="360"/>
      </w:pPr>
      <w:r>
        <w:t>At beginning there is no any Remote repository attached. We must attach the repository link of GIT HUB GUI / Remote</w:t>
      </w:r>
      <w:r w:rsidR="003312D1">
        <w:t xml:space="preserve"> to local Repository</w:t>
      </w:r>
      <w:r>
        <w:t>.</w:t>
      </w:r>
    </w:p>
    <w:p w14:paraId="52252732" w14:textId="77777777" w:rsidR="00EE3217" w:rsidRDefault="00EE3217" w:rsidP="003312D1">
      <w:pPr>
        <w:ind w:left="360"/>
      </w:pPr>
    </w:p>
    <w:p w14:paraId="582BDA9A" w14:textId="3788E4F9" w:rsidR="00EE3217" w:rsidRPr="003312D1" w:rsidRDefault="00EE3217" w:rsidP="003312D1">
      <w:pPr>
        <w:ind w:left="360"/>
      </w:pPr>
      <w:r w:rsidRPr="00EE3217">
        <w:rPr>
          <w:noProof/>
        </w:rPr>
        <w:drawing>
          <wp:inline distT="0" distB="0" distL="0" distR="0" wp14:anchorId="19C504D1" wp14:editId="11866B17">
            <wp:extent cx="6537960" cy="799690"/>
            <wp:effectExtent l="0" t="0" r="0" b="635"/>
            <wp:docPr id="5" name="Picture 4">
              <a:extLst xmlns:a="http://schemas.openxmlformats.org/drawingml/2006/main">
                <a:ext uri="{FF2B5EF4-FFF2-40B4-BE49-F238E27FC236}">
                  <a16:creationId xmlns:a16="http://schemas.microsoft.com/office/drawing/2014/main" id="{2CC3E4CF-6C33-D4D5-2681-83B0C042D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CC3E4CF-6C33-D4D5-2681-83B0C042D4BC}"/>
                        </a:ext>
                      </a:extLst>
                    </pic:cNvPr>
                    <pic:cNvPicPr>
                      <a:picLocks noChangeAspect="1"/>
                    </pic:cNvPicPr>
                  </pic:nvPicPr>
                  <pic:blipFill>
                    <a:blip r:embed="rId24"/>
                    <a:stretch>
                      <a:fillRect/>
                    </a:stretch>
                  </pic:blipFill>
                  <pic:spPr>
                    <a:xfrm>
                      <a:off x="0" y="0"/>
                      <a:ext cx="6690233" cy="818315"/>
                    </a:xfrm>
                    <a:prstGeom prst="rect">
                      <a:avLst/>
                    </a:prstGeom>
                  </pic:spPr>
                </pic:pic>
              </a:graphicData>
            </a:graphic>
          </wp:inline>
        </w:drawing>
      </w:r>
    </w:p>
    <w:p w14:paraId="4D2CC863" w14:textId="77777777" w:rsidR="0062702B" w:rsidRDefault="0062702B" w:rsidP="0062702B">
      <w:pPr>
        <w:ind w:left="360"/>
        <w:rPr>
          <w:b/>
          <w:bCs/>
        </w:rPr>
      </w:pPr>
    </w:p>
    <w:p w14:paraId="4F393C92" w14:textId="0E4AC469" w:rsidR="001F6968" w:rsidRDefault="001F6968" w:rsidP="00F55C59">
      <w:pPr>
        <w:numPr>
          <w:ilvl w:val="0"/>
          <w:numId w:val="28"/>
        </w:numPr>
      </w:pPr>
      <w:r>
        <w:t>A</w:t>
      </w:r>
      <w:r w:rsidRPr="001F6968">
        <w:t>dd a remote repository to your local Git repository. This is typically done to connect your local repository to a remote repository hosted on a service like GitHub, GitLab, Bitbucket, or another Git server</w:t>
      </w:r>
      <w:r>
        <w:t>.</w:t>
      </w:r>
    </w:p>
    <w:p w14:paraId="54B6D84B" w14:textId="77777777" w:rsidR="001F6968" w:rsidRDefault="001F6968" w:rsidP="001F6968">
      <w:pPr>
        <w:ind w:left="360"/>
      </w:pPr>
    </w:p>
    <w:p w14:paraId="326CAC32" w14:textId="5A2723EE" w:rsidR="001F6968" w:rsidRDefault="001F6968" w:rsidP="001F6968">
      <w:pPr>
        <w:ind w:left="360"/>
      </w:pPr>
      <w:r>
        <w:t xml:space="preserve">Now there are </w:t>
      </w:r>
      <w:r w:rsidR="00E91372">
        <w:t>3</w:t>
      </w:r>
      <w:r>
        <w:t xml:space="preserve"> ways </w:t>
      </w:r>
      <w:bookmarkStart w:id="10" w:name="_Hlk172314385"/>
      <w:r>
        <w:t>to add/connect remote repository link to local repository</w:t>
      </w:r>
      <w:bookmarkEnd w:id="10"/>
      <w:r>
        <w:t>.</w:t>
      </w:r>
    </w:p>
    <w:p w14:paraId="696A1CD8" w14:textId="77777777" w:rsidR="001F6968" w:rsidRDefault="001F6968" w:rsidP="001F6968">
      <w:pPr>
        <w:ind w:left="360"/>
      </w:pPr>
    </w:p>
    <w:p w14:paraId="3577DB52" w14:textId="1A6C72BF" w:rsidR="001F6968" w:rsidRDefault="00E91372" w:rsidP="00E91372">
      <w:pPr>
        <w:pStyle w:val="Heading2"/>
      </w:pPr>
      <w:bookmarkStart w:id="11" w:name="_Toc231227747"/>
      <w:r>
        <w:t>T</w:t>
      </w:r>
      <w:r w:rsidRPr="00E91372">
        <w:t xml:space="preserve">o add/connect remote repository link to local repository </w:t>
      </w:r>
      <w:r w:rsidR="00060CA4">
        <w:t>via HTTP link.</w:t>
      </w:r>
      <w:bookmarkEnd w:id="11"/>
    </w:p>
    <w:p w14:paraId="740CAFCD" w14:textId="77777777" w:rsidR="00060CA4" w:rsidRDefault="00060CA4" w:rsidP="00060CA4">
      <w:pPr>
        <w:ind w:left="720"/>
      </w:pPr>
    </w:p>
    <w:p w14:paraId="50E9296F" w14:textId="77777777" w:rsidR="00060CA4" w:rsidRDefault="00060CA4" w:rsidP="00060CA4">
      <w:pPr>
        <w:ind w:left="720"/>
      </w:pPr>
      <w:r>
        <w:t>Go to your remote repository which you want to add to local repository.</w:t>
      </w:r>
    </w:p>
    <w:p w14:paraId="165C3BDF" w14:textId="77777777" w:rsidR="00060CA4" w:rsidRDefault="00060CA4" w:rsidP="00060CA4">
      <w:pPr>
        <w:ind w:left="720"/>
      </w:pPr>
    </w:p>
    <w:p w14:paraId="59C430C3" w14:textId="7520CFB7" w:rsidR="00060CA4" w:rsidRDefault="00060CA4" w:rsidP="00060CA4">
      <w:pPr>
        <w:ind w:left="720"/>
        <w:rPr>
          <w:b/>
          <w:bCs/>
        </w:rPr>
      </w:pPr>
      <w:r>
        <w:t xml:space="preserve">On option </w:t>
      </w:r>
      <w:r w:rsidRPr="00457A60">
        <w:rPr>
          <w:b/>
          <w:bCs/>
          <w:highlight w:val="yellow"/>
        </w:rPr>
        <w:t>CODE</w:t>
      </w:r>
      <w:r>
        <w:rPr>
          <w:b/>
          <w:bCs/>
        </w:rPr>
        <w:t xml:space="preserve">, </w:t>
      </w:r>
      <w:r w:rsidR="00457A60">
        <w:rPr>
          <w:b/>
          <w:bCs/>
        </w:rPr>
        <w:t xml:space="preserve">GO TO </w:t>
      </w:r>
      <w:r w:rsidR="00457A60" w:rsidRPr="00457A60">
        <w:rPr>
          <w:b/>
          <w:bCs/>
          <w:highlight w:val="yellow"/>
        </w:rPr>
        <w:t>HTTPS</w:t>
      </w:r>
      <w:r w:rsidR="00457A60">
        <w:rPr>
          <w:b/>
          <w:bCs/>
        </w:rPr>
        <w:t>. Copy the URL.</w:t>
      </w:r>
    </w:p>
    <w:p w14:paraId="32B06756" w14:textId="77777777" w:rsidR="00457A60" w:rsidRDefault="00457A60" w:rsidP="00406FE5">
      <w:pPr>
        <w:rPr>
          <w:noProof/>
        </w:rPr>
      </w:pPr>
    </w:p>
    <w:p w14:paraId="48A9D268" w14:textId="6501A0BA" w:rsidR="00060CA4" w:rsidRDefault="00E91372" w:rsidP="00060CA4">
      <w:pPr>
        <w:ind w:left="720"/>
      </w:pPr>
      <w:r w:rsidRPr="00E91372">
        <w:rPr>
          <w:noProof/>
        </w:rPr>
        <w:drawing>
          <wp:inline distT="0" distB="0" distL="0" distR="0" wp14:anchorId="0A7FDA50" wp14:editId="0C359A56">
            <wp:extent cx="6394938" cy="2827983"/>
            <wp:effectExtent l="0" t="0" r="6350" b="0"/>
            <wp:docPr id="7755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22038" name=""/>
                    <pic:cNvPicPr/>
                  </pic:nvPicPr>
                  <pic:blipFill>
                    <a:blip r:embed="rId25"/>
                    <a:stretch>
                      <a:fillRect/>
                    </a:stretch>
                  </pic:blipFill>
                  <pic:spPr>
                    <a:xfrm>
                      <a:off x="0" y="0"/>
                      <a:ext cx="6427939" cy="2842577"/>
                    </a:xfrm>
                    <a:prstGeom prst="rect">
                      <a:avLst/>
                    </a:prstGeom>
                  </pic:spPr>
                </pic:pic>
              </a:graphicData>
            </a:graphic>
          </wp:inline>
        </w:drawing>
      </w:r>
    </w:p>
    <w:p w14:paraId="24C4992B" w14:textId="77777777" w:rsidR="00457A60" w:rsidRDefault="00457A60" w:rsidP="00060CA4">
      <w:pPr>
        <w:ind w:left="720"/>
      </w:pPr>
    </w:p>
    <w:p w14:paraId="758BC374" w14:textId="6B69B513" w:rsidR="00457A60" w:rsidRDefault="00457A60" w:rsidP="00060CA4">
      <w:pPr>
        <w:ind w:left="720"/>
      </w:pPr>
      <w:r>
        <w:t>Now go to the Linux terminal. Move to the directory where you want to connect above remote repository.</w:t>
      </w:r>
    </w:p>
    <w:p w14:paraId="30A9A92E" w14:textId="77777777" w:rsidR="00457A60" w:rsidRDefault="00457A60" w:rsidP="00060CA4">
      <w:pPr>
        <w:ind w:left="720"/>
      </w:pPr>
    </w:p>
    <w:p w14:paraId="4FC97E74" w14:textId="74DA632B" w:rsidR="00457A60" w:rsidRDefault="00457A60" w:rsidP="00406FE5">
      <w:pPr>
        <w:ind w:left="720"/>
      </w:pPr>
      <w:r>
        <w:t>Type:</w:t>
      </w:r>
    </w:p>
    <w:p w14:paraId="5BAE05E8" w14:textId="6F1BE166" w:rsidR="00457A60" w:rsidRPr="00457A60" w:rsidRDefault="00457A60" w:rsidP="00060CA4">
      <w:pPr>
        <w:ind w:left="720"/>
        <w:rPr>
          <w:rFonts w:ascii="Courier New" w:hAnsi="Courier New" w:cs="Courier New"/>
          <w:b/>
          <w:bCs/>
        </w:rPr>
      </w:pPr>
      <w:r w:rsidRPr="00457A60">
        <w:rPr>
          <w:rFonts w:ascii="Courier New" w:hAnsi="Courier New" w:cs="Courier New"/>
          <w:b/>
          <w:bCs/>
        </w:rPr>
        <w:t>git remote add origin &lt;</w:t>
      </w:r>
      <w:r w:rsidRPr="00457A60">
        <w:rPr>
          <w:rFonts w:ascii="Courier New" w:hAnsi="Courier New" w:cs="Courier New"/>
        </w:rPr>
        <w:t>HTTP Repository LINK</w:t>
      </w:r>
      <w:r w:rsidRPr="00457A60">
        <w:rPr>
          <w:rFonts w:ascii="Courier New" w:hAnsi="Courier New" w:cs="Courier New"/>
          <w:b/>
          <w:bCs/>
        </w:rPr>
        <w:t>&gt;</w:t>
      </w:r>
    </w:p>
    <w:p w14:paraId="71595A11" w14:textId="77777777" w:rsidR="00060CA4" w:rsidRDefault="00060CA4" w:rsidP="00060CA4">
      <w:pPr>
        <w:ind w:left="720"/>
      </w:pPr>
    </w:p>
    <w:p w14:paraId="500C1884" w14:textId="3ABB27A2" w:rsidR="00457A60" w:rsidRDefault="00FF7721" w:rsidP="00060CA4">
      <w:pPr>
        <w:ind w:left="720"/>
      </w:pPr>
      <w:r>
        <w:t>For example:</w:t>
      </w:r>
    </w:p>
    <w:p w14:paraId="4CA2BF2E" w14:textId="2ECCE8DD" w:rsidR="00457A60" w:rsidRPr="00457A60" w:rsidRDefault="00457A60" w:rsidP="00060CA4">
      <w:pPr>
        <w:ind w:left="720"/>
        <w:rPr>
          <w:rFonts w:ascii="Courier New" w:hAnsi="Courier New" w:cs="Courier New"/>
          <w:b/>
          <w:bCs/>
        </w:rPr>
      </w:pPr>
      <w:r w:rsidRPr="00457A60">
        <w:rPr>
          <w:rFonts w:ascii="Courier New" w:hAnsi="Courier New" w:cs="Courier New"/>
          <w:b/>
          <w:bCs/>
        </w:rPr>
        <w:t>git remote add origin https://github.com/chait</w:t>
      </w:r>
      <w:r w:rsidR="00C74EDA">
        <w:rPr>
          <w:rFonts w:ascii="Courier New" w:hAnsi="Courier New" w:cs="Courier New"/>
          <w:b/>
          <w:bCs/>
        </w:rPr>
        <w:t>xxxxxxxxx</w:t>
      </w:r>
      <w:r w:rsidRPr="00457A60">
        <w:rPr>
          <w:rFonts w:ascii="Courier New" w:hAnsi="Courier New" w:cs="Courier New"/>
          <w:b/>
          <w:bCs/>
        </w:rPr>
        <w:t>/testonly.git</w:t>
      </w:r>
    </w:p>
    <w:p w14:paraId="6B2CED24" w14:textId="77777777" w:rsidR="00457A60" w:rsidRDefault="00457A60" w:rsidP="00060CA4">
      <w:pPr>
        <w:ind w:left="720"/>
      </w:pPr>
    </w:p>
    <w:p w14:paraId="59CC261E" w14:textId="39EA5A60" w:rsidR="00EE3217" w:rsidRDefault="00EE3217" w:rsidP="00060CA4">
      <w:pPr>
        <w:ind w:left="720"/>
      </w:pPr>
      <w:r w:rsidRPr="00293839">
        <w:rPr>
          <w:noProof/>
        </w:rPr>
        <w:lastRenderedPageBreak/>
        <w:drawing>
          <wp:inline distT="0" distB="0" distL="0" distR="0" wp14:anchorId="6E99D4D3" wp14:editId="08E29E72">
            <wp:extent cx="5603631" cy="1222322"/>
            <wp:effectExtent l="0" t="0" r="0" b="0"/>
            <wp:docPr id="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42768" cy="1230859"/>
                    </a:xfrm>
                    <a:prstGeom prst="rect">
                      <a:avLst/>
                    </a:prstGeom>
                    <a:noFill/>
                    <a:ln>
                      <a:noFill/>
                    </a:ln>
                  </pic:spPr>
                </pic:pic>
              </a:graphicData>
            </a:graphic>
          </wp:inline>
        </w:drawing>
      </w:r>
    </w:p>
    <w:p w14:paraId="13763C0C" w14:textId="77777777" w:rsidR="00EE3217" w:rsidRDefault="00EE3217" w:rsidP="00060CA4">
      <w:pPr>
        <w:ind w:left="720"/>
      </w:pPr>
    </w:p>
    <w:p w14:paraId="59E31D8B" w14:textId="5FF66131" w:rsidR="001F6968" w:rsidRDefault="00E91372" w:rsidP="00E91372">
      <w:pPr>
        <w:pStyle w:val="Heading2"/>
      </w:pPr>
      <w:bookmarkStart w:id="12" w:name="_Toc231227748"/>
      <w:r>
        <w:t>T</w:t>
      </w:r>
      <w:r w:rsidRPr="00E91372">
        <w:t xml:space="preserve">o add/connect remote repository link to local repository </w:t>
      </w:r>
      <w:r w:rsidR="00060CA4">
        <w:t xml:space="preserve">via </w:t>
      </w:r>
      <w:r w:rsidR="00060CA4" w:rsidRPr="00EE3217">
        <w:t>PAT (Private Access Token)</w:t>
      </w:r>
      <w:r w:rsidR="00060CA4">
        <w:t xml:space="preserve"> Key.</w:t>
      </w:r>
      <w:bookmarkEnd w:id="12"/>
    </w:p>
    <w:p w14:paraId="7C6EB2DB" w14:textId="77777777" w:rsidR="00457A60" w:rsidRDefault="00457A60" w:rsidP="00457A60">
      <w:pPr>
        <w:ind w:left="720"/>
      </w:pPr>
    </w:p>
    <w:p w14:paraId="0576BCCF" w14:textId="5A523DEE" w:rsidR="00457A60" w:rsidRDefault="00611F61" w:rsidP="00457A60">
      <w:pPr>
        <w:ind w:left="720"/>
      </w:pPr>
      <w:r>
        <w:t>Login to your GIT HUB GUI. Go to setting from right top corner.</w:t>
      </w:r>
    </w:p>
    <w:p w14:paraId="581B6468" w14:textId="77777777" w:rsidR="00611F61" w:rsidRDefault="00611F61" w:rsidP="00457A60">
      <w:pPr>
        <w:ind w:left="720"/>
      </w:pPr>
    </w:p>
    <w:p w14:paraId="1BF9A5A7" w14:textId="3DE25F3C" w:rsidR="00FB69C0" w:rsidRDefault="00F31CA8" w:rsidP="00457A60">
      <w:pPr>
        <w:ind w:left="720"/>
        <w:rPr>
          <w:noProof/>
        </w:rPr>
      </w:pPr>
      <w:r w:rsidRPr="00293839">
        <w:rPr>
          <w:noProof/>
        </w:rPr>
        <w:drawing>
          <wp:inline distT="0" distB="0" distL="0" distR="0" wp14:anchorId="3E5D9F63" wp14:editId="74998E03">
            <wp:extent cx="6054854" cy="3093720"/>
            <wp:effectExtent l="0" t="0" r="3175" b="0"/>
            <wp:docPr id="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9423" cy="3121602"/>
                    </a:xfrm>
                    <a:prstGeom prst="rect">
                      <a:avLst/>
                    </a:prstGeom>
                    <a:noFill/>
                    <a:ln>
                      <a:noFill/>
                    </a:ln>
                  </pic:spPr>
                </pic:pic>
              </a:graphicData>
            </a:graphic>
          </wp:inline>
        </w:drawing>
      </w:r>
    </w:p>
    <w:p w14:paraId="4D25DC38" w14:textId="77777777" w:rsidR="00FB69C0" w:rsidRDefault="00FB69C0" w:rsidP="00457A60">
      <w:pPr>
        <w:ind w:left="720"/>
        <w:rPr>
          <w:noProof/>
        </w:rPr>
      </w:pPr>
    </w:p>
    <w:p w14:paraId="427006E5" w14:textId="7E885BF2" w:rsidR="00FB69C0" w:rsidRDefault="00FB69C0" w:rsidP="00457A60">
      <w:pPr>
        <w:ind w:left="720"/>
        <w:rPr>
          <w:noProof/>
        </w:rPr>
      </w:pPr>
      <w:r>
        <w:rPr>
          <w:noProof/>
        </w:rPr>
        <w:t>Scroll to bottom and find “</w:t>
      </w:r>
      <w:r w:rsidRPr="00C74EDA">
        <w:rPr>
          <w:rFonts w:ascii="Segoe UI Symbol" w:hAnsi="Segoe UI Symbol"/>
          <w:b/>
          <w:bCs/>
        </w:rPr>
        <w:t>Developer Setting</w:t>
      </w:r>
      <w:r>
        <w:rPr>
          <w:noProof/>
        </w:rPr>
        <w:t>”.</w:t>
      </w:r>
    </w:p>
    <w:p w14:paraId="6AD4C917" w14:textId="77777777" w:rsidR="00FB69C0" w:rsidRDefault="00FB69C0" w:rsidP="00457A60">
      <w:pPr>
        <w:ind w:left="720"/>
        <w:rPr>
          <w:noProof/>
        </w:rPr>
      </w:pPr>
    </w:p>
    <w:p w14:paraId="4D094E1D" w14:textId="593A1357" w:rsidR="00FB69C0" w:rsidRDefault="00F31CA8" w:rsidP="00457A60">
      <w:pPr>
        <w:ind w:left="720"/>
      </w:pPr>
      <w:r w:rsidRPr="00293839">
        <w:rPr>
          <w:noProof/>
        </w:rPr>
        <w:drawing>
          <wp:inline distT="0" distB="0" distL="0" distR="0" wp14:anchorId="444DBDA7" wp14:editId="24E0A581">
            <wp:extent cx="6654800" cy="2051050"/>
            <wp:effectExtent l="0" t="0" r="0" b="0"/>
            <wp:docPr id="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54800" cy="2051050"/>
                    </a:xfrm>
                    <a:prstGeom prst="rect">
                      <a:avLst/>
                    </a:prstGeom>
                    <a:noFill/>
                    <a:ln>
                      <a:noFill/>
                    </a:ln>
                  </pic:spPr>
                </pic:pic>
              </a:graphicData>
            </a:graphic>
          </wp:inline>
        </w:drawing>
      </w:r>
    </w:p>
    <w:p w14:paraId="746FA281" w14:textId="77777777" w:rsidR="00FB69C0" w:rsidRDefault="00FB69C0" w:rsidP="00457A60">
      <w:pPr>
        <w:ind w:left="720"/>
      </w:pPr>
    </w:p>
    <w:p w14:paraId="750E838B" w14:textId="5391C084" w:rsidR="00FB69C0" w:rsidRDefault="00FB69C0" w:rsidP="00457A60">
      <w:pPr>
        <w:ind w:left="720"/>
      </w:pPr>
      <w:r>
        <w:t xml:space="preserve">Go to </w:t>
      </w:r>
      <w:r w:rsidRPr="00FB69C0">
        <w:rPr>
          <w:rFonts w:ascii="Segoe UI Symbol" w:hAnsi="Segoe UI Symbol"/>
          <w:b/>
          <w:bCs/>
        </w:rPr>
        <w:t>Tokens (Classics)</w:t>
      </w:r>
      <w:r>
        <w:rPr>
          <w:b/>
          <w:bCs/>
        </w:rPr>
        <w:t xml:space="preserve"> </w:t>
      </w:r>
      <w:bookmarkStart w:id="13" w:name="_Hlk171899388"/>
      <w:r>
        <w:rPr>
          <w:rFonts w:ascii="Segoe UI Symbol" w:hAnsi="Segoe UI Symbol"/>
          <w:b/>
          <w:bCs/>
        </w:rPr>
        <w:t>➜</w:t>
      </w:r>
      <w:bookmarkEnd w:id="13"/>
      <w:r>
        <w:rPr>
          <w:rFonts w:ascii="Segoe UI Symbol" w:hAnsi="Segoe UI Symbol"/>
          <w:b/>
          <w:bCs/>
        </w:rPr>
        <w:t xml:space="preserve"> Generate New Token ➜ Generate New Token (Classic)</w:t>
      </w:r>
    </w:p>
    <w:p w14:paraId="2ED2A1BD" w14:textId="77777777" w:rsidR="00611F61" w:rsidRDefault="00611F61" w:rsidP="00457A60">
      <w:pPr>
        <w:ind w:left="720"/>
        <w:rPr>
          <w:b/>
          <w:bCs/>
        </w:rPr>
      </w:pPr>
    </w:p>
    <w:p w14:paraId="736371D6" w14:textId="6F9DFBAA" w:rsidR="00FB69C0" w:rsidRPr="00FB69C0" w:rsidRDefault="00F31CA8" w:rsidP="00457A60">
      <w:pPr>
        <w:ind w:left="720"/>
      </w:pPr>
      <w:r w:rsidRPr="00293839">
        <w:rPr>
          <w:noProof/>
        </w:rPr>
        <w:lastRenderedPageBreak/>
        <w:drawing>
          <wp:inline distT="0" distB="0" distL="0" distR="0" wp14:anchorId="3CB15801" wp14:editId="28055516">
            <wp:extent cx="6648450" cy="2095500"/>
            <wp:effectExtent l="0" t="0" r="0" b="0"/>
            <wp:docPr id="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8450" cy="2095500"/>
                    </a:xfrm>
                    <a:prstGeom prst="rect">
                      <a:avLst/>
                    </a:prstGeom>
                    <a:noFill/>
                    <a:ln>
                      <a:noFill/>
                    </a:ln>
                  </pic:spPr>
                </pic:pic>
              </a:graphicData>
            </a:graphic>
          </wp:inline>
        </w:drawing>
      </w:r>
    </w:p>
    <w:p w14:paraId="373601FA" w14:textId="77777777" w:rsidR="00457A60" w:rsidRDefault="00457A60" w:rsidP="00457A60">
      <w:pPr>
        <w:ind w:left="720"/>
        <w:rPr>
          <w:noProof/>
        </w:rPr>
      </w:pPr>
    </w:p>
    <w:p w14:paraId="26A72E5E" w14:textId="532A71E8" w:rsidR="00C74EDA" w:rsidRDefault="00C74EDA" w:rsidP="00457A60">
      <w:pPr>
        <w:ind w:left="720"/>
        <w:rPr>
          <w:noProof/>
        </w:rPr>
      </w:pPr>
      <w:r>
        <w:rPr>
          <w:noProof/>
        </w:rPr>
        <w:t>Write name for your token. And Select the expiry date for this token.</w:t>
      </w:r>
    </w:p>
    <w:p w14:paraId="2DF6B72D" w14:textId="7B5D0881" w:rsidR="00457A60" w:rsidRDefault="00457A60" w:rsidP="00457A60">
      <w:pPr>
        <w:ind w:left="720"/>
      </w:pPr>
    </w:p>
    <w:p w14:paraId="6CDE0DA4" w14:textId="384685E4" w:rsidR="00457A60" w:rsidRDefault="00F31CA8" w:rsidP="00457A60">
      <w:pPr>
        <w:ind w:left="720"/>
      </w:pPr>
      <w:r w:rsidRPr="00293839">
        <w:rPr>
          <w:noProof/>
        </w:rPr>
        <w:drawing>
          <wp:inline distT="0" distB="0" distL="0" distR="0" wp14:anchorId="43CF10AF" wp14:editId="255CA589">
            <wp:extent cx="5692140" cy="2244071"/>
            <wp:effectExtent l="0" t="0" r="3810" b="4445"/>
            <wp:docPr id="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03938" cy="2248722"/>
                    </a:xfrm>
                    <a:prstGeom prst="rect">
                      <a:avLst/>
                    </a:prstGeom>
                    <a:noFill/>
                    <a:ln>
                      <a:noFill/>
                    </a:ln>
                  </pic:spPr>
                </pic:pic>
              </a:graphicData>
            </a:graphic>
          </wp:inline>
        </w:drawing>
      </w:r>
    </w:p>
    <w:p w14:paraId="1DBE33AF" w14:textId="77777777" w:rsidR="00457A60" w:rsidRDefault="00457A60" w:rsidP="00457A60">
      <w:pPr>
        <w:ind w:left="720"/>
      </w:pPr>
    </w:p>
    <w:p w14:paraId="3D48FF81" w14:textId="77777777" w:rsidR="00C74EDA" w:rsidRDefault="00C74EDA" w:rsidP="00457A60">
      <w:pPr>
        <w:ind w:left="720"/>
      </w:pPr>
      <w:r>
        <w:t>Check mark on all the list of access that you want provide for your remote repository with this PAT Token.</w:t>
      </w:r>
    </w:p>
    <w:p w14:paraId="7CCB3EDB" w14:textId="45DFD6E2" w:rsidR="00C74EDA" w:rsidRDefault="00C74EDA" w:rsidP="00457A60">
      <w:pPr>
        <w:ind w:left="720"/>
      </w:pPr>
      <w:r>
        <w:t>Like Read, write, push, pull, create, update, edit, delete, etc.</w:t>
      </w:r>
    </w:p>
    <w:p w14:paraId="1AB158BF" w14:textId="77777777" w:rsidR="007E1165" w:rsidRDefault="007E1165" w:rsidP="00457A60">
      <w:pPr>
        <w:ind w:left="720"/>
      </w:pPr>
    </w:p>
    <w:p w14:paraId="0EBC2D38" w14:textId="2B05226D" w:rsidR="00C74EDA" w:rsidRDefault="00F31CA8" w:rsidP="00457A60">
      <w:pPr>
        <w:ind w:left="720"/>
      </w:pPr>
      <w:r w:rsidRPr="00293839">
        <w:rPr>
          <w:noProof/>
        </w:rPr>
        <w:lastRenderedPageBreak/>
        <w:drawing>
          <wp:inline distT="0" distB="0" distL="0" distR="0" wp14:anchorId="5A773979" wp14:editId="5DF6932E">
            <wp:extent cx="5606294" cy="5756564"/>
            <wp:effectExtent l="0" t="0" r="0" b="0"/>
            <wp:docPr id="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9155" cy="5780038"/>
                    </a:xfrm>
                    <a:prstGeom prst="rect">
                      <a:avLst/>
                    </a:prstGeom>
                    <a:noFill/>
                    <a:ln>
                      <a:noFill/>
                    </a:ln>
                  </pic:spPr>
                </pic:pic>
              </a:graphicData>
            </a:graphic>
          </wp:inline>
        </w:drawing>
      </w:r>
    </w:p>
    <w:p w14:paraId="25071C29" w14:textId="77777777" w:rsidR="00C74EDA" w:rsidRDefault="00C74EDA" w:rsidP="00457A60">
      <w:pPr>
        <w:ind w:left="720"/>
      </w:pPr>
    </w:p>
    <w:p w14:paraId="77F32C40" w14:textId="0BE98655" w:rsidR="00C74EDA" w:rsidRDefault="00C74EDA" w:rsidP="00457A60">
      <w:pPr>
        <w:ind w:left="720"/>
      </w:pPr>
      <w:r>
        <w:t>Then select “</w:t>
      </w:r>
      <w:r w:rsidRPr="00C74EDA">
        <w:rPr>
          <w:rFonts w:ascii="Segoe UI Symbol" w:hAnsi="Segoe UI Symbol"/>
          <w:b/>
          <w:bCs/>
        </w:rPr>
        <w:t>Generate Token</w:t>
      </w:r>
      <w:r>
        <w:t>”.</w:t>
      </w:r>
    </w:p>
    <w:p w14:paraId="6AFE13EC" w14:textId="77777777" w:rsidR="00C74EDA" w:rsidRDefault="00C74EDA" w:rsidP="00457A60">
      <w:pPr>
        <w:ind w:left="720"/>
      </w:pPr>
    </w:p>
    <w:p w14:paraId="7F42518F" w14:textId="1F825771" w:rsidR="00C74EDA" w:rsidRDefault="00F31CA8" w:rsidP="00457A60">
      <w:pPr>
        <w:ind w:left="720"/>
      </w:pPr>
      <w:r w:rsidRPr="00293839">
        <w:rPr>
          <w:noProof/>
        </w:rPr>
        <w:drawing>
          <wp:inline distT="0" distB="0" distL="0" distR="0" wp14:anchorId="11A09661" wp14:editId="2AA538D7">
            <wp:extent cx="6305550" cy="965200"/>
            <wp:effectExtent l="0" t="0" r="0" b="0"/>
            <wp:docPr id="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5550" cy="965200"/>
                    </a:xfrm>
                    <a:prstGeom prst="rect">
                      <a:avLst/>
                    </a:prstGeom>
                    <a:noFill/>
                    <a:ln>
                      <a:noFill/>
                    </a:ln>
                  </pic:spPr>
                </pic:pic>
              </a:graphicData>
            </a:graphic>
          </wp:inline>
        </w:drawing>
      </w:r>
    </w:p>
    <w:p w14:paraId="62098173" w14:textId="77777777" w:rsidR="00C74EDA" w:rsidRDefault="00C74EDA" w:rsidP="00457A60">
      <w:pPr>
        <w:ind w:left="720"/>
      </w:pPr>
    </w:p>
    <w:p w14:paraId="744C313B" w14:textId="37EF4281" w:rsidR="00C74EDA" w:rsidRDefault="005F1825" w:rsidP="00457A60">
      <w:pPr>
        <w:ind w:left="720"/>
      </w:pPr>
      <w:r w:rsidRPr="007E1165">
        <w:rPr>
          <w:b/>
          <w:bCs/>
        </w:rPr>
        <w:t>Copy the TOKEN</w:t>
      </w:r>
      <w:r>
        <w:t xml:space="preserve"> and save it to notepad or word pad where you can keep it safe.</w:t>
      </w:r>
    </w:p>
    <w:p w14:paraId="09107544" w14:textId="77777777" w:rsidR="005F1825" w:rsidRDefault="005F1825" w:rsidP="00457A60">
      <w:pPr>
        <w:ind w:left="720"/>
      </w:pPr>
    </w:p>
    <w:p w14:paraId="667B338A" w14:textId="6AB2C4B7" w:rsidR="005F1825" w:rsidRDefault="005F1825" w:rsidP="00457A60">
      <w:pPr>
        <w:ind w:left="720"/>
        <w:rPr>
          <w:b/>
          <w:bCs/>
          <w:color w:val="FF0000"/>
        </w:rPr>
      </w:pPr>
      <w:r>
        <w:rPr>
          <w:b/>
          <w:bCs/>
          <w:color w:val="FF0000"/>
        </w:rPr>
        <w:t>IMPORTANT!!!</w:t>
      </w:r>
      <w:r w:rsidRPr="005F1825">
        <w:rPr>
          <w:b/>
          <w:bCs/>
          <w:color w:val="FF0000"/>
        </w:rPr>
        <w:t xml:space="preserve"> </w:t>
      </w:r>
      <w:r>
        <w:rPr>
          <w:b/>
          <w:bCs/>
          <w:color w:val="000000" w:themeColor="text1"/>
        </w:rPr>
        <w:t xml:space="preserve">This PAT Token key won’t be visible if you refresh that particular page in your browser. So, it is advisable to </w:t>
      </w:r>
      <w:r w:rsidR="007E1165">
        <w:rPr>
          <w:b/>
          <w:bCs/>
          <w:color w:val="000000" w:themeColor="text1"/>
        </w:rPr>
        <w:t xml:space="preserve">COPY </w:t>
      </w:r>
      <w:r>
        <w:rPr>
          <w:b/>
          <w:bCs/>
          <w:color w:val="000000" w:themeColor="text1"/>
        </w:rPr>
        <w:t xml:space="preserve">AND SAVE </w:t>
      </w:r>
      <w:r w:rsidR="007E1165">
        <w:rPr>
          <w:b/>
          <w:bCs/>
          <w:color w:val="000000" w:themeColor="text1"/>
        </w:rPr>
        <w:t xml:space="preserve">IT IN REAL TIME </w:t>
      </w:r>
      <w:r>
        <w:rPr>
          <w:b/>
          <w:bCs/>
          <w:color w:val="000000" w:themeColor="text1"/>
        </w:rPr>
        <w:t>on some file or txt editor as soon as Token get created and displays on you screen</w:t>
      </w:r>
      <w:r w:rsidR="007E1165">
        <w:rPr>
          <w:b/>
          <w:bCs/>
          <w:color w:val="000000" w:themeColor="text1"/>
        </w:rPr>
        <w:t xml:space="preserve">  </w:t>
      </w:r>
      <w:r w:rsidRPr="005F1825">
        <w:rPr>
          <w:b/>
          <w:bCs/>
          <w:color w:val="FF0000"/>
        </w:rPr>
        <w:t>!!!!</w:t>
      </w:r>
    </w:p>
    <w:p w14:paraId="1A90DAF8" w14:textId="77777777" w:rsidR="007E1165" w:rsidRPr="005F1825" w:rsidRDefault="007E1165" w:rsidP="00457A60">
      <w:pPr>
        <w:ind w:left="720"/>
        <w:rPr>
          <w:b/>
          <w:bCs/>
          <w:color w:val="000000" w:themeColor="text1"/>
        </w:rPr>
      </w:pPr>
    </w:p>
    <w:p w14:paraId="63D82C2F" w14:textId="01C1E749" w:rsidR="005F1825" w:rsidRDefault="00F31CA8" w:rsidP="00457A60">
      <w:pPr>
        <w:ind w:left="720"/>
      </w:pPr>
      <w:r w:rsidRPr="00293839">
        <w:rPr>
          <w:noProof/>
        </w:rPr>
        <w:lastRenderedPageBreak/>
        <w:drawing>
          <wp:inline distT="0" distB="0" distL="0" distR="0" wp14:anchorId="50CCC9B2" wp14:editId="24699690">
            <wp:extent cx="5892800" cy="2552700"/>
            <wp:effectExtent l="0" t="0" r="0" b="0"/>
            <wp:docPr id="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92800" cy="2552700"/>
                    </a:xfrm>
                    <a:prstGeom prst="rect">
                      <a:avLst/>
                    </a:prstGeom>
                    <a:noFill/>
                    <a:ln>
                      <a:noFill/>
                    </a:ln>
                  </pic:spPr>
                </pic:pic>
              </a:graphicData>
            </a:graphic>
          </wp:inline>
        </w:drawing>
      </w:r>
    </w:p>
    <w:p w14:paraId="793E5491" w14:textId="77777777" w:rsidR="005F1825" w:rsidRDefault="005F1825" w:rsidP="005F1825"/>
    <w:p w14:paraId="24D171A7" w14:textId="77777777" w:rsidR="00457A60" w:rsidRDefault="00457A60" w:rsidP="00457A60">
      <w:pPr>
        <w:ind w:left="720"/>
      </w:pPr>
      <w:r>
        <w:t>Now go to the Linux terminal. Move to the directory where you want to connect above remote repository.</w:t>
      </w:r>
    </w:p>
    <w:p w14:paraId="1201EC89" w14:textId="77777777" w:rsidR="00457A60" w:rsidRDefault="00457A60" w:rsidP="00457A60">
      <w:pPr>
        <w:ind w:left="720"/>
      </w:pPr>
    </w:p>
    <w:p w14:paraId="63A5112C" w14:textId="51D03D2D" w:rsidR="00892598" w:rsidRDefault="00892598" w:rsidP="00892598">
      <w:pPr>
        <w:ind w:left="720"/>
      </w:pPr>
      <w:bookmarkStart w:id="14" w:name="_Hlk171954374"/>
      <w:r>
        <w:t>Type:</w:t>
      </w:r>
    </w:p>
    <w:p w14:paraId="1CE95499" w14:textId="4E90AE68" w:rsidR="001F6968" w:rsidRPr="00892598" w:rsidRDefault="00892598" w:rsidP="00892598">
      <w:pPr>
        <w:ind w:firstLine="720"/>
        <w:rPr>
          <w:rFonts w:ascii="Courier New" w:hAnsi="Courier New" w:cs="Courier New"/>
          <w:b/>
          <w:bCs/>
        </w:rPr>
      </w:pPr>
      <w:r w:rsidRPr="00892598">
        <w:rPr>
          <w:rFonts w:ascii="Courier New" w:hAnsi="Courier New" w:cs="Courier New"/>
          <w:b/>
          <w:bCs/>
        </w:rPr>
        <w:t>git remote add origin https://&lt;</w:t>
      </w:r>
      <w:r w:rsidRPr="00892598">
        <w:rPr>
          <w:rFonts w:ascii="Courier New" w:hAnsi="Courier New" w:cs="Courier New"/>
        </w:rPr>
        <w:t>PAT</w:t>
      </w:r>
      <w:r w:rsidRPr="00892598">
        <w:rPr>
          <w:rFonts w:ascii="Courier New" w:hAnsi="Courier New" w:cs="Courier New"/>
          <w:b/>
          <w:bCs/>
        </w:rPr>
        <w:t>&gt;@github.com/&lt;</w:t>
      </w:r>
      <w:r w:rsidRPr="00892598">
        <w:rPr>
          <w:rFonts w:ascii="Courier New" w:hAnsi="Courier New" w:cs="Courier New"/>
        </w:rPr>
        <w:t>Username</w:t>
      </w:r>
      <w:r w:rsidRPr="00892598">
        <w:rPr>
          <w:rFonts w:ascii="Courier New" w:hAnsi="Courier New" w:cs="Courier New"/>
          <w:b/>
          <w:bCs/>
        </w:rPr>
        <w:t>&gt;/&lt;</w:t>
      </w:r>
      <w:r w:rsidRPr="00892598">
        <w:rPr>
          <w:rFonts w:ascii="Courier New" w:hAnsi="Courier New" w:cs="Courier New"/>
        </w:rPr>
        <w:t>REPO</w:t>
      </w:r>
      <w:r w:rsidRPr="00892598">
        <w:rPr>
          <w:rFonts w:ascii="Courier New" w:hAnsi="Courier New" w:cs="Courier New"/>
          <w:b/>
          <w:bCs/>
        </w:rPr>
        <w:t>&gt;.git</w:t>
      </w:r>
    </w:p>
    <w:p w14:paraId="62D88539" w14:textId="77777777" w:rsidR="001F6968" w:rsidRDefault="001F6968" w:rsidP="001F6968"/>
    <w:p w14:paraId="59F15614" w14:textId="7846CB66" w:rsidR="00892598" w:rsidRDefault="00892598" w:rsidP="00892598">
      <w:pPr>
        <w:ind w:firstLine="720"/>
      </w:pPr>
      <w:r>
        <w:t>Example:</w:t>
      </w:r>
    </w:p>
    <w:p w14:paraId="4CCA9EA0" w14:textId="10D95259" w:rsidR="00892598" w:rsidRPr="00892598" w:rsidRDefault="00892598" w:rsidP="00892598">
      <w:pPr>
        <w:ind w:left="720"/>
        <w:rPr>
          <w:rFonts w:ascii="Courier New" w:hAnsi="Courier New" w:cs="Courier New"/>
          <w:b/>
          <w:bCs/>
        </w:rPr>
      </w:pPr>
      <w:r w:rsidRPr="00892598">
        <w:rPr>
          <w:rFonts w:ascii="Courier New" w:hAnsi="Courier New" w:cs="Courier New"/>
          <w:b/>
          <w:bCs/>
        </w:rPr>
        <w:t>git remote add origin https://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@github.com/chaitanyarajndn/testonly.git</w:t>
      </w:r>
      <w:bookmarkEnd w:id="14"/>
    </w:p>
    <w:p w14:paraId="34D1112F" w14:textId="77777777" w:rsidR="00892598" w:rsidRDefault="00892598" w:rsidP="00892598">
      <w:pPr>
        <w:ind w:firstLine="720"/>
      </w:pPr>
    </w:p>
    <w:p w14:paraId="53322807" w14:textId="3CE902BD" w:rsidR="001F6968" w:rsidRDefault="005F1825" w:rsidP="005F1825">
      <w:pPr>
        <w:ind w:left="720"/>
      </w:pPr>
      <w:r>
        <w:t>Check if the remote repository has been added into your local repository:</w:t>
      </w:r>
    </w:p>
    <w:p w14:paraId="6DA4C730" w14:textId="77777777" w:rsidR="005F1825" w:rsidRDefault="005F1825" w:rsidP="005F1825">
      <w:pPr>
        <w:ind w:left="720"/>
      </w:pPr>
    </w:p>
    <w:p w14:paraId="22B8F881" w14:textId="7811D73E" w:rsidR="005F1825" w:rsidRPr="00892598" w:rsidRDefault="005F1825" w:rsidP="00892598">
      <w:pPr>
        <w:ind w:left="720"/>
      </w:pPr>
      <w:r>
        <w:t>Type:</w:t>
      </w:r>
      <w:r w:rsidR="00892598">
        <w:tab/>
      </w:r>
      <w:r w:rsidR="00892598">
        <w:tab/>
      </w:r>
      <w:r w:rsidRPr="005F1825">
        <w:rPr>
          <w:rFonts w:ascii="Courier New" w:hAnsi="Courier New" w:cs="Courier New"/>
          <w:b/>
          <w:bCs/>
        </w:rPr>
        <w:t>git remote -v</w:t>
      </w:r>
    </w:p>
    <w:p w14:paraId="6C048F81" w14:textId="77777777" w:rsidR="00892598" w:rsidRPr="005F1825" w:rsidRDefault="00892598" w:rsidP="005F1825">
      <w:pPr>
        <w:ind w:left="720"/>
        <w:rPr>
          <w:rFonts w:ascii="Courier New" w:hAnsi="Courier New" w:cs="Courier New"/>
          <w:b/>
          <w:bCs/>
        </w:rPr>
      </w:pPr>
    </w:p>
    <w:p w14:paraId="4F795693" w14:textId="04EEF106" w:rsidR="00892598" w:rsidRDefault="00892598" w:rsidP="00892598">
      <w:pPr>
        <w:rPr>
          <w:noProof/>
          <w:szCs w:val="22"/>
        </w:rPr>
      </w:pPr>
      <w:r w:rsidRPr="00892598">
        <w:rPr>
          <w:noProof/>
          <w:szCs w:val="22"/>
        </w:rPr>
        <w:drawing>
          <wp:inline distT="0" distB="0" distL="0" distR="0" wp14:anchorId="5DA1230F" wp14:editId="2F78C99E">
            <wp:extent cx="7108825" cy="1574800"/>
            <wp:effectExtent l="0" t="0" r="0" b="6350"/>
            <wp:docPr id="10543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3932" name=""/>
                    <pic:cNvPicPr/>
                  </pic:nvPicPr>
                  <pic:blipFill>
                    <a:blip r:embed="rId34"/>
                    <a:stretch>
                      <a:fillRect/>
                    </a:stretch>
                  </pic:blipFill>
                  <pic:spPr>
                    <a:xfrm>
                      <a:off x="0" y="0"/>
                      <a:ext cx="7114406" cy="1576036"/>
                    </a:xfrm>
                    <a:prstGeom prst="rect">
                      <a:avLst/>
                    </a:prstGeom>
                  </pic:spPr>
                </pic:pic>
              </a:graphicData>
            </a:graphic>
          </wp:inline>
        </w:drawing>
      </w:r>
    </w:p>
    <w:p w14:paraId="0EE44ED7" w14:textId="77777777" w:rsidR="00E91372" w:rsidRDefault="00E91372" w:rsidP="00892598">
      <w:pPr>
        <w:rPr>
          <w:noProof/>
          <w:szCs w:val="22"/>
        </w:rPr>
      </w:pPr>
    </w:p>
    <w:p w14:paraId="1CB9A89E" w14:textId="77777777" w:rsidR="00AD7B62" w:rsidRDefault="00AD7B62" w:rsidP="00892598">
      <w:pPr>
        <w:rPr>
          <w:noProof/>
          <w:szCs w:val="22"/>
        </w:rPr>
      </w:pPr>
    </w:p>
    <w:p w14:paraId="554121BC" w14:textId="77777777" w:rsidR="00AD7B62" w:rsidRDefault="00AD7B62" w:rsidP="00892598">
      <w:pPr>
        <w:rPr>
          <w:noProof/>
          <w:szCs w:val="22"/>
        </w:rPr>
      </w:pPr>
    </w:p>
    <w:p w14:paraId="35D2D693" w14:textId="77777777" w:rsidR="00AD7B62" w:rsidRDefault="00AD7B62" w:rsidP="00892598">
      <w:pPr>
        <w:rPr>
          <w:noProof/>
          <w:szCs w:val="22"/>
        </w:rPr>
      </w:pPr>
    </w:p>
    <w:p w14:paraId="38D25DA5" w14:textId="77777777" w:rsidR="00AD7B62" w:rsidRDefault="00AD7B62" w:rsidP="00892598">
      <w:pPr>
        <w:rPr>
          <w:noProof/>
          <w:szCs w:val="22"/>
        </w:rPr>
      </w:pPr>
    </w:p>
    <w:p w14:paraId="58C249FC" w14:textId="77777777" w:rsidR="00AD7B62" w:rsidRDefault="00AD7B62" w:rsidP="00892598">
      <w:pPr>
        <w:rPr>
          <w:noProof/>
          <w:szCs w:val="22"/>
        </w:rPr>
      </w:pPr>
    </w:p>
    <w:p w14:paraId="19146C6E" w14:textId="77777777" w:rsidR="00AD7B62" w:rsidRDefault="00AD7B62" w:rsidP="00892598">
      <w:pPr>
        <w:rPr>
          <w:noProof/>
          <w:szCs w:val="22"/>
        </w:rPr>
      </w:pPr>
    </w:p>
    <w:p w14:paraId="2498A0CA" w14:textId="77777777" w:rsidR="00AD7B62" w:rsidRDefault="00AD7B62" w:rsidP="00892598">
      <w:pPr>
        <w:rPr>
          <w:noProof/>
          <w:szCs w:val="22"/>
        </w:rPr>
      </w:pPr>
    </w:p>
    <w:p w14:paraId="27E25B51" w14:textId="77777777" w:rsidR="00AD7B62" w:rsidRDefault="00AD7B62" w:rsidP="00892598">
      <w:pPr>
        <w:rPr>
          <w:noProof/>
          <w:szCs w:val="22"/>
        </w:rPr>
      </w:pPr>
    </w:p>
    <w:p w14:paraId="76FB53EA" w14:textId="77777777" w:rsidR="00AD7B62" w:rsidRDefault="00AD7B62" w:rsidP="00892598">
      <w:pPr>
        <w:rPr>
          <w:noProof/>
          <w:szCs w:val="22"/>
        </w:rPr>
      </w:pPr>
    </w:p>
    <w:p w14:paraId="7F92E50E" w14:textId="77777777" w:rsidR="00AD7B62" w:rsidRDefault="00AD7B62" w:rsidP="00892598">
      <w:pPr>
        <w:rPr>
          <w:noProof/>
          <w:szCs w:val="22"/>
        </w:rPr>
      </w:pPr>
    </w:p>
    <w:p w14:paraId="24A576BC" w14:textId="77777777" w:rsidR="00AD7B62" w:rsidRDefault="00AD7B62" w:rsidP="00892598">
      <w:pPr>
        <w:rPr>
          <w:noProof/>
          <w:szCs w:val="22"/>
        </w:rPr>
      </w:pPr>
    </w:p>
    <w:p w14:paraId="041C2FF9" w14:textId="77777777" w:rsidR="00AD7B62" w:rsidRDefault="00AD7B62" w:rsidP="00892598">
      <w:pPr>
        <w:rPr>
          <w:noProof/>
          <w:szCs w:val="22"/>
        </w:rPr>
      </w:pPr>
    </w:p>
    <w:p w14:paraId="6BF5DD1A" w14:textId="3BB5987E" w:rsidR="00E91372" w:rsidRDefault="00E91372" w:rsidP="00E91372">
      <w:pPr>
        <w:pStyle w:val="Heading2"/>
      </w:pPr>
      <w:bookmarkStart w:id="15" w:name="_Toc231227749"/>
      <w:r>
        <w:lastRenderedPageBreak/>
        <w:t>T</w:t>
      </w:r>
      <w:r w:rsidRPr="00E91372">
        <w:t xml:space="preserve">o add/connect remote repository link to local repository </w:t>
      </w:r>
      <w:r>
        <w:t xml:space="preserve">via </w:t>
      </w:r>
      <w:r w:rsidRPr="00E91372">
        <w:rPr>
          <w:bCs/>
        </w:rPr>
        <w:t>SSH</w:t>
      </w:r>
      <w:r>
        <w:t xml:space="preserve"> Key.</w:t>
      </w:r>
      <w:bookmarkEnd w:id="15"/>
    </w:p>
    <w:p w14:paraId="6B9FB561" w14:textId="77777777" w:rsidR="00FE75A6" w:rsidRDefault="00FE75A6" w:rsidP="00FE75A6">
      <w:pPr>
        <w:rPr>
          <w:noProof/>
          <w:szCs w:val="22"/>
        </w:rPr>
      </w:pPr>
    </w:p>
    <w:p w14:paraId="356453B4" w14:textId="77777777" w:rsidR="00FE75A6" w:rsidRPr="00FE75A6" w:rsidRDefault="00FE75A6" w:rsidP="00FE75A6">
      <w:pPr>
        <w:rPr>
          <w:noProof/>
          <w:szCs w:val="22"/>
        </w:rPr>
      </w:pPr>
    </w:p>
    <w:p w14:paraId="4CE831E4" w14:textId="776DD2DA" w:rsidR="00E91372" w:rsidRPr="00AD7B62" w:rsidRDefault="00FE75A6" w:rsidP="00F55C59">
      <w:pPr>
        <w:pStyle w:val="ListParagraph"/>
        <w:numPr>
          <w:ilvl w:val="0"/>
          <w:numId w:val="61"/>
        </w:numPr>
        <w:rPr>
          <w:noProof/>
          <w:szCs w:val="22"/>
        </w:rPr>
      </w:pPr>
      <w:r w:rsidRPr="00AD7B62">
        <w:rPr>
          <w:rStyle w:val="Strong"/>
          <w:szCs w:val="22"/>
        </w:rPr>
        <w:t>Generate SSH Key (if not already done)</w:t>
      </w:r>
      <w:r w:rsidRPr="00AD7B62">
        <w:rPr>
          <w:szCs w:val="22"/>
        </w:rPr>
        <w:t xml:space="preserve"> </w:t>
      </w:r>
      <w:r w:rsidR="00E91372" w:rsidRPr="00AD7B62">
        <w:rPr>
          <w:b/>
          <w:bCs/>
          <w:noProof/>
          <w:szCs w:val="22"/>
        </w:rPr>
        <w:t>on Local Terminal</w:t>
      </w:r>
      <w:r w:rsidRPr="00AD7B62">
        <w:rPr>
          <w:b/>
          <w:bCs/>
          <w:noProof/>
          <w:szCs w:val="22"/>
        </w:rPr>
        <w:t>.</w:t>
      </w:r>
    </w:p>
    <w:p w14:paraId="41591683" w14:textId="77777777" w:rsidR="00FE75A6" w:rsidRPr="00AD7B62" w:rsidRDefault="00FE75A6" w:rsidP="00FE75A6">
      <w:pPr>
        <w:ind w:firstLine="360"/>
        <w:rPr>
          <w:noProof/>
          <w:szCs w:val="22"/>
        </w:rPr>
      </w:pPr>
    </w:p>
    <w:p w14:paraId="54A0AF5C" w14:textId="3F808AC9" w:rsidR="00FE75A6" w:rsidRPr="00AD7B62" w:rsidRDefault="00FE75A6" w:rsidP="00FE75A6">
      <w:pPr>
        <w:ind w:firstLine="360"/>
        <w:rPr>
          <w:noProof/>
          <w:szCs w:val="22"/>
        </w:rPr>
      </w:pPr>
      <w:r w:rsidRPr="00AD7B62">
        <w:rPr>
          <w:noProof/>
          <w:szCs w:val="22"/>
        </w:rPr>
        <w:t>Run below command to generate ssh key :</w:t>
      </w:r>
    </w:p>
    <w:p w14:paraId="035C590A" w14:textId="42AF32BA" w:rsidR="00FE75A6" w:rsidRPr="00AD7B62" w:rsidRDefault="00FE75A6" w:rsidP="00FE75A6">
      <w:pPr>
        <w:ind w:firstLine="360"/>
        <w:rPr>
          <w:rFonts w:ascii="Courier New" w:hAnsi="Courier New" w:cs="Courier New"/>
          <w:b/>
          <w:bCs/>
          <w:noProof/>
          <w:szCs w:val="22"/>
        </w:rPr>
      </w:pPr>
      <w:r w:rsidRPr="00AD7B62">
        <w:rPr>
          <w:rFonts w:ascii="Courier New" w:hAnsi="Courier New" w:cs="Courier New"/>
          <w:b/>
          <w:bCs/>
          <w:noProof/>
          <w:szCs w:val="22"/>
        </w:rPr>
        <w:t>ssh-keygen</w:t>
      </w:r>
    </w:p>
    <w:p w14:paraId="2F70D6C8" w14:textId="77777777" w:rsidR="00FE75A6" w:rsidRPr="00AD7B62" w:rsidRDefault="00FE75A6" w:rsidP="00FE75A6">
      <w:pPr>
        <w:ind w:left="360"/>
        <w:rPr>
          <w:noProof/>
          <w:szCs w:val="22"/>
        </w:rPr>
      </w:pPr>
    </w:p>
    <w:p w14:paraId="7C342E47" w14:textId="23708A28" w:rsidR="00E91372" w:rsidRPr="00AD7B62" w:rsidRDefault="00FE75A6" w:rsidP="00FE75A6">
      <w:pPr>
        <w:ind w:left="360"/>
        <w:rPr>
          <w:noProof/>
          <w:szCs w:val="22"/>
        </w:rPr>
      </w:pPr>
      <w:r w:rsidRPr="00AD7B62">
        <w:rPr>
          <w:noProof/>
          <w:szCs w:val="22"/>
        </w:rPr>
        <w:drawing>
          <wp:inline distT="0" distB="0" distL="0" distR="0" wp14:anchorId="0464DDC6" wp14:editId="0FAFE92A">
            <wp:extent cx="6072554" cy="1104305"/>
            <wp:effectExtent l="0" t="0" r="4445" b="635"/>
            <wp:docPr id="539331288" name="Picture 4">
              <a:extLst xmlns:a="http://schemas.openxmlformats.org/drawingml/2006/main">
                <a:ext uri="{FF2B5EF4-FFF2-40B4-BE49-F238E27FC236}">
                  <a16:creationId xmlns:a16="http://schemas.microsoft.com/office/drawing/2014/main" id="{114031A2-D3BB-C1F6-5CC6-85CACDAF95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14031A2-D3BB-C1F6-5CC6-85CACDAF953A}"/>
                        </a:ext>
                      </a:extLst>
                    </pic:cNvPr>
                    <pic:cNvPicPr>
                      <a:picLocks noChangeAspect="1"/>
                    </pic:cNvPicPr>
                  </pic:nvPicPr>
                  <pic:blipFill>
                    <a:blip r:embed="rId35"/>
                    <a:stretch>
                      <a:fillRect/>
                    </a:stretch>
                  </pic:blipFill>
                  <pic:spPr>
                    <a:xfrm>
                      <a:off x="0" y="0"/>
                      <a:ext cx="6078598" cy="1105404"/>
                    </a:xfrm>
                    <a:prstGeom prst="rect">
                      <a:avLst/>
                    </a:prstGeom>
                  </pic:spPr>
                </pic:pic>
              </a:graphicData>
            </a:graphic>
          </wp:inline>
        </w:drawing>
      </w:r>
    </w:p>
    <w:p w14:paraId="4F00DECE" w14:textId="77777777" w:rsidR="00E91372" w:rsidRPr="00AD7B62" w:rsidRDefault="00E91372" w:rsidP="008D7527">
      <w:pPr>
        <w:rPr>
          <w:noProof/>
          <w:szCs w:val="22"/>
        </w:rPr>
      </w:pPr>
    </w:p>
    <w:p w14:paraId="2A50C329" w14:textId="5CC50410" w:rsidR="00FE75A6" w:rsidRPr="00AD7B62" w:rsidRDefault="00FE75A6" w:rsidP="00F55C59">
      <w:pPr>
        <w:pStyle w:val="ListParagraph"/>
        <w:numPr>
          <w:ilvl w:val="0"/>
          <w:numId w:val="61"/>
        </w:numPr>
        <w:rPr>
          <w:b/>
          <w:bCs/>
          <w:noProof/>
          <w:szCs w:val="22"/>
        </w:rPr>
      </w:pPr>
      <w:r w:rsidRPr="00AD7B62">
        <w:rPr>
          <w:b/>
          <w:bCs/>
          <w:noProof/>
          <w:szCs w:val="22"/>
        </w:rPr>
        <w:t>Copy the SSH Public Key:</w:t>
      </w:r>
    </w:p>
    <w:p w14:paraId="099BCA67" w14:textId="72D9D86D" w:rsidR="00FE75A6" w:rsidRPr="00AD7B62" w:rsidRDefault="00FE75A6" w:rsidP="00FE75A6">
      <w:pPr>
        <w:pStyle w:val="ListParagraph"/>
        <w:ind w:left="360"/>
        <w:rPr>
          <w:noProof/>
          <w:szCs w:val="22"/>
        </w:rPr>
      </w:pPr>
      <w:r w:rsidRPr="00AD7B62">
        <w:rPr>
          <w:noProof/>
          <w:szCs w:val="22"/>
        </w:rPr>
        <w:t>Once the key pair is generated, copy the SSH public key to your clipboard. You can do this using:</w:t>
      </w:r>
    </w:p>
    <w:p w14:paraId="200B6F06" w14:textId="77777777" w:rsidR="00FE75A6" w:rsidRPr="00AD7B62" w:rsidRDefault="00FE75A6" w:rsidP="00FE75A6">
      <w:pPr>
        <w:pStyle w:val="ListParagraph"/>
        <w:ind w:left="360"/>
        <w:rPr>
          <w:noProof/>
          <w:szCs w:val="22"/>
        </w:rPr>
      </w:pPr>
    </w:p>
    <w:p w14:paraId="6334A71A" w14:textId="35605A20" w:rsidR="00FE75A6" w:rsidRPr="00AD7B62" w:rsidRDefault="00FE75A6" w:rsidP="00FE75A6">
      <w:pPr>
        <w:pStyle w:val="ListParagraph"/>
        <w:ind w:left="360"/>
        <w:rPr>
          <w:rFonts w:ascii="Courier New" w:hAnsi="Courier New" w:cs="Courier New"/>
          <w:b/>
          <w:bCs/>
          <w:noProof/>
          <w:szCs w:val="22"/>
        </w:rPr>
      </w:pPr>
      <w:r w:rsidRPr="00AD7B62">
        <w:rPr>
          <w:rFonts w:ascii="Courier New" w:hAnsi="Courier New" w:cs="Courier New"/>
          <w:b/>
          <w:bCs/>
          <w:noProof/>
          <w:szCs w:val="22"/>
        </w:rPr>
        <w:t>cat &lt;</w:t>
      </w:r>
      <w:r w:rsidRPr="00AD7B62">
        <w:rPr>
          <w:rFonts w:ascii="Courier New" w:hAnsi="Courier New" w:cs="Courier New"/>
          <w:noProof/>
          <w:szCs w:val="22"/>
        </w:rPr>
        <w:t>SSH-Key.pub</w:t>
      </w:r>
      <w:r w:rsidRPr="00AD7B62">
        <w:rPr>
          <w:rFonts w:ascii="Courier New" w:hAnsi="Courier New" w:cs="Courier New"/>
          <w:b/>
          <w:bCs/>
          <w:noProof/>
          <w:szCs w:val="22"/>
        </w:rPr>
        <w:t>&gt;</w:t>
      </w:r>
    </w:p>
    <w:p w14:paraId="7F764FFE" w14:textId="77777777" w:rsidR="00FE75A6" w:rsidRPr="00AD7B62" w:rsidRDefault="00FE75A6" w:rsidP="008D7527">
      <w:pPr>
        <w:rPr>
          <w:noProof/>
          <w:szCs w:val="22"/>
        </w:rPr>
      </w:pPr>
    </w:p>
    <w:p w14:paraId="43D8F0EF" w14:textId="7AB150D1" w:rsidR="00E91372" w:rsidRPr="00AD7B62" w:rsidRDefault="00FE75A6" w:rsidP="008D7527">
      <w:pPr>
        <w:rPr>
          <w:noProof/>
          <w:szCs w:val="22"/>
        </w:rPr>
      </w:pPr>
      <w:r w:rsidRPr="00AD7B62">
        <w:rPr>
          <w:b/>
          <w:bCs/>
          <w:noProof/>
          <w:szCs w:val="22"/>
        </w:rPr>
        <w:t>Note :</w:t>
      </w:r>
      <w:r w:rsidRPr="00AD7B62">
        <w:rPr>
          <w:noProof/>
          <w:szCs w:val="22"/>
        </w:rPr>
        <w:t xml:space="preserve"> </w:t>
      </w:r>
      <w:r w:rsidRPr="00AD7B62">
        <w:rPr>
          <w:szCs w:val="22"/>
        </w:rPr>
        <w:t>This command will display your SSH public key. Copy the entire output.</w:t>
      </w:r>
    </w:p>
    <w:p w14:paraId="6D4BBC30" w14:textId="77777777" w:rsidR="00FE75A6" w:rsidRPr="00AD7B62" w:rsidRDefault="00FE75A6" w:rsidP="008D7527">
      <w:pPr>
        <w:rPr>
          <w:noProof/>
          <w:szCs w:val="22"/>
        </w:rPr>
      </w:pPr>
    </w:p>
    <w:p w14:paraId="0CD08A44" w14:textId="78E7BD07" w:rsidR="00FE75A6" w:rsidRPr="00AD7B62" w:rsidRDefault="00FE75A6" w:rsidP="008D7527">
      <w:pPr>
        <w:rPr>
          <w:noProof/>
          <w:szCs w:val="22"/>
        </w:rPr>
      </w:pPr>
      <w:r w:rsidRPr="00AD7B62">
        <w:rPr>
          <w:noProof/>
          <w:szCs w:val="22"/>
        </w:rPr>
        <w:drawing>
          <wp:inline distT="0" distB="0" distL="0" distR="0" wp14:anchorId="2BDC4DE6" wp14:editId="4A5E8DC3">
            <wp:extent cx="6858000" cy="1342390"/>
            <wp:effectExtent l="0" t="0" r="0" b="0"/>
            <wp:docPr id="859908962" name="Picture 2">
              <a:extLst xmlns:a="http://schemas.openxmlformats.org/drawingml/2006/main">
                <a:ext uri="{FF2B5EF4-FFF2-40B4-BE49-F238E27FC236}">
                  <a16:creationId xmlns:a16="http://schemas.microsoft.com/office/drawing/2014/main" id="{1E3ACF8D-8B05-342D-0F3A-ADC17D5CB3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E3ACF8D-8B05-342D-0F3A-ADC17D5CB3D0}"/>
                        </a:ext>
                      </a:extLst>
                    </pic:cNvPr>
                    <pic:cNvPicPr>
                      <a:picLocks noChangeAspect="1"/>
                    </pic:cNvPicPr>
                  </pic:nvPicPr>
                  <pic:blipFill>
                    <a:blip r:embed="rId36"/>
                    <a:stretch>
                      <a:fillRect/>
                    </a:stretch>
                  </pic:blipFill>
                  <pic:spPr>
                    <a:xfrm>
                      <a:off x="0" y="0"/>
                      <a:ext cx="6858000" cy="1342390"/>
                    </a:xfrm>
                    <a:prstGeom prst="rect">
                      <a:avLst/>
                    </a:prstGeom>
                  </pic:spPr>
                </pic:pic>
              </a:graphicData>
            </a:graphic>
          </wp:inline>
        </w:drawing>
      </w:r>
    </w:p>
    <w:p w14:paraId="56F160D1" w14:textId="77777777" w:rsidR="00FE75A6" w:rsidRPr="00AD7B62" w:rsidRDefault="00FE75A6" w:rsidP="008D7527">
      <w:pPr>
        <w:rPr>
          <w:noProof/>
          <w:szCs w:val="22"/>
        </w:rPr>
      </w:pPr>
    </w:p>
    <w:p w14:paraId="228E7243" w14:textId="2E524B82" w:rsidR="00FE75A6" w:rsidRPr="00AD7B62" w:rsidRDefault="00FE75A6" w:rsidP="00F55C59">
      <w:pPr>
        <w:pStyle w:val="ListParagraph"/>
        <w:numPr>
          <w:ilvl w:val="0"/>
          <w:numId w:val="61"/>
        </w:numPr>
        <w:rPr>
          <w:b/>
          <w:bCs/>
          <w:noProof/>
          <w:szCs w:val="22"/>
        </w:rPr>
      </w:pPr>
      <w:r w:rsidRPr="00AD7B62">
        <w:rPr>
          <w:b/>
          <w:bCs/>
          <w:noProof/>
          <w:szCs w:val="22"/>
        </w:rPr>
        <w:t>Add SSH Key to GitHub:</w:t>
      </w:r>
    </w:p>
    <w:p w14:paraId="1C60102C" w14:textId="77777777" w:rsidR="00FE75A6" w:rsidRPr="00AD7B62" w:rsidRDefault="00FE75A6" w:rsidP="008D7527">
      <w:pPr>
        <w:rPr>
          <w:noProof/>
          <w:szCs w:val="22"/>
        </w:rPr>
      </w:pPr>
    </w:p>
    <w:p w14:paraId="1D8DA159" w14:textId="25BA9CAB" w:rsidR="00FE75A6" w:rsidRPr="00AD7B62" w:rsidRDefault="00FE75A6" w:rsidP="00F55C59">
      <w:pPr>
        <w:pStyle w:val="ListParagraph"/>
        <w:numPr>
          <w:ilvl w:val="0"/>
          <w:numId w:val="62"/>
        </w:numPr>
        <w:rPr>
          <w:szCs w:val="22"/>
          <w:lang w:val="en-IN" w:eastAsia="en-IN"/>
        </w:rPr>
      </w:pPr>
      <w:r w:rsidRPr="00AD7B62">
        <w:rPr>
          <w:szCs w:val="22"/>
          <w:lang w:val="en-IN" w:eastAsia="en-IN"/>
        </w:rPr>
        <w:t>Log in to your GitHub account.</w:t>
      </w:r>
    </w:p>
    <w:p w14:paraId="4EE8C130" w14:textId="7A34077F" w:rsidR="00FE75A6" w:rsidRPr="00AD7B62" w:rsidRDefault="00FE75A6" w:rsidP="00F55C59">
      <w:pPr>
        <w:pStyle w:val="ListParagraph"/>
        <w:numPr>
          <w:ilvl w:val="0"/>
          <w:numId w:val="62"/>
        </w:numPr>
        <w:rPr>
          <w:szCs w:val="22"/>
          <w:lang w:val="en-IN" w:eastAsia="en-IN"/>
        </w:rPr>
      </w:pPr>
      <w:r w:rsidRPr="00FE75A6">
        <w:rPr>
          <w:szCs w:val="22"/>
          <w:lang w:val="en-IN" w:eastAsia="en-IN"/>
        </w:rPr>
        <w:t xml:space="preserve">Click on your profile icon at the top right and select </w:t>
      </w:r>
      <w:r w:rsidRPr="00FE75A6">
        <w:rPr>
          <w:b/>
          <w:bCs/>
          <w:szCs w:val="22"/>
          <w:lang w:val="en-IN" w:eastAsia="en-IN"/>
        </w:rPr>
        <w:t>Settings.</w:t>
      </w:r>
    </w:p>
    <w:p w14:paraId="758D4EA6" w14:textId="77777777" w:rsidR="00FE75A6" w:rsidRPr="00AD7B62" w:rsidRDefault="00FE75A6" w:rsidP="00FE75A6">
      <w:pPr>
        <w:rPr>
          <w:szCs w:val="22"/>
          <w:lang w:val="en-IN" w:eastAsia="en-IN"/>
        </w:rPr>
      </w:pPr>
    </w:p>
    <w:p w14:paraId="75963851" w14:textId="5EE720AF" w:rsidR="00FE75A6" w:rsidRPr="00AD7B62" w:rsidRDefault="00AD7B62" w:rsidP="00AD7B62">
      <w:pPr>
        <w:ind w:left="360"/>
        <w:rPr>
          <w:szCs w:val="22"/>
          <w:lang w:val="en-IN" w:eastAsia="en-IN"/>
        </w:rPr>
      </w:pPr>
      <w:r w:rsidRPr="00AD7B62">
        <w:rPr>
          <w:noProof/>
          <w:szCs w:val="22"/>
          <w:lang w:val="en-IN" w:eastAsia="en-IN"/>
        </w:rPr>
        <w:drawing>
          <wp:inline distT="0" distB="0" distL="0" distR="0" wp14:anchorId="63DDCC36" wp14:editId="424C57D5">
            <wp:extent cx="4476750" cy="2894549"/>
            <wp:effectExtent l="0" t="0" r="0" b="1270"/>
            <wp:docPr id="157825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6509" name=""/>
                    <pic:cNvPicPr/>
                  </pic:nvPicPr>
                  <pic:blipFill>
                    <a:blip r:embed="rId37"/>
                    <a:stretch>
                      <a:fillRect/>
                    </a:stretch>
                  </pic:blipFill>
                  <pic:spPr>
                    <a:xfrm>
                      <a:off x="0" y="0"/>
                      <a:ext cx="4498997" cy="2908933"/>
                    </a:xfrm>
                    <a:prstGeom prst="rect">
                      <a:avLst/>
                    </a:prstGeom>
                  </pic:spPr>
                </pic:pic>
              </a:graphicData>
            </a:graphic>
          </wp:inline>
        </w:drawing>
      </w:r>
    </w:p>
    <w:p w14:paraId="2EF0F630" w14:textId="77777777" w:rsidR="00FE75A6" w:rsidRPr="00AD7B62" w:rsidRDefault="00FE75A6" w:rsidP="00FE75A6">
      <w:pPr>
        <w:rPr>
          <w:szCs w:val="22"/>
          <w:lang w:val="en-IN" w:eastAsia="en-IN"/>
        </w:rPr>
      </w:pPr>
    </w:p>
    <w:p w14:paraId="04F3B77C" w14:textId="721F7E68" w:rsidR="00AD7B62" w:rsidRPr="00AD7B62" w:rsidRDefault="00FE75A6" w:rsidP="00F55C59">
      <w:pPr>
        <w:pStyle w:val="ListParagraph"/>
        <w:numPr>
          <w:ilvl w:val="0"/>
          <w:numId w:val="62"/>
        </w:numPr>
        <w:rPr>
          <w:szCs w:val="22"/>
          <w:lang w:val="en-IN" w:eastAsia="en-IN"/>
        </w:rPr>
      </w:pPr>
      <w:r w:rsidRPr="00FE75A6">
        <w:rPr>
          <w:szCs w:val="22"/>
          <w:lang w:val="en-IN" w:eastAsia="en-IN"/>
        </w:rPr>
        <w:t>In the left sidebar, click on SSH and GPG keys.</w:t>
      </w:r>
    </w:p>
    <w:p w14:paraId="6E3D67E5" w14:textId="6980F80A" w:rsidR="00AD7B62" w:rsidRPr="00AD7B62" w:rsidRDefault="00AD7B62" w:rsidP="00AD7B62">
      <w:pPr>
        <w:ind w:left="360"/>
        <w:rPr>
          <w:szCs w:val="22"/>
          <w:lang w:val="en-IN" w:eastAsia="en-IN"/>
        </w:rPr>
      </w:pPr>
      <w:r w:rsidRPr="00AD7B62">
        <w:rPr>
          <w:noProof/>
          <w:szCs w:val="22"/>
          <w:lang w:val="en-IN" w:eastAsia="en-IN"/>
        </w:rPr>
        <w:drawing>
          <wp:inline distT="0" distB="0" distL="0" distR="0" wp14:anchorId="13B887F4" wp14:editId="08235817">
            <wp:extent cx="2743200" cy="2882143"/>
            <wp:effectExtent l="0" t="0" r="0" b="0"/>
            <wp:docPr id="73090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04262" name=""/>
                    <pic:cNvPicPr/>
                  </pic:nvPicPr>
                  <pic:blipFill>
                    <a:blip r:embed="rId38"/>
                    <a:stretch>
                      <a:fillRect/>
                    </a:stretch>
                  </pic:blipFill>
                  <pic:spPr>
                    <a:xfrm>
                      <a:off x="0" y="0"/>
                      <a:ext cx="2783299" cy="2924272"/>
                    </a:xfrm>
                    <a:prstGeom prst="rect">
                      <a:avLst/>
                    </a:prstGeom>
                  </pic:spPr>
                </pic:pic>
              </a:graphicData>
            </a:graphic>
          </wp:inline>
        </w:drawing>
      </w:r>
    </w:p>
    <w:p w14:paraId="3CDE2883" w14:textId="77777777" w:rsidR="00AD7B62" w:rsidRPr="00AD7B62" w:rsidRDefault="00AD7B62" w:rsidP="00AD7B62">
      <w:pPr>
        <w:rPr>
          <w:szCs w:val="22"/>
          <w:lang w:val="en-IN" w:eastAsia="en-IN"/>
        </w:rPr>
      </w:pPr>
    </w:p>
    <w:p w14:paraId="7AFF79ED" w14:textId="0FBAE741" w:rsidR="00FE75A6" w:rsidRPr="00AD7B62" w:rsidRDefault="00FE75A6" w:rsidP="00F55C59">
      <w:pPr>
        <w:pStyle w:val="ListParagraph"/>
        <w:numPr>
          <w:ilvl w:val="0"/>
          <w:numId w:val="62"/>
        </w:numPr>
        <w:rPr>
          <w:szCs w:val="22"/>
          <w:lang w:val="en-IN" w:eastAsia="en-IN"/>
        </w:rPr>
      </w:pPr>
      <w:r w:rsidRPr="00AD7B62">
        <w:rPr>
          <w:szCs w:val="22"/>
          <w:lang w:val="en-IN" w:eastAsia="en-IN"/>
        </w:rPr>
        <w:t>Click on New SSH Key or Add SSH Key.</w:t>
      </w:r>
    </w:p>
    <w:p w14:paraId="25C26AB8" w14:textId="10B658AD" w:rsidR="00FE75A6" w:rsidRPr="00AD7B62" w:rsidRDefault="00AD7B62" w:rsidP="00AD7B62">
      <w:pPr>
        <w:ind w:left="360"/>
        <w:rPr>
          <w:noProof/>
          <w:szCs w:val="22"/>
        </w:rPr>
      </w:pPr>
      <w:r w:rsidRPr="00AD7B62">
        <w:rPr>
          <w:noProof/>
          <w:szCs w:val="22"/>
        </w:rPr>
        <w:drawing>
          <wp:inline distT="0" distB="0" distL="0" distR="0" wp14:anchorId="3E74AEBB" wp14:editId="59DD509A">
            <wp:extent cx="4495800" cy="1740457"/>
            <wp:effectExtent l="0" t="0" r="0" b="0"/>
            <wp:docPr id="2994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0859" name=""/>
                    <pic:cNvPicPr/>
                  </pic:nvPicPr>
                  <pic:blipFill>
                    <a:blip r:embed="rId39"/>
                    <a:stretch>
                      <a:fillRect/>
                    </a:stretch>
                  </pic:blipFill>
                  <pic:spPr>
                    <a:xfrm>
                      <a:off x="0" y="0"/>
                      <a:ext cx="4526533" cy="1752355"/>
                    </a:xfrm>
                    <a:prstGeom prst="rect">
                      <a:avLst/>
                    </a:prstGeom>
                  </pic:spPr>
                </pic:pic>
              </a:graphicData>
            </a:graphic>
          </wp:inline>
        </w:drawing>
      </w:r>
    </w:p>
    <w:p w14:paraId="38C34F6B" w14:textId="77777777" w:rsidR="00FE75A6" w:rsidRPr="00AD7B62" w:rsidRDefault="00FE75A6" w:rsidP="008D7527">
      <w:pPr>
        <w:rPr>
          <w:noProof/>
          <w:szCs w:val="22"/>
        </w:rPr>
      </w:pPr>
    </w:p>
    <w:p w14:paraId="0D3D858C" w14:textId="77777777" w:rsidR="00AD7B62" w:rsidRPr="00AD7B62" w:rsidRDefault="00AD7B62" w:rsidP="00AD7B62">
      <w:pPr>
        <w:spacing w:before="100" w:beforeAutospacing="1" w:after="100" w:afterAutospacing="1"/>
        <w:rPr>
          <w:szCs w:val="22"/>
          <w:lang w:val="en-IN" w:eastAsia="en-IN"/>
        </w:rPr>
      </w:pPr>
      <w:r w:rsidRPr="00AD7B62">
        <w:rPr>
          <w:b/>
          <w:bCs/>
          <w:szCs w:val="22"/>
          <w:lang w:val="en-IN" w:eastAsia="en-IN"/>
        </w:rPr>
        <w:t>Paste the SSH Key</w:t>
      </w:r>
      <w:r w:rsidRPr="00AD7B62">
        <w:rPr>
          <w:szCs w:val="22"/>
          <w:lang w:val="en-IN" w:eastAsia="en-IN"/>
        </w:rPr>
        <w:t>:</w:t>
      </w:r>
    </w:p>
    <w:p w14:paraId="0C38F6F2" w14:textId="697B1967" w:rsidR="00AD7B62" w:rsidRPr="00AD7B62" w:rsidRDefault="00AD7B62" w:rsidP="00F55C59">
      <w:pPr>
        <w:pStyle w:val="ListParagraph"/>
        <w:numPr>
          <w:ilvl w:val="0"/>
          <w:numId w:val="62"/>
        </w:numPr>
        <w:rPr>
          <w:szCs w:val="22"/>
          <w:lang w:val="en-IN" w:eastAsia="en-IN"/>
        </w:rPr>
      </w:pPr>
      <w:r w:rsidRPr="00AD7B62">
        <w:rPr>
          <w:szCs w:val="22"/>
          <w:lang w:val="en-IN" w:eastAsia="en-IN"/>
        </w:rPr>
        <w:t>In the "Title" field, give your SSH key a descriptive label (e.g., "Ubuntu-SSH").</w:t>
      </w:r>
    </w:p>
    <w:p w14:paraId="00666667" w14:textId="1111A097" w:rsidR="00AD7B62" w:rsidRPr="00AD7B62" w:rsidRDefault="00AD7B62" w:rsidP="00F55C59">
      <w:pPr>
        <w:pStyle w:val="ListParagraph"/>
        <w:numPr>
          <w:ilvl w:val="0"/>
          <w:numId w:val="62"/>
        </w:numPr>
        <w:rPr>
          <w:szCs w:val="22"/>
          <w:lang w:val="en-IN" w:eastAsia="en-IN"/>
        </w:rPr>
      </w:pPr>
      <w:r w:rsidRPr="00AD7B62">
        <w:rPr>
          <w:szCs w:val="22"/>
          <w:lang w:val="en-IN" w:eastAsia="en-IN"/>
        </w:rPr>
        <w:t xml:space="preserve">Paste your SSH public key into the "Key" field copied in </w:t>
      </w:r>
      <w:r w:rsidRPr="00AD7B62">
        <w:rPr>
          <w:b/>
          <w:bCs/>
          <w:szCs w:val="22"/>
          <w:lang w:val="en-IN" w:eastAsia="en-IN"/>
        </w:rPr>
        <w:t>STEP 2</w:t>
      </w:r>
      <w:r w:rsidRPr="00AD7B62">
        <w:rPr>
          <w:szCs w:val="22"/>
          <w:lang w:val="en-IN" w:eastAsia="en-IN"/>
        </w:rPr>
        <w:t xml:space="preserve"> Above.</w:t>
      </w:r>
    </w:p>
    <w:p w14:paraId="6E0FC4A1" w14:textId="77777777" w:rsidR="00FE75A6" w:rsidRPr="00AD7B62" w:rsidRDefault="00FE75A6" w:rsidP="008D7527">
      <w:pPr>
        <w:rPr>
          <w:noProof/>
          <w:szCs w:val="22"/>
        </w:rPr>
      </w:pPr>
    </w:p>
    <w:p w14:paraId="410C2391" w14:textId="4B5AF6D8" w:rsidR="00FE75A6" w:rsidRPr="00AD7B62" w:rsidRDefault="00AD7B62" w:rsidP="00AD7B62">
      <w:pPr>
        <w:ind w:left="360"/>
        <w:rPr>
          <w:noProof/>
          <w:szCs w:val="22"/>
        </w:rPr>
      </w:pPr>
      <w:r w:rsidRPr="00AD7B62">
        <w:rPr>
          <w:noProof/>
          <w:szCs w:val="22"/>
        </w:rPr>
        <w:drawing>
          <wp:inline distT="0" distB="0" distL="0" distR="0" wp14:anchorId="7BBC8FE6" wp14:editId="47A43D91">
            <wp:extent cx="4273550" cy="2379338"/>
            <wp:effectExtent l="0" t="0" r="0" b="2540"/>
            <wp:docPr id="76552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7073" name=""/>
                    <pic:cNvPicPr/>
                  </pic:nvPicPr>
                  <pic:blipFill>
                    <a:blip r:embed="rId40"/>
                    <a:stretch>
                      <a:fillRect/>
                    </a:stretch>
                  </pic:blipFill>
                  <pic:spPr>
                    <a:xfrm>
                      <a:off x="0" y="0"/>
                      <a:ext cx="4282628" cy="2384392"/>
                    </a:xfrm>
                    <a:prstGeom prst="rect">
                      <a:avLst/>
                    </a:prstGeom>
                  </pic:spPr>
                </pic:pic>
              </a:graphicData>
            </a:graphic>
          </wp:inline>
        </w:drawing>
      </w:r>
    </w:p>
    <w:p w14:paraId="266F0115" w14:textId="77777777" w:rsidR="00AD7B62" w:rsidRPr="00AD7B62" w:rsidRDefault="00AD7B62" w:rsidP="008D7527">
      <w:pPr>
        <w:rPr>
          <w:noProof/>
          <w:szCs w:val="22"/>
        </w:rPr>
      </w:pPr>
    </w:p>
    <w:p w14:paraId="2C07034C" w14:textId="118944FF" w:rsidR="00AD7B62" w:rsidRPr="00AD7B62" w:rsidRDefault="00AD7B62" w:rsidP="00F55C59">
      <w:pPr>
        <w:pStyle w:val="ListParagraph"/>
        <w:numPr>
          <w:ilvl w:val="0"/>
          <w:numId w:val="62"/>
        </w:numPr>
        <w:rPr>
          <w:noProof/>
          <w:szCs w:val="22"/>
        </w:rPr>
      </w:pPr>
      <w:r w:rsidRPr="00AD7B62">
        <w:rPr>
          <w:noProof/>
          <w:szCs w:val="22"/>
        </w:rPr>
        <w:t xml:space="preserve">Click </w:t>
      </w:r>
      <w:r w:rsidRPr="00AD7B62">
        <w:rPr>
          <w:b/>
          <w:bCs/>
          <w:noProof/>
          <w:szCs w:val="22"/>
        </w:rPr>
        <w:t>Add SSH Key.</w:t>
      </w:r>
    </w:p>
    <w:p w14:paraId="071FF80C" w14:textId="77777777" w:rsidR="00AD7B62" w:rsidRDefault="00AD7B62" w:rsidP="008D7527">
      <w:pPr>
        <w:rPr>
          <w:noProof/>
          <w:szCs w:val="22"/>
        </w:rPr>
      </w:pPr>
    </w:p>
    <w:p w14:paraId="170D2AEC" w14:textId="65C1C6D7" w:rsidR="00BC17DF" w:rsidRDefault="00BC17DF" w:rsidP="008D7527">
      <w:pPr>
        <w:rPr>
          <w:noProof/>
          <w:szCs w:val="22"/>
        </w:rPr>
      </w:pPr>
      <w:r w:rsidRPr="00BC17DF">
        <w:rPr>
          <w:noProof/>
          <w:szCs w:val="22"/>
        </w:rPr>
        <w:lastRenderedPageBreak/>
        <w:drawing>
          <wp:inline distT="0" distB="0" distL="0" distR="0" wp14:anchorId="55F6069D" wp14:editId="56D6551F">
            <wp:extent cx="4946650" cy="1613616"/>
            <wp:effectExtent l="0" t="0" r="6350" b="5715"/>
            <wp:docPr id="40830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7759" name=""/>
                    <pic:cNvPicPr/>
                  </pic:nvPicPr>
                  <pic:blipFill>
                    <a:blip r:embed="rId41"/>
                    <a:stretch>
                      <a:fillRect/>
                    </a:stretch>
                  </pic:blipFill>
                  <pic:spPr>
                    <a:xfrm>
                      <a:off x="0" y="0"/>
                      <a:ext cx="4964698" cy="1619503"/>
                    </a:xfrm>
                    <a:prstGeom prst="rect">
                      <a:avLst/>
                    </a:prstGeom>
                  </pic:spPr>
                </pic:pic>
              </a:graphicData>
            </a:graphic>
          </wp:inline>
        </w:drawing>
      </w:r>
    </w:p>
    <w:p w14:paraId="7A04DE83" w14:textId="77777777" w:rsidR="00BC17DF" w:rsidRPr="000B7858" w:rsidRDefault="00BC17DF" w:rsidP="008D7527">
      <w:pPr>
        <w:rPr>
          <w:noProof/>
          <w:szCs w:val="22"/>
        </w:rPr>
      </w:pPr>
    </w:p>
    <w:p w14:paraId="55C3A725" w14:textId="77777777" w:rsidR="00BC17DF" w:rsidRPr="000B7858" w:rsidRDefault="00BC17DF" w:rsidP="008D7527">
      <w:pPr>
        <w:rPr>
          <w:noProof/>
          <w:szCs w:val="22"/>
        </w:rPr>
      </w:pPr>
    </w:p>
    <w:p w14:paraId="6867CAF9" w14:textId="77777777" w:rsidR="00BC17DF" w:rsidRPr="000B7858" w:rsidRDefault="00BC17DF" w:rsidP="00F55C59">
      <w:pPr>
        <w:pStyle w:val="ListParagraph"/>
        <w:numPr>
          <w:ilvl w:val="0"/>
          <w:numId w:val="61"/>
        </w:numPr>
        <w:rPr>
          <w:b/>
          <w:bCs/>
          <w:noProof/>
          <w:szCs w:val="22"/>
        </w:rPr>
      </w:pPr>
      <w:r w:rsidRPr="000B7858">
        <w:rPr>
          <w:b/>
          <w:bCs/>
          <w:noProof/>
          <w:szCs w:val="22"/>
        </w:rPr>
        <w:t>Steps to Add Git Repository Link to Local Terminal via SSH</w:t>
      </w:r>
    </w:p>
    <w:p w14:paraId="75A5BD5B" w14:textId="77777777" w:rsidR="000B7858" w:rsidRPr="000B7858" w:rsidRDefault="000B7858" w:rsidP="000B7858">
      <w:pPr>
        <w:pStyle w:val="ListParagraph"/>
        <w:ind w:left="360"/>
        <w:rPr>
          <w:b/>
          <w:bCs/>
          <w:noProof/>
          <w:szCs w:val="22"/>
        </w:rPr>
      </w:pPr>
    </w:p>
    <w:p w14:paraId="35AD8C0E" w14:textId="152D0CAE" w:rsidR="000B7858" w:rsidRPr="000B7858" w:rsidRDefault="00BC17DF" w:rsidP="00F55C59">
      <w:pPr>
        <w:numPr>
          <w:ilvl w:val="0"/>
          <w:numId w:val="63"/>
        </w:numPr>
        <w:spacing w:before="100" w:beforeAutospacing="1" w:after="100" w:afterAutospacing="1"/>
        <w:rPr>
          <w:b/>
          <w:bCs/>
          <w:szCs w:val="22"/>
          <w:lang w:val="en-IN" w:eastAsia="en-IN"/>
        </w:rPr>
      </w:pPr>
      <w:r w:rsidRPr="00BC17DF">
        <w:rPr>
          <w:b/>
          <w:bCs/>
          <w:szCs w:val="22"/>
          <w:lang w:val="en-IN" w:eastAsia="en-IN"/>
        </w:rPr>
        <w:t>Copy the SSH URL</w:t>
      </w:r>
      <w:r w:rsidRPr="00BC17DF">
        <w:rPr>
          <w:szCs w:val="22"/>
          <w:lang w:val="en-IN" w:eastAsia="en-IN"/>
        </w:rPr>
        <w:t xml:space="preserve">: Obtain the SSH URL of the Git repository you want to clone. It typically looks like </w:t>
      </w:r>
      <w:proofErr w:type="spellStart"/>
      <w:r w:rsidRPr="00BC17DF">
        <w:rPr>
          <w:rFonts w:ascii="Courier New" w:hAnsi="Courier New" w:cs="Courier New"/>
          <w:b/>
          <w:bCs/>
          <w:szCs w:val="22"/>
          <w:lang w:val="en-IN" w:eastAsia="en-IN"/>
        </w:rPr>
        <w:t>git@</w:t>
      </w:r>
      <w:proofErr w:type="gramStart"/>
      <w:r w:rsidRPr="00BC17DF">
        <w:rPr>
          <w:rFonts w:ascii="Courier New" w:hAnsi="Courier New" w:cs="Courier New"/>
          <w:b/>
          <w:bCs/>
          <w:szCs w:val="22"/>
          <w:lang w:val="en-IN" w:eastAsia="en-IN"/>
        </w:rPr>
        <w:t>hostname:path</w:t>
      </w:r>
      <w:proofErr w:type="spellEnd"/>
      <w:r w:rsidRPr="00BC17DF">
        <w:rPr>
          <w:rFonts w:ascii="Courier New" w:hAnsi="Courier New" w:cs="Courier New"/>
          <w:b/>
          <w:bCs/>
          <w:szCs w:val="22"/>
          <w:lang w:val="en-IN" w:eastAsia="en-IN"/>
        </w:rPr>
        <w:t>/to/</w:t>
      </w:r>
      <w:proofErr w:type="spellStart"/>
      <w:r w:rsidRPr="00BC17DF">
        <w:rPr>
          <w:rFonts w:ascii="Courier New" w:hAnsi="Courier New" w:cs="Courier New"/>
          <w:b/>
          <w:bCs/>
          <w:szCs w:val="22"/>
          <w:lang w:val="en-IN" w:eastAsia="en-IN"/>
        </w:rPr>
        <w:t>repo.git</w:t>
      </w:r>
      <w:proofErr w:type="spellEnd"/>
      <w:proofErr w:type="gramEnd"/>
      <w:r w:rsidRPr="00BC17DF">
        <w:rPr>
          <w:b/>
          <w:bCs/>
          <w:szCs w:val="22"/>
          <w:lang w:val="en-IN" w:eastAsia="en-IN"/>
        </w:rPr>
        <w:t>.</w:t>
      </w:r>
    </w:p>
    <w:p w14:paraId="78BB4F02" w14:textId="04B649C0" w:rsidR="000B7858" w:rsidRPr="000B7858" w:rsidRDefault="00BC17DF" w:rsidP="00F55C59">
      <w:pPr>
        <w:numPr>
          <w:ilvl w:val="0"/>
          <w:numId w:val="63"/>
        </w:numPr>
        <w:spacing w:before="100" w:beforeAutospacing="1" w:after="100" w:afterAutospacing="1"/>
        <w:rPr>
          <w:szCs w:val="22"/>
          <w:lang w:val="en-IN" w:eastAsia="en-IN"/>
        </w:rPr>
      </w:pPr>
      <w:r w:rsidRPr="00BC17DF">
        <w:rPr>
          <w:b/>
          <w:bCs/>
          <w:szCs w:val="22"/>
          <w:lang w:val="en-IN" w:eastAsia="en-IN"/>
        </w:rPr>
        <w:t>Open Terminal</w:t>
      </w:r>
      <w:r w:rsidRPr="00BC17DF">
        <w:rPr>
          <w:szCs w:val="22"/>
          <w:lang w:val="en-IN" w:eastAsia="en-IN"/>
        </w:rPr>
        <w:t>: Open your terminal application (Command Prompt on Windows, Terminal on macOS/Linux).</w:t>
      </w:r>
    </w:p>
    <w:p w14:paraId="44D304B9" w14:textId="77777777" w:rsidR="000B7858" w:rsidRPr="000B7858" w:rsidRDefault="000B7858" w:rsidP="00F55C59">
      <w:pPr>
        <w:pStyle w:val="ListParagraph"/>
        <w:numPr>
          <w:ilvl w:val="0"/>
          <w:numId w:val="63"/>
        </w:numPr>
        <w:spacing w:before="100" w:beforeAutospacing="1" w:after="100" w:afterAutospacing="1"/>
        <w:rPr>
          <w:szCs w:val="22"/>
          <w:lang w:val="en-IN" w:eastAsia="en-IN"/>
        </w:rPr>
      </w:pPr>
      <w:r w:rsidRPr="000B7858">
        <w:rPr>
          <w:b/>
          <w:bCs/>
          <w:szCs w:val="22"/>
          <w:lang w:val="en-IN" w:eastAsia="en-IN"/>
        </w:rPr>
        <w:t>Verify</w:t>
      </w:r>
      <w:r w:rsidRPr="000B7858">
        <w:rPr>
          <w:szCs w:val="22"/>
          <w:lang w:val="en-IN" w:eastAsia="en-IN"/>
        </w:rPr>
        <w:t>: To ensure the SSH key was added successfully, you can test the connection to GitHub using SSH:</w:t>
      </w:r>
    </w:p>
    <w:p w14:paraId="6E6916EE" w14:textId="42FEAF07" w:rsidR="000B7858" w:rsidRPr="000B7858" w:rsidRDefault="000B7858" w:rsidP="000B78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Cs w:val="22"/>
          <w:lang w:val="en-IN" w:eastAsia="en-IN"/>
        </w:rPr>
      </w:pPr>
      <w:r w:rsidRPr="000B7858">
        <w:rPr>
          <w:rFonts w:ascii="Courier New" w:hAnsi="Courier New" w:cs="Courier New"/>
          <w:b/>
          <w:bCs/>
          <w:szCs w:val="22"/>
          <w:lang w:val="en-IN" w:eastAsia="en-IN"/>
        </w:rPr>
        <w:t xml:space="preserve">ssh -T </w:t>
      </w:r>
      <w:hyperlink r:id="rId42" w:history="1">
        <w:r w:rsidRPr="000B7858">
          <w:rPr>
            <w:rStyle w:val="Hyperlink"/>
            <w:rFonts w:ascii="Courier New" w:hAnsi="Courier New" w:cs="Courier New"/>
            <w:b/>
            <w:bCs/>
            <w:szCs w:val="22"/>
            <w:lang w:val="en-IN" w:eastAsia="en-IN"/>
          </w:rPr>
          <w:t>git@github.com</w:t>
        </w:r>
      </w:hyperlink>
    </w:p>
    <w:p w14:paraId="63A5B103" w14:textId="0F416BB7" w:rsidR="000B7858" w:rsidRPr="000B7858" w:rsidRDefault="000B7858" w:rsidP="000B78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Cs w:val="22"/>
          <w:lang w:val="en-IN" w:eastAsia="en-IN"/>
        </w:rPr>
      </w:pPr>
    </w:p>
    <w:p w14:paraId="09BAA32B" w14:textId="58126C81" w:rsidR="000B7858" w:rsidRPr="000B7858" w:rsidRDefault="000B7858" w:rsidP="000B78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hAnsi="Courier New" w:cs="Courier New"/>
          <w:b/>
          <w:bCs/>
          <w:szCs w:val="22"/>
          <w:lang w:val="en-IN" w:eastAsia="en-IN"/>
        </w:rPr>
      </w:pPr>
      <w:r w:rsidRPr="000B7858">
        <w:rPr>
          <w:noProof/>
          <w:szCs w:val="22"/>
        </w:rPr>
        <w:drawing>
          <wp:inline distT="0" distB="0" distL="0" distR="0" wp14:anchorId="55D9806E" wp14:editId="21083C35">
            <wp:extent cx="6858000" cy="565785"/>
            <wp:effectExtent l="0" t="0" r="0" b="5715"/>
            <wp:docPr id="2067988458" name="Picture 4">
              <a:extLst xmlns:a="http://schemas.openxmlformats.org/drawingml/2006/main">
                <a:ext uri="{FF2B5EF4-FFF2-40B4-BE49-F238E27FC236}">
                  <a16:creationId xmlns:a16="http://schemas.microsoft.com/office/drawing/2014/main" id="{375C7905-7706-D16D-F588-CBC5CE1247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75C7905-7706-D16D-F588-CBC5CE1247AF}"/>
                        </a:ext>
                      </a:extLst>
                    </pic:cNvPr>
                    <pic:cNvPicPr>
                      <a:picLocks noChangeAspect="1"/>
                    </pic:cNvPicPr>
                  </pic:nvPicPr>
                  <pic:blipFill>
                    <a:blip r:embed="rId43"/>
                    <a:stretch>
                      <a:fillRect/>
                    </a:stretch>
                  </pic:blipFill>
                  <pic:spPr>
                    <a:xfrm>
                      <a:off x="0" y="0"/>
                      <a:ext cx="6858000" cy="565785"/>
                    </a:xfrm>
                    <a:prstGeom prst="rect">
                      <a:avLst/>
                    </a:prstGeom>
                  </pic:spPr>
                </pic:pic>
              </a:graphicData>
            </a:graphic>
          </wp:inline>
        </w:drawing>
      </w:r>
    </w:p>
    <w:p w14:paraId="4E5572F8" w14:textId="77777777" w:rsidR="000B7858" w:rsidRPr="000B7858" w:rsidRDefault="000B7858" w:rsidP="000B78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Courier New" w:hAnsi="Courier New" w:cs="Courier New"/>
          <w:b/>
          <w:bCs/>
          <w:szCs w:val="22"/>
          <w:lang w:val="en-IN" w:eastAsia="en-IN"/>
        </w:rPr>
      </w:pPr>
    </w:p>
    <w:p w14:paraId="6D470BE5" w14:textId="4620F09B" w:rsidR="00BC17DF" w:rsidRPr="00BC17DF" w:rsidRDefault="00BC17DF" w:rsidP="00F55C59">
      <w:pPr>
        <w:numPr>
          <w:ilvl w:val="0"/>
          <w:numId w:val="63"/>
        </w:numPr>
        <w:spacing w:before="100" w:beforeAutospacing="1" w:after="100" w:afterAutospacing="1"/>
        <w:rPr>
          <w:szCs w:val="22"/>
          <w:lang w:val="en-IN" w:eastAsia="en-IN"/>
        </w:rPr>
      </w:pPr>
      <w:r w:rsidRPr="00BC17DF">
        <w:rPr>
          <w:b/>
          <w:bCs/>
          <w:szCs w:val="22"/>
          <w:lang w:val="en-IN" w:eastAsia="en-IN"/>
        </w:rPr>
        <w:t>Navigate to the Directory</w:t>
      </w:r>
      <w:r w:rsidRPr="00BC17DF">
        <w:rPr>
          <w:szCs w:val="22"/>
          <w:lang w:val="en-IN" w:eastAsia="en-IN"/>
        </w:rPr>
        <w:t xml:space="preserve"> (optional): If you want to clone the repository into a specific directory, use the </w:t>
      </w:r>
      <w:r w:rsidRPr="00BC17DF">
        <w:rPr>
          <w:rFonts w:ascii="Courier New" w:hAnsi="Courier New" w:cs="Courier New"/>
          <w:szCs w:val="22"/>
          <w:lang w:val="en-IN" w:eastAsia="en-IN"/>
        </w:rPr>
        <w:t>cd</w:t>
      </w:r>
      <w:r w:rsidRPr="00BC17DF">
        <w:rPr>
          <w:szCs w:val="22"/>
          <w:lang w:val="en-IN" w:eastAsia="en-IN"/>
        </w:rPr>
        <w:t xml:space="preserve"> command to navigate there. For example:</w:t>
      </w:r>
    </w:p>
    <w:p w14:paraId="61592804" w14:textId="77777777" w:rsidR="00BC17DF" w:rsidRPr="00BC17DF" w:rsidRDefault="00BC17DF" w:rsidP="00BC1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BC17DF">
        <w:rPr>
          <w:rFonts w:ascii="Courier New" w:hAnsi="Courier New" w:cs="Courier New"/>
          <w:b/>
          <w:bCs/>
          <w:szCs w:val="22"/>
          <w:lang w:val="en-IN" w:eastAsia="en-IN"/>
        </w:rPr>
        <w:t xml:space="preserve">cd </w:t>
      </w:r>
      <w:r w:rsidRPr="00BC17DF">
        <w:rPr>
          <w:rFonts w:ascii="Courier New" w:hAnsi="Courier New" w:cs="Courier New"/>
          <w:szCs w:val="22"/>
          <w:lang w:val="en-IN" w:eastAsia="en-IN"/>
        </w:rPr>
        <w:t>path/to/directory</w:t>
      </w:r>
    </w:p>
    <w:p w14:paraId="3461125F" w14:textId="6330C692" w:rsidR="00BC17DF" w:rsidRPr="00BC17DF" w:rsidRDefault="000B7858" w:rsidP="00F55C59">
      <w:pPr>
        <w:numPr>
          <w:ilvl w:val="0"/>
          <w:numId w:val="63"/>
        </w:numPr>
        <w:spacing w:before="100" w:beforeAutospacing="1" w:after="100" w:afterAutospacing="1"/>
        <w:rPr>
          <w:szCs w:val="22"/>
          <w:lang w:val="en-IN" w:eastAsia="en-IN"/>
        </w:rPr>
      </w:pPr>
      <w:r w:rsidRPr="000B7858">
        <w:rPr>
          <w:b/>
          <w:bCs/>
          <w:szCs w:val="22"/>
          <w:lang w:val="en-IN" w:eastAsia="en-IN"/>
        </w:rPr>
        <w:t>Add</w:t>
      </w:r>
      <w:r w:rsidR="00BC17DF" w:rsidRPr="00BC17DF">
        <w:rPr>
          <w:b/>
          <w:bCs/>
          <w:szCs w:val="22"/>
          <w:lang w:val="en-IN" w:eastAsia="en-IN"/>
        </w:rPr>
        <w:t xml:space="preserve"> the Repository</w:t>
      </w:r>
      <w:r w:rsidR="00BC17DF" w:rsidRPr="00BC17DF">
        <w:rPr>
          <w:szCs w:val="22"/>
          <w:lang w:val="en-IN" w:eastAsia="en-IN"/>
        </w:rPr>
        <w:t xml:space="preserve">: Use the </w:t>
      </w:r>
      <w:r w:rsidR="00BC17DF" w:rsidRPr="00BC17DF">
        <w:rPr>
          <w:rFonts w:ascii="Courier New" w:hAnsi="Courier New" w:cs="Courier New"/>
          <w:b/>
          <w:bCs/>
          <w:szCs w:val="22"/>
          <w:lang w:val="en-IN" w:eastAsia="en-IN"/>
        </w:rPr>
        <w:t xml:space="preserve">git </w:t>
      </w:r>
      <w:r w:rsidRPr="000B7858">
        <w:rPr>
          <w:rFonts w:ascii="Courier New" w:hAnsi="Courier New" w:cs="Courier New"/>
          <w:b/>
          <w:bCs/>
          <w:szCs w:val="22"/>
          <w:lang w:val="en-IN" w:eastAsia="en-IN"/>
        </w:rPr>
        <w:t>remote add origin</w:t>
      </w:r>
      <w:r w:rsidR="00BC17DF" w:rsidRPr="00BC17DF">
        <w:rPr>
          <w:szCs w:val="22"/>
          <w:lang w:val="en-IN" w:eastAsia="en-IN"/>
        </w:rPr>
        <w:t xml:space="preserve"> command followed by the SSH URL of the repository:</w:t>
      </w:r>
    </w:p>
    <w:p w14:paraId="652FBE83" w14:textId="73AC834D" w:rsidR="000B7858" w:rsidRPr="000B7858" w:rsidRDefault="000B7858" w:rsidP="000B7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0B7858">
        <w:rPr>
          <w:rFonts w:ascii="Courier New" w:hAnsi="Courier New" w:cs="Courier New"/>
          <w:b/>
          <w:bCs/>
          <w:szCs w:val="22"/>
          <w:lang w:val="en-IN" w:eastAsia="en-IN"/>
        </w:rPr>
        <w:t>git remote add origin &lt;</w:t>
      </w:r>
      <w:r w:rsidRPr="000B7858">
        <w:rPr>
          <w:rFonts w:ascii="Courier New" w:hAnsi="Courier New" w:cs="Courier New"/>
          <w:szCs w:val="22"/>
          <w:lang w:val="en-IN" w:eastAsia="en-IN"/>
        </w:rPr>
        <w:t>SHH URL of REMOTE Repository</w:t>
      </w:r>
      <w:r w:rsidRPr="000B7858">
        <w:rPr>
          <w:rFonts w:ascii="Courier New" w:hAnsi="Courier New" w:cs="Courier New"/>
          <w:b/>
          <w:bCs/>
          <w:szCs w:val="22"/>
          <w:lang w:val="en-IN" w:eastAsia="en-IN"/>
        </w:rPr>
        <w:t>&gt;</w:t>
      </w:r>
    </w:p>
    <w:p w14:paraId="7FDFDB7E" w14:textId="39ED71B3" w:rsidR="000B7858" w:rsidRPr="000B7858" w:rsidRDefault="000B7858" w:rsidP="000B7858">
      <w:pPr>
        <w:spacing w:before="100" w:beforeAutospacing="1" w:after="100" w:afterAutospacing="1"/>
        <w:rPr>
          <w:szCs w:val="22"/>
          <w:lang w:val="en-IN" w:eastAsia="en-IN"/>
        </w:rPr>
      </w:pPr>
      <w:r w:rsidRPr="000B7858">
        <w:rPr>
          <w:noProof/>
          <w:szCs w:val="22"/>
          <w:lang w:val="en-IN" w:eastAsia="en-IN"/>
        </w:rPr>
        <w:drawing>
          <wp:inline distT="0" distB="0" distL="0" distR="0" wp14:anchorId="101CF968" wp14:editId="396A312E">
            <wp:extent cx="6858000" cy="964565"/>
            <wp:effectExtent l="0" t="0" r="0" b="6985"/>
            <wp:docPr id="88147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74146" name=""/>
                    <pic:cNvPicPr/>
                  </pic:nvPicPr>
                  <pic:blipFill>
                    <a:blip r:embed="rId44"/>
                    <a:stretch>
                      <a:fillRect/>
                    </a:stretch>
                  </pic:blipFill>
                  <pic:spPr>
                    <a:xfrm>
                      <a:off x="0" y="0"/>
                      <a:ext cx="6858000" cy="964565"/>
                    </a:xfrm>
                    <a:prstGeom prst="rect">
                      <a:avLst/>
                    </a:prstGeom>
                  </pic:spPr>
                </pic:pic>
              </a:graphicData>
            </a:graphic>
          </wp:inline>
        </w:drawing>
      </w:r>
    </w:p>
    <w:p w14:paraId="60E150A2" w14:textId="77777777" w:rsidR="004C192C" w:rsidRDefault="000B7858" w:rsidP="004C192C">
      <w:pPr>
        <w:spacing w:before="100" w:beforeAutospacing="1" w:after="100" w:afterAutospacing="1"/>
        <w:rPr>
          <w:szCs w:val="22"/>
          <w:lang w:val="en-IN" w:eastAsia="en-IN"/>
        </w:rPr>
      </w:pPr>
      <w:r w:rsidRPr="000B7858">
        <w:rPr>
          <w:noProof/>
          <w:szCs w:val="22"/>
        </w:rPr>
        <w:lastRenderedPageBreak/>
        <w:drawing>
          <wp:inline distT="0" distB="0" distL="0" distR="0" wp14:anchorId="6B19E25D" wp14:editId="21615035">
            <wp:extent cx="5239765" cy="4095750"/>
            <wp:effectExtent l="0" t="0" r="0" b="0"/>
            <wp:docPr id="2126799828" name="Picture 2">
              <a:extLst xmlns:a="http://schemas.openxmlformats.org/drawingml/2006/main">
                <a:ext uri="{FF2B5EF4-FFF2-40B4-BE49-F238E27FC236}">
                  <a16:creationId xmlns:a16="http://schemas.microsoft.com/office/drawing/2014/main" id="{1938E844-C652-1691-93F1-8F966AD8FB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938E844-C652-1691-93F1-8F966AD8FB23}"/>
                        </a:ext>
                      </a:extLst>
                    </pic:cNvPr>
                    <pic:cNvPicPr>
                      <a:picLocks noChangeAspect="1"/>
                    </pic:cNvPicPr>
                  </pic:nvPicPr>
                  <pic:blipFill>
                    <a:blip r:embed="rId45"/>
                    <a:stretch>
                      <a:fillRect/>
                    </a:stretch>
                  </pic:blipFill>
                  <pic:spPr>
                    <a:xfrm>
                      <a:off x="0" y="0"/>
                      <a:ext cx="5244787" cy="4099676"/>
                    </a:xfrm>
                    <a:prstGeom prst="rect">
                      <a:avLst/>
                    </a:prstGeom>
                  </pic:spPr>
                </pic:pic>
              </a:graphicData>
            </a:graphic>
          </wp:inline>
        </w:drawing>
      </w:r>
    </w:p>
    <w:p w14:paraId="4B597F31" w14:textId="3EDF4A77" w:rsidR="00892598" w:rsidRPr="004C192C" w:rsidRDefault="00892598" w:rsidP="004C192C">
      <w:pPr>
        <w:spacing w:before="100" w:beforeAutospacing="1" w:after="100" w:afterAutospacing="1"/>
        <w:rPr>
          <w:szCs w:val="22"/>
          <w:lang w:val="en-IN" w:eastAsia="en-IN"/>
        </w:rPr>
      </w:pPr>
      <w:r w:rsidRPr="000B7858">
        <w:rPr>
          <w:b/>
          <w:bCs/>
          <w:noProof/>
          <w:color w:val="FF0000"/>
          <w:szCs w:val="22"/>
        </w:rPr>
        <w:t>!!!!!!  IMPORTANT   !!!!!</w:t>
      </w:r>
    </w:p>
    <w:p w14:paraId="08591309" w14:textId="77777777" w:rsidR="008D7527" w:rsidRPr="000B7858" w:rsidRDefault="008D7527" w:rsidP="00F55C59">
      <w:pPr>
        <w:pStyle w:val="Numbering"/>
        <w:numPr>
          <w:ilvl w:val="0"/>
          <w:numId w:val="34"/>
        </w:numPr>
        <w:spacing w:after="0"/>
        <w:rPr>
          <w:rFonts w:ascii="Courier New" w:hAnsi="Courier New" w:cs="Courier New"/>
          <w:b/>
          <w:bCs/>
          <w:szCs w:val="22"/>
          <w:lang w:val="en-IN" w:eastAsia="en-IN"/>
        </w:rPr>
      </w:pPr>
      <w:r w:rsidRPr="000B7858">
        <w:rPr>
          <w:rFonts w:ascii="Courier New" w:hAnsi="Courier New" w:cs="Courier New"/>
          <w:b/>
          <w:bCs/>
          <w:szCs w:val="22"/>
          <w:lang w:val="en-IN" w:eastAsia="en-IN"/>
        </w:rPr>
        <w:t>git remote add origin</w:t>
      </w:r>
    </w:p>
    <w:p w14:paraId="5C3BF49A" w14:textId="77777777" w:rsidR="008D7527" w:rsidRPr="00AD7B62" w:rsidRDefault="008D7527" w:rsidP="00F55C59">
      <w:pPr>
        <w:numPr>
          <w:ilvl w:val="0"/>
          <w:numId w:val="32"/>
        </w:numPr>
        <w:spacing w:before="100" w:beforeAutospacing="1"/>
        <w:rPr>
          <w:szCs w:val="22"/>
          <w:lang w:val="en-IN" w:eastAsia="en-IN"/>
        </w:rPr>
      </w:pPr>
      <w:r w:rsidRPr="00AD7B62">
        <w:rPr>
          <w:b/>
          <w:bCs/>
          <w:szCs w:val="22"/>
          <w:lang w:val="en-IN" w:eastAsia="en-IN"/>
        </w:rPr>
        <w:t>Purpose:</w:t>
      </w:r>
      <w:r w:rsidRPr="00AD7B62">
        <w:rPr>
          <w:szCs w:val="22"/>
          <w:lang w:val="en-IN" w:eastAsia="en-IN"/>
        </w:rPr>
        <w:t xml:space="preserve"> Adds a new remote repository.</w:t>
      </w:r>
    </w:p>
    <w:p w14:paraId="20656176" w14:textId="77777777" w:rsidR="00892598" w:rsidRPr="00AD7B62" w:rsidRDefault="00892598" w:rsidP="00F55C59">
      <w:pPr>
        <w:numPr>
          <w:ilvl w:val="0"/>
          <w:numId w:val="32"/>
        </w:numPr>
        <w:spacing w:before="100" w:beforeAutospacing="1"/>
        <w:rPr>
          <w:b/>
          <w:bCs/>
          <w:szCs w:val="22"/>
        </w:rPr>
      </w:pPr>
      <w:r w:rsidRPr="00AD7B62">
        <w:rPr>
          <w:b/>
          <w:bCs/>
          <w:szCs w:val="22"/>
        </w:rPr>
        <w:t>Type:</w:t>
      </w:r>
    </w:p>
    <w:p w14:paraId="1F951CC1" w14:textId="5A65B850" w:rsidR="00892598" w:rsidRPr="004C192C" w:rsidRDefault="00892598" w:rsidP="004C192C">
      <w:pPr>
        <w:ind w:firstLine="720"/>
        <w:rPr>
          <w:rFonts w:ascii="Courier New" w:hAnsi="Courier New" w:cs="Courier New"/>
          <w:b/>
          <w:bCs/>
          <w:szCs w:val="22"/>
        </w:rPr>
      </w:pPr>
      <w:r w:rsidRPr="00AD7B62">
        <w:rPr>
          <w:rFonts w:ascii="Courier New" w:hAnsi="Courier New" w:cs="Courier New"/>
          <w:b/>
          <w:bCs/>
          <w:szCs w:val="22"/>
        </w:rPr>
        <w:t xml:space="preserve">git remote add origin </w:t>
      </w:r>
      <w:r w:rsidR="00732E09">
        <w:rPr>
          <w:rFonts w:ascii="Courier New" w:hAnsi="Courier New" w:cs="Courier New"/>
          <w:b/>
          <w:bCs/>
          <w:szCs w:val="22"/>
        </w:rPr>
        <w:t>&lt;</w:t>
      </w:r>
      <w:r w:rsidR="00732E09">
        <w:rPr>
          <w:rFonts w:ascii="Courier New" w:hAnsi="Courier New" w:cs="Courier New"/>
          <w:szCs w:val="22"/>
        </w:rPr>
        <w:t>URL</w:t>
      </w:r>
      <w:r w:rsidR="00732E09">
        <w:rPr>
          <w:rFonts w:ascii="Courier New" w:hAnsi="Courier New" w:cs="Courier New"/>
          <w:b/>
          <w:bCs/>
          <w:szCs w:val="22"/>
        </w:rPr>
        <w:t>&gt;</w:t>
      </w:r>
    </w:p>
    <w:p w14:paraId="0CDA9D73" w14:textId="77777777" w:rsidR="00892598" w:rsidRPr="00AD7B62" w:rsidRDefault="00892598" w:rsidP="00F55C59">
      <w:pPr>
        <w:numPr>
          <w:ilvl w:val="0"/>
          <w:numId w:val="32"/>
        </w:numPr>
        <w:spacing w:before="100" w:beforeAutospacing="1"/>
        <w:rPr>
          <w:szCs w:val="22"/>
        </w:rPr>
      </w:pPr>
      <w:r w:rsidRPr="00AD7B62">
        <w:rPr>
          <w:szCs w:val="22"/>
        </w:rPr>
        <w:t>Example:</w:t>
      </w:r>
    </w:p>
    <w:p w14:paraId="072F8517" w14:textId="633A0197" w:rsidR="00892598" w:rsidRPr="00AD7B62" w:rsidRDefault="00892598" w:rsidP="004C192C">
      <w:pPr>
        <w:spacing w:before="100" w:beforeAutospacing="1"/>
        <w:ind w:left="720"/>
        <w:rPr>
          <w:b/>
          <w:bCs/>
          <w:szCs w:val="22"/>
          <w:lang w:val="en-IN" w:eastAsia="en-IN"/>
        </w:rPr>
      </w:pPr>
      <w:r w:rsidRPr="00AD7B62">
        <w:rPr>
          <w:rFonts w:ascii="Courier New" w:hAnsi="Courier New" w:cs="Courier New"/>
          <w:b/>
          <w:bCs/>
          <w:szCs w:val="22"/>
        </w:rPr>
        <w:t>git remote add origin https://ghp_AmyqDS</w:t>
      </w:r>
      <w:r w:rsidR="00732E09" w:rsidRPr="00732E09">
        <w:rPr>
          <w:rFonts w:ascii="Courier New" w:hAnsi="Courier New" w:cs="Courier New"/>
          <w:szCs w:val="22"/>
        </w:rPr>
        <w:t>XXXXXXXX</w:t>
      </w:r>
      <w:r w:rsidR="00732E09">
        <w:rPr>
          <w:rFonts w:ascii="Courier New" w:hAnsi="Courier New" w:cs="Courier New"/>
          <w:szCs w:val="22"/>
        </w:rPr>
        <w:t>XXX</w:t>
      </w:r>
      <w:r w:rsidRPr="00AD7B62">
        <w:rPr>
          <w:rFonts w:ascii="Courier New" w:hAnsi="Courier New" w:cs="Courier New"/>
          <w:b/>
          <w:bCs/>
          <w:szCs w:val="22"/>
        </w:rPr>
        <w:t>009@github.com/chai</w:t>
      </w:r>
      <w:r w:rsidR="004C192C">
        <w:rPr>
          <w:rFonts w:ascii="Courier New" w:hAnsi="Courier New" w:cs="Courier New"/>
          <w:b/>
          <w:bCs/>
          <w:szCs w:val="22"/>
        </w:rPr>
        <w:t>XXXXXX</w:t>
      </w:r>
      <w:r w:rsidRPr="00AD7B62">
        <w:rPr>
          <w:rFonts w:ascii="Courier New" w:hAnsi="Courier New" w:cs="Courier New"/>
          <w:b/>
          <w:bCs/>
          <w:szCs w:val="22"/>
        </w:rPr>
        <w:t>ndn/testonly.git</w:t>
      </w:r>
      <w:r w:rsidRPr="00AD7B62">
        <w:rPr>
          <w:b/>
          <w:bCs/>
          <w:szCs w:val="22"/>
          <w:lang w:val="en-IN" w:eastAsia="en-IN"/>
        </w:rPr>
        <w:t xml:space="preserve"> </w:t>
      </w:r>
    </w:p>
    <w:p w14:paraId="58D12A3D" w14:textId="39D6F987" w:rsidR="008D7527" w:rsidRPr="00AD7B62" w:rsidRDefault="00892598" w:rsidP="00F55C59">
      <w:pPr>
        <w:numPr>
          <w:ilvl w:val="0"/>
          <w:numId w:val="32"/>
        </w:numPr>
        <w:spacing w:before="100" w:beforeAutospacing="1"/>
        <w:rPr>
          <w:szCs w:val="22"/>
        </w:rPr>
      </w:pPr>
      <w:r w:rsidRPr="00AD7B62">
        <w:rPr>
          <w:b/>
          <w:bCs/>
          <w:szCs w:val="22"/>
          <w:lang w:val="en-IN" w:eastAsia="en-IN"/>
        </w:rPr>
        <w:t>Behaviour</w:t>
      </w:r>
      <w:r w:rsidR="008D7527" w:rsidRPr="00AD7B62">
        <w:rPr>
          <w:b/>
          <w:bCs/>
          <w:szCs w:val="22"/>
          <w:lang w:val="en-IN" w:eastAsia="en-IN"/>
        </w:rPr>
        <w:t>:</w:t>
      </w:r>
      <w:r w:rsidR="008D7527" w:rsidRPr="00AD7B62">
        <w:rPr>
          <w:szCs w:val="22"/>
          <w:lang w:val="en-IN" w:eastAsia="en-IN"/>
        </w:rPr>
        <w:t xml:space="preserve"> This command is used when you are setting up a new remote repository for the first time. The </w:t>
      </w:r>
      <w:r w:rsidR="008D7527" w:rsidRPr="00AD7B62">
        <w:rPr>
          <w:rFonts w:ascii="Courier New" w:hAnsi="Courier New" w:cs="Courier New"/>
          <w:szCs w:val="22"/>
          <w:lang w:val="en-IN" w:eastAsia="en-IN"/>
        </w:rPr>
        <w:t>&lt;name&gt;</w:t>
      </w:r>
      <w:r w:rsidR="008D7527" w:rsidRPr="00AD7B62">
        <w:rPr>
          <w:szCs w:val="22"/>
          <w:lang w:val="en-IN" w:eastAsia="en-IN"/>
        </w:rPr>
        <w:t xml:space="preserve"> is typically </w:t>
      </w:r>
      <w:r w:rsidR="008D7527" w:rsidRPr="00AD7B62">
        <w:rPr>
          <w:rFonts w:ascii="Courier New" w:hAnsi="Courier New" w:cs="Courier New"/>
          <w:szCs w:val="22"/>
          <w:lang w:val="en-IN" w:eastAsia="en-IN"/>
        </w:rPr>
        <w:t>origin</w:t>
      </w:r>
      <w:r w:rsidR="008D7527" w:rsidRPr="00AD7B62">
        <w:rPr>
          <w:szCs w:val="22"/>
          <w:lang w:val="en-IN" w:eastAsia="en-IN"/>
        </w:rPr>
        <w:t xml:space="preserve"> for the main repository, but it can be any name you choose. The </w:t>
      </w:r>
      <w:r w:rsidR="008D7527" w:rsidRPr="00AD7B62">
        <w:rPr>
          <w:rFonts w:ascii="Courier New" w:hAnsi="Courier New" w:cs="Courier New"/>
          <w:szCs w:val="22"/>
          <w:lang w:val="en-IN" w:eastAsia="en-IN"/>
        </w:rPr>
        <w:t>&lt;</w:t>
      </w:r>
      <w:proofErr w:type="spellStart"/>
      <w:r w:rsidR="008D7527" w:rsidRPr="00AD7B62">
        <w:rPr>
          <w:rFonts w:ascii="Courier New" w:hAnsi="Courier New" w:cs="Courier New"/>
          <w:szCs w:val="22"/>
          <w:lang w:val="en-IN" w:eastAsia="en-IN"/>
        </w:rPr>
        <w:t>url</w:t>
      </w:r>
      <w:proofErr w:type="spellEnd"/>
      <w:r w:rsidR="008D7527" w:rsidRPr="00AD7B62">
        <w:rPr>
          <w:rFonts w:ascii="Courier New" w:hAnsi="Courier New" w:cs="Courier New"/>
          <w:szCs w:val="22"/>
          <w:lang w:val="en-IN" w:eastAsia="en-IN"/>
        </w:rPr>
        <w:t>&gt;</w:t>
      </w:r>
      <w:r w:rsidR="008D7527" w:rsidRPr="00AD7B62">
        <w:rPr>
          <w:szCs w:val="22"/>
          <w:lang w:val="en-IN" w:eastAsia="en-IN"/>
        </w:rPr>
        <w:t xml:space="preserve"> is the URL of the remote repository.</w:t>
      </w:r>
    </w:p>
    <w:p w14:paraId="6B4E3C64" w14:textId="77777777" w:rsidR="008D7527" w:rsidRPr="00AD7B62" w:rsidRDefault="008D7527" w:rsidP="00F55C59">
      <w:pPr>
        <w:numPr>
          <w:ilvl w:val="0"/>
          <w:numId w:val="32"/>
        </w:numPr>
        <w:spacing w:before="100" w:beforeAutospacing="1"/>
        <w:rPr>
          <w:szCs w:val="22"/>
          <w:lang w:val="en-IN" w:eastAsia="en-IN"/>
        </w:rPr>
      </w:pPr>
      <w:r w:rsidRPr="00AD7B62">
        <w:rPr>
          <w:b/>
          <w:bCs/>
          <w:szCs w:val="22"/>
          <w:lang w:val="en-IN" w:eastAsia="en-IN"/>
        </w:rPr>
        <w:t>Outcome:</w:t>
      </w:r>
      <w:r w:rsidRPr="00AD7B62">
        <w:rPr>
          <w:szCs w:val="22"/>
          <w:lang w:val="en-IN" w:eastAsia="en-IN"/>
        </w:rPr>
        <w:t xml:space="preserve"> Creates a new remote entry with the specified name and URL.</w:t>
      </w:r>
    </w:p>
    <w:p w14:paraId="7461F0BC" w14:textId="77777777" w:rsidR="008D7527" w:rsidRPr="00AD7B62" w:rsidRDefault="008D7527" w:rsidP="004C192C">
      <w:pPr>
        <w:rPr>
          <w:noProof/>
          <w:szCs w:val="22"/>
        </w:rPr>
      </w:pPr>
    </w:p>
    <w:p w14:paraId="336FBBDE" w14:textId="2B0B87B5" w:rsidR="008D7527" w:rsidRPr="00AD7B62" w:rsidRDefault="008D7527" w:rsidP="00F55C59">
      <w:pPr>
        <w:pStyle w:val="Numbering"/>
        <w:numPr>
          <w:ilvl w:val="0"/>
          <w:numId w:val="34"/>
        </w:numPr>
        <w:spacing w:after="0"/>
        <w:rPr>
          <w:rFonts w:ascii="Courier New" w:hAnsi="Courier New" w:cs="Courier New"/>
          <w:b/>
          <w:bCs/>
          <w:szCs w:val="22"/>
          <w:lang w:val="en-IN" w:eastAsia="en-IN"/>
        </w:rPr>
      </w:pPr>
      <w:r w:rsidRPr="00AD7B62">
        <w:rPr>
          <w:rFonts w:ascii="Courier New" w:hAnsi="Courier New" w:cs="Courier New"/>
          <w:b/>
          <w:bCs/>
          <w:szCs w:val="22"/>
          <w:lang w:val="en-IN" w:eastAsia="en-IN"/>
        </w:rPr>
        <w:t>git remote set-url --add origin</w:t>
      </w:r>
    </w:p>
    <w:p w14:paraId="60871115" w14:textId="77777777" w:rsidR="008D7527" w:rsidRPr="00AD7B62" w:rsidRDefault="008D7527" w:rsidP="00F55C59">
      <w:pPr>
        <w:numPr>
          <w:ilvl w:val="0"/>
          <w:numId w:val="33"/>
        </w:numPr>
        <w:spacing w:before="100" w:beforeAutospacing="1"/>
        <w:rPr>
          <w:szCs w:val="22"/>
          <w:lang w:val="en-IN" w:eastAsia="en-IN"/>
        </w:rPr>
      </w:pPr>
      <w:r w:rsidRPr="00AD7B62">
        <w:rPr>
          <w:b/>
          <w:bCs/>
          <w:szCs w:val="22"/>
          <w:lang w:val="en-IN" w:eastAsia="en-IN"/>
        </w:rPr>
        <w:t>Purpose:</w:t>
      </w:r>
      <w:r w:rsidRPr="00AD7B62">
        <w:rPr>
          <w:szCs w:val="22"/>
          <w:lang w:val="en-IN" w:eastAsia="en-IN"/>
        </w:rPr>
        <w:t xml:space="preserve"> Adds a new URL to an existing remote repository.</w:t>
      </w:r>
    </w:p>
    <w:p w14:paraId="4D328073" w14:textId="2C638F3A" w:rsidR="008D7527" w:rsidRPr="004C192C" w:rsidRDefault="008D7527" w:rsidP="00F55C59">
      <w:pPr>
        <w:pStyle w:val="ListParagraph"/>
        <w:numPr>
          <w:ilvl w:val="0"/>
          <w:numId w:val="33"/>
        </w:numPr>
        <w:rPr>
          <w:szCs w:val="22"/>
        </w:rPr>
      </w:pPr>
      <w:r w:rsidRPr="004C192C">
        <w:rPr>
          <w:b/>
          <w:bCs/>
          <w:szCs w:val="22"/>
        </w:rPr>
        <w:t>Type:</w:t>
      </w:r>
      <w:r w:rsidRPr="004C192C">
        <w:rPr>
          <w:szCs w:val="22"/>
        </w:rPr>
        <w:t xml:space="preserve">  </w:t>
      </w:r>
      <w:r w:rsidRPr="004C192C">
        <w:rPr>
          <w:rFonts w:ascii="Courier New" w:hAnsi="Courier New" w:cs="Courier New"/>
          <w:b/>
          <w:bCs/>
          <w:szCs w:val="22"/>
        </w:rPr>
        <w:t>git remote set-</w:t>
      </w:r>
      <w:proofErr w:type="spellStart"/>
      <w:r w:rsidRPr="004C192C">
        <w:rPr>
          <w:rFonts w:ascii="Courier New" w:hAnsi="Courier New" w:cs="Courier New"/>
          <w:b/>
          <w:bCs/>
          <w:szCs w:val="22"/>
        </w:rPr>
        <w:t>url</w:t>
      </w:r>
      <w:proofErr w:type="spellEnd"/>
      <w:r w:rsidRPr="004C192C">
        <w:rPr>
          <w:rFonts w:ascii="Courier New" w:hAnsi="Courier New" w:cs="Courier New"/>
          <w:b/>
          <w:bCs/>
          <w:szCs w:val="22"/>
        </w:rPr>
        <w:t xml:space="preserve"> --add origin </w:t>
      </w:r>
      <w:r w:rsidR="004C192C">
        <w:rPr>
          <w:rFonts w:ascii="Courier New" w:hAnsi="Courier New" w:cs="Courier New"/>
          <w:b/>
          <w:bCs/>
          <w:szCs w:val="22"/>
        </w:rPr>
        <w:t>&lt;</w:t>
      </w:r>
      <w:r w:rsidR="004C192C" w:rsidRPr="004C192C">
        <w:rPr>
          <w:rFonts w:ascii="Courier New" w:hAnsi="Courier New" w:cs="Courier New"/>
          <w:szCs w:val="22"/>
        </w:rPr>
        <w:t>URL</w:t>
      </w:r>
      <w:r w:rsidR="004C192C">
        <w:rPr>
          <w:rFonts w:ascii="Courier New" w:hAnsi="Courier New" w:cs="Courier New"/>
          <w:b/>
          <w:bCs/>
          <w:szCs w:val="22"/>
        </w:rPr>
        <w:t>&gt;</w:t>
      </w:r>
    </w:p>
    <w:p w14:paraId="2F2931BC" w14:textId="77777777" w:rsidR="004C192C" w:rsidRDefault="004C192C" w:rsidP="004C192C">
      <w:pPr>
        <w:pStyle w:val="ListParagraph"/>
        <w:rPr>
          <w:b/>
          <w:bCs/>
          <w:szCs w:val="22"/>
        </w:rPr>
      </w:pPr>
    </w:p>
    <w:p w14:paraId="2576A7AD" w14:textId="027A76B8" w:rsidR="008D7527" w:rsidRPr="004C192C" w:rsidRDefault="008D7527" w:rsidP="004C192C">
      <w:pPr>
        <w:pStyle w:val="ListParagraph"/>
        <w:rPr>
          <w:szCs w:val="22"/>
        </w:rPr>
      </w:pPr>
      <w:r w:rsidRPr="004C192C">
        <w:rPr>
          <w:szCs w:val="22"/>
        </w:rPr>
        <w:t>For example:</w:t>
      </w:r>
    </w:p>
    <w:p w14:paraId="540B60E7" w14:textId="77777777" w:rsidR="008D7527" w:rsidRPr="00AD7B62" w:rsidRDefault="008D7527" w:rsidP="004C192C">
      <w:pPr>
        <w:pStyle w:val="ListParagraph"/>
        <w:rPr>
          <w:szCs w:val="22"/>
        </w:rPr>
      </w:pPr>
      <w:r w:rsidRPr="00AD7B62">
        <w:rPr>
          <w:rFonts w:ascii="Courier New" w:hAnsi="Courier New" w:cs="Courier New"/>
          <w:b/>
          <w:bCs/>
          <w:szCs w:val="22"/>
        </w:rPr>
        <w:t>git remote set-</w:t>
      </w:r>
      <w:proofErr w:type="spellStart"/>
      <w:r w:rsidRPr="00AD7B62">
        <w:rPr>
          <w:rFonts w:ascii="Courier New" w:hAnsi="Courier New" w:cs="Courier New"/>
          <w:b/>
          <w:bCs/>
          <w:szCs w:val="22"/>
        </w:rPr>
        <w:t>url</w:t>
      </w:r>
      <w:proofErr w:type="spellEnd"/>
      <w:r w:rsidRPr="00AD7B62">
        <w:rPr>
          <w:rFonts w:ascii="Courier New" w:hAnsi="Courier New" w:cs="Courier New"/>
          <w:b/>
          <w:bCs/>
          <w:szCs w:val="22"/>
        </w:rPr>
        <w:t xml:space="preserve"> --add origin https://ghp_AmyqDSCD9hfhfhfhfhfhpxXjxu091009@github.com/chaixxxxxxxx/Linux.git</w:t>
      </w:r>
    </w:p>
    <w:p w14:paraId="53B030C6" w14:textId="2E68F18A" w:rsidR="008D7527" w:rsidRPr="00AD7B62" w:rsidRDefault="00892598" w:rsidP="00F55C59">
      <w:pPr>
        <w:numPr>
          <w:ilvl w:val="0"/>
          <w:numId w:val="33"/>
        </w:numPr>
        <w:spacing w:before="100" w:beforeAutospacing="1"/>
        <w:rPr>
          <w:szCs w:val="22"/>
          <w:lang w:val="en-IN" w:eastAsia="en-IN"/>
        </w:rPr>
      </w:pPr>
      <w:r w:rsidRPr="00AD7B62">
        <w:rPr>
          <w:b/>
          <w:bCs/>
          <w:szCs w:val="22"/>
          <w:lang w:val="en-IN" w:eastAsia="en-IN"/>
        </w:rPr>
        <w:t>Behaviour</w:t>
      </w:r>
      <w:r w:rsidR="008D7527" w:rsidRPr="00AD7B62">
        <w:rPr>
          <w:b/>
          <w:bCs/>
          <w:szCs w:val="22"/>
          <w:lang w:val="en-IN" w:eastAsia="en-IN"/>
        </w:rPr>
        <w:t>:</w:t>
      </w:r>
      <w:r w:rsidR="008D7527" w:rsidRPr="00AD7B62">
        <w:rPr>
          <w:szCs w:val="22"/>
          <w:lang w:val="en-IN" w:eastAsia="en-IN"/>
        </w:rPr>
        <w:t xml:space="preserve"> This command is used when you want to add an additional URL to an existing remote. It allows the remote to have multiple URLs, which can be useful for various purposes, such as push-only or fetch-only URLs.</w:t>
      </w:r>
    </w:p>
    <w:p w14:paraId="658BC1BE" w14:textId="70D62878" w:rsidR="005F1825" w:rsidRPr="004C192C" w:rsidRDefault="008D7527" w:rsidP="00F55C59">
      <w:pPr>
        <w:numPr>
          <w:ilvl w:val="0"/>
          <w:numId w:val="33"/>
        </w:numPr>
        <w:spacing w:before="100" w:beforeAutospacing="1"/>
        <w:rPr>
          <w:szCs w:val="22"/>
          <w:lang w:val="en-IN" w:eastAsia="en-IN"/>
        </w:rPr>
      </w:pPr>
      <w:r w:rsidRPr="00AD7B62">
        <w:rPr>
          <w:b/>
          <w:bCs/>
          <w:szCs w:val="22"/>
          <w:lang w:val="en-IN" w:eastAsia="en-IN"/>
        </w:rPr>
        <w:t>Outcome:</w:t>
      </w:r>
      <w:r w:rsidRPr="00AD7B62">
        <w:rPr>
          <w:szCs w:val="22"/>
          <w:lang w:val="en-IN" w:eastAsia="en-IN"/>
        </w:rPr>
        <w:t xml:space="preserve"> Adds another URL to the specified remote. The remote will now have multiple URLs associated with it.</w:t>
      </w:r>
    </w:p>
    <w:p w14:paraId="04983BC9" w14:textId="77777777" w:rsidR="005F1825" w:rsidRPr="00AD7B62" w:rsidRDefault="005F1825" w:rsidP="005F1825">
      <w:pPr>
        <w:ind w:left="720"/>
        <w:rPr>
          <w:szCs w:val="22"/>
        </w:rPr>
      </w:pPr>
    </w:p>
    <w:p w14:paraId="4EEE62D7" w14:textId="582B3846" w:rsidR="001F6968" w:rsidRDefault="001F6968" w:rsidP="001F6968">
      <w:pPr>
        <w:pStyle w:val="Heading1"/>
      </w:pPr>
      <w:bookmarkStart w:id="16" w:name="_Toc231227750"/>
      <w:r>
        <w:lastRenderedPageBreak/>
        <w:t xml:space="preserve">Clone </w:t>
      </w:r>
      <w:r w:rsidRPr="002F4027">
        <w:t xml:space="preserve">GIT-HUB directory on </w:t>
      </w:r>
      <w:r>
        <w:t>Local (CLI) from Remote (GIT HUB GUI)</w:t>
      </w:r>
      <w:bookmarkEnd w:id="16"/>
    </w:p>
    <w:p w14:paraId="5B21BCD0" w14:textId="6C42DD3F" w:rsidR="003312D1" w:rsidRDefault="003312D1" w:rsidP="00F55C59">
      <w:pPr>
        <w:numPr>
          <w:ilvl w:val="0"/>
          <w:numId w:val="29"/>
        </w:numPr>
      </w:pPr>
      <w:r>
        <w:t>Make sure you are on Local repository directory in Linux Terminal.</w:t>
      </w:r>
    </w:p>
    <w:p w14:paraId="5EBDDD7B" w14:textId="77777777" w:rsidR="003312D1" w:rsidRDefault="003312D1" w:rsidP="003312D1"/>
    <w:p w14:paraId="0C1916FA" w14:textId="7BFB9C33" w:rsidR="003312D1" w:rsidRDefault="00FF7721" w:rsidP="00F55C59">
      <w:pPr>
        <w:numPr>
          <w:ilvl w:val="0"/>
          <w:numId w:val="29"/>
        </w:numPr>
      </w:pPr>
      <w:r>
        <w:t>Run below command to do cloning of remote repository to local:</w:t>
      </w:r>
    </w:p>
    <w:p w14:paraId="7DD4490B" w14:textId="77777777" w:rsidR="00FF7721" w:rsidRDefault="00FF7721" w:rsidP="003312D1"/>
    <w:p w14:paraId="17F65CC7" w14:textId="77D9F642" w:rsidR="00FF7721" w:rsidRPr="00FF7721" w:rsidRDefault="00FF7721" w:rsidP="002348EC">
      <w:pPr>
        <w:ind w:firstLine="360"/>
        <w:rPr>
          <w:rFonts w:ascii="Courier New" w:hAnsi="Courier New" w:cs="Courier New"/>
          <w:b/>
          <w:bCs/>
        </w:rPr>
      </w:pPr>
      <w:r w:rsidRPr="00FF7721">
        <w:rPr>
          <w:rFonts w:ascii="Courier New" w:hAnsi="Courier New" w:cs="Courier New"/>
          <w:b/>
          <w:bCs/>
        </w:rPr>
        <w:t>git clone &lt;</w:t>
      </w:r>
      <w:r w:rsidRPr="00FF7721">
        <w:rPr>
          <w:rFonts w:ascii="Courier New" w:hAnsi="Courier New" w:cs="Courier New"/>
        </w:rPr>
        <w:t>HTTP Repository LINK</w:t>
      </w:r>
      <w:r w:rsidRPr="00FF7721">
        <w:rPr>
          <w:rFonts w:ascii="Courier New" w:hAnsi="Courier New" w:cs="Courier New"/>
          <w:b/>
          <w:bCs/>
        </w:rPr>
        <w:t>&gt;</w:t>
      </w:r>
    </w:p>
    <w:p w14:paraId="1F5B4E4E" w14:textId="77777777" w:rsidR="00FF7721" w:rsidRDefault="00FF7721" w:rsidP="002348EC"/>
    <w:p w14:paraId="38E878B5" w14:textId="5B90DD70" w:rsidR="00FF7721" w:rsidRDefault="00FF7721" w:rsidP="002348EC">
      <w:pPr>
        <w:ind w:firstLine="360"/>
      </w:pPr>
      <w:r>
        <w:t>For example:</w:t>
      </w:r>
    </w:p>
    <w:p w14:paraId="5708F28B" w14:textId="480B56D2" w:rsidR="00FF7721" w:rsidRPr="00FF7721" w:rsidRDefault="00FF7721" w:rsidP="002348EC">
      <w:pPr>
        <w:ind w:firstLine="360"/>
        <w:rPr>
          <w:rFonts w:ascii="Courier New" w:hAnsi="Courier New" w:cs="Courier New"/>
          <w:b/>
          <w:bCs/>
        </w:rPr>
      </w:pPr>
      <w:r w:rsidRPr="00FF7721">
        <w:rPr>
          <w:rFonts w:ascii="Courier New" w:hAnsi="Courier New" w:cs="Courier New"/>
          <w:b/>
          <w:bCs/>
        </w:rPr>
        <w:t>git clone https://github.com/chai</w:t>
      </w:r>
      <w:r>
        <w:rPr>
          <w:rFonts w:ascii="Courier New" w:hAnsi="Courier New" w:cs="Courier New"/>
          <w:b/>
          <w:bCs/>
        </w:rPr>
        <w:t>xxxxxxxx</w:t>
      </w:r>
      <w:r w:rsidRPr="00FF7721">
        <w:rPr>
          <w:rFonts w:ascii="Courier New" w:hAnsi="Courier New" w:cs="Courier New"/>
          <w:b/>
          <w:bCs/>
        </w:rPr>
        <w:t>n/testonly.git</w:t>
      </w:r>
    </w:p>
    <w:p w14:paraId="17E853EC" w14:textId="77777777" w:rsidR="00FF7721" w:rsidRDefault="00FF7721" w:rsidP="00FF7721">
      <w:pPr>
        <w:ind w:firstLine="360"/>
      </w:pPr>
    </w:p>
    <w:p w14:paraId="682D94F4" w14:textId="48DE908D" w:rsidR="00FF7721" w:rsidRDefault="00F31CA8" w:rsidP="00AE5432">
      <w:r w:rsidRPr="00293839">
        <w:rPr>
          <w:noProof/>
        </w:rPr>
        <w:drawing>
          <wp:inline distT="0" distB="0" distL="0" distR="0" wp14:anchorId="6D34F9D7" wp14:editId="48539095">
            <wp:extent cx="7080250" cy="1993900"/>
            <wp:effectExtent l="0" t="0" r="0" b="0"/>
            <wp:docPr id="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080250" cy="1993900"/>
                    </a:xfrm>
                    <a:prstGeom prst="rect">
                      <a:avLst/>
                    </a:prstGeom>
                    <a:noFill/>
                    <a:ln>
                      <a:noFill/>
                    </a:ln>
                  </pic:spPr>
                </pic:pic>
              </a:graphicData>
            </a:graphic>
          </wp:inline>
        </w:drawing>
      </w:r>
    </w:p>
    <w:p w14:paraId="30F2C9D0" w14:textId="77777777" w:rsidR="00FF7721" w:rsidRDefault="00FF7721" w:rsidP="00FF7721">
      <w:pPr>
        <w:ind w:firstLine="360"/>
      </w:pPr>
    </w:p>
    <w:p w14:paraId="4C7BA12A" w14:textId="7354FC11" w:rsidR="00FF7721" w:rsidRDefault="00FF7721" w:rsidP="00F55C59">
      <w:pPr>
        <w:numPr>
          <w:ilvl w:val="0"/>
          <w:numId w:val="29"/>
        </w:numPr>
      </w:pPr>
      <w:r>
        <w:t>User can also clone remote repository to local repository using below command:</w:t>
      </w:r>
    </w:p>
    <w:p w14:paraId="0C32AB4D" w14:textId="77777777" w:rsidR="00FF7721" w:rsidRDefault="00FF7721" w:rsidP="003312D1"/>
    <w:p w14:paraId="1F1B0145" w14:textId="3DB322B0" w:rsidR="00FF7721" w:rsidRPr="00FF7721" w:rsidRDefault="00FF7721" w:rsidP="00FF7721">
      <w:pPr>
        <w:ind w:firstLine="720"/>
        <w:rPr>
          <w:rFonts w:ascii="Courier New" w:hAnsi="Courier New" w:cs="Courier New"/>
          <w:b/>
          <w:bCs/>
        </w:rPr>
      </w:pPr>
      <w:r w:rsidRPr="00FF7721">
        <w:rPr>
          <w:rFonts w:ascii="Courier New" w:hAnsi="Courier New" w:cs="Courier New"/>
          <w:b/>
          <w:bCs/>
        </w:rPr>
        <w:t>git clone https://&lt;</w:t>
      </w:r>
      <w:r w:rsidRPr="00FF7721">
        <w:rPr>
          <w:rFonts w:ascii="Courier New" w:hAnsi="Courier New" w:cs="Courier New"/>
        </w:rPr>
        <w:t>PAT</w:t>
      </w:r>
      <w:r w:rsidRPr="00FF7721">
        <w:rPr>
          <w:rFonts w:ascii="Courier New" w:hAnsi="Courier New" w:cs="Courier New"/>
          <w:b/>
          <w:bCs/>
        </w:rPr>
        <w:t>&gt;@github.com/&lt;</w:t>
      </w:r>
      <w:r w:rsidRPr="00FF7721">
        <w:rPr>
          <w:rFonts w:ascii="Courier New" w:hAnsi="Courier New" w:cs="Courier New"/>
        </w:rPr>
        <w:t>Username</w:t>
      </w:r>
      <w:r w:rsidRPr="00FF7721">
        <w:rPr>
          <w:rFonts w:ascii="Courier New" w:hAnsi="Courier New" w:cs="Courier New"/>
          <w:b/>
          <w:bCs/>
        </w:rPr>
        <w:t>&gt;/&lt;</w:t>
      </w:r>
      <w:r w:rsidRPr="00FF7721">
        <w:rPr>
          <w:rFonts w:ascii="Courier New" w:hAnsi="Courier New" w:cs="Courier New"/>
        </w:rPr>
        <w:t>REPO</w:t>
      </w:r>
      <w:r w:rsidRPr="00FF7721">
        <w:rPr>
          <w:rFonts w:ascii="Courier New" w:hAnsi="Courier New" w:cs="Courier New"/>
          <w:b/>
          <w:bCs/>
        </w:rPr>
        <w:t>&gt;.git</w:t>
      </w:r>
    </w:p>
    <w:p w14:paraId="3957B76E" w14:textId="77777777" w:rsidR="00FF7721" w:rsidRDefault="00FF7721" w:rsidP="003312D1"/>
    <w:p w14:paraId="10EB6DB0" w14:textId="77777777" w:rsidR="00FF7721" w:rsidRDefault="00FF7721" w:rsidP="00FF7721">
      <w:r>
        <w:t>For example:</w:t>
      </w:r>
    </w:p>
    <w:p w14:paraId="234F4CB5" w14:textId="65C40663" w:rsidR="00FF7721" w:rsidRPr="00FF7721" w:rsidRDefault="00FF7721" w:rsidP="003312D1">
      <w:pPr>
        <w:rPr>
          <w:sz w:val="20"/>
          <w:szCs w:val="18"/>
        </w:rPr>
      </w:pPr>
      <w:r w:rsidRPr="00FF7721">
        <w:rPr>
          <w:rFonts w:ascii="Courier New" w:hAnsi="Courier New" w:cs="Courier New"/>
          <w:b/>
          <w:bCs/>
          <w:sz w:val="20"/>
          <w:szCs w:val="18"/>
        </w:rPr>
        <w:t>git clone https://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@github.com/chaitanyarajndn/testonly.git</w:t>
      </w:r>
    </w:p>
    <w:p w14:paraId="5B3810DA" w14:textId="77777777" w:rsidR="00FF7721" w:rsidRDefault="00FF7721" w:rsidP="003312D1"/>
    <w:p w14:paraId="1DA23A38" w14:textId="53676D00" w:rsidR="00FF7721" w:rsidRDefault="00F31CA8" w:rsidP="003312D1">
      <w:r w:rsidRPr="00293839">
        <w:rPr>
          <w:noProof/>
        </w:rPr>
        <w:drawing>
          <wp:inline distT="0" distB="0" distL="0" distR="0" wp14:anchorId="1FFE9EEE" wp14:editId="67A22B63">
            <wp:extent cx="7061200" cy="2241550"/>
            <wp:effectExtent l="0" t="0" r="0" b="0"/>
            <wp:docPr id="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061200" cy="2241550"/>
                    </a:xfrm>
                    <a:prstGeom prst="rect">
                      <a:avLst/>
                    </a:prstGeom>
                    <a:noFill/>
                    <a:ln>
                      <a:noFill/>
                    </a:ln>
                  </pic:spPr>
                </pic:pic>
              </a:graphicData>
            </a:graphic>
          </wp:inline>
        </w:drawing>
      </w:r>
    </w:p>
    <w:p w14:paraId="6614850F" w14:textId="77777777" w:rsidR="00FF7721" w:rsidRDefault="00FF7721" w:rsidP="003312D1"/>
    <w:p w14:paraId="2474907C" w14:textId="77777777" w:rsidR="00892598" w:rsidRDefault="00892598" w:rsidP="003312D1"/>
    <w:p w14:paraId="38567A9A" w14:textId="4DDBDD35" w:rsidR="00892598" w:rsidRPr="00892598" w:rsidRDefault="00892598" w:rsidP="003312D1">
      <w:pPr>
        <w:rPr>
          <w:b/>
          <w:bCs/>
          <w:color w:val="FF0000"/>
          <w:sz w:val="24"/>
          <w:szCs w:val="22"/>
        </w:rPr>
      </w:pPr>
      <w:r w:rsidRPr="00892598">
        <w:rPr>
          <w:b/>
          <w:bCs/>
          <w:color w:val="FF0000"/>
          <w:sz w:val="24"/>
          <w:szCs w:val="22"/>
        </w:rPr>
        <w:t>!!!!  Note   !!!!</w:t>
      </w:r>
    </w:p>
    <w:p w14:paraId="510B7FA1" w14:textId="3B92FF8C" w:rsidR="002348EC" w:rsidRPr="007E1165" w:rsidRDefault="002348EC" w:rsidP="003312D1">
      <w:pPr>
        <w:rPr>
          <w:b/>
          <w:bCs/>
        </w:rPr>
      </w:pPr>
      <w:r w:rsidRPr="007E1165">
        <w:rPr>
          <w:b/>
          <w:bCs/>
        </w:rPr>
        <w:t>User can still clone remote repository even if the remote repository URL is not linked to local Repository.</w:t>
      </w:r>
      <w:r w:rsidR="00892598" w:rsidRPr="007E1165">
        <w:rPr>
          <w:b/>
          <w:bCs/>
        </w:rPr>
        <w:t xml:space="preserve"> </w:t>
      </w:r>
      <w:r w:rsidR="007E1165" w:rsidRPr="007E1165">
        <w:rPr>
          <w:b/>
          <w:bCs/>
        </w:rPr>
        <w:t>See screenshot</w:t>
      </w:r>
      <w:r w:rsidR="00892598" w:rsidRPr="007E1165">
        <w:rPr>
          <w:b/>
          <w:bCs/>
        </w:rPr>
        <w:t xml:space="preserve"> below.</w:t>
      </w:r>
      <w:r w:rsidRPr="007E1165">
        <w:rPr>
          <w:b/>
          <w:bCs/>
        </w:rPr>
        <w:t xml:space="preserve"> </w:t>
      </w:r>
    </w:p>
    <w:p w14:paraId="35AB5E24" w14:textId="2582FD2D" w:rsidR="00FF7721" w:rsidRDefault="002348EC" w:rsidP="003312D1">
      <w:r w:rsidRPr="002348EC">
        <w:rPr>
          <w:noProof/>
        </w:rPr>
        <w:lastRenderedPageBreak/>
        <w:drawing>
          <wp:inline distT="0" distB="0" distL="0" distR="0" wp14:anchorId="2D376E9B" wp14:editId="51E4ECF1">
            <wp:extent cx="6950347" cy="1816100"/>
            <wp:effectExtent l="0" t="0" r="3175" b="0"/>
            <wp:docPr id="19266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7886" name=""/>
                    <pic:cNvPicPr/>
                  </pic:nvPicPr>
                  <pic:blipFill>
                    <a:blip r:embed="rId48"/>
                    <a:stretch>
                      <a:fillRect/>
                    </a:stretch>
                  </pic:blipFill>
                  <pic:spPr>
                    <a:xfrm>
                      <a:off x="0" y="0"/>
                      <a:ext cx="6951995" cy="1816531"/>
                    </a:xfrm>
                    <a:prstGeom prst="rect">
                      <a:avLst/>
                    </a:prstGeom>
                  </pic:spPr>
                </pic:pic>
              </a:graphicData>
            </a:graphic>
          </wp:inline>
        </w:drawing>
      </w:r>
    </w:p>
    <w:p w14:paraId="6EDDDD37" w14:textId="77777777" w:rsidR="00230182" w:rsidRDefault="00230182" w:rsidP="00230182">
      <w:pPr>
        <w:pStyle w:val="Heading1"/>
        <w:rPr>
          <w:noProof/>
        </w:rPr>
      </w:pPr>
      <w:bookmarkStart w:id="17" w:name="_Toc231227751"/>
      <w:r>
        <w:rPr>
          <w:noProof/>
        </w:rPr>
        <w:lastRenderedPageBreak/>
        <w:t>Branching in GIT</w:t>
      </w:r>
      <w:bookmarkEnd w:id="17"/>
      <w:r>
        <w:rPr>
          <w:noProof/>
        </w:rPr>
        <w:t xml:space="preserve"> </w:t>
      </w:r>
    </w:p>
    <w:p w14:paraId="507C7D71" w14:textId="77777777" w:rsidR="00230182" w:rsidRDefault="00230182" w:rsidP="00230182"/>
    <w:p w14:paraId="52E538A2" w14:textId="77777777" w:rsidR="00230182" w:rsidRDefault="00230182" w:rsidP="00C36285">
      <w:pPr>
        <w:ind w:left="1440"/>
      </w:pPr>
      <w:r>
        <w:rPr>
          <w:noProof/>
        </w:rPr>
        <w:drawing>
          <wp:inline distT="0" distB="0" distL="0" distR="0" wp14:anchorId="38E87EE5" wp14:editId="4A58F18E">
            <wp:extent cx="4890655" cy="1667793"/>
            <wp:effectExtent l="19050" t="19050" r="24765"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58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905258" cy="1672773"/>
                    </a:xfrm>
                    <a:prstGeom prst="rect">
                      <a:avLst/>
                    </a:prstGeom>
                    <a:noFill/>
                    <a:ln>
                      <a:solidFill>
                        <a:schemeClr val="tx1"/>
                      </a:solidFill>
                    </a:ln>
                  </pic:spPr>
                </pic:pic>
              </a:graphicData>
            </a:graphic>
          </wp:inline>
        </w:drawing>
      </w:r>
    </w:p>
    <w:p w14:paraId="3EBA7DDC" w14:textId="77777777" w:rsidR="00230182" w:rsidRDefault="00230182" w:rsidP="00230182">
      <w:pPr>
        <w:ind w:left="432"/>
      </w:pPr>
    </w:p>
    <w:p w14:paraId="137B470D" w14:textId="77777777" w:rsidR="00230182" w:rsidRDefault="00230182" w:rsidP="00230182">
      <w:pPr>
        <w:ind w:left="432"/>
      </w:pPr>
    </w:p>
    <w:p w14:paraId="7B61874D" w14:textId="77777777" w:rsidR="00230182" w:rsidRDefault="00230182" w:rsidP="00230182">
      <w:r>
        <w:t>Branching is a powerful feature in Git that allows you to diverge from the main line of development and continue to work without affecting that main line. This is useful for developing new features, fixing bugs, or experimenting. Here is an overview of how to work with branches in Git.</w:t>
      </w:r>
    </w:p>
    <w:p w14:paraId="67907D0C" w14:textId="77777777" w:rsidR="00230182" w:rsidRDefault="00230182" w:rsidP="00230182"/>
    <w:p w14:paraId="2D1A1ABD" w14:textId="77777777" w:rsidR="00230182" w:rsidRDefault="00230182" w:rsidP="00230182">
      <w:r>
        <w:t>Key Concepts</w:t>
      </w:r>
    </w:p>
    <w:p w14:paraId="5D809548" w14:textId="77777777" w:rsidR="00230182" w:rsidRDefault="00230182" w:rsidP="00230182"/>
    <w:p w14:paraId="28EBD615" w14:textId="77777777" w:rsidR="00230182" w:rsidRDefault="00230182" w:rsidP="00F55C59">
      <w:pPr>
        <w:pStyle w:val="ListParagraph"/>
        <w:numPr>
          <w:ilvl w:val="0"/>
          <w:numId w:val="38"/>
        </w:numPr>
      </w:pPr>
      <w:r w:rsidRPr="00D653BD">
        <w:rPr>
          <w:b/>
          <w:bCs/>
        </w:rPr>
        <w:t>Branch:</w:t>
      </w:r>
      <w:r>
        <w:t xml:space="preserve"> A branch in Git is simply a lightweight movable pointer to a commit.</w:t>
      </w:r>
    </w:p>
    <w:p w14:paraId="7A809ED2" w14:textId="77777777" w:rsidR="00230182" w:rsidRDefault="00230182" w:rsidP="00230182"/>
    <w:p w14:paraId="3359CB29" w14:textId="77777777" w:rsidR="00230182" w:rsidRDefault="00230182" w:rsidP="00F55C59">
      <w:pPr>
        <w:pStyle w:val="ListParagraph"/>
        <w:numPr>
          <w:ilvl w:val="0"/>
          <w:numId w:val="38"/>
        </w:numPr>
      </w:pPr>
      <w:r w:rsidRPr="00D653BD">
        <w:rPr>
          <w:b/>
          <w:bCs/>
        </w:rPr>
        <w:t>Master/Main:</w:t>
      </w:r>
      <w:r>
        <w:t xml:space="preserve"> The default branch when you create a Git repository. Over time, many projects have moved from using master to main for the default branch name.</w:t>
      </w:r>
    </w:p>
    <w:p w14:paraId="16D3BAE4" w14:textId="77777777" w:rsidR="00230182" w:rsidRDefault="00230182" w:rsidP="00230182"/>
    <w:p w14:paraId="53B56BE2" w14:textId="77777777" w:rsidR="00230182" w:rsidRDefault="00230182" w:rsidP="00F55C59">
      <w:pPr>
        <w:pStyle w:val="ListParagraph"/>
        <w:numPr>
          <w:ilvl w:val="0"/>
          <w:numId w:val="38"/>
        </w:numPr>
      </w:pPr>
      <w:r w:rsidRPr="00D653BD">
        <w:rPr>
          <w:b/>
          <w:bCs/>
        </w:rPr>
        <w:t>HEAD:</w:t>
      </w:r>
      <w:r>
        <w:t xml:space="preserve"> The pointer to the current branch reference, which tells Git where you are in the commit history.</w:t>
      </w:r>
    </w:p>
    <w:p w14:paraId="71F899A3" w14:textId="77777777" w:rsidR="00230182" w:rsidRDefault="00230182" w:rsidP="00230182"/>
    <w:p w14:paraId="692AE891" w14:textId="77777777" w:rsidR="00230182" w:rsidRDefault="00230182" w:rsidP="00230182">
      <w:pPr>
        <w:ind w:firstLine="360"/>
      </w:pPr>
    </w:p>
    <w:p w14:paraId="2E28E150" w14:textId="52E31708" w:rsidR="00230182" w:rsidRPr="007403B4" w:rsidRDefault="007403B4" w:rsidP="00230182">
      <w:pPr>
        <w:rPr>
          <w:b/>
          <w:bCs/>
          <w:sz w:val="24"/>
          <w:szCs w:val="22"/>
          <w:u w:val="single"/>
        </w:rPr>
      </w:pPr>
      <w:r w:rsidRPr="007403B4">
        <w:rPr>
          <w:b/>
          <w:bCs/>
          <w:sz w:val="24"/>
          <w:szCs w:val="22"/>
        </w:rPr>
        <w:t>#</w:t>
      </w:r>
      <w:r w:rsidR="00230182" w:rsidRPr="007403B4">
        <w:rPr>
          <w:b/>
          <w:bCs/>
          <w:sz w:val="24"/>
          <w:szCs w:val="22"/>
          <w:u w:val="single"/>
        </w:rPr>
        <w:t>Common Branching Commands:</w:t>
      </w:r>
    </w:p>
    <w:p w14:paraId="71587D58" w14:textId="77777777" w:rsidR="00230182" w:rsidRDefault="00230182" w:rsidP="00230182"/>
    <w:p w14:paraId="6ACD9D84" w14:textId="77777777" w:rsidR="00230182" w:rsidRDefault="00230182" w:rsidP="00F55C59">
      <w:pPr>
        <w:pStyle w:val="ListParagraph"/>
        <w:numPr>
          <w:ilvl w:val="1"/>
          <w:numId w:val="30"/>
        </w:numPr>
      </w:pPr>
      <w:r>
        <w:t>Creating a New Branch</w:t>
      </w:r>
    </w:p>
    <w:p w14:paraId="6D20B73A" w14:textId="77777777" w:rsidR="00230182" w:rsidRDefault="00230182" w:rsidP="00230182"/>
    <w:p w14:paraId="1B222A07" w14:textId="77777777" w:rsidR="00230182" w:rsidRPr="00D653BD" w:rsidRDefault="00230182" w:rsidP="00F55C59">
      <w:pPr>
        <w:pStyle w:val="ListParagraph"/>
        <w:numPr>
          <w:ilvl w:val="0"/>
          <w:numId w:val="35"/>
        </w:numPr>
        <w:rPr>
          <w:rFonts w:ascii="Courier New" w:hAnsi="Courier New" w:cs="Courier New"/>
          <w:b/>
          <w:bCs/>
        </w:rPr>
      </w:pPr>
      <w:r>
        <w:t>To create a new branch:</w:t>
      </w:r>
      <w:r>
        <w:tab/>
      </w:r>
      <w:r>
        <w:tab/>
      </w:r>
      <w:r w:rsidRPr="00D653BD">
        <w:rPr>
          <w:rFonts w:ascii="Courier New" w:hAnsi="Courier New" w:cs="Courier New"/>
          <w:b/>
          <w:bCs/>
        </w:rPr>
        <w:t>git branch &lt;</w:t>
      </w:r>
      <w:r w:rsidRPr="00D653BD">
        <w:rPr>
          <w:rFonts w:ascii="Courier New" w:hAnsi="Courier New" w:cs="Courier New"/>
        </w:rPr>
        <w:t>branch-name</w:t>
      </w:r>
      <w:r w:rsidRPr="00D653BD">
        <w:rPr>
          <w:rFonts w:ascii="Courier New" w:hAnsi="Courier New" w:cs="Courier New"/>
          <w:b/>
          <w:bCs/>
        </w:rPr>
        <w:t>&gt;</w:t>
      </w:r>
    </w:p>
    <w:p w14:paraId="08B30F0F" w14:textId="77777777" w:rsidR="00230182" w:rsidRDefault="00230182" w:rsidP="00F55C59">
      <w:pPr>
        <w:pStyle w:val="ListParagraph"/>
        <w:numPr>
          <w:ilvl w:val="0"/>
          <w:numId w:val="35"/>
        </w:numPr>
      </w:pPr>
      <w:r>
        <w:t>To create and switch to a new branch in one command:</w:t>
      </w:r>
      <w:r>
        <w:tab/>
      </w:r>
      <w:r>
        <w:tab/>
      </w:r>
      <w:r w:rsidRPr="00D653BD">
        <w:rPr>
          <w:rFonts w:ascii="Courier New" w:hAnsi="Courier New" w:cs="Courier New"/>
          <w:b/>
          <w:bCs/>
        </w:rPr>
        <w:t>git checkout -b &lt;</w:t>
      </w:r>
      <w:r w:rsidRPr="00D653BD">
        <w:rPr>
          <w:rFonts w:ascii="Courier New" w:hAnsi="Courier New" w:cs="Courier New"/>
        </w:rPr>
        <w:t>branch-name</w:t>
      </w:r>
      <w:r w:rsidRPr="00D653BD">
        <w:rPr>
          <w:rFonts w:ascii="Courier New" w:hAnsi="Courier New" w:cs="Courier New"/>
          <w:b/>
          <w:bCs/>
        </w:rPr>
        <w:t>&gt;</w:t>
      </w:r>
    </w:p>
    <w:p w14:paraId="585574FC" w14:textId="77777777" w:rsidR="00230182" w:rsidRDefault="00230182" w:rsidP="00230182"/>
    <w:p w14:paraId="12155086" w14:textId="22573B02" w:rsidR="007403B4" w:rsidRDefault="007403B4" w:rsidP="007403B4">
      <w:pPr>
        <w:ind w:left="720"/>
      </w:pPr>
      <w:r w:rsidRPr="007403B4">
        <w:rPr>
          <w:noProof/>
        </w:rPr>
        <w:drawing>
          <wp:inline distT="0" distB="0" distL="0" distR="0" wp14:anchorId="077F7F64" wp14:editId="15F432D5">
            <wp:extent cx="5815310" cy="2092037"/>
            <wp:effectExtent l="0" t="0" r="0" b="3810"/>
            <wp:docPr id="88580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6890" name=""/>
                    <pic:cNvPicPr/>
                  </pic:nvPicPr>
                  <pic:blipFill>
                    <a:blip r:embed="rId51"/>
                    <a:stretch>
                      <a:fillRect/>
                    </a:stretch>
                  </pic:blipFill>
                  <pic:spPr>
                    <a:xfrm>
                      <a:off x="0" y="0"/>
                      <a:ext cx="5831780" cy="2097962"/>
                    </a:xfrm>
                    <a:prstGeom prst="rect">
                      <a:avLst/>
                    </a:prstGeom>
                  </pic:spPr>
                </pic:pic>
              </a:graphicData>
            </a:graphic>
          </wp:inline>
        </w:drawing>
      </w:r>
    </w:p>
    <w:p w14:paraId="70C25BDC" w14:textId="77777777" w:rsidR="007403B4" w:rsidRDefault="007403B4" w:rsidP="00230182"/>
    <w:p w14:paraId="6175CCC6" w14:textId="77777777" w:rsidR="00230182" w:rsidRDefault="00230182" w:rsidP="00F55C59">
      <w:pPr>
        <w:pStyle w:val="ListParagraph"/>
        <w:numPr>
          <w:ilvl w:val="1"/>
          <w:numId w:val="30"/>
        </w:numPr>
      </w:pPr>
      <w:r>
        <w:t>Listing Branches</w:t>
      </w:r>
    </w:p>
    <w:p w14:paraId="7F3DB0FA" w14:textId="77777777" w:rsidR="00230182" w:rsidRDefault="00230182" w:rsidP="00230182"/>
    <w:p w14:paraId="7CBB59FB" w14:textId="77777777" w:rsidR="00230182" w:rsidRDefault="00230182" w:rsidP="00F55C59">
      <w:pPr>
        <w:pStyle w:val="ListParagraph"/>
        <w:numPr>
          <w:ilvl w:val="0"/>
          <w:numId w:val="35"/>
        </w:numPr>
      </w:pPr>
      <w:r>
        <w:t>To list all branches:</w:t>
      </w:r>
      <w:r>
        <w:tab/>
      </w:r>
      <w:r>
        <w:tab/>
      </w:r>
      <w:r w:rsidRPr="00D653BD">
        <w:rPr>
          <w:rFonts w:ascii="Courier New" w:hAnsi="Courier New" w:cs="Courier New"/>
          <w:b/>
          <w:bCs/>
        </w:rPr>
        <w:t>git branch</w:t>
      </w:r>
    </w:p>
    <w:p w14:paraId="3A77F96E" w14:textId="77777777" w:rsidR="00230182" w:rsidRDefault="00230182" w:rsidP="00F55C59">
      <w:pPr>
        <w:pStyle w:val="ListParagraph"/>
        <w:numPr>
          <w:ilvl w:val="0"/>
          <w:numId w:val="35"/>
        </w:numPr>
      </w:pPr>
      <w:r>
        <w:t>To list all branches, including remote branches:</w:t>
      </w:r>
      <w:r>
        <w:tab/>
      </w:r>
      <w:r>
        <w:tab/>
      </w:r>
      <w:r w:rsidRPr="00D653BD">
        <w:rPr>
          <w:rFonts w:ascii="Courier New" w:hAnsi="Courier New" w:cs="Courier New"/>
          <w:b/>
          <w:bCs/>
        </w:rPr>
        <w:t>git branch -a</w:t>
      </w:r>
    </w:p>
    <w:p w14:paraId="27A8C58F" w14:textId="77777777" w:rsidR="00230182" w:rsidRDefault="00230182" w:rsidP="00230182"/>
    <w:p w14:paraId="10AFB533" w14:textId="77777777" w:rsidR="00230182" w:rsidRDefault="00230182" w:rsidP="00F55C59">
      <w:pPr>
        <w:pStyle w:val="ListParagraph"/>
        <w:numPr>
          <w:ilvl w:val="1"/>
          <w:numId w:val="30"/>
        </w:numPr>
      </w:pPr>
      <w:r>
        <w:lastRenderedPageBreak/>
        <w:t>Switching Branches</w:t>
      </w:r>
    </w:p>
    <w:p w14:paraId="3FC72C7C" w14:textId="77777777" w:rsidR="00230182" w:rsidRDefault="00230182" w:rsidP="00230182"/>
    <w:p w14:paraId="57026B69" w14:textId="77777777" w:rsidR="00230182" w:rsidRDefault="00230182" w:rsidP="00F55C59">
      <w:pPr>
        <w:pStyle w:val="ListParagraph"/>
        <w:numPr>
          <w:ilvl w:val="0"/>
          <w:numId w:val="36"/>
        </w:numPr>
      </w:pPr>
      <w:r>
        <w:t>To switch to an existing branch:</w:t>
      </w:r>
      <w:r>
        <w:tab/>
      </w:r>
      <w:r>
        <w:tab/>
      </w:r>
      <w:r w:rsidRPr="00D653BD">
        <w:rPr>
          <w:rFonts w:ascii="Courier New" w:hAnsi="Courier New" w:cs="Courier New"/>
          <w:b/>
          <w:bCs/>
        </w:rPr>
        <w:t>git checkout &lt;</w:t>
      </w:r>
      <w:r w:rsidRPr="00D653BD">
        <w:rPr>
          <w:rFonts w:ascii="Courier New" w:hAnsi="Courier New" w:cs="Courier New"/>
        </w:rPr>
        <w:t>branch-name</w:t>
      </w:r>
      <w:r w:rsidRPr="00D653BD">
        <w:rPr>
          <w:rFonts w:ascii="Courier New" w:hAnsi="Courier New" w:cs="Courier New"/>
          <w:b/>
          <w:bCs/>
        </w:rPr>
        <w:t>&gt;</w:t>
      </w:r>
    </w:p>
    <w:p w14:paraId="12DF773C" w14:textId="77777777" w:rsidR="00230182" w:rsidRDefault="00230182" w:rsidP="00230182"/>
    <w:p w14:paraId="21EDF557" w14:textId="77777777" w:rsidR="00230182" w:rsidRDefault="00230182" w:rsidP="00F55C59">
      <w:pPr>
        <w:pStyle w:val="ListParagraph"/>
        <w:numPr>
          <w:ilvl w:val="1"/>
          <w:numId w:val="30"/>
        </w:numPr>
      </w:pPr>
      <w:r>
        <w:t>Renaming a Branch</w:t>
      </w:r>
    </w:p>
    <w:p w14:paraId="40E9DB74" w14:textId="77777777" w:rsidR="00230182" w:rsidRDefault="00230182" w:rsidP="00230182"/>
    <w:p w14:paraId="6694CA9A" w14:textId="77777777" w:rsidR="00230182" w:rsidRPr="00D653BD" w:rsidRDefault="00230182" w:rsidP="00F55C59">
      <w:pPr>
        <w:pStyle w:val="ListParagraph"/>
        <w:numPr>
          <w:ilvl w:val="0"/>
          <w:numId w:val="36"/>
        </w:numPr>
        <w:rPr>
          <w:b/>
          <w:bCs/>
        </w:rPr>
      </w:pPr>
      <w:r>
        <w:t>To rename the current branch:</w:t>
      </w:r>
      <w:r>
        <w:tab/>
      </w:r>
      <w:r>
        <w:tab/>
      </w:r>
      <w:r w:rsidRPr="00D653BD">
        <w:rPr>
          <w:rFonts w:ascii="Courier New" w:hAnsi="Courier New" w:cs="Courier New"/>
          <w:b/>
          <w:bCs/>
        </w:rPr>
        <w:t>git branch -m &lt;</w:t>
      </w:r>
      <w:r w:rsidRPr="00D653BD">
        <w:rPr>
          <w:rFonts w:ascii="Courier New" w:hAnsi="Courier New" w:cs="Courier New"/>
        </w:rPr>
        <w:t>new-branch-name</w:t>
      </w:r>
      <w:r w:rsidRPr="00D653BD">
        <w:rPr>
          <w:rFonts w:ascii="Courier New" w:hAnsi="Courier New" w:cs="Courier New"/>
          <w:b/>
          <w:bCs/>
        </w:rPr>
        <w:t>&gt;</w:t>
      </w:r>
    </w:p>
    <w:p w14:paraId="752D7180" w14:textId="77777777" w:rsidR="00230182" w:rsidRPr="00D653BD" w:rsidRDefault="00230182" w:rsidP="00F55C59">
      <w:pPr>
        <w:pStyle w:val="ListParagraph"/>
        <w:numPr>
          <w:ilvl w:val="0"/>
          <w:numId w:val="36"/>
        </w:numPr>
        <w:rPr>
          <w:rFonts w:ascii="Courier New" w:hAnsi="Courier New" w:cs="Courier New"/>
          <w:b/>
          <w:bCs/>
          <w:sz w:val="20"/>
          <w:szCs w:val="18"/>
        </w:rPr>
      </w:pPr>
      <w:r>
        <w:t xml:space="preserve">To rename a branch from another branch:    </w:t>
      </w:r>
      <w:r w:rsidRPr="00D653BD">
        <w:rPr>
          <w:rFonts w:ascii="Courier New" w:hAnsi="Courier New" w:cs="Courier New"/>
          <w:b/>
          <w:bCs/>
          <w:sz w:val="20"/>
          <w:szCs w:val="18"/>
        </w:rPr>
        <w:t>git branch -m &lt;</w:t>
      </w:r>
      <w:r w:rsidRPr="00D653BD">
        <w:rPr>
          <w:rFonts w:ascii="Courier New" w:hAnsi="Courier New" w:cs="Courier New"/>
          <w:sz w:val="20"/>
          <w:szCs w:val="18"/>
        </w:rPr>
        <w:t>old-branch-name</w:t>
      </w:r>
      <w:r w:rsidRPr="00D653BD">
        <w:rPr>
          <w:rFonts w:ascii="Courier New" w:hAnsi="Courier New" w:cs="Courier New"/>
          <w:b/>
          <w:bCs/>
          <w:sz w:val="20"/>
          <w:szCs w:val="18"/>
        </w:rPr>
        <w:t>&gt; &lt;</w:t>
      </w:r>
      <w:r w:rsidRPr="00D653BD">
        <w:rPr>
          <w:rFonts w:ascii="Courier New" w:hAnsi="Courier New" w:cs="Courier New"/>
          <w:sz w:val="20"/>
          <w:szCs w:val="18"/>
        </w:rPr>
        <w:t>new-branch-name</w:t>
      </w:r>
      <w:r w:rsidRPr="00D653BD">
        <w:rPr>
          <w:rFonts w:ascii="Courier New" w:hAnsi="Courier New" w:cs="Courier New"/>
          <w:b/>
          <w:bCs/>
          <w:sz w:val="20"/>
          <w:szCs w:val="18"/>
        </w:rPr>
        <w:t>&gt;</w:t>
      </w:r>
    </w:p>
    <w:p w14:paraId="6B68297E" w14:textId="77777777" w:rsidR="00230182" w:rsidRDefault="00230182" w:rsidP="00230182"/>
    <w:p w14:paraId="160CB97E" w14:textId="77777777" w:rsidR="00230182" w:rsidRDefault="00230182" w:rsidP="00F55C59">
      <w:pPr>
        <w:pStyle w:val="ListParagraph"/>
        <w:numPr>
          <w:ilvl w:val="1"/>
          <w:numId w:val="30"/>
        </w:numPr>
      </w:pPr>
      <w:r>
        <w:t>Deleting a Branch</w:t>
      </w:r>
    </w:p>
    <w:p w14:paraId="0134CDDA" w14:textId="77777777" w:rsidR="00230182" w:rsidRDefault="00230182" w:rsidP="00230182"/>
    <w:p w14:paraId="61C9C4B6" w14:textId="77777777" w:rsidR="00230182" w:rsidRPr="00D653BD" w:rsidRDefault="00230182" w:rsidP="00F55C59">
      <w:pPr>
        <w:pStyle w:val="ListParagraph"/>
        <w:numPr>
          <w:ilvl w:val="0"/>
          <w:numId w:val="37"/>
        </w:numPr>
        <w:rPr>
          <w:rFonts w:ascii="Courier New" w:hAnsi="Courier New" w:cs="Courier New"/>
          <w:b/>
          <w:bCs/>
        </w:rPr>
      </w:pPr>
      <w:r>
        <w:t>To delete a branch:</w:t>
      </w:r>
      <w:r>
        <w:tab/>
      </w:r>
      <w:r>
        <w:tab/>
      </w:r>
      <w:r w:rsidRPr="00D653BD">
        <w:rPr>
          <w:rFonts w:ascii="Courier New" w:hAnsi="Courier New" w:cs="Courier New"/>
          <w:b/>
          <w:bCs/>
        </w:rPr>
        <w:t>git branch -d &lt;</w:t>
      </w:r>
      <w:r w:rsidRPr="00D653BD">
        <w:rPr>
          <w:rFonts w:ascii="Courier New" w:hAnsi="Courier New" w:cs="Courier New"/>
        </w:rPr>
        <w:t>branch-name</w:t>
      </w:r>
      <w:r w:rsidRPr="00D653BD">
        <w:rPr>
          <w:rFonts w:ascii="Courier New" w:hAnsi="Courier New" w:cs="Courier New"/>
          <w:b/>
          <w:bCs/>
        </w:rPr>
        <w:t>&gt;</w:t>
      </w:r>
    </w:p>
    <w:p w14:paraId="148C73E1" w14:textId="77777777" w:rsidR="00230182" w:rsidRPr="00445162" w:rsidRDefault="00230182" w:rsidP="00F55C59">
      <w:pPr>
        <w:pStyle w:val="ListParagraph"/>
        <w:numPr>
          <w:ilvl w:val="0"/>
          <w:numId w:val="37"/>
        </w:numPr>
      </w:pPr>
      <w:r>
        <w:t>To force delete a branch (if it has not been merged):</w:t>
      </w:r>
      <w:r>
        <w:tab/>
      </w:r>
      <w:r>
        <w:tab/>
      </w:r>
      <w:r w:rsidRPr="00D653BD">
        <w:rPr>
          <w:rFonts w:ascii="Courier New" w:hAnsi="Courier New" w:cs="Courier New"/>
          <w:b/>
          <w:bCs/>
        </w:rPr>
        <w:t>git branch -D &lt;</w:t>
      </w:r>
      <w:r w:rsidRPr="00D653BD">
        <w:rPr>
          <w:rFonts w:ascii="Courier New" w:hAnsi="Courier New" w:cs="Courier New"/>
        </w:rPr>
        <w:t>branch-name</w:t>
      </w:r>
      <w:r w:rsidRPr="00D653BD">
        <w:rPr>
          <w:rFonts w:ascii="Courier New" w:hAnsi="Courier New" w:cs="Courier New"/>
          <w:b/>
          <w:bCs/>
        </w:rPr>
        <w:t>&gt;</w:t>
      </w:r>
    </w:p>
    <w:p w14:paraId="6B46440B" w14:textId="77777777" w:rsidR="00230182" w:rsidRDefault="00230182" w:rsidP="00230182">
      <w:pPr>
        <w:ind w:left="360"/>
      </w:pPr>
    </w:p>
    <w:p w14:paraId="01AD5AE0" w14:textId="77777777" w:rsidR="00230182" w:rsidRDefault="00230182" w:rsidP="00230182"/>
    <w:p w14:paraId="72840708" w14:textId="77777777" w:rsidR="00230182" w:rsidRDefault="00230182" w:rsidP="00230182"/>
    <w:p w14:paraId="4E0EBEEF" w14:textId="77777777" w:rsidR="00230182" w:rsidRDefault="00230182" w:rsidP="00230182"/>
    <w:p w14:paraId="26BFBF80" w14:textId="77777777" w:rsidR="00230182" w:rsidRDefault="00230182" w:rsidP="00230182"/>
    <w:p w14:paraId="252261D3" w14:textId="77777777" w:rsidR="00230182" w:rsidRDefault="00230182" w:rsidP="00230182"/>
    <w:p w14:paraId="330FAAB4" w14:textId="77777777" w:rsidR="00230182" w:rsidRDefault="00230182" w:rsidP="00230182"/>
    <w:p w14:paraId="7B148711" w14:textId="77777777" w:rsidR="00230182" w:rsidRDefault="00230182" w:rsidP="00230182"/>
    <w:p w14:paraId="5D8E828C" w14:textId="77777777" w:rsidR="00230182" w:rsidRDefault="00230182" w:rsidP="00230182"/>
    <w:p w14:paraId="3F3319F0" w14:textId="77777777" w:rsidR="00230182" w:rsidRDefault="00230182" w:rsidP="00230182"/>
    <w:p w14:paraId="2676E74D" w14:textId="77777777" w:rsidR="00230182" w:rsidRDefault="00230182" w:rsidP="00230182"/>
    <w:p w14:paraId="3A944A04" w14:textId="77777777" w:rsidR="00230182" w:rsidRDefault="00230182" w:rsidP="00230182"/>
    <w:p w14:paraId="65E85B82" w14:textId="77777777" w:rsidR="00230182" w:rsidRDefault="00230182" w:rsidP="00230182"/>
    <w:p w14:paraId="1E0B8530" w14:textId="77777777" w:rsidR="00230182" w:rsidRDefault="00230182" w:rsidP="00230182"/>
    <w:p w14:paraId="3B0138B0" w14:textId="77777777" w:rsidR="00230182" w:rsidRDefault="00230182" w:rsidP="00230182"/>
    <w:p w14:paraId="33333146" w14:textId="4F8FF03F" w:rsidR="0000515E" w:rsidRDefault="0000515E" w:rsidP="003312D1">
      <w:pPr>
        <w:pStyle w:val="Heading1"/>
      </w:pPr>
      <w:bookmarkStart w:id="18" w:name="_Toc231227752"/>
      <w:r>
        <w:lastRenderedPageBreak/>
        <w:t xml:space="preserve">Git Add / Commit / Restore in </w:t>
      </w:r>
      <w:r w:rsidR="00796483">
        <w:t>LOCAL Repository.</w:t>
      </w:r>
      <w:bookmarkEnd w:id="18"/>
    </w:p>
    <w:p w14:paraId="6D94013F" w14:textId="77777777" w:rsidR="00DC42BE" w:rsidRDefault="00DC42BE" w:rsidP="0000515E"/>
    <w:p w14:paraId="20FFA066" w14:textId="10FD6692" w:rsidR="0000515E" w:rsidRDefault="00DC42BE" w:rsidP="0000515E">
      <w:r>
        <w:t>Let’s</w:t>
      </w:r>
      <w:r w:rsidR="0000515E">
        <w:t xml:space="preserve"> create 2 files:</w:t>
      </w:r>
    </w:p>
    <w:p w14:paraId="201FB443" w14:textId="77777777" w:rsidR="0000515E" w:rsidRDefault="0000515E" w:rsidP="0000515E"/>
    <w:p w14:paraId="3F9B5CB8" w14:textId="772D3113" w:rsidR="0000515E" w:rsidRPr="0000515E" w:rsidRDefault="0000515E" w:rsidP="0000515E">
      <w:r w:rsidRPr="0000515E">
        <w:rPr>
          <w:noProof/>
        </w:rPr>
        <w:drawing>
          <wp:inline distT="0" distB="0" distL="0" distR="0" wp14:anchorId="1BC08F07" wp14:editId="2E19FA4B">
            <wp:extent cx="6858000" cy="1807210"/>
            <wp:effectExtent l="0" t="0" r="0" b="2540"/>
            <wp:docPr id="56393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39145" name=""/>
                    <pic:cNvPicPr/>
                  </pic:nvPicPr>
                  <pic:blipFill>
                    <a:blip r:embed="rId52"/>
                    <a:stretch>
                      <a:fillRect/>
                    </a:stretch>
                  </pic:blipFill>
                  <pic:spPr>
                    <a:xfrm>
                      <a:off x="0" y="0"/>
                      <a:ext cx="6858000" cy="1807210"/>
                    </a:xfrm>
                    <a:prstGeom prst="rect">
                      <a:avLst/>
                    </a:prstGeom>
                  </pic:spPr>
                </pic:pic>
              </a:graphicData>
            </a:graphic>
          </wp:inline>
        </w:drawing>
      </w:r>
    </w:p>
    <w:p w14:paraId="49DD3D2C" w14:textId="77777777" w:rsidR="0000515E" w:rsidRDefault="0000515E" w:rsidP="0000515E"/>
    <w:p w14:paraId="4FBADA76" w14:textId="41C845FD" w:rsidR="0000515E" w:rsidRPr="0000515E" w:rsidRDefault="0000515E" w:rsidP="0000515E">
      <w:pPr>
        <w:rPr>
          <w:rFonts w:ascii="Courier New" w:hAnsi="Courier New" w:cs="Courier New"/>
          <w:b/>
          <w:bCs/>
        </w:rPr>
      </w:pPr>
      <w:r w:rsidRPr="0000515E">
        <w:rPr>
          <w:rFonts w:ascii="Courier New" w:hAnsi="Courier New" w:cs="Courier New"/>
          <w:b/>
          <w:bCs/>
        </w:rPr>
        <w:t xml:space="preserve">echo -e " Hello \n hi \n </w:t>
      </w:r>
      <w:r>
        <w:rPr>
          <w:rFonts w:ascii="Courier New" w:hAnsi="Courier New" w:cs="Courier New"/>
          <w:b/>
          <w:bCs/>
        </w:rPr>
        <w:t>h</w:t>
      </w:r>
      <w:r w:rsidRPr="0000515E">
        <w:rPr>
          <w:rFonts w:ascii="Courier New" w:hAnsi="Courier New" w:cs="Courier New"/>
          <w:b/>
          <w:bCs/>
        </w:rPr>
        <w:t xml:space="preserve">ow </w:t>
      </w:r>
      <w:proofErr w:type="gramStart"/>
      <w:r w:rsidRPr="0000515E">
        <w:rPr>
          <w:rFonts w:ascii="Courier New" w:hAnsi="Courier New" w:cs="Courier New"/>
          <w:b/>
          <w:bCs/>
        </w:rPr>
        <w:t>are</w:t>
      </w:r>
      <w:proofErr w:type="gramEnd"/>
      <w:r w:rsidRPr="0000515E">
        <w:rPr>
          <w:rFonts w:ascii="Courier New" w:hAnsi="Courier New" w:cs="Courier New"/>
          <w:b/>
          <w:bCs/>
        </w:rPr>
        <w:t xml:space="preserve"> you" &gt;&gt; ABC.txt</w:t>
      </w:r>
    </w:p>
    <w:p w14:paraId="6C0F4437" w14:textId="3757CA9E" w:rsidR="0000515E" w:rsidRDefault="0000515E" w:rsidP="0000515E">
      <w:pPr>
        <w:rPr>
          <w:rFonts w:ascii="Courier New" w:hAnsi="Courier New" w:cs="Courier New"/>
          <w:b/>
          <w:bCs/>
        </w:rPr>
      </w:pPr>
      <w:r w:rsidRPr="0000515E">
        <w:rPr>
          <w:rFonts w:ascii="Courier New" w:hAnsi="Courier New" w:cs="Courier New"/>
          <w:b/>
          <w:bCs/>
        </w:rPr>
        <w:t xml:space="preserve">echo -e " I am fine \n </w:t>
      </w:r>
      <w:proofErr w:type="spellStart"/>
      <w:r w:rsidRPr="0000515E">
        <w:rPr>
          <w:rFonts w:ascii="Courier New" w:hAnsi="Courier New" w:cs="Courier New"/>
          <w:b/>
          <w:bCs/>
        </w:rPr>
        <w:t>thankyou</w:t>
      </w:r>
      <w:proofErr w:type="spellEnd"/>
      <w:r w:rsidRPr="0000515E">
        <w:rPr>
          <w:rFonts w:ascii="Courier New" w:hAnsi="Courier New" w:cs="Courier New"/>
          <w:b/>
          <w:bCs/>
        </w:rPr>
        <w:t xml:space="preserve"> " &gt;&gt; DEF.txt</w:t>
      </w:r>
    </w:p>
    <w:p w14:paraId="16F263FD" w14:textId="77777777" w:rsidR="0000515E" w:rsidRPr="0000515E" w:rsidRDefault="0000515E" w:rsidP="0000515E"/>
    <w:p w14:paraId="3F055713" w14:textId="46F20BBC" w:rsidR="007C59C0" w:rsidRDefault="007C59C0" w:rsidP="00F55C59">
      <w:pPr>
        <w:pStyle w:val="ListParagraph"/>
        <w:numPr>
          <w:ilvl w:val="1"/>
          <w:numId w:val="28"/>
        </w:numPr>
      </w:pPr>
      <w:r>
        <w:t>Check the status :</w:t>
      </w:r>
      <w:r w:rsidR="004753E2">
        <w:t xml:space="preserve"> (Make sure GIT HUB repository Exist / created / Initialized , else create GIT HUB repository as mentioned in </w:t>
      </w:r>
      <w:r w:rsidR="004753E2" w:rsidRPr="00BA2BBF">
        <w:rPr>
          <w:b/>
          <w:bCs/>
        </w:rPr>
        <w:t xml:space="preserve">section </w:t>
      </w:r>
      <w:r w:rsidR="00BA2BBF" w:rsidRPr="00BA2BBF">
        <w:rPr>
          <w:b/>
          <w:bCs/>
        </w:rPr>
        <w:t>4 step 1 to 6</w:t>
      </w:r>
      <w:r w:rsidR="00BA2BBF">
        <w:t>)</w:t>
      </w:r>
    </w:p>
    <w:p w14:paraId="26BDCC3A" w14:textId="77777777" w:rsidR="007C59C0" w:rsidRDefault="007C59C0" w:rsidP="007C59C0">
      <w:pPr>
        <w:pStyle w:val="ListParagraph"/>
        <w:ind w:left="360"/>
      </w:pPr>
    </w:p>
    <w:p w14:paraId="34965EB3" w14:textId="0A5074D1" w:rsidR="007C59C0" w:rsidRPr="007C59C0" w:rsidRDefault="007C59C0" w:rsidP="007C59C0">
      <w:pPr>
        <w:pStyle w:val="ListParagraph"/>
        <w:ind w:left="360"/>
        <w:rPr>
          <w:rFonts w:ascii="Courier New" w:hAnsi="Courier New" w:cs="Courier New"/>
          <w:b/>
          <w:bCs/>
        </w:rPr>
      </w:pPr>
      <w:r w:rsidRPr="007C59C0">
        <w:rPr>
          <w:rFonts w:ascii="Courier New" w:hAnsi="Courier New" w:cs="Courier New"/>
          <w:b/>
          <w:bCs/>
        </w:rPr>
        <w:t>git status</w:t>
      </w:r>
    </w:p>
    <w:p w14:paraId="16DD4559" w14:textId="77777777" w:rsidR="007C59C0" w:rsidRDefault="007C59C0" w:rsidP="007C59C0">
      <w:pPr>
        <w:pStyle w:val="ListParagraph"/>
        <w:ind w:left="360"/>
      </w:pPr>
    </w:p>
    <w:p w14:paraId="1D24778B" w14:textId="679930C8" w:rsidR="007C59C0" w:rsidRDefault="007C59C0" w:rsidP="00421973">
      <w:pPr>
        <w:pStyle w:val="ListParagraph"/>
        <w:ind w:left="0"/>
      </w:pPr>
      <w:r w:rsidRPr="007C59C0">
        <w:rPr>
          <w:noProof/>
        </w:rPr>
        <w:drawing>
          <wp:inline distT="0" distB="0" distL="0" distR="0" wp14:anchorId="7AF14FD4" wp14:editId="24427111">
            <wp:extent cx="6858000" cy="1884680"/>
            <wp:effectExtent l="0" t="0" r="0" b="1270"/>
            <wp:docPr id="148596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61253" name=""/>
                    <pic:cNvPicPr/>
                  </pic:nvPicPr>
                  <pic:blipFill>
                    <a:blip r:embed="rId53"/>
                    <a:stretch>
                      <a:fillRect/>
                    </a:stretch>
                  </pic:blipFill>
                  <pic:spPr>
                    <a:xfrm>
                      <a:off x="0" y="0"/>
                      <a:ext cx="6858000" cy="1884680"/>
                    </a:xfrm>
                    <a:prstGeom prst="rect">
                      <a:avLst/>
                    </a:prstGeom>
                  </pic:spPr>
                </pic:pic>
              </a:graphicData>
            </a:graphic>
          </wp:inline>
        </w:drawing>
      </w:r>
    </w:p>
    <w:p w14:paraId="5FFB2E87" w14:textId="40B10CF1" w:rsidR="007C59C0" w:rsidRDefault="007C59C0" w:rsidP="007C59C0">
      <w:pPr>
        <w:pStyle w:val="ListParagraph"/>
        <w:ind w:left="360"/>
      </w:pPr>
    </w:p>
    <w:p w14:paraId="0C6A0A67" w14:textId="68BD3E21" w:rsidR="00716F39" w:rsidRDefault="00716F39" w:rsidP="00F55C59">
      <w:pPr>
        <w:pStyle w:val="ListParagraph"/>
        <w:numPr>
          <w:ilvl w:val="1"/>
          <w:numId w:val="28"/>
        </w:numPr>
      </w:pPr>
      <w:r>
        <w:t>Now to stage these files, we use git add command.</w:t>
      </w:r>
      <w:r w:rsidRPr="00716F39">
        <w:t xml:space="preserve"> </w:t>
      </w:r>
      <w:r>
        <w:t xml:space="preserve">Basically, </w:t>
      </w:r>
      <w:r w:rsidRPr="00716F39">
        <w:rPr>
          <w:b/>
          <w:bCs/>
          <w:highlight w:val="yellow"/>
        </w:rPr>
        <w:t>git add</w:t>
      </w:r>
      <w:r>
        <w:t xml:space="preserve"> command is used to stage the files. We need to stage the file to segregate it from other files which do not require pushing to remote.</w:t>
      </w:r>
    </w:p>
    <w:p w14:paraId="4EC74ABE" w14:textId="77777777" w:rsidR="00716F39" w:rsidRDefault="00716F39" w:rsidP="00716F39"/>
    <w:p w14:paraId="0AD221EA" w14:textId="2CE0FFEF" w:rsidR="00716F39" w:rsidRPr="009755E1" w:rsidRDefault="00716F39" w:rsidP="00716F39">
      <w:pPr>
        <w:ind w:firstLine="360"/>
        <w:rPr>
          <w:rFonts w:ascii="Courier New" w:hAnsi="Courier New" w:cs="Courier New"/>
          <w:b/>
          <w:bCs/>
        </w:rPr>
      </w:pPr>
      <w:r w:rsidRPr="009755E1">
        <w:rPr>
          <w:rFonts w:ascii="Courier New" w:hAnsi="Courier New" w:cs="Courier New"/>
          <w:b/>
          <w:bCs/>
        </w:rPr>
        <w:t>git add &lt;</w:t>
      </w:r>
      <w:r w:rsidRPr="009755E1">
        <w:rPr>
          <w:rFonts w:ascii="Courier New" w:hAnsi="Courier New" w:cs="Courier New"/>
        </w:rPr>
        <w:t>filename.txt</w:t>
      </w:r>
      <w:r w:rsidRPr="009755E1">
        <w:rPr>
          <w:rFonts w:ascii="Courier New" w:hAnsi="Courier New" w:cs="Courier New"/>
          <w:b/>
          <w:bCs/>
        </w:rPr>
        <w:t>&gt;</w:t>
      </w:r>
      <w:r>
        <w:rPr>
          <w:rFonts w:ascii="Courier New" w:hAnsi="Courier New" w:cs="Courier New"/>
          <w:b/>
          <w:bCs/>
        </w:rPr>
        <w:t xml:space="preserve">    </w:t>
      </w:r>
      <w:r w:rsidRPr="001A1CC9">
        <w:t>---- to add single file</w:t>
      </w:r>
      <w:r>
        <w:t xml:space="preserve">. </w:t>
      </w:r>
    </w:p>
    <w:p w14:paraId="3A6BBB1E" w14:textId="77777777" w:rsidR="00716F39" w:rsidRDefault="00716F39" w:rsidP="00716F39">
      <w:pPr>
        <w:ind w:firstLine="360"/>
      </w:pPr>
      <w:r w:rsidRPr="009755E1">
        <w:rPr>
          <w:rFonts w:ascii="Courier New" w:hAnsi="Courier New" w:cs="Courier New"/>
          <w:b/>
          <w:bCs/>
        </w:rPr>
        <w:t>git add .</w:t>
      </w:r>
      <w:r>
        <w:t xml:space="preserve">           ------------ to add all files/folder at once.</w:t>
      </w:r>
    </w:p>
    <w:p w14:paraId="7505F41A" w14:textId="77777777" w:rsidR="0000515E" w:rsidRDefault="0000515E" w:rsidP="0000515E"/>
    <w:p w14:paraId="765750E5" w14:textId="77777777" w:rsidR="00384019" w:rsidRDefault="00384019" w:rsidP="00F55C59">
      <w:pPr>
        <w:pStyle w:val="ListParagraph"/>
        <w:numPr>
          <w:ilvl w:val="1"/>
          <w:numId w:val="28"/>
        </w:numPr>
      </w:pPr>
      <w:r>
        <w:t>Check the status whether the file has been staged or not.</w:t>
      </w:r>
    </w:p>
    <w:p w14:paraId="25A140E3" w14:textId="77777777" w:rsidR="00384019" w:rsidRDefault="00384019" w:rsidP="00384019">
      <w:pPr>
        <w:pStyle w:val="ListParagraph"/>
        <w:ind w:left="360"/>
      </w:pPr>
    </w:p>
    <w:p w14:paraId="05348470" w14:textId="77777777" w:rsidR="00384019" w:rsidRDefault="00384019" w:rsidP="00384019">
      <w:pPr>
        <w:ind w:left="360"/>
      </w:pPr>
      <w:r w:rsidRPr="001A1CC9">
        <w:rPr>
          <w:rFonts w:ascii="Courier New" w:hAnsi="Courier New" w:cs="Courier New"/>
          <w:b/>
          <w:bCs/>
        </w:rPr>
        <w:t>git status</w:t>
      </w:r>
      <w:r>
        <w:t xml:space="preserve">    ----------- &lt;to check on which branch the user is / which files are </w:t>
      </w:r>
      <w:proofErr w:type="spellStart"/>
      <w:r>
        <w:t>unstaged</w:t>
      </w:r>
      <w:proofErr w:type="spellEnd"/>
      <w:r>
        <w:t>/staged &gt;</w:t>
      </w:r>
    </w:p>
    <w:p w14:paraId="4AC95FD4" w14:textId="77777777" w:rsidR="00384019" w:rsidRDefault="00384019" w:rsidP="00384019">
      <w:pPr>
        <w:ind w:left="360"/>
        <w:rPr>
          <w:rFonts w:ascii="Courier New" w:hAnsi="Courier New" w:cs="Courier New"/>
          <w:b/>
          <w:bCs/>
        </w:rPr>
      </w:pPr>
    </w:p>
    <w:p w14:paraId="2A6E2920" w14:textId="77777777" w:rsidR="00384019" w:rsidRPr="00FD71FE" w:rsidRDefault="00384019" w:rsidP="00384019">
      <w:pPr>
        <w:ind w:left="360"/>
      </w:pPr>
      <w:r>
        <w:t>Once files are staged it will highlight in green.</w:t>
      </w:r>
    </w:p>
    <w:p w14:paraId="45BB015B" w14:textId="77777777" w:rsidR="00384019" w:rsidRDefault="00384019" w:rsidP="00384019">
      <w:pPr>
        <w:pStyle w:val="ListParagraph"/>
        <w:ind w:left="360"/>
      </w:pPr>
    </w:p>
    <w:p w14:paraId="17C783D3" w14:textId="317BF4C8" w:rsidR="00384019" w:rsidRDefault="007C59C0" w:rsidP="00384019">
      <w:pPr>
        <w:pStyle w:val="ListParagraph"/>
        <w:ind w:left="360"/>
      </w:pPr>
      <w:r w:rsidRPr="007C59C0">
        <w:rPr>
          <w:noProof/>
        </w:rPr>
        <w:lastRenderedPageBreak/>
        <w:drawing>
          <wp:inline distT="0" distB="0" distL="0" distR="0" wp14:anchorId="7B6A6914" wp14:editId="11492CDF">
            <wp:extent cx="5257495" cy="2784764"/>
            <wp:effectExtent l="0" t="0" r="635" b="0"/>
            <wp:docPr id="137034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9777" name=""/>
                    <pic:cNvPicPr/>
                  </pic:nvPicPr>
                  <pic:blipFill>
                    <a:blip r:embed="rId54"/>
                    <a:stretch>
                      <a:fillRect/>
                    </a:stretch>
                  </pic:blipFill>
                  <pic:spPr>
                    <a:xfrm>
                      <a:off x="0" y="0"/>
                      <a:ext cx="5271033" cy="2791935"/>
                    </a:xfrm>
                    <a:prstGeom prst="rect">
                      <a:avLst/>
                    </a:prstGeom>
                  </pic:spPr>
                </pic:pic>
              </a:graphicData>
            </a:graphic>
          </wp:inline>
        </w:drawing>
      </w:r>
    </w:p>
    <w:p w14:paraId="19B0BAE1" w14:textId="77777777" w:rsidR="00384019" w:rsidRDefault="00384019" w:rsidP="00384019"/>
    <w:p w14:paraId="7A2E4B81" w14:textId="386F7FAC" w:rsidR="00980315" w:rsidRPr="007E1165" w:rsidRDefault="00980315" w:rsidP="00980315">
      <w:pPr>
        <w:ind w:left="360"/>
        <w:rPr>
          <w:b/>
          <w:bCs/>
          <w:color w:val="FF0000"/>
        </w:rPr>
      </w:pPr>
      <w:r w:rsidRPr="007E1165">
        <w:rPr>
          <w:b/>
          <w:bCs/>
          <w:color w:val="FF0000"/>
        </w:rPr>
        <w:t>NOTE:</w:t>
      </w:r>
    </w:p>
    <w:p w14:paraId="6D5F29BA" w14:textId="6B7A5DF6" w:rsidR="00384019" w:rsidRDefault="00384019" w:rsidP="00980315">
      <w:pPr>
        <w:ind w:left="360"/>
      </w:pPr>
      <w:r>
        <w:t>Let’s suppose ABC.txt</w:t>
      </w:r>
      <w:r w:rsidR="00EE3217">
        <w:t xml:space="preserve"> and DEF.txt</w:t>
      </w:r>
      <w:r>
        <w:t xml:space="preserve"> fil</w:t>
      </w:r>
      <w:r w:rsidR="00EE3217">
        <w:t xml:space="preserve">e </w:t>
      </w:r>
      <w:proofErr w:type="gramStart"/>
      <w:r w:rsidR="00EE3217">
        <w:t>are</w:t>
      </w:r>
      <w:proofErr w:type="gramEnd"/>
      <w:r>
        <w:t xml:space="preserve"> not</w:t>
      </w:r>
      <w:r w:rsidR="00892598">
        <w:t xml:space="preserve"> </w:t>
      </w:r>
      <w:r>
        <w:t xml:space="preserve">correct and you want to </w:t>
      </w:r>
      <w:r w:rsidRPr="00980315">
        <w:rPr>
          <w:b/>
          <w:bCs/>
        </w:rPr>
        <w:t>unstage</w:t>
      </w:r>
      <w:r>
        <w:t xml:space="preserve"> it, in that </w:t>
      </w:r>
      <w:r w:rsidR="007E1165">
        <w:t>scenario,</w:t>
      </w:r>
      <w:r>
        <w:t xml:space="preserve"> use below command:</w:t>
      </w:r>
    </w:p>
    <w:p w14:paraId="416D3970" w14:textId="77777777" w:rsidR="00384019" w:rsidRDefault="00384019" w:rsidP="00384019">
      <w:pPr>
        <w:pStyle w:val="ListParagraph"/>
        <w:ind w:left="360"/>
      </w:pPr>
    </w:p>
    <w:p w14:paraId="557555C7" w14:textId="3032BBD5" w:rsidR="0000515E" w:rsidRPr="00384019" w:rsidRDefault="00716F39" w:rsidP="00384019">
      <w:pPr>
        <w:pStyle w:val="ListParagraph"/>
        <w:ind w:left="360"/>
        <w:rPr>
          <w:rFonts w:ascii="Courier New" w:hAnsi="Courier New" w:cs="Courier New"/>
          <w:b/>
          <w:bCs/>
        </w:rPr>
      </w:pPr>
      <w:r w:rsidRPr="00384019">
        <w:rPr>
          <w:rFonts w:ascii="Courier New" w:hAnsi="Courier New" w:cs="Courier New"/>
          <w:b/>
          <w:bCs/>
        </w:rPr>
        <w:t>git restore --staged &lt;</w:t>
      </w:r>
      <w:r w:rsidR="007E1165" w:rsidRPr="007E1165">
        <w:rPr>
          <w:rFonts w:ascii="Courier New" w:hAnsi="Courier New" w:cs="Courier New"/>
        </w:rPr>
        <w:t>file-name</w:t>
      </w:r>
      <w:r w:rsidRPr="00384019">
        <w:rPr>
          <w:rFonts w:ascii="Courier New" w:hAnsi="Courier New" w:cs="Courier New"/>
          <w:b/>
          <w:bCs/>
        </w:rPr>
        <w:t>&gt;</w:t>
      </w:r>
    </w:p>
    <w:p w14:paraId="7482116F" w14:textId="77777777" w:rsidR="0000515E" w:rsidRDefault="0000515E" w:rsidP="0000515E"/>
    <w:p w14:paraId="4E492EF8" w14:textId="5A04EA60" w:rsidR="00980315" w:rsidRDefault="00980315" w:rsidP="00980315">
      <w:pPr>
        <w:ind w:firstLine="360"/>
      </w:pPr>
      <w:r>
        <w:t>OR</w:t>
      </w:r>
    </w:p>
    <w:p w14:paraId="629E6F25" w14:textId="77777777" w:rsidR="00980315" w:rsidRDefault="00980315" w:rsidP="0000515E"/>
    <w:p w14:paraId="63CBCBF0" w14:textId="649472D3" w:rsidR="00980315" w:rsidRPr="00980315" w:rsidRDefault="00980315" w:rsidP="00980315">
      <w:pPr>
        <w:pStyle w:val="ListParagraph"/>
        <w:ind w:left="360"/>
        <w:rPr>
          <w:rFonts w:ascii="Courier New" w:hAnsi="Courier New" w:cs="Courier New"/>
          <w:b/>
          <w:bCs/>
        </w:rPr>
      </w:pPr>
      <w:r w:rsidRPr="00980315">
        <w:rPr>
          <w:rFonts w:ascii="Courier New" w:hAnsi="Courier New" w:cs="Courier New"/>
          <w:b/>
          <w:bCs/>
        </w:rPr>
        <w:t>git rm --cached &lt;</w:t>
      </w:r>
      <w:bookmarkStart w:id="19" w:name="_Hlk172026445"/>
      <w:r w:rsidRPr="007E1165">
        <w:rPr>
          <w:rFonts w:ascii="Courier New" w:hAnsi="Courier New" w:cs="Courier New"/>
        </w:rPr>
        <w:t>file-name</w:t>
      </w:r>
      <w:bookmarkEnd w:id="19"/>
      <w:r w:rsidRPr="00980315">
        <w:rPr>
          <w:rFonts w:ascii="Courier New" w:hAnsi="Courier New" w:cs="Courier New"/>
          <w:b/>
          <w:bCs/>
        </w:rPr>
        <w:t>&gt;</w:t>
      </w:r>
    </w:p>
    <w:p w14:paraId="3B46DFD4" w14:textId="77777777" w:rsidR="00980315" w:rsidRDefault="00980315" w:rsidP="0000515E"/>
    <w:p w14:paraId="070B28EB" w14:textId="4932C437" w:rsidR="0000515E" w:rsidRDefault="00EE3217" w:rsidP="007C59C0">
      <w:pPr>
        <w:ind w:left="360"/>
      </w:pPr>
      <w:r w:rsidRPr="00EE3217">
        <w:rPr>
          <w:noProof/>
        </w:rPr>
        <w:drawing>
          <wp:inline distT="0" distB="0" distL="0" distR="0" wp14:anchorId="3B9E5B7B" wp14:editId="00873822">
            <wp:extent cx="5775034" cy="2299854"/>
            <wp:effectExtent l="0" t="0" r="0" b="5715"/>
            <wp:docPr id="134083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5757" name=""/>
                    <pic:cNvPicPr/>
                  </pic:nvPicPr>
                  <pic:blipFill>
                    <a:blip r:embed="rId55"/>
                    <a:stretch>
                      <a:fillRect/>
                    </a:stretch>
                  </pic:blipFill>
                  <pic:spPr>
                    <a:xfrm>
                      <a:off x="0" y="0"/>
                      <a:ext cx="5787024" cy="2304629"/>
                    </a:xfrm>
                    <a:prstGeom prst="rect">
                      <a:avLst/>
                    </a:prstGeom>
                  </pic:spPr>
                </pic:pic>
              </a:graphicData>
            </a:graphic>
          </wp:inline>
        </w:drawing>
      </w:r>
    </w:p>
    <w:p w14:paraId="36818AA6" w14:textId="77777777" w:rsidR="0000515E" w:rsidRDefault="0000515E" w:rsidP="0000515E"/>
    <w:p w14:paraId="04EE10EB" w14:textId="3C77CAF3" w:rsidR="00986E26" w:rsidRDefault="00980315" w:rsidP="00F55C59">
      <w:pPr>
        <w:pStyle w:val="ListParagraph"/>
        <w:numPr>
          <w:ilvl w:val="1"/>
          <w:numId w:val="28"/>
        </w:numPr>
      </w:pPr>
      <w:r>
        <w:t>Commit the changes</w:t>
      </w:r>
      <w:r w:rsidR="00986E26">
        <w:t>.</w:t>
      </w:r>
    </w:p>
    <w:p w14:paraId="6A6733C7" w14:textId="77777777" w:rsidR="00421973" w:rsidRDefault="00421973" w:rsidP="00421973">
      <w:pPr>
        <w:pStyle w:val="ListParagraph"/>
        <w:ind w:left="360"/>
      </w:pPr>
    </w:p>
    <w:p w14:paraId="0082667D" w14:textId="2D800355" w:rsidR="00986E26" w:rsidRDefault="00986E26" w:rsidP="00986E26">
      <w:pPr>
        <w:ind w:left="360"/>
      </w:pPr>
      <w:r w:rsidRPr="00986E26">
        <w:rPr>
          <w:noProof/>
        </w:rPr>
        <w:drawing>
          <wp:inline distT="0" distB="0" distL="0" distR="0" wp14:anchorId="230CB18B" wp14:editId="44BE2AAC">
            <wp:extent cx="5888182" cy="1208877"/>
            <wp:effectExtent l="0" t="0" r="0" b="0"/>
            <wp:docPr id="628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67892" name=""/>
                    <pic:cNvPicPr/>
                  </pic:nvPicPr>
                  <pic:blipFill>
                    <a:blip r:embed="rId56"/>
                    <a:stretch>
                      <a:fillRect/>
                    </a:stretch>
                  </pic:blipFill>
                  <pic:spPr>
                    <a:xfrm>
                      <a:off x="0" y="0"/>
                      <a:ext cx="5903536" cy="1212029"/>
                    </a:xfrm>
                    <a:prstGeom prst="rect">
                      <a:avLst/>
                    </a:prstGeom>
                  </pic:spPr>
                </pic:pic>
              </a:graphicData>
            </a:graphic>
          </wp:inline>
        </w:drawing>
      </w:r>
    </w:p>
    <w:p w14:paraId="181FF2C2" w14:textId="77777777" w:rsidR="00421973" w:rsidRDefault="00421973" w:rsidP="00986E26"/>
    <w:p w14:paraId="454EC7CA" w14:textId="63294B99" w:rsidR="00421973" w:rsidRDefault="00421973" w:rsidP="0051499C"/>
    <w:p w14:paraId="5054DE0D" w14:textId="3B966838" w:rsidR="0051499C" w:rsidRDefault="0051499C" w:rsidP="00421973">
      <w:pPr>
        <w:pStyle w:val="Heading1"/>
        <w:rPr>
          <w:noProof/>
        </w:rPr>
      </w:pPr>
      <w:bookmarkStart w:id="20" w:name="_Toc231227753"/>
      <w:r>
        <w:rPr>
          <w:noProof/>
        </w:rPr>
        <w:lastRenderedPageBreak/>
        <w:t>GIT LOG</w:t>
      </w:r>
      <w:bookmarkEnd w:id="20"/>
    </w:p>
    <w:p w14:paraId="28F775F0" w14:textId="02FD6B01" w:rsidR="0051499C" w:rsidRDefault="0051499C" w:rsidP="00E27672">
      <w:pPr>
        <w:spacing w:before="100" w:beforeAutospacing="1" w:after="100" w:afterAutospacing="1"/>
        <w:rPr>
          <w:szCs w:val="22"/>
          <w:lang w:val="en-IN" w:eastAsia="en-IN"/>
        </w:rPr>
      </w:pPr>
      <w:r w:rsidRPr="0051499C">
        <w:rPr>
          <w:szCs w:val="22"/>
          <w:lang w:val="en-IN" w:eastAsia="en-IN"/>
        </w:rPr>
        <w:t xml:space="preserve">The </w:t>
      </w:r>
      <w:r w:rsidRPr="0051499C">
        <w:rPr>
          <w:rFonts w:ascii="Courier New" w:hAnsi="Courier New" w:cs="Courier New"/>
          <w:szCs w:val="22"/>
          <w:lang w:val="en-IN" w:eastAsia="en-IN"/>
        </w:rPr>
        <w:t>git log</w:t>
      </w:r>
      <w:r w:rsidRPr="0051499C">
        <w:rPr>
          <w:szCs w:val="22"/>
          <w:lang w:val="en-IN" w:eastAsia="en-IN"/>
        </w:rPr>
        <w:t xml:space="preserve"> command in Git is used to display a history of commits in the repository. It shows a list of commits in reverse chronological order (newest commits first). Here are some common use cases and options for </w:t>
      </w:r>
      <w:r w:rsidRPr="0051499C">
        <w:rPr>
          <w:rFonts w:ascii="Courier New" w:hAnsi="Courier New" w:cs="Courier New"/>
          <w:b/>
          <w:bCs/>
          <w:szCs w:val="22"/>
          <w:lang w:val="en-IN" w:eastAsia="en-IN"/>
        </w:rPr>
        <w:t>git</w:t>
      </w:r>
      <w:r>
        <w:rPr>
          <w:rFonts w:ascii="Courier New" w:hAnsi="Courier New" w:cs="Courier New"/>
          <w:b/>
          <w:bCs/>
          <w:szCs w:val="22"/>
          <w:lang w:val="en-IN" w:eastAsia="en-IN"/>
        </w:rPr>
        <w:t xml:space="preserve"> </w:t>
      </w:r>
      <w:r w:rsidRPr="0051499C">
        <w:rPr>
          <w:rFonts w:ascii="Courier New" w:hAnsi="Courier New" w:cs="Courier New"/>
          <w:b/>
          <w:bCs/>
          <w:szCs w:val="22"/>
          <w:lang w:val="en-IN" w:eastAsia="en-IN"/>
        </w:rPr>
        <w:t>log</w:t>
      </w:r>
      <w:r w:rsidRPr="0051499C">
        <w:rPr>
          <w:szCs w:val="22"/>
          <w:lang w:val="en-IN" w:eastAsia="en-IN"/>
        </w:rPr>
        <w:t>:</w:t>
      </w:r>
    </w:p>
    <w:p w14:paraId="72D5BDF8" w14:textId="0FC60896" w:rsidR="00E27672" w:rsidRPr="00E27672" w:rsidRDefault="00E27672" w:rsidP="00E27672">
      <w:pPr>
        <w:spacing w:before="240"/>
        <w:rPr>
          <w:szCs w:val="22"/>
          <w:lang w:val="en-IN" w:eastAsia="en-IN"/>
        </w:rPr>
      </w:pPr>
      <w:r w:rsidRPr="00E27672">
        <w:rPr>
          <w:b/>
          <w:bCs/>
          <w:szCs w:val="22"/>
          <w:lang w:val="en-IN" w:eastAsia="en-IN"/>
        </w:rPr>
        <w:t>Basic git log:</w:t>
      </w:r>
      <w:r>
        <w:rPr>
          <w:b/>
          <w:bCs/>
          <w:szCs w:val="22"/>
          <w:lang w:val="en-IN" w:eastAsia="en-IN"/>
        </w:rPr>
        <w:t xml:space="preserve"> </w:t>
      </w:r>
      <w:r w:rsidRPr="00E27672">
        <w:rPr>
          <w:szCs w:val="22"/>
          <w:lang w:val="en-IN" w:eastAsia="en-IN"/>
        </w:rPr>
        <w:t>This command displays the commit history with each commit's hash, author, date, and commit message.</w:t>
      </w:r>
    </w:p>
    <w:p w14:paraId="0CE5CDD4" w14:textId="49564BD3" w:rsidR="00E27672" w:rsidRPr="00E27672" w:rsidRDefault="00E27672" w:rsidP="00E27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Courier New" w:hAnsi="Courier New" w:cs="Courier New"/>
          <w:b/>
          <w:bCs/>
          <w:szCs w:val="22"/>
          <w:lang w:val="en-IN" w:eastAsia="en-IN"/>
        </w:rPr>
      </w:pPr>
      <w:r w:rsidRPr="00E27672">
        <w:rPr>
          <w:rFonts w:ascii="Courier New" w:hAnsi="Courier New" w:cs="Courier New"/>
          <w:b/>
          <w:bCs/>
          <w:szCs w:val="22"/>
          <w:lang w:val="en-IN" w:eastAsia="en-IN"/>
        </w:rPr>
        <w:t>git log</w:t>
      </w:r>
    </w:p>
    <w:p w14:paraId="0D5F5171" w14:textId="05A9B082" w:rsidR="00E27672" w:rsidRPr="00E27672" w:rsidRDefault="00E27672" w:rsidP="00E27672">
      <w:pPr>
        <w:spacing w:before="240"/>
        <w:rPr>
          <w:szCs w:val="22"/>
          <w:lang w:val="en-IN" w:eastAsia="en-IN"/>
        </w:rPr>
      </w:pPr>
      <w:r w:rsidRPr="00E27672">
        <w:rPr>
          <w:b/>
          <w:bCs/>
          <w:szCs w:val="22"/>
          <w:lang w:val="en-IN" w:eastAsia="en-IN"/>
        </w:rPr>
        <w:t>Limiting the Number of Commits:</w:t>
      </w:r>
      <w:r>
        <w:rPr>
          <w:b/>
          <w:bCs/>
          <w:szCs w:val="22"/>
          <w:lang w:val="en-IN" w:eastAsia="en-IN"/>
        </w:rPr>
        <w:t xml:space="preserve"> </w:t>
      </w:r>
      <w:r w:rsidRPr="00E27672">
        <w:rPr>
          <w:szCs w:val="22"/>
          <w:lang w:val="en-IN" w:eastAsia="en-IN"/>
        </w:rPr>
        <w:t>Replace &lt;limit&gt; with the number of commits you want to display. For example, git log -n 5 shows the latest 5 commits.</w:t>
      </w:r>
    </w:p>
    <w:p w14:paraId="28F3DD3F" w14:textId="77777777" w:rsidR="00E27672" w:rsidRPr="00E27672" w:rsidRDefault="00E27672" w:rsidP="00E27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Courier New" w:hAnsi="Courier New" w:cs="Courier New"/>
          <w:b/>
          <w:bCs/>
          <w:szCs w:val="22"/>
          <w:lang w:val="en-IN" w:eastAsia="en-IN"/>
        </w:rPr>
      </w:pPr>
      <w:r w:rsidRPr="00E27672">
        <w:rPr>
          <w:rFonts w:ascii="Courier New" w:hAnsi="Courier New" w:cs="Courier New"/>
          <w:b/>
          <w:bCs/>
          <w:szCs w:val="22"/>
          <w:lang w:val="en-IN" w:eastAsia="en-IN"/>
        </w:rPr>
        <w:t>git log -n &lt;</w:t>
      </w:r>
      <w:r w:rsidRPr="00E27672">
        <w:rPr>
          <w:rFonts w:ascii="Courier New" w:hAnsi="Courier New" w:cs="Courier New"/>
          <w:szCs w:val="22"/>
          <w:lang w:val="en-IN" w:eastAsia="en-IN"/>
        </w:rPr>
        <w:t>limit</w:t>
      </w:r>
      <w:r w:rsidRPr="00E27672">
        <w:rPr>
          <w:rFonts w:ascii="Courier New" w:hAnsi="Courier New" w:cs="Courier New"/>
          <w:b/>
          <w:bCs/>
          <w:szCs w:val="22"/>
          <w:lang w:val="en-IN" w:eastAsia="en-IN"/>
        </w:rPr>
        <w:t>&gt;</w:t>
      </w:r>
    </w:p>
    <w:p w14:paraId="51E2A627" w14:textId="5FB0E9FA" w:rsidR="00E27672" w:rsidRPr="00E27672" w:rsidRDefault="00E27672" w:rsidP="00E27672">
      <w:pPr>
        <w:spacing w:before="240"/>
        <w:rPr>
          <w:szCs w:val="22"/>
          <w:lang w:val="en-IN" w:eastAsia="en-IN"/>
        </w:rPr>
      </w:pPr>
      <w:r w:rsidRPr="00E27672">
        <w:rPr>
          <w:b/>
          <w:bCs/>
          <w:szCs w:val="22"/>
          <w:lang w:val="en-IN" w:eastAsia="en-IN"/>
        </w:rPr>
        <w:t>Viewing Commit Details:</w:t>
      </w:r>
      <w:r>
        <w:rPr>
          <w:b/>
          <w:bCs/>
          <w:szCs w:val="22"/>
          <w:lang w:val="en-IN" w:eastAsia="en-IN"/>
        </w:rPr>
        <w:t xml:space="preserve"> </w:t>
      </w:r>
      <w:r w:rsidRPr="00E27672">
        <w:rPr>
          <w:szCs w:val="22"/>
          <w:lang w:val="en-IN" w:eastAsia="en-IN"/>
        </w:rPr>
        <w:t>The -p option shows the patch (diff) introduced by each commit, which includes the changes made to files.</w:t>
      </w:r>
    </w:p>
    <w:p w14:paraId="5EDD17A1" w14:textId="77777777" w:rsidR="00E27672" w:rsidRPr="00E27672" w:rsidRDefault="00E27672" w:rsidP="00E27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Courier New" w:hAnsi="Courier New" w:cs="Courier New"/>
          <w:b/>
          <w:bCs/>
          <w:szCs w:val="22"/>
          <w:lang w:val="en-IN" w:eastAsia="en-IN"/>
        </w:rPr>
      </w:pPr>
      <w:r w:rsidRPr="00E27672">
        <w:rPr>
          <w:rFonts w:ascii="Courier New" w:hAnsi="Courier New" w:cs="Courier New"/>
          <w:b/>
          <w:bCs/>
          <w:szCs w:val="22"/>
          <w:lang w:val="en-IN" w:eastAsia="en-IN"/>
        </w:rPr>
        <w:t>git log -p</w:t>
      </w:r>
    </w:p>
    <w:p w14:paraId="560D8878" w14:textId="28634291" w:rsidR="00E27672" w:rsidRPr="00E27672" w:rsidRDefault="00E27672" w:rsidP="00E27672">
      <w:pPr>
        <w:spacing w:before="240"/>
        <w:rPr>
          <w:szCs w:val="22"/>
          <w:lang w:val="en-IN" w:eastAsia="en-IN"/>
        </w:rPr>
      </w:pPr>
      <w:r w:rsidRPr="00E27672">
        <w:rPr>
          <w:b/>
          <w:bCs/>
          <w:szCs w:val="22"/>
          <w:lang w:val="en-IN" w:eastAsia="en-IN"/>
        </w:rPr>
        <w:t>Single Line Output:</w:t>
      </w:r>
      <w:r>
        <w:rPr>
          <w:b/>
          <w:bCs/>
          <w:szCs w:val="22"/>
          <w:lang w:val="en-IN" w:eastAsia="en-IN"/>
        </w:rPr>
        <w:t xml:space="preserve"> </w:t>
      </w:r>
      <w:r w:rsidRPr="00E27672">
        <w:rPr>
          <w:szCs w:val="22"/>
          <w:lang w:val="en-IN" w:eastAsia="en-IN"/>
        </w:rPr>
        <w:t>This option prints each commit on a single line, showing only the commit hash and the first line of the commit message.</w:t>
      </w:r>
    </w:p>
    <w:p w14:paraId="3C70742B" w14:textId="3EEDBC60" w:rsidR="0051499C" w:rsidRPr="00E27672" w:rsidRDefault="00E27672" w:rsidP="00E27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ascii="Courier New" w:hAnsi="Courier New" w:cs="Courier New"/>
          <w:b/>
          <w:bCs/>
          <w:szCs w:val="22"/>
          <w:lang w:val="en-IN" w:eastAsia="en-IN"/>
        </w:rPr>
      </w:pPr>
      <w:r w:rsidRPr="00E27672">
        <w:rPr>
          <w:rFonts w:ascii="Courier New" w:hAnsi="Courier New" w:cs="Courier New"/>
          <w:b/>
          <w:bCs/>
          <w:szCs w:val="22"/>
          <w:lang w:val="en-IN" w:eastAsia="en-IN"/>
        </w:rPr>
        <w:t>git log --</w:t>
      </w:r>
      <w:proofErr w:type="spellStart"/>
      <w:r w:rsidRPr="00E27672">
        <w:rPr>
          <w:rFonts w:ascii="Courier New" w:hAnsi="Courier New" w:cs="Courier New"/>
          <w:b/>
          <w:bCs/>
          <w:szCs w:val="22"/>
          <w:lang w:val="en-IN" w:eastAsia="en-IN"/>
        </w:rPr>
        <w:t>oneline</w:t>
      </w:r>
      <w:proofErr w:type="spellEnd"/>
    </w:p>
    <w:p w14:paraId="6CD5AEDE" w14:textId="7F1B2B30" w:rsidR="00A82462" w:rsidRDefault="00A82462" w:rsidP="00E27672">
      <w:pPr>
        <w:pStyle w:val="Heading1"/>
        <w:spacing w:after="0"/>
        <w:rPr>
          <w:noProof/>
        </w:rPr>
      </w:pPr>
      <w:bookmarkStart w:id="21" w:name="_Toc231227754"/>
      <w:r>
        <w:rPr>
          <w:noProof/>
        </w:rPr>
        <w:lastRenderedPageBreak/>
        <w:t>Git Re</w:t>
      </w:r>
      <w:r w:rsidR="00235EA1">
        <w:rPr>
          <w:noProof/>
        </w:rPr>
        <w:t>store to undo git add.</w:t>
      </w:r>
      <w:bookmarkEnd w:id="21"/>
    </w:p>
    <w:p w14:paraId="1F680E01" w14:textId="77777777" w:rsidR="00A82462" w:rsidRDefault="00A82462" w:rsidP="00A82462"/>
    <w:p w14:paraId="47C5B25C" w14:textId="225B3045" w:rsidR="00A82462" w:rsidRDefault="00235EA1" w:rsidP="00A82462">
      <w:r w:rsidRPr="00235EA1">
        <w:rPr>
          <w:noProof/>
        </w:rPr>
        <w:drawing>
          <wp:inline distT="0" distB="0" distL="0" distR="0" wp14:anchorId="1F5778E5" wp14:editId="602419B2">
            <wp:extent cx="6474580" cy="5278581"/>
            <wp:effectExtent l="0" t="0" r="2540" b="0"/>
            <wp:docPr id="11706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3273" name=""/>
                    <pic:cNvPicPr/>
                  </pic:nvPicPr>
                  <pic:blipFill>
                    <a:blip r:embed="rId57"/>
                    <a:stretch>
                      <a:fillRect/>
                    </a:stretch>
                  </pic:blipFill>
                  <pic:spPr>
                    <a:xfrm>
                      <a:off x="0" y="0"/>
                      <a:ext cx="6478011" cy="5281378"/>
                    </a:xfrm>
                    <a:prstGeom prst="rect">
                      <a:avLst/>
                    </a:prstGeom>
                  </pic:spPr>
                </pic:pic>
              </a:graphicData>
            </a:graphic>
          </wp:inline>
        </w:drawing>
      </w:r>
    </w:p>
    <w:p w14:paraId="2C134F6F" w14:textId="77777777" w:rsidR="00A82462" w:rsidRDefault="00A82462" w:rsidP="00A82462"/>
    <w:p w14:paraId="1FD310C8" w14:textId="77777777" w:rsidR="00A82462" w:rsidRDefault="00A82462" w:rsidP="00A82462"/>
    <w:p w14:paraId="103463EC" w14:textId="4F75C8D0" w:rsidR="00A82462" w:rsidRDefault="00A82462" w:rsidP="00A82462">
      <w:r>
        <w:t xml:space="preserve">The </w:t>
      </w:r>
      <w:r w:rsidRPr="00A82462">
        <w:rPr>
          <w:rStyle w:val="HTMLCode"/>
          <w:b/>
          <w:bCs/>
        </w:rPr>
        <w:t>git restore</w:t>
      </w:r>
      <w:r>
        <w:t xml:space="preserve"> command in Git is used to restore files in your working directory to their state at a specific commit or to unstage changes from the index (staging area). Here are some common use cases and examples of how </w:t>
      </w:r>
      <w:r w:rsidRPr="00A82462">
        <w:rPr>
          <w:rStyle w:val="HTMLCode"/>
          <w:b/>
          <w:bCs/>
        </w:rPr>
        <w:t>git restore</w:t>
      </w:r>
      <w:r>
        <w:t xml:space="preserve"> can be used:</w:t>
      </w:r>
    </w:p>
    <w:p w14:paraId="2D0F0BD7" w14:textId="77777777" w:rsidR="00A82462" w:rsidRDefault="00A82462" w:rsidP="00A82462"/>
    <w:p w14:paraId="36D6C5E5" w14:textId="77777777" w:rsidR="00A82462" w:rsidRPr="00A82462" w:rsidRDefault="00A82462" w:rsidP="00A82462">
      <w:pPr>
        <w:rPr>
          <w:sz w:val="24"/>
          <w:szCs w:val="24"/>
          <w:lang w:val="en-IN" w:eastAsia="en-IN"/>
        </w:rPr>
      </w:pPr>
      <w:r w:rsidRPr="00A82462">
        <w:rPr>
          <w:b/>
          <w:bCs/>
          <w:sz w:val="24"/>
          <w:szCs w:val="24"/>
          <w:lang w:val="en-IN" w:eastAsia="en-IN"/>
        </w:rPr>
        <w:t>Restore a file to its state at the last commit</w:t>
      </w:r>
      <w:r w:rsidRPr="00A82462">
        <w:rPr>
          <w:sz w:val="24"/>
          <w:szCs w:val="24"/>
          <w:lang w:val="en-IN" w:eastAsia="en-IN"/>
        </w:rPr>
        <w:t>:</w:t>
      </w:r>
    </w:p>
    <w:p w14:paraId="496A7F16" w14:textId="77777777" w:rsidR="00A82462" w:rsidRDefault="00A82462" w:rsidP="00A8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p>
    <w:p w14:paraId="207E9987" w14:textId="48C85B7C" w:rsidR="00A82462" w:rsidRPr="00A82462" w:rsidRDefault="00A82462" w:rsidP="00A8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Cs w:val="22"/>
          <w:lang w:val="en-IN" w:eastAsia="en-IN"/>
        </w:rPr>
      </w:pPr>
      <w:r w:rsidRPr="00A82462">
        <w:rPr>
          <w:rFonts w:ascii="Courier New" w:hAnsi="Courier New" w:cs="Courier New"/>
          <w:b/>
          <w:bCs/>
          <w:szCs w:val="22"/>
          <w:lang w:val="en-IN" w:eastAsia="en-IN"/>
        </w:rPr>
        <w:t>git restore &lt;</w:t>
      </w:r>
      <w:r w:rsidRPr="00A82462">
        <w:rPr>
          <w:rFonts w:ascii="Courier New" w:hAnsi="Courier New" w:cs="Courier New"/>
          <w:szCs w:val="22"/>
          <w:lang w:val="en-IN" w:eastAsia="en-IN"/>
        </w:rPr>
        <w:t>file</w:t>
      </w:r>
      <w:r w:rsidRPr="00A82462">
        <w:rPr>
          <w:rFonts w:ascii="Courier New" w:hAnsi="Courier New" w:cs="Courier New"/>
          <w:b/>
          <w:bCs/>
          <w:szCs w:val="22"/>
          <w:lang w:val="en-IN" w:eastAsia="en-IN"/>
        </w:rPr>
        <w:t>&gt;</w:t>
      </w:r>
    </w:p>
    <w:p w14:paraId="5925995B" w14:textId="77777777" w:rsidR="00A82462" w:rsidRPr="00A82462" w:rsidRDefault="00A82462" w:rsidP="00A82462">
      <w:pPr>
        <w:rPr>
          <w:szCs w:val="22"/>
          <w:lang w:val="en-IN" w:eastAsia="en-IN"/>
        </w:rPr>
      </w:pPr>
    </w:p>
    <w:p w14:paraId="33D485B1" w14:textId="159A3D12" w:rsidR="00A82462" w:rsidRPr="00A82462" w:rsidRDefault="00A82462" w:rsidP="00A82462">
      <w:pPr>
        <w:rPr>
          <w:szCs w:val="22"/>
          <w:lang w:val="en-IN" w:eastAsia="en-IN"/>
        </w:rPr>
      </w:pPr>
      <w:r w:rsidRPr="00A82462">
        <w:rPr>
          <w:szCs w:val="22"/>
          <w:lang w:val="en-IN" w:eastAsia="en-IN"/>
        </w:rPr>
        <w:t xml:space="preserve">This command restores the specified </w:t>
      </w:r>
      <w:r w:rsidRPr="00A82462">
        <w:rPr>
          <w:rFonts w:ascii="Courier New" w:hAnsi="Courier New" w:cs="Courier New"/>
          <w:szCs w:val="22"/>
          <w:lang w:val="en-IN" w:eastAsia="en-IN"/>
        </w:rPr>
        <w:t>&lt;file&gt;</w:t>
      </w:r>
      <w:r w:rsidRPr="00A82462">
        <w:rPr>
          <w:szCs w:val="22"/>
          <w:lang w:val="en-IN" w:eastAsia="en-IN"/>
        </w:rPr>
        <w:t xml:space="preserve"> in your working directory to the state it was in at the last commit (HEAD).</w:t>
      </w:r>
    </w:p>
    <w:p w14:paraId="5B94CAA1" w14:textId="77777777" w:rsidR="00A82462" w:rsidRDefault="00A82462" w:rsidP="00A82462"/>
    <w:p w14:paraId="659E5AFE" w14:textId="77777777" w:rsidR="00A82462" w:rsidRPr="00A82462" w:rsidRDefault="00A82462" w:rsidP="00A82462">
      <w:pPr>
        <w:rPr>
          <w:sz w:val="24"/>
          <w:szCs w:val="24"/>
          <w:lang w:val="en-IN" w:eastAsia="en-IN"/>
        </w:rPr>
      </w:pPr>
      <w:proofErr w:type="spellStart"/>
      <w:r w:rsidRPr="00A82462">
        <w:rPr>
          <w:b/>
          <w:bCs/>
          <w:sz w:val="24"/>
          <w:szCs w:val="24"/>
          <w:lang w:val="en-IN" w:eastAsia="en-IN"/>
        </w:rPr>
        <w:t>Unstage</w:t>
      </w:r>
      <w:proofErr w:type="spellEnd"/>
      <w:r w:rsidRPr="00A82462">
        <w:rPr>
          <w:b/>
          <w:bCs/>
          <w:sz w:val="24"/>
          <w:szCs w:val="24"/>
          <w:lang w:val="en-IN" w:eastAsia="en-IN"/>
        </w:rPr>
        <w:t xml:space="preserve"> changes for a file</w:t>
      </w:r>
      <w:r w:rsidRPr="00A82462">
        <w:rPr>
          <w:sz w:val="24"/>
          <w:szCs w:val="24"/>
          <w:lang w:val="en-IN" w:eastAsia="en-IN"/>
        </w:rPr>
        <w:t>:</w:t>
      </w:r>
    </w:p>
    <w:p w14:paraId="7A391B19" w14:textId="77777777" w:rsidR="00A82462" w:rsidRDefault="00A82462" w:rsidP="00A8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IN" w:eastAsia="en-IN"/>
        </w:rPr>
      </w:pPr>
    </w:p>
    <w:p w14:paraId="0211B15B" w14:textId="5E659605" w:rsidR="00A82462" w:rsidRPr="00A82462" w:rsidRDefault="00A82462" w:rsidP="00A8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Cs w:val="22"/>
          <w:lang w:val="en-IN" w:eastAsia="en-IN"/>
        </w:rPr>
      </w:pPr>
      <w:r w:rsidRPr="00A82462">
        <w:rPr>
          <w:rFonts w:ascii="Courier New" w:hAnsi="Courier New" w:cs="Courier New"/>
          <w:b/>
          <w:bCs/>
          <w:szCs w:val="22"/>
          <w:lang w:val="en-IN" w:eastAsia="en-IN"/>
        </w:rPr>
        <w:t>git restore --staged &lt;</w:t>
      </w:r>
      <w:r w:rsidRPr="00A82462">
        <w:rPr>
          <w:rFonts w:ascii="Courier New" w:hAnsi="Courier New" w:cs="Courier New"/>
          <w:szCs w:val="22"/>
          <w:lang w:val="en-IN" w:eastAsia="en-IN"/>
        </w:rPr>
        <w:t>file</w:t>
      </w:r>
      <w:r w:rsidRPr="00A82462">
        <w:rPr>
          <w:rFonts w:ascii="Courier New" w:hAnsi="Courier New" w:cs="Courier New"/>
          <w:b/>
          <w:bCs/>
          <w:szCs w:val="22"/>
          <w:lang w:val="en-IN" w:eastAsia="en-IN"/>
        </w:rPr>
        <w:t>&gt;</w:t>
      </w:r>
    </w:p>
    <w:p w14:paraId="2B837E6C" w14:textId="77777777" w:rsidR="00A82462" w:rsidRDefault="00A82462" w:rsidP="00A82462">
      <w:pPr>
        <w:rPr>
          <w:szCs w:val="22"/>
          <w:lang w:val="en-IN" w:eastAsia="en-IN"/>
        </w:rPr>
      </w:pPr>
    </w:p>
    <w:p w14:paraId="0A025F42" w14:textId="4EFEACED" w:rsidR="00A82462" w:rsidRPr="00E27672" w:rsidRDefault="00A82462" w:rsidP="00A82462">
      <w:pPr>
        <w:rPr>
          <w:szCs w:val="22"/>
          <w:lang w:val="en-IN" w:eastAsia="en-IN"/>
        </w:rPr>
      </w:pPr>
      <w:r w:rsidRPr="00A82462">
        <w:rPr>
          <w:szCs w:val="22"/>
          <w:lang w:val="en-IN" w:eastAsia="en-IN"/>
        </w:rPr>
        <w:t xml:space="preserve">This command moves changes from the index (staging area) back into the working directory for the specified </w:t>
      </w:r>
      <w:r w:rsidRPr="00A82462">
        <w:rPr>
          <w:rFonts w:ascii="Courier New" w:hAnsi="Courier New" w:cs="Courier New"/>
          <w:szCs w:val="22"/>
          <w:lang w:val="en-IN" w:eastAsia="en-IN"/>
        </w:rPr>
        <w:t>&lt;file&gt;</w:t>
      </w:r>
      <w:r w:rsidRPr="00A82462">
        <w:rPr>
          <w:szCs w:val="22"/>
          <w:lang w:val="en-IN" w:eastAsia="en-IN"/>
        </w:rPr>
        <w:t>, effectively "</w:t>
      </w:r>
      <w:proofErr w:type="spellStart"/>
      <w:r w:rsidRPr="00A82462">
        <w:rPr>
          <w:szCs w:val="22"/>
          <w:lang w:val="en-IN" w:eastAsia="en-IN"/>
        </w:rPr>
        <w:t>unstaging</w:t>
      </w:r>
      <w:proofErr w:type="spellEnd"/>
      <w:r w:rsidRPr="00A82462">
        <w:rPr>
          <w:szCs w:val="22"/>
          <w:lang w:val="en-IN" w:eastAsia="en-IN"/>
        </w:rPr>
        <w:t>" the changes.</w:t>
      </w:r>
    </w:p>
    <w:p w14:paraId="2B8DDE7A" w14:textId="5F26F60B" w:rsidR="00D47149" w:rsidRDefault="00D47149" w:rsidP="00421973">
      <w:pPr>
        <w:pStyle w:val="Heading1"/>
        <w:rPr>
          <w:noProof/>
        </w:rPr>
      </w:pPr>
      <w:bookmarkStart w:id="22" w:name="_Toc231227755"/>
      <w:r>
        <w:rPr>
          <w:noProof/>
        </w:rPr>
        <w:lastRenderedPageBreak/>
        <w:t>Git diff to check the changes done in commit/ staging</w:t>
      </w:r>
      <w:bookmarkEnd w:id="22"/>
    </w:p>
    <w:p w14:paraId="19DC2847" w14:textId="77777777" w:rsidR="00D47149" w:rsidRDefault="00D47149" w:rsidP="00D47149"/>
    <w:p w14:paraId="1A9833AC" w14:textId="77777777" w:rsidR="00D47149" w:rsidRPr="00D47149" w:rsidRDefault="00D47149" w:rsidP="0051499C">
      <w:pPr>
        <w:spacing w:after="240"/>
        <w:rPr>
          <w:sz w:val="24"/>
          <w:szCs w:val="24"/>
          <w:lang w:val="en-IN" w:eastAsia="en-IN"/>
        </w:rPr>
      </w:pPr>
      <w:r w:rsidRPr="00D47149">
        <w:rPr>
          <w:sz w:val="24"/>
          <w:szCs w:val="24"/>
          <w:lang w:val="en-IN" w:eastAsia="en-IN"/>
        </w:rPr>
        <w:t xml:space="preserve">The </w:t>
      </w:r>
      <w:r w:rsidRPr="00D47149">
        <w:rPr>
          <w:rFonts w:ascii="Courier New" w:hAnsi="Courier New" w:cs="Courier New"/>
          <w:sz w:val="20"/>
          <w:lang w:val="en-IN" w:eastAsia="en-IN"/>
        </w:rPr>
        <w:t>git diff</w:t>
      </w:r>
      <w:r w:rsidRPr="00D47149">
        <w:rPr>
          <w:sz w:val="24"/>
          <w:szCs w:val="24"/>
          <w:lang w:val="en-IN" w:eastAsia="en-IN"/>
        </w:rPr>
        <w:t xml:space="preserve"> command in Git is used to show changes between commits, commit and working tree, etc. Here are some common use cases and options for </w:t>
      </w:r>
      <w:r w:rsidRPr="00D47149">
        <w:rPr>
          <w:rFonts w:ascii="Courier New" w:hAnsi="Courier New" w:cs="Courier New"/>
          <w:sz w:val="20"/>
          <w:lang w:val="en-IN" w:eastAsia="en-IN"/>
        </w:rPr>
        <w:t>git diff</w:t>
      </w:r>
      <w:r w:rsidRPr="00D47149">
        <w:rPr>
          <w:sz w:val="24"/>
          <w:szCs w:val="24"/>
          <w:lang w:val="en-IN" w:eastAsia="en-IN"/>
        </w:rPr>
        <w:t>:</w:t>
      </w:r>
    </w:p>
    <w:p w14:paraId="5C030E25" w14:textId="77777777" w:rsidR="00D47149" w:rsidRPr="00D47149" w:rsidRDefault="00D47149" w:rsidP="00F55C59">
      <w:pPr>
        <w:numPr>
          <w:ilvl w:val="0"/>
          <w:numId w:val="60"/>
        </w:numPr>
        <w:spacing w:after="240"/>
        <w:rPr>
          <w:sz w:val="24"/>
          <w:szCs w:val="24"/>
          <w:lang w:val="en-IN" w:eastAsia="en-IN"/>
        </w:rPr>
      </w:pPr>
      <w:r w:rsidRPr="00D47149">
        <w:rPr>
          <w:b/>
          <w:bCs/>
          <w:sz w:val="24"/>
          <w:szCs w:val="24"/>
          <w:lang w:val="en-IN" w:eastAsia="en-IN"/>
        </w:rPr>
        <w:t>Compare Working Directory with the Staging Area (Index):</w:t>
      </w:r>
    </w:p>
    <w:p w14:paraId="1235942B" w14:textId="77777777" w:rsidR="00D47149" w:rsidRPr="00D47149" w:rsidRDefault="00D47149" w:rsidP="00514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360"/>
        <w:rPr>
          <w:rFonts w:ascii="Courier New" w:hAnsi="Courier New" w:cs="Courier New"/>
          <w:b/>
          <w:bCs/>
          <w:sz w:val="20"/>
          <w:lang w:val="en-IN" w:eastAsia="en-IN"/>
        </w:rPr>
      </w:pPr>
      <w:r w:rsidRPr="00D47149">
        <w:rPr>
          <w:rFonts w:ascii="Courier New" w:hAnsi="Courier New" w:cs="Courier New"/>
          <w:b/>
          <w:bCs/>
          <w:sz w:val="20"/>
          <w:lang w:val="en-IN" w:eastAsia="en-IN"/>
        </w:rPr>
        <w:t>git diff</w:t>
      </w:r>
    </w:p>
    <w:p w14:paraId="2C820259" w14:textId="77777777" w:rsidR="00D47149" w:rsidRPr="00D47149" w:rsidRDefault="00D47149" w:rsidP="0051499C">
      <w:pPr>
        <w:spacing w:after="240"/>
        <w:ind w:left="360"/>
        <w:rPr>
          <w:szCs w:val="22"/>
          <w:lang w:val="en-IN" w:eastAsia="en-IN"/>
        </w:rPr>
      </w:pPr>
      <w:r w:rsidRPr="00D47149">
        <w:rPr>
          <w:szCs w:val="22"/>
          <w:lang w:val="en-IN" w:eastAsia="en-IN"/>
        </w:rPr>
        <w:t>This shows the difference between the current state of files in your working directory and the staging area (index).</w:t>
      </w:r>
    </w:p>
    <w:p w14:paraId="12A0EA2D" w14:textId="77777777" w:rsidR="00D47149" w:rsidRPr="00D47149" w:rsidRDefault="00D47149" w:rsidP="00F55C59">
      <w:pPr>
        <w:numPr>
          <w:ilvl w:val="0"/>
          <w:numId w:val="60"/>
        </w:numPr>
        <w:spacing w:after="240"/>
        <w:rPr>
          <w:sz w:val="24"/>
          <w:szCs w:val="24"/>
          <w:lang w:val="en-IN" w:eastAsia="en-IN"/>
        </w:rPr>
      </w:pPr>
      <w:r w:rsidRPr="00D47149">
        <w:rPr>
          <w:b/>
          <w:bCs/>
          <w:sz w:val="24"/>
          <w:szCs w:val="24"/>
          <w:lang w:val="en-IN" w:eastAsia="en-IN"/>
        </w:rPr>
        <w:t>Compare Staging Area (Index) with the Last Commit:</w:t>
      </w:r>
    </w:p>
    <w:p w14:paraId="7C882E75" w14:textId="77777777" w:rsidR="00D47149" w:rsidRPr="00D47149" w:rsidRDefault="00D47149" w:rsidP="00514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360"/>
        <w:rPr>
          <w:rFonts w:ascii="Courier New" w:hAnsi="Courier New" w:cs="Courier New"/>
          <w:b/>
          <w:bCs/>
          <w:sz w:val="20"/>
          <w:lang w:val="en-IN" w:eastAsia="en-IN"/>
        </w:rPr>
      </w:pPr>
      <w:r w:rsidRPr="00D47149">
        <w:rPr>
          <w:rFonts w:ascii="Courier New" w:hAnsi="Courier New" w:cs="Courier New"/>
          <w:b/>
          <w:bCs/>
          <w:sz w:val="20"/>
          <w:lang w:val="en-IN" w:eastAsia="en-IN"/>
        </w:rPr>
        <w:t>git diff --staged</w:t>
      </w:r>
    </w:p>
    <w:p w14:paraId="0F6B309F" w14:textId="77777777" w:rsidR="00D47149" w:rsidRPr="00D47149" w:rsidRDefault="00D47149" w:rsidP="0051499C">
      <w:pPr>
        <w:spacing w:after="240"/>
        <w:ind w:left="360"/>
        <w:rPr>
          <w:szCs w:val="22"/>
          <w:lang w:val="en-IN" w:eastAsia="en-IN"/>
        </w:rPr>
      </w:pPr>
      <w:r w:rsidRPr="00D47149">
        <w:rPr>
          <w:szCs w:val="22"/>
          <w:lang w:val="en-IN" w:eastAsia="en-IN"/>
        </w:rPr>
        <w:t>This shows the changes between the files in the staging area and the last commit.</w:t>
      </w:r>
    </w:p>
    <w:p w14:paraId="1E350FD1" w14:textId="77777777" w:rsidR="00D47149" w:rsidRPr="00D47149" w:rsidRDefault="00D47149" w:rsidP="00F55C59">
      <w:pPr>
        <w:numPr>
          <w:ilvl w:val="0"/>
          <w:numId w:val="60"/>
        </w:numPr>
        <w:spacing w:after="240"/>
        <w:rPr>
          <w:sz w:val="24"/>
          <w:szCs w:val="24"/>
          <w:lang w:val="en-IN" w:eastAsia="en-IN"/>
        </w:rPr>
      </w:pPr>
      <w:r w:rsidRPr="00D47149">
        <w:rPr>
          <w:b/>
          <w:bCs/>
          <w:sz w:val="24"/>
          <w:szCs w:val="24"/>
          <w:lang w:val="en-IN" w:eastAsia="en-IN"/>
        </w:rPr>
        <w:t>Compare Two Commits:</w:t>
      </w:r>
    </w:p>
    <w:p w14:paraId="2B6B7A60" w14:textId="77777777" w:rsidR="00D47149" w:rsidRPr="00D47149" w:rsidRDefault="00D47149" w:rsidP="00514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360"/>
        <w:rPr>
          <w:rFonts w:ascii="Courier New" w:hAnsi="Courier New" w:cs="Courier New"/>
          <w:b/>
          <w:bCs/>
          <w:sz w:val="20"/>
          <w:lang w:val="en-IN" w:eastAsia="en-IN"/>
        </w:rPr>
      </w:pPr>
      <w:r w:rsidRPr="00D47149">
        <w:rPr>
          <w:rFonts w:ascii="Courier New" w:hAnsi="Courier New" w:cs="Courier New"/>
          <w:b/>
          <w:bCs/>
          <w:sz w:val="20"/>
          <w:lang w:val="en-IN" w:eastAsia="en-IN"/>
        </w:rPr>
        <w:t>git diff &lt;</w:t>
      </w:r>
      <w:r w:rsidRPr="00D47149">
        <w:rPr>
          <w:rFonts w:ascii="Courier New" w:hAnsi="Courier New" w:cs="Courier New"/>
          <w:sz w:val="20"/>
          <w:lang w:val="en-IN" w:eastAsia="en-IN"/>
        </w:rPr>
        <w:t>commit1</w:t>
      </w:r>
      <w:r w:rsidRPr="00D47149">
        <w:rPr>
          <w:rFonts w:ascii="Courier New" w:hAnsi="Courier New" w:cs="Courier New"/>
          <w:b/>
          <w:bCs/>
          <w:sz w:val="20"/>
          <w:lang w:val="en-IN" w:eastAsia="en-IN"/>
        </w:rPr>
        <w:t>&gt; &lt;</w:t>
      </w:r>
      <w:r w:rsidRPr="00D47149">
        <w:rPr>
          <w:rFonts w:ascii="Courier New" w:hAnsi="Courier New" w:cs="Courier New"/>
          <w:sz w:val="20"/>
          <w:lang w:val="en-IN" w:eastAsia="en-IN"/>
        </w:rPr>
        <w:t>commit2</w:t>
      </w:r>
      <w:r w:rsidRPr="00D47149">
        <w:rPr>
          <w:rFonts w:ascii="Courier New" w:hAnsi="Courier New" w:cs="Courier New"/>
          <w:b/>
          <w:bCs/>
          <w:sz w:val="20"/>
          <w:lang w:val="en-IN" w:eastAsia="en-IN"/>
        </w:rPr>
        <w:t>&gt;</w:t>
      </w:r>
    </w:p>
    <w:p w14:paraId="55428366" w14:textId="77777777" w:rsidR="00D47149" w:rsidRPr="00D47149" w:rsidRDefault="00D47149" w:rsidP="0051499C">
      <w:pPr>
        <w:spacing w:after="240"/>
        <w:ind w:left="360"/>
        <w:rPr>
          <w:szCs w:val="22"/>
          <w:lang w:val="en-IN" w:eastAsia="en-IN"/>
        </w:rPr>
      </w:pPr>
      <w:r w:rsidRPr="00D47149">
        <w:rPr>
          <w:szCs w:val="22"/>
          <w:lang w:val="en-IN" w:eastAsia="en-IN"/>
        </w:rPr>
        <w:t xml:space="preserve">This shows the difference between two specified commits. You can use commit hashes, branch names, or tags as </w:t>
      </w:r>
      <w:r w:rsidRPr="00D47149">
        <w:rPr>
          <w:rFonts w:ascii="Courier New" w:hAnsi="Courier New" w:cs="Courier New"/>
          <w:sz w:val="18"/>
          <w:szCs w:val="18"/>
          <w:lang w:val="en-IN" w:eastAsia="en-IN"/>
        </w:rPr>
        <w:t>&lt;commit1&gt;</w:t>
      </w:r>
      <w:r w:rsidRPr="00D47149">
        <w:rPr>
          <w:szCs w:val="22"/>
          <w:lang w:val="en-IN" w:eastAsia="en-IN"/>
        </w:rPr>
        <w:t xml:space="preserve"> and </w:t>
      </w:r>
      <w:r w:rsidRPr="00D47149">
        <w:rPr>
          <w:rFonts w:ascii="Courier New" w:hAnsi="Courier New" w:cs="Courier New"/>
          <w:sz w:val="18"/>
          <w:szCs w:val="18"/>
          <w:lang w:val="en-IN" w:eastAsia="en-IN"/>
        </w:rPr>
        <w:t>&lt;commit2&gt;</w:t>
      </w:r>
      <w:r w:rsidRPr="00D47149">
        <w:rPr>
          <w:szCs w:val="22"/>
          <w:lang w:val="en-IN" w:eastAsia="en-IN"/>
        </w:rPr>
        <w:t>.</w:t>
      </w:r>
    </w:p>
    <w:p w14:paraId="47B4A9A7" w14:textId="77777777" w:rsidR="0051499C" w:rsidRDefault="00D47149" w:rsidP="00F55C59">
      <w:pPr>
        <w:numPr>
          <w:ilvl w:val="0"/>
          <w:numId w:val="60"/>
        </w:numPr>
        <w:spacing w:after="240"/>
        <w:rPr>
          <w:sz w:val="24"/>
          <w:szCs w:val="24"/>
          <w:lang w:val="en-IN" w:eastAsia="en-IN"/>
        </w:rPr>
      </w:pPr>
      <w:r w:rsidRPr="00D47149">
        <w:rPr>
          <w:b/>
          <w:bCs/>
          <w:sz w:val="24"/>
          <w:szCs w:val="24"/>
          <w:lang w:val="en-IN" w:eastAsia="en-IN"/>
        </w:rPr>
        <w:t>Compare a Commit with the Working Directory:</w:t>
      </w:r>
    </w:p>
    <w:p w14:paraId="749D2A32" w14:textId="470C8E1C" w:rsidR="00D47149" w:rsidRPr="00D47149" w:rsidRDefault="00D47149" w:rsidP="0051499C">
      <w:pPr>
        <w:spacing w:after="240"/>
        <w:ind w:left="360"/>
        <w:rPr>
          <w:sz w:val="24"/>
          <w:szCs w:val="24"/>
          <w:lang w:val="en-IN" w:eastAsia="en-IN"/>
        </w:rPr>
      </w:pPr>
      <w:r w:rsidRPr="00D47149">
        <w:rPr>
          <w:rFonts w:ascii="Courier New" w:hAnsi="Courier New" w:cs="Courier New"/>
          <w:b/>
          <w:bCs/>
          <w:sz w:val="20"/>
          <w:lang w:val="en-IN" w:eastAsia="en-IN"/>
        </w:rPr>
        <w:t>git diff &lt;</w:t>
      </w:r>
      <w:r w:rsidRPr="00D47149">
        <w:rPr>
          <w:rFonts w:ascii="Courier New" w:hAnsi="Courier New" w:cs="Courier New"/>
          <w:sz w:val="20"/>
          <w:lang w:val="en-IN" w:eastAsia="en-IN"/>
        </w:rPr>
        <w:t>commit</w:t>
      </w:r>
      <w:r w:rsidRPr="00D47149">
        <w:rPr>
          <w:rFonts w:ascii="Courier New" w:hAnsi="Courier New" w:cs="Courier New"/>
          <w:b/>
          <w:bCs/>
          <w:sz w:val="20"/>
          <w:lang w:val="en-IN" w:eastAsia="en-IN"/>
        </w:rPr>
        <w:t>&gt;</w:t>
      </w:r>
    </w:p>
    <w:p w14:paraId="4C68B534" w14:textId="77777777" w:rsidR="00D47149" w:rsidRPr="00D47149" w:rsidRDefault="00D47149" w:rsidP="0051499C">
      <w:pPr>
        <w:spacing w:after="240"/>
        <w:ind w:left="360"/>
        <w:rPr>
          <w:szCs w:val="22"/>
          <w:lang w:val="en-IN" w:eastAsia="en-IN"/>
        </w:rPr>
      </w:pPr>
      <w:r w:rsidRPr="00D47149">
        <w:rPr>
          <w:szCs w:val="22"/>
          <w:lang w:val="en-IN" w:eastAsia="en-IN"/>
        </w:rPr>
        <w:t>This shows the difference between the specified commit and the current state of the working directory.</w:t>
      </w:r>
    </w:p>
    <w:p w14:paraId="67FC5B3D" w14:textId="77777777" w:rsidR="00D47149" w:rsidRPr="00D47149" w:rsidRDefault="00D47149" w:rsidP="00F55C59">
      <w:pPr>
        <w:numPr>
          <w:ilvl w:val="0"/>
          <w:numId w:val="60"/>
        </w:numPr>
        <w:spacing w:after="240"/>
        <w:rPr>
          <w:sz w:val="24"/>
          <w:szCs w:val="24"/>
          <w:lang w:val="en-IN" w:eastAsia="en-IN"/>
        </w:rPr>
      </w:pPr>
      <w:r w:rsidRPr="00D47149">
        <w:rPr>
          <w:b/>
          <w:bCs/>
          <w:sz w:val="24"/>
          <w:szCs w:val="24"/>
          <w:lang w:val="en-IN" w:eastAsia="en-IN"/>
        </w:rPr>
        <w:t>Compare Specific Files:</w:t>
      </w:r>
    </w:p>
    <w:p w14:paraId="5CFA73DD" w14:textId="77777777" w:rsidR="00D47149" w:rsidRPr="00D47149" w:rsidRDefault="00D47149" w:rsidP="00514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360"/>
        <w:rPr>
          <w:rFonts w:ascii="Courier New" w:hAnsi="Courier New" w:cs="Courier New"/>
          <w:b/>
          <w:bCs/>
          <w:sz w:val="20"/>
          <w:lang w:val="en-IN" w:eastAsia="en-IN"/>
        </w:rPr>
      </w:pPr>
      <w:r w:rsidRPr="00D47149">
        <w:rPr>
          <w:rFonts w:ascii="Courier New" w:hAnsi="Courier New" w:cs="Courier New"/>
          <w:b/>
          <w:bCs/>
          <w:sz w:val="20"/>
          <w:lang w:val="en-IN" w:eastAsia="en-IN"/>
        </w:rPr>
        <w:t>git diff &lt;</w:t>
      </w:r>
      <w:r w:rsidRPr="00D47149">
        <w:rPr>
          <w:rFonts w:ascii="Courier New" w:hAnsi="Courier New" w:cs="Courier New"/>
          <w:sz w:val="20"/>
          <w:lang w:val="en-IN" w:eastAsia="en-IN"/>
        </w:rPr>
        <w:t>file1</w:t>
      </w:r>
      <w:r w:rsidRPr="00D47149">
        <w:rPr>
          <w:rFonts w:ascii="Courier New" w:hAnsi="Courier New" w:cs="Courier New"/>
          <w:b/>
          <w:bCs/>
          <w:sz w:val="20"/>
          <w:lang w:val="en-IN" w:eastAsia="en-IN"/>
        </w:rPr>
        <w:t>&gt; &lt;</w:t>
      </w:r>
      <w:r w:rsidRPr="00D47149">
        <w:rPr>
          <w:rFonts w:ascii="Courier New" w:hAnsi="Courier New" w:cs="Courier New"/>
          <w:sz w:val="20"/>
          <w:lang w:val="en-IN" w:eastAsia="en-IN"/>
        </w:rPr>
        <w:t>file2</w:t>
      </w:r>
      <w:r w:rsidRPr="00D47149">
        <w:rPr>
          <w:rFonts w:ascii="Courier New" w:hAnsi="Courier New" w:cs="Courier New"/>
          <w:b/>
          <w:bCs/>
          <w:sz w:val="20"/>
          <w:lang w:val="en-IN" w:eastAsia="en-IN"/>
        </w:rPr>
        <w:t>&gt;</w:t>
      </w:r>
    </w:p>
    <w:p w14:paraId="0F3BD1B6" w14:textId="77777777" w:rsidR="00D47149" w:rsidRPr="00D47149" w:rsidRDefault="00D47149" w:rsidP="0051499C">
      <w:pPr>
        <w:spacing w:after="240"/>
        <w:ind w:left="360"/>
        <w:rPr>
          <w:sz w:val="24"/>
          <w:szCs w:val="24"/>
          <w:lang w:val="en-IN" w:eastAsia="en-IN"/>
        </w:rPr>
      </w:pPr>
      <w:r w:rsidRPr="00D47149">
        <w:rPr>
          <w:szCs w:val="22"/>
          <w:lang w:val="en-IN" w:eastAsia="en-IN"/>
        </w:rPr>
        <w:t>This shows the difference between two specified files</w:t>
      </w:r>
      <w:r w:rsidRPr="00D47149">
        <w:rPr>
          <w:sz w:val="24"/>
          <w:szCs w:val="24"/>
          <w:lang w:val="en-IN" w:eastAsia="en-IN"/>
        </w:rPr>
        <w:t>.</w:t>
      </w:r>
    </w:p>
    <w:p w14:paraId="04E8E03A" w14:textId="77777777" w:rsidR="00D47149" w:rsidRPr="00D47149" w:rsidRDefault="00D47149" w:rsidP="00F55C59">
      <w:pPr>
        <w:numPr>
          <w:ilvl w:val="0"/>
          <w:numId w:val="60"/>
        </w:numPr>
        <w:spacing w:after="240"/>
        <w:rPr>
          <w:szCs w:val="22"/>
          <w:lang w:val="en-IN" w:eastAsia="en-IN"/>
        </w:rPr>
      </w:pPr>
      <w:r w:rsidRPr="00D47149">
        <w:rPr>
          <w:b/>
          <w:bCs/>
          <w:sz w:val="24"/>
          <w:szCs w:val="24"/>
          <w:lang w:val="en-IN" w:eastAsia="en-IN"/>
        </w:rPr>
        <w:t>Viewing Unified or Context Diffs:</w:t>
      </w:r>
      <w:r w:rsidRPr="00D47149">
        <w:rPr>
          <w:sz w:val="24"/>
          <w:szCs w:val="24"/>
          <w:lang w:val="en-IN" w:eastAsia="en-IN"/>
        </w:rPr>
        <w:t xml:space="preserve"> </w:t>
      </w:r>
      <w:r w:rsidRPr="00D47149">
        <w:rPr>
          <w:szCs w:val="22"/>
          <w:lang w:val="en-IN" w:eastAsia="en-IN"/>
        </w:rPr>
        <w:t xml:space="preserve">By default, </w:t>
      </w:r>
      <w:r w:rsidRPr="00D47149">
        <w:rPr>
          <w:rFonts w:ascii="Courier New" w:hAnsi="Courier New" w:cs="Courier New"/>
          <w:sz w:val="18"/>
          <w:szCs w:val="18"/>
          <w:lang w:val="en-IN" w:eastAsia="en-IN"/>
        </w:rPr>
        <w:t>git diff</w:t>
      </w:r>
      <w:r w:rsidRPr="00D47149">
        <w:rPr>
          <w:szCs w:val="22"/>
          <w:lang w:val="en-IN" w:eastAsia="en-IN"/>
        </w:rPr>
        <w:t xml:space="preserve"> displays a unified diff format. You can also view a context diff by using the </w:t>
      </w:r>
      <w:r w:rsidRPr="00D47149">
        <w:rPr>
          <w:rFonts w:ascii="Courier New" w:hAnsi="Courier New" w:cs="Courier New"/>
          <w:sz w:val="18"/>
          <w:szCs w:val="18"/>
          <w:lang w:val="en-IN" w:eastAsia="en-IN"/>
        </w:rPr>
        <w:t>--unified=&lt;n&gt;</w:t>
      </w:r>
      <w:r w:rsidRPr="00D47149">
        <w:rPr>
          <w:szCs w:val="22"/>
          <w:lang w:val="en-IN" w:eastAsia="en-IN"/>
        </w:rPr>
        <w:t xml:space="preserve"> option where </w:t>
      </w:r>
      <w:r w:rsidRPr="00D47149">
        <w:rPr>
          <w:rFonts w:ascii="Courier New" w:hAnsi="Courier New" w:cs="Courier New"/>
          <w:sz w:val="18"/>
          <w:szCs w:val="18"/>
          <w:lang w:val="en-IN" w:eastAsia="en-IN"/>
        </w:rPr>
        <w:t>&lt;n&gt;</w:t>
      </w:r>
      <w:r w:rsidRPr="00D47149">
        <w:rPr>
          <w:szCs w:val="22"/>
          <w:lang w:val="en-IN" w:eastAsia="en-IN"/>
        </w:rPr>
        <w:t xml:space="preserve"> is the number of context lines.</w:t>
      </w:r>
    </w:p>
    <w:p w14:paraId="74EED1E1" w14:textId="77777777" w:rsidR="00D47149" w:rsidRPr="00D47149" w:rsidRDefault="00D47149" w:rsidP="00F55C59">
      <w:pPr>
        <w:numPr>
          <w:ilvl w:val="0"/>
          <w:numId w:val="60"/>
        </w:numPr>
        <w:spacing w:after="240"/>
        <w:rPr>
          <w:sz w:val="24"/>
          <w:szCs w:val="24"/>
          <w:lang w:val="en-IN" w:eastAsia="en-IN"/>
        </w:rPr>
      </w:pPr>
      <w:r w:rsidRPr="00D47149">
        <w:rPr>
          <w:b/>
          <w:bCs/>
          <w:sz w:val="24"/>
          <w:szCs w:val="24"/>
          <w:lang w:val="en-IN" w:eastAsia="en-IN"/>
        </w:rPr>
        <w:t>Other Options:</w:t>
      </w:r>
    </w:p>
    <w:p w14:paraId="08F6A984" w14:textId="77777777" w:rsidR="00D47149" w:rsidRPr="00D47149" w:rsidRDefault="00D47149" w:rsidP="00F55C59">
      <w:pPr>
        <w:numPr>
          <w:ilvl w:val="1"/>
          <w:numId w:val="60"/>
        </w:numPr>
        <w:spacing w:after="240"/>
        <w:rPr>
          <w:szCs w:val="22"/>
          <w:lang w:val="en-IN" w:eastAsia="en-IN"/>
        </w:rPr>
      </w:pPr>
      <w:r w:rsidRPr="00D47149">
        <w:rPr>
          <w:rFonts w:ascii="Courier New" w:hAnsi="Courier New" w:cs="Courier New"/>
          <w:szCs w:val="22"/>
          <w:lang w:val="en-IN" w:eastAsia="en-IN"/>
        </w:rPr>
        <w:t>--</w:t>
      </w:r>
      <w:proofErr w:type="spellStart"/>
      <w:r w:rsidRPr="00D47149">
        <w:rPr>
          <w:rFonts w:ascii="Courier New" w:hAnsi="Courier New" w:cs="Courier New"/>
          <w:szCs w:val="22"/>
          <w:lang w:val="en-IN" w:eastAsia="en-IN"/>
        </w:rPr>
        <w:t>color</w:t>
      </w:r>
      <w:proofErr w:type="spellEnd"/>
      <w:r w:rsidRPr="00D47149">
        <w:rPr>
          <w:szCs w:val="22"/>
          <w:lang w:val="en-IN" w:eastAsia="en-IN"/>
        </w:rPr>
        <w:t xml:space="preserve">: Adds </w:t>
      </w:r>
      <w:proofErr w:type="spellStart"/>
      <w:r w:rsidRPr="00D47149">
        <w:rPr>
          <w:szCs w:val="22"/>
          <w:lang w:val="en-IN" w:eastAsia="en-IN"/>
        </w:rPr>
        <w:t>color</w:t>
      </w:r>
      <w:proofErr w:type="spellEnd"/>
      <w:r w:rsidRPr="00D47149">
        <w:rPr>
          <w:szCs w:val="22"/>
          <w:lang w:val="en-IN" w:eastAsia="en-IN"/>
        </w:rPr>
        <w:t xml:space="preserve"> to the diff output.</w:t>
      </w:r>
    </w:p>
    <w:p w14:paraId="79D1DB55" w14:textId="77777777" w:rsidR="00D47149" w:rsidRPr="00D47149" w:rsidRDefault="00D47149" w:rsidP="00F55C59">
      <w:pPr>
        <w:numPr>
          <w:ilvl w:val="1"/>
          <w:numId w:val="60"/>
        </w:numPr>
        <w:spacing w:after="240"/>
        <w:rPr>
          <w:szCs w:val="22"/>
          <w:lang w:val="en-IN" w:eastAsia="en-IN"/>
        </w:rPr>
      </w:pPr>
      <w:r w:rsidRPr="00D47149">
        <w:rPr>
          <w:rFonts w:ascii="Courier New" w:hAnsi="Courier New" w:cs="Courier New"/>
          <w:szCs w:val="22"/>
          <w:lang w:val="en-IN" w:eastAsia="en-IN"/>
        </w:rPr>
        <w:t>--word-diff</w:t>
      </w:r>
      <w:r w:rsidRPr="00D47149">
        <w:rPr>
          <w:szCs w:val="22"/>
          <w:lang w:val="en-IN" w:eastAsia="en-IN"/>
        </w:rPr>
        <w:t>: Shows only the changed words in lines.</w:t>
      </w:r>
    </w:p>
    <w:p w14:paraId="02D8366E" w14:textId="77777777" w:rsidR="00D47149" w:rsidRPr="00D47149" w:rsidRDefault="00D47149" w:rsidP="00F55C59">
      <w:pPr>
        <w:numPr>
          <w:ilvl w:val="1"/>
          <w:numId w:val="60"/>
        </w:numPr>
        <w:spacing w:after="240"/>
        <w:rPr>
          <w:szCs w:val="22"/>
          <w:lang w:val="en-IN" w:eastAsia="en-IN"/>
        </w:rPr>
      </w:pPr>
      <w:r w:rsidRPr="00D47149">
        <w:rPr>
          <w:rFonts w:ascii="Courier New" w:hAnsi="Courier New" w:cs="Courier New"/>
          <w:szCs w:val="22"/>
          <w:lang w:val="en-IN" w:eastAsia="en-IN"/>
        </w:rPr>
        <w:t>--stat</w:t>
      </w:r>
      <w:r w:rsidRPr="00D47149">
        <w:rPr>
          <w:szCs w:val="22"/>
          <w:lang w:val="en-IN" w:eastAsia="en-IN"/>
        </w:rPr>
        <w:t>: Shows a summary of changes instead of detailed diff.</w:t>
      </w:r>
    </w:p>
    <w:p w14:paraId="1D6F13A3" w14:textId="77777777" w:rsidR="00D47149" w:rsidRDefault="00D47149" w:rsidP="0051499C"/>
    <w:p w14:paraId="447DEC83" w14:textId="2641D1E7" w:rsidR="0051499C" w:rsidRPr="0051499C" w:rsidRDefault="0051499C" w:rsidP="0051499C">
      <w:pPr>
        <w:rPr>
          <w:b/>
          <w:bCs/>
        </w:rPr>
      </w:pPr>
      <w:r w:rsidRPr="0051499C">
        <w:rPr>
          <w:b/>
          <w:bCs/>
        </w:rPr>
        <w:t>EXAMPLE BELOW:</w:t>
      </w:r>
    </w:p>
    <w:p w14:paraId="1D2C7989" w14:textId="3E15918D" w:rsidR="00D47149" w:rsidRDefault="00D47149" w:rsidP="00D47149">
      <w:r w:rsidRPr="00D47149">
        <w:rPr>
          <w:noProof/>
        </w:rPr>
        <w:lastRenderedPageBreak/>
        <w:drawing>
          <wp:inline distT="0" distB="0" distL="0" distR="0" wp14:anchorId="5C7D988D" wp14:editId="6EE39307">
            <wp:extent cx="6401511" cy="8243455"/>
            <wp:effectExtent l="0" t="0" r="0" b="5715"/>
            <wp:docPr id="16986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29792" name=""/>
                    <pic:cNvPicPr/>
                  </pic:nvPicPr>
                  <pic:blipFill>
                    <a:blip r:embed="rId58"/>
                    <a:stretch>
                      <a:fillRect/>
                    </a:stretch>
                  </pic:blipFill>
                  <pic:spPr>
                    <a:xfrm>
                      <a:off x="0" y="0"/>
                      <a:ext cx="6412195" cy="8257213"/>
                    </a:xfrm>
                    <a:prstGeom prst="rect">
                      <a:avLst/>
                    </a:prstGeom>
                  </pic:spPr>
                </pic:pic>
              </a:graphicData>
            </a:graphic>
          </wp:inline>
        </w:drawing>
      </w:r>
    </w:p>
    <w:p w14:paraId="7A4B774B" w14:textId="77777777" w:rsidR="00D47149" w:rsidRDefault="00D47149" w:rsidP="00D47149"/>
    <w:p w14:paraId="3F6153EA" w14:textId="405582F6" w:rsidR="00421973" w:rsidRDefault="00421973" w:rsidP="00421973">
      <w:pPr>
        <w:pStyle w:val="Heading1"/>
        <w:rPr>
          <w:noProof/>
        </w:rPr>
      </w:pPr>
      <w:bookmarkStart w:id="23" w:name="_Toc231227756"/>
      <w:r w:rsidRPr="00421973">
        <w:rPr>
          <w:noProof/>
        </w:rPr>
        <w:lastRenderedPageBreak/>
        <w:t xml:space="preserve">Git </w:t>
      </w:r>
      <w:r>
        <w:rPr>
          <w:noProof/>
        </w:rPr>
        <w:t>UNDO</w:t>
      </w:r>
      <w:r w:rsidRPr="00421973">
        <w:rPr>
          <w:noProof/>
        </w:rPr>
        <w:t xml:space="preserve"> commit changes</w:t>
      </w:r>
      <w:r>
        <w:rPr>
          <w:noProof/>
        </w:rPr>
        <w:t xml:space="preserve"> using git Revert and Reset</w:t>
      </w:r>
      <w:bookmarkEnd w:id="23"/>
    </w:p>
    <w:p w14:paraId="72134FA5" w14:textId="77777777" w:rsidR="00421973" w:rsidRPr="00421973" w:rsidRDefault="00421973" w:rsidP="00421973">
      <w:r w:rsidRPr="00421973">
        <w:t>Removing a commit in Git can be done in several ways, depending on the context and what you aim to achieve. Below are some common methods to remove a commit:</w:t>
      </w:r>
    </w:p>
    <w:p w14:paraId="69E35444" w14:textId="77777777" w:rsidR="00421973" w:rsidRPr="00421973" w:rsidRDefault="00421973" w:rsidP="00421973"/>
    <w:p w14:paraId="5124A120" w14:textId="77777777" w:rsidR="00421973" w:rsidRPr="00421973" w:rsidRDefault="00421973" w:rsidP="00F55C59">
      <w:pPr>
        <w:numPr>
          <w:ilvl w:val="0"/>
          <w:numId w:val="40"/>
        </w:numPr>
        <w:rPr>
          <w:lang w:val="x-none" w:eastAsia="x-none"/>
        </w:rPr>
      </w:pPr>
      <w:r w:rsidRPr="00421973">
        <w:rPr>
          <w:b/>
          <w:bCs/>
          <w:lang w:val="x-none" w:eastAsia="x-none"/>
        </w:rPr>
        <w:t>Using git reset</w:t>
      </w:r>
    </w:p>
    <w:p w14:paraId="05461C19" w14:textId="77777777" w:rsidR="00421973" w:rsidRPr="00421973" w:rsidRDefault="00421973" w:rsidP="00421973"/>
    <w:p w14:paraId="6DB0ABE4" w14:textId="77777777" w:rsidR="00421973" w:rsidRPr="00421973" w:rsidRDefault="00421973" w:rsidP="00421973">
      <w:r w:rsidRPr="00421973">
        <w:t>The git reset command is used to undo changes by moving the HEAD pointer and resetting the staging area. This can be done in two main ways: soft and hard reset.</w:t>
      </w:r>
    </w:p>
    <w:p w14:paraId="2DBF4E9A" w14:textId="77777777" w:rsidR="00421973" w:rsidRPr="00421973" w:rsidRDefault="00421973" w:rsidP="00421973"/>
    <w:p w14:paraId="1F373EB1" w14:textId="77777777" w:rsidR="00421973" w:rsidRPr="00421973" w:rsidRDefault="00421973" w:rsidP="00F55C59">
      <w:pPr>
        <w:pStyle w:val="ListParagraph"/>
        <w:numPr>
          <w:ilvl w:val="0"/>
          <w:numId w:val="51"/>
        </w:numPr>
        <w:rPr>
          <w:b/>
          <w:bCs/>
        </w:rPr>
      </w:pPr>
      <w:r w:rsidRPr="00421973">
        <w:rPr>
          <w:b/>
          <w:bCs/>
        </w:rPr>
        <w:t>Soft Reset</w:t>
      </w:r>
    </w:p>
    <w:p w14:paraId="256CD07D" w14:textId="77777777" w:rsidR="00421973" w:rsidRPr="00421973" w:rsidRDefault="00421973" w:rsidP="00421973">
      <w:r w:rsidRPr="00421973">
        <w:t>A soft reset will move the HEAD to a previous commit but leave your working directory and the staging area intact. This is useful if you want to undo commits but keep your changes.</w:t>
      </w:r>
    </w:p>
    <w:p w14:paraId="5A870A20" w14:textId="77777777" w:rsidR="00421973" w:rsidRPr="00421973" w:rsidRDefault="00421973" w:rsidP="00421973"/>
    <w:p w14:paraId="099C48BE" w14:textId="77777777" w:rsidR="00421973" w:rsidRPr="00421973" w:rsidRDefault="00421973" w:rsidP="00421973">
      <w:r w:rsidRPr="00421973">
        <w:t># Move the HEAD to the specified commit:</w:t>
      </w:r>
    </w:p>
    <w:p w14:paraId="4B9F4FB4" w14:textId="77777777" w:rsidR="00421973" w:rsidRPr="00421973" w:rsidRDefault="00421973" w:rsidP="00421973"/>
    <w:p w14:paraId="39C18C73" w14:textId="77777777" w:rsidR="00421973" w:rsidRPr="00421973" w:rsidRDefault="00421973" w:rsidP="00421973">
      <w:pPr>
        <w:rPr>
          <w:rFonts w:ascii="Courier New" w:hAnsi="Courier New" w:cs="Courier New"/>
          <w:b/>
          <w:bCs/>
        </w:rPr>
      </w:pPr>
      <w:r w:rsidRPr="00421973">
        <w:rPr>
          <w:rFonts w:ascii="Courier New" w:hAnsi="Courier New" w:cs="Courier New"/>
          <w:b/>
          <w:bCs/>
        </w:rPr>
        <w:t>git reset --soft &lt;</w:t>
      </w:r>
      <w:r w:rsidRPr="00421973">
        <w:rPr>
          <w:rFonts w:ascii="Courier New" w:hAnsi="Courier New" w:cs="Courier New"/>
        </w:rPr>
        <w:t>commit-hash</w:t>
      </w:r>
      <w:r w:rsidRPr="00421973">
        <w:rPr>
          <w:rFonts w:ascii="Courier New" w:hAnsi="Courier New" w:cs="Courier New"/>
          <w:b/>
          <w:bCs/>
        </w:rPr>
        <w:t>&gt;</w:t>
      </w:r>
    </w:p>
    <w:p w14:paraId="5135EC5F" w14:textId="77777777" w:rsidR="00421973" w:rsidRPr="00421973" w:rsidRDefault="00421973" w:rsidP="00421973"/>
    <w:p w14:paraId="1CB9D520" w14:textId="77777777" w:rsidR="00421973" w:rsidRPr="00421973" w:rsidRDefault="00421973" w:rsidP="00421973">
      <w:r w:rsidRPr="00421973">
        <w:rPr>
          <w:noProof/>
        </w:rPr>
        <w:drawing>
          <wp:inline distT="0" distB="0" distL="0" distR="0" wp14:anchorId="2671C7EA" wp14:editId="760F2625">
            <wp:extent cx="6858000" cy="2320925"/>
            <wp:effectExtent l="0" t="0" r="0" b="3175"/>
            <wp:docPr id="73635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2355" name=""/>
                    <pic:cNvPicPr/>
                  </pic:nvPicPr>
                  <pic:blipFill>
                    <a:blip r:embed="rId59"/>
                    <a:stretch>
                      <a:fillRect/>
                    </a:stretch>
                  </pic:blipFill>
                  <pic:spPr>
                    <a:xfrm>
                      <a:off x="0" y="0"/>
                      <a:ext cx="6858000" cy="2320925"/>
                    </a:xfrm>
                    <a:prstGeom prst="rect">
                      <a:avLst/>
                    </a:prstGeom>
                  </pic:spPr>
                </pic:pic>
              </a:graphicData>
            </a:graphic>
          </wp:inline>
        </w:drawing>
      </w:r>
    </w:p>
    <w:p w14:paraId="2031F396" w14:textId="77777777" w:rsidR="00421973" w:rsidRPr="00421973" w:rsidRDefault="00421973" w:rsidP="00421973"/>
    <w:p w14:paraId="375A757E" w14:textId="77777777" w:rsidR="00421973" w:rsidRPr="00421973" w:rsidRDefault="00421973" w:rsidP="00F55C59">
      <w:pPr>
        <w:pStyle w:val="ListParagraph"/>
        <w:numPr>
          <w:ilvl w:val="0"/>
          <w:numId w:val="51"/>
        </w:numPr>
        <w:rPr>
          <w:b/>
          <w:bCs/>
        </w:rPr>
      </w:pPr>
      <w:r w:rsidRPr="00421973">
        <w:rPr>
          <w:b/>
          <w:bCs/>
        </w:rPr>
        <w:t>Hard Reset</w:t>
      </w:r>
    </w:p>
    <w:p w14:paraId="245A3EDD" w14:textId="77777777" w:rsidR="00421973" w:rsidRPr="00421973" w:rsidRDefault="00421973" w:rsidP="00421973">
      <w:r w:rsidRPr="00421973">
        <w:t>A hard reset will move the HEAD to a previous commit and discard all changes in the working directory and staging area. This is useful if you want to completely remove changes.</w:t>
      </w:r>
    </w:p>
    <w:p w14:paraId="352A60D4" w14:textId="77777777" w:rsidR="00421973" w:rsidRPr="00421973" w:rsidRDefault="00421973" w:rsidP="00421973"/>
    <w:p w14:paraId="35D175DD" w14:textId="77777777" w:rsidR="00421973" w:rsidRPr="00421973" w:rsidRDefault="00421973" w:rsidP="00421973">
      <w:r w:rsidRPr="00421973">
        <w:t># Move the HEAD to the specified commit and discard changes:</w:t>
      </w:r>
    </w:p>
    <w:p w14:paraId="3FA378C0" w14:textId="77777777" w:rsidR="00421973" w:rsidRPr="00421973" w:rsidRDefault="00421973" w:rsidP="00421973"/>
    <w:p w14:paraId="7D5C32F1" w14:textId="77777777" w:rsidR="00421973" w:rsidRPr="00421973" w:rsidRDefault="00421973" w:rsidP="00421973">
      <w:pPr>
        <w:rPr>
          <w:rFonts w:ascii="Courier New" w:hAnsi="Courier New" w:cs="Courier New"/>
          <w:b/>
          <w:bCs/>
        </w:rPr>
      </w:pPr>
      <w:r w:rsidRPr="00421973">
        <w:rPr>
          <w:rFonts w:ascii="Courier New" w:hAnsi="Courier New" w:cs="Courier New"/>
          <w:b/>
          <w:bCs/>
        </w:rPr>
        <w:t>git reset --hard &lt;</w:t>
      </w:r>
      <w:r w:rsidRPr="00421973">
        <w:rPr>
          <w:rFonts w:ascii="Courier New" w:hAnsi="Courier New" w:cs="Courier New"/>
        </w:rPr>
        <w:t>commit-hash</w:t>
      </w:r>
      <w:r w:rsidRPr="00421973">
        <w:rPr>
          <w:rFonts w:ascii="Courier New" w:hAnsi="Courier New" w:cs="Courier New"/>
          <w:b/>
          <w:bCs/>
        </w:rPr>
        <w:t>&gt;</w:t>
      </w:r>
    </w:p>
    <w:p w14:paraId="551B358B" w14:textId="77777777" w:rsidR="00421973" w:rsidRPr="00421973" w:rsidRDefault="00421973" w:rsidP="00421973"/>
    <w:p w14:paraId="0FE20837" w14:textId="77777777" w:rsidR="00421973" w:rsidRPr="00421973" w:rsidRDefault="00421973" w:rsidP="00421973">
      <w:r w:rsidRPr="00421973">
        <w:rPr>
          <w:noProof/>
        </w:rPr>
        <w:drawing>
          <wp:inline distT="0" distB="0" distL="0" distR="0" wp14:anchorId="3E376299" wp14:editId="6DCE6145">
            <wp:extent cx="6858000" cy="2021205"/>
            <wp:effectExtent l="0" t="0" r="0" b="0"/>
            <wp:docPr id="15055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32583" name=""/>
                    <pic:cNvPicPr/>
                  </pic:nvPicPr>
                  <pic:blipFill>
                    <a:blip r:embed="rId60"/>
                    <a:stretch>
                      <a:fillRect/>
                    </a:stretch>
                  </pic:blipFill>
                  <pic:spPr>
                    <a:xfrm>
                      <a:off x="0" y="0"/>
                      <a:ext cx="6858000" cy="2021205"/>
                    </a:xfrm>
                    <a:prstGeom prst="rect">
                      <a:avLst/>
                    </a:prstGeom>
                  </pic:spPr>
                </pic:pic>
              </a:graphicData>
            </a:graphic>
          </wp:inline>
        </w:drawing>
      </w:r>
    </w:p>
    <w:p w14:paraId="6D61DCFA" w14:textId="77777777" w:rsidR="00421973" w:rsidRDefault="00421973" w:rsidP="00421973"/>
    <w:p w14:paraId="65D59DC8" w14:textId="77777777" w:rsidR="00421973" w:rsidRPr="00421973" w:rsidRDefault="00421973" w:rsidP="00421973"/>
    <w:p w14:paraId="5E674919" w14:textId="77777777" w:rsidR="00421973" w:rsidRPr="00421973" w:rsidRDefault="00421973" w:rsidP="00F55C59">
      <w:pPr>
        <w:numPr>
          <w:ilvl w:val="0"/>
          <w:numId w:val="39"/>
        </w:numPr>
        <w:ind w:left="360"/>
        <w:rPr>
          <w:lang w:val="x-none" w:eastAsia="x-none"/>
        </w:rPr>
      </w:pPr>
      <w:r w:rsidRPr="00421973">
        <w:rPr>
          <w:b/>
          <w:bCs/>
          <w:lang w:val="x-none" w:eastAsia="x-none"/>
        </w:rPr>
        <w:lastRenderedPageBreak/>
        <w:t>Using git revert</w:t>
      </w:r>
    </w:p>
    <w:p w14:paraId="3B6C1BAC" w14:textId="77777777" w:rsidR="00421973" w:rsidRPr="00421973" w:rsidRDefault="00421973" w:rsidP="00421973"/>
    <w:p w14:paraId="3D6E7C49" w14:textId="77777777" w:rsidR="00421973" w:rsidRPr="00421973" w:rsidRDefault="00421973" w:rsidP="00421973">
      <w:r w:rsidRPr="00421973">
        <w:t>The git revert command creates a new commit that undoes the changes from a specified commit. This is useful for undoing changes without rewriting history.</w:t>
      </w:r>
    </w:p>
    <w:p w14:paraId="52A2DE73" w14:textId="77777777" w:rsidR="00421973" w:rsidRDefault="00421973" w:rsidP="00421973"/>
    <w:p w14:paraId="4CCF6FE8" w14:textId="3695A309" w:rsidR="001C62B7" w:rsidRDefault="001C62B7" w:rsidP="00421973">
      <w:pPr>
        <w:rPr>
          <w:b/>
          <w:bCs/>
          <w:color w:val="000000" w:themeColor="text1"/>
        </w:rPr>
      </w:pPr>
      <w:r w:rsidRPr="001C62B7">
        <w:rPr>
          <w:b/>
          <w:bCs/>
          <w:color w:val="FF0000"/>
        </w:rPr>
        <w:t xml:space="preserve">!!!  </w:t>
      </w:r>
      <w:proofErr w:type="gramStart"/>
      <w:r w:rsidR="000D2F50" w:rsidRPr="001C62B7">
        <w:rPr>
          <w:b/>
          <w:bCs/>
          <w:color w:val="FF0000"/>
        </w:rPr>
        <w:t>IMPORTANT !!!</w:t>
      </w:r>
      <w:proofErr w:type="gramEnd"/>
      <w:r>
        <w:rPr>
          <w:b/>
          <w:bCs/>
          <w:color w:val="FF0000"/>
        </w:rPr>
        <w:t xml:space="preserve">  </w:t>
      </w:r>
      <w:r>
        <w:rPr>
          <w:b/>
          <w:bCs/>
          <w:color w:val="000000" w:themeColor="text1"/>
        </w:rPr>
        <w:t xml:space="preserve">GIT REVERT COMMAND will throw </w:t>
      </w:r>
      <w:r w:rsidRPr="001C62B7">
        <w:rPr>
          <w:rFonts w:ascii="Cascadia Code" w:hAnsi="Cascadia Code" w:cs="Cascadia Code"/>
          <w:b/>
          <w:bCs/>
          <w:color w:val="FF0000"/>
        </w:rPr>
        <w:t>CONFLICT ERROR</w:t>
      </w:r>
      <w:r w:rsidRPr="001C62B7">
        <w:rPr>
          <w:b/>
          <w:bCs/>
          <w:color w:val="FF0000"/>
        </w:rPr>
        <w:t xml:space="preserve"> </w:t>
      </w:r>
      <w:r>
        <w:rPr>
          <w:b/>
          <w:bCs/>
          <w:color w:val="000000" w:themeColor="text1"/>
        </w:rPr>
        <w:t xml:space="preserve">if you do add and commit multiple times on same file. </w:t>
      </w:r>
    </w:p>
    <w:p w14:paraId="20B999BB" w14:textId="77777777" w:rsidR="001C62B7" w:rsidRDefault="001C62B7" w:rsidP="00421973">
      <w:pPr>
        <w:rPr>
          <w:b/>
          <w:bCs/>
          <w:color w:val="000000" w:themeColor="text1"/>
        </w:rPr>
      </w:pPr>
    </w:p>
    <w:p w14:paraId="11C0F2B1" w14:textId="543E0D7B" w:rsidR="001C62B7" w:rsidRDefault="001C62B7" w:rsidP="00421973">
      <w:pPr>
        <w:rPr>
          <w:b/>
          <w:bCs/>
          <w:color w:val="000000" w:themeColor="text1"/>
        </w:rPr>
      </w:pPr>
      <w:r>
        <w:rPr>
          <w:b/>
          <w:bCs/>
          <w:color w:val="000000" w:themeColor="text1"/>
        </w:rPr>
        <w:t xml:space="preserve">So, either you </w:t>
      </w:r>
      <w:r w:rsidRPr="001C62B7">
        <w:rPr>
          <w:b/>
          <w:bCs/>
          <w:color w:val="000000" w:themeColor="text1"/>
        </w:rPr>
        <w:t xml:space="preserve">Update </w:t>
      </w:r>
      <w:r>
        <w:rPr>
          <w:b/>
          <w:bCs/>
          <w:color w:val="000000" w:themeColor="text1"/>
        </w:rPr>
        <w:t xml:space="preserve">your file and save it in another filename every time </w:t>
      </w:r>
      <w:r w:rsidR="00BC559C">
        <w:rPr>
          <w:b/>
          <w:bCs/>
          <w:color w:val="000000" w:themeColor="text1"/>
        </w:rPr>
        <w:t>for each commit</w:t>
      </w:r>
      <w:r>
        <w:rPr>
          <w:b/>
          <w:bCs/>
          <w:color w:val="000000" w:themeColor="text1"/>
        </w:rPr>
        <w:t xml:space="preserve"> so that during revert command it will remove that particular commit id file.</w:t>
      </w:r>
    </w:p>
    <w:p w14:paraId="3D86C0C5" w14:textId="77777777" w:rsidR="001C62B7" w:rsidRDefault="001C62B7" w:rsidP="00421973">
      <w:pPr>
        <w:rPr>
          <w:b/>
          <w:bCs/>
          <w:color w:val="000000" w:themeColor="text1"/>
        </w:rPr>
      </w:pPr>
    </w:p>
    <w:p w14:paraId="64C96FC5" w14:textId="322B2DBF" w:rsidR="001C62B7" w:rsidRDefault="001C62B7" w:rsidP="00421973">
      <w:pPr>
        <w:rPr>
          <w:b/>
          <w:bCs/>
          <w:color w:val="000000" w:themeColor="text1"/>
        </w:rPr>
      </w:pPr>
      <w:r>
        <w:rPr>
          <w:b/>
          <w:bCs/>
          <w:color w:val="000000" w:themeColor="text1"/>
        </w:rPr>
        <w:t xml:space="preserve">OR </w:t>
      </w:r>
    </w:p>
    <w:p w14:paraId="18B7562D" w14:textId="77777777" w:rsidR="001C62B7" w:rsidRDefault="001C62B7" w:rsidP="00421973">
      <w:pPr>
        <w:rPr>
          <w:b/>
          <w:bCs/>
          <w:color w:val="000000" w:themeColor="text1"/>
        </w:rPr>
      </w:pPr>
    </w:p>
    <w:p w14:paraId="3FDD8A0D" w14:textId="111CBF4D" w:rsidR="001C62B7" w:rsidRPr="001C62B7" w:rsidRDefault="001C62B7" w:rsidP="00421973">
      <w:pPr>
        <w:rPr>
          <w:b/>
          <w:bCs/>
          <w:color w:val="000000" w:themeColor="text1"/>
        </w:rPr>
      </w:pPr>
      <w:r>
        <w:rPr>
          <w:b/>
          <w:bCs/>
          <w:color w:val="000000" w:themeColor="text1"/>
        </w:rPr>
        <w:t xml:space="preserve">Use this command when user commits multiple files in every commit and there if user get any wrong commit, user can revert that commit </w:t>
      </w:r>
      <w:proofErr w:type="gramStart"/>
      <w:r>
        <w:rPr>
          <w:b/>
          <w:bCs/>
          <w:color w:val="000000" w:themeColor="text1"/>
        </w:rPr>
        <w:t>id.</w:t>
      </w:r>
      <w:r w:rsidR="00BC559C">
        <w:rPr>
          <w:b/>
          <w:bCs/>
          <w:color w:val="000000" w:themeColor="text1"/>
        </w:rPr>
        <w:t xml:space="preserve"> </w:t>
      </w:r>
      <w:r w:rsidR="00BC559C" w:rsidRPr="00BC559C">
        <w:rPr>
          <w:b/>
          <w:bCs/>
          <w:color w:val="FF0000"/>
        </w:rPr>
        <w:t xml:space="preserve">  </w:t>
      </w:r>
      <w:proofErr w:type="gramEnd"/>
      <w:r w:rsidR="00BC559C" w:rsidRPr="00BC559C">
        <w:rPr>
          <w:b/>
          <w:bCs/>
          <w:color w:val="FF0000"/>
        </w:rPr>
        <w:t>!!!!!</w:t>
      </w:r>
    </w:p>
    <w:p w14:paraId="5288F996" w14:textId="77777777" w:rsidR="001C62B7" w:rsidRPr="00421973" w:rsidRDefault="001C62B7" w:rsidP="00421973"/>
    <w:p w14:paraId="4D3CCB20" w14:textId="77777777" w:rsidR="00421973" w:rsidRPr="00421973" w:rsidRDefault="00421973" w:rsidP="00421973">
      <w:r w:rsidRPr="00421973">
        <w:t># Revert the specified commit:</w:t>
      </w:r>
    </w:p>
    <w:p w14:paraId="3049734D" w14:textId="77777777" w:rsidR="00421973" w:rsidRPr="00421973" w:rsidRDefault="00421973" w:rsidP="00421973"/>
    <w:p w14:paraId="31708112" w14:textId="77777777" w:rsidR="00351A05" w:rsidRDefault="00421973" w:rsidP="00421973">
      <w:pPr>
        <w:rPr>
          <w:rFonts w:ascii="Courier New" w:hAnsi="Courier New" w:cs="Courier New"/>
          <w:b/>
          <w:bCs/>
        </w:rPr>
      </w:pPr>
      <w:r w:rsidRPr="00421973">
        <w:rPr>
          <w:rFonts w:ascii="Courier New" w:hAnsi="Courier New" w:cs="Courier New"/>
          <w:b/>
          <w:bCs/>
        </w:rPr>
        <w:t>git revert &lt;</w:t>
      </w:r>
      <w:r w:rsidRPr="00421973">
        <w:rPr>
          <w:rFonts w:ascii="Courier New" w:hAnsi="Courier New" w:cs="Courier New"/>
        </w:rPr>
        <w:t>commit-hash</w:t>
      </w:r>
      <w:r w:rsidRPr="00421973">
        <w:rPr>
          <w:rFonts w:ascii="Courier New" w:hAnsi="Courier New" w:cs="Courier New"/>
          <w:b/>
          <w:bCs/>
        </w:rPr>
        <w:t>&gt;</w:t>
      </w:r>
    </w:p>
    <w:p w14:paraId="54B7F30E" w14:textId="77777777" w:rsidR="00BC559C" w:rsidRDefault="00BC559C" w:rsidP="00421973">
      <w:pPr>
        <w:rPr>
          <w:rFonts w:ascii="Courier New" w:hAnsi="Courier New" w:cs="Courier New"/>
          <w:b/>
          <w:bCs/>
        </w:rPr>
      </w:pPr>
    </w:p>
    <w:p w14:paraId="460BDA08" w14:textId="3B79B70F" w:rsidR="00BC559C" w:rsidRDefault="00F26ABA" w:rsidP="00421973">
      <w:pPr>
        <w:rPr>
          <w:rFonts w:ascii="Courier New" w:hAnsi="Courier New" w:cs="Courier New"/>
          <w:b/>
          <w:bCs/>
        </w:rPr>
      </w:pPr>
      <w:r w:rsidRPr="00F26ABA">
        <w:rPr>
          <w:rFonts w:ascii="Courier New" w:hAnsi="Courier New" w:cs="Courier New"/>
          <w:b/>
          <w:bCs/>
          <w:noProof/>
        </w:rPr>
        <w:drawing>
          <wp:inline distT="0" distB="0" distL="0" distR="0" wp14:anchorId="47709D34" wp14:editId="71EB4205">
            <wp:extent cx="6858000" cy="4033520"/>
            <wp:effectExtent l="0" t="0" r="0" b="5080"/>
            <wp:docPr id="137231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6735" name=""/>
                    <pic:cNvPicPr/>
                  </pic:nvPicPr>
                  <pic:blipFill>
                    <a:blip r:embed="rId61"/>
                    <a:stretch>
                      <a:fillRect/>
                    </a:stretch>
                  </pic:blipFill>
                  <pic:spPr>
                    <a:xfrm>
                      <a:off x="0" y="0"/>
                      <a:ext cx="6858000" cy="4033520"/>
                    </a:xfrm>
                    <a:prstGeom prst="rect">
                      <a:avLst/>
                    </a:prstGeom>
                  </pic:spPr>
                </pic:pic>
              </a:graphicData>
            </a:graphic>
          </wp:inline>
        </w:drawing>
      </w:r>
    </w:p>
    <w:p w14:paraId="47622C4E" w14:textId="77777777" w:rsidR="00BC559C" w:rsidRPr="00351A05" w:rsidRDefault="00BC559C" w:rsidP="00421973"/>
    <w:p w14:paraId="6F934C74" w14:textId="0706FD6B" w:rsidR="00351A05" w:rsidRDefault="00F26ABA" w:rsidP="00421973">
      <w:r w:rsidRPr="00351A05">
        <w:t>Let’s</w:t>
      </w:r>
      <w:r w:rsidR="00351A05">
        <w:t xml:space="preserve"> </w:t>
      </w:r>
      <w:r>
        <w:t>take</w:t>
      </w:r>
      <w:r w:rsidR="00351A05">
        <w:t xml:space="preserve"> </w:t>
      </w:r>
      <w:r>
        <w:t>the case in the</w:t>
      </w:r>
      <w:r w:rsidR="00351A05">
        <w:t xml:space="preserve"> above</w:t>
      </w:r>
      <w:r>
        <w:t xml:space="preserve"> </w:t>
      </w:r>
      <w:r w:rsidR="008A11A2">
        <w:t>screenshot,</w:t>
      </w:r>
      <w:r>
        <w:t xml:space="preserve"> </w:t>
      </w:r>
      <w:r w:rsidR="00351A05">
        <w:t xml:space="preserve">4 commits </w:t>
      </w:r>
      <w:proofErr w:type="gramStart"/>
      <w:r w:rsidR="00351A05">
        <w:t>has</w:t>
      </w:r>
      <w:proofErr w:type="gramEnd"/>
      <w:r w:rsidR="00351A05">
        <w:t xml:space="preserve"> been done.</w:t>
      </w:r>
    </w:p>
    <w:p w14:paraId="0844D407" w14:textId="77777777" w:rsidR="00F26ABA" w:rsidRDefault="00F26ABA" w:rsidP="00421973"/>
    <w:p w14:paraId="1ACFBBAE" w14:textId="194E8A3E" w:rsidR="00F26ABA" w:rsidRDefault="00F26ABA" w:rsidP="00421973">
      <w:pPr>
        <w:rPr>
          <w:b/>
          <w:bCs/>
          <w:i/>
          <w:iCs/>
        </w:rPr>
      </w:pPr>
      <w:r>
        <w:t xml:space="preserve">There are 4 files: </w:t>
      </w:r>
      <w:r>
        <w:tab/>
      </w:r>
      <w:r w:rsidRPr="00F26ABA">
        <w:rPr>
          <w:b/>
          <w:bCs/>
          <w:i/>
          <w:iCs/>
        </w:rPr>
        <w:t xml:space="preserve">abc.txt, </w:t>
      </w:r>
    </w:p>
    <w:p w14:paraId="0D391BDD" w14:textId="77777777" w:rsidR="00F26ABA" w:rsidRDefault="00F26ABA" w:rsidP="00F26ABA">
      <w:pPr>
        <w:ind w:left="1440" w:firstLine="720"/>
        <w:rPr>
          <w:b/>
          <w:bCs/>
          <w:i/>
          <w:iCs/>
        </w:rPr>
      </w:pPr>
      <w:r w:rsidRPr="00F26ABA">
        <w:rPr>
          <w:b/>
          <w:bCs/>
          <w:i/>
          <w:iCs/>
        </w:rPr>
        <w:t xml:space="preserve">def.txt, </w:t>
      </w:r>
    </w:p>
    <w:p w14:paraId="000F250F" w14:textId="77777777" w:rsidR="00F26ABA" w:rsidRDefault="00F26ABA" w:rsidP="00F26ABA">
      <w:pPr>
        <w:ind w:left="1440" w:firstLine="720"/>
        <w:rPr>
          <w:b/>
          <w:bCs/>
          <w:i/>
          <w:iCs/>
        </w:rPr>
      </w:pPr>
      <w:r w:rsidRPr="00F26ABA">
        <w:rPr>
          <w:b/>
          <w:bCs/>
          <w:i/>
          <w:iCs/>
        </w:rPr>
        <w:t>ghi.txt,</w:t>
      </w:r>
    </w:p>
    <w:p w14:paraId="74516307" w14:textId="4660865B" w:rsidR="00F26ABA" w:rsidRDefault="00F26ABA" w:rsidP="00F26ABA">
      <w:pPr>
        <w:ind w:left="1440" w:firstLine="720"/>
      </w:pPr>
      <w:r w:rsidRPr="00F26ABA">
        <w:rPr>
          <w:b/>
          <w:bCs/>
          <w:i/>
          <w:iCs/>
        </w:rPr>
        <w:t>jkl.txt</w:t>
      </w:r>
    </w:p>
    <w:p w14:paraId="220E6223" w14:textId="77777777" w:rsidR="00F26ABA" w:rsidRDefault="00F26ABA" w:rsidP="00421973"/>
    <w:p w14:paraId="18A37433" w14:textId="03EFD015" w:rsidR="00351A05" w:rsidRDefault="00F26ABA" w:rsidP="00421973">
      <w:r>
        <w:t>Each file has been committed in each commit.</w:t>
      </w:r>
    </w:p>
    <w:p w14:paraId="4C5509EC" w14:textId="77777777" w:rsidR="00F26ABA" w:rsidRDefault="00F26ABA" w:rsidP="00421973"/>
    <w:p w14:paraId="43A11C14" w14:textId="143AF637" w:rsidR="00421973" w:rsidRDefault="00351A05" w:rsidP="00421973">
      <w:r>
        <w:t xml:space="preserve">Out of 4 </w:t>
      </w:r>
      <w:r w:rsidR="00F26ABA">
        <w:t>commits, 3</w:t>
      </w:r>
      <w:r w:rsidRPr="00351A05">
        <w:rPr>
          <w:b/>
          <w:bCs/>
          <w:vertAlign w:val="superscript"/>
        </w:rPr>
        <w:t>RD</w:t>
      </w:r>
      <w:r w:rsidRPr="00351A05">
        <w:rPr>
          <w:b/>
          <w:bCs/>
        </w:rPr>
        <w:t xml:space="preserve"> </w:t>
      </w:r>
      <w:r w:rsidR="00F26ABA" w:rsidRPr="00351A05">
        <w:rPr>
          <w:b/>
          <w:bCs/>
        </w:rPr>
        <w:t>Commit</w:t>
      </w:r>
      <w:r w:rsidR="00F26ABA">
        <w:rPr>
          <w:b/>
          <w:bCs/>
        </w:rPr>
        <w:t xml:space="preserve"> </w:t>
      </w:r>
      <w:r w:rsidR="00F26ABA">
        <w:t>is</w:t>
      </w:r>
      <w:r>
        <w:t xml:space="preserve"> not good </w:t>
      </w:r>
      <w:r w:rsidR="00F26ABA">
        <w:t>file</w:t>
      </w:r>
      <w:r>
        <w:t xml:space="preserve"> or incorrect </w:t>
      </w:r>
      <w:r w:rsidR="00F26ABA">
        <w:t>file.</w:t>
      </w:r>
    </w:p>
    <w:p w14:paraId="04FF27B5" w14:textId="77777777" w:rsidR="00351A05" w:rsidRDefault="00351A05" w:rsidP="00421973"/>
    <w:p w14:paraId="49B1D011" w14:textId="0B99F570" w:rsidR="00351A05" w:rsidRDefault="00351A05" w:rsidP="00421973">
      <w:r>
        <w:t xml:space="preserve">So. if user want to remove </w:t>
      </w:r>
      <w:r w:rsidRPr="00F26ABA">
        <w:rPr>
          <w:b/>
          <w:bCs/>
        </w:rPr>
        <w:t>3rd commit</w:t>
      </w:r>
      <w:r>
        <w:t>, without affecting other commits, then use below command:</w:t>
      </w:r>
    </w:p>
    <w:p w14:paraId="6113526E" w14:textId="77777777" w:rsidR="00351A05" w:rsidRDefault="00351A05" w:rsidP="00421973"/>
    <w:p w14:paraId="52682D33" w14:textId="77777777" w:rsidR="00351A05" w:rsidRDefault="00351A05" w:rsidP="00351A05">
      <w:pPr>
        <w:rPr>
          <w:rFonts w:ascii="Courier New" w:hAnsi="Courier New" w:cs="Courier New"/>
          <w:b/>
          <w:bCs/>
        </w:rPr>
      </w:pPr>
      <w:r w:rsidRPr="00421973">
        <w:rPr>
          <w:rFonts w:ascii="Courier New" w:hAnsi="Courier New" w:cs="Courier New"/>
          <w:b/>
          <w:bCs/>
        </w:rPr>
        <w:t>git revert &lt;</w:t>
      </w:r>
      <w:r w:rsidRPr="00421973">
        <w:rPr>
          <w:rFonts w:ascii="Courier New" w:hAnsi="Courier New" w:cs="Courier New"/>
        </w:rPr>
        <w:t>commit-hash</w:t>
      </w:r>
      <w:r w:rsidRPr="00421973">
        <w:rPr>
          <w:rFonts w:ascii="Courier New" w:hAnsi="Courier New" w:cs="Courier New"/>
          <w:b/>
          <w:bCs/>
        </w:rPr>
        <w:t>&gt;</w:t>
      </w:r>
    </w:p>
    <w:p w14:paraId="7D3D1E11" w14:textId="77777777" w:rsidR="00351A05" w:rsidRDefault="00351A05" w:rsidP="00421973"/>
    <w:p w14:paraId="1DDF31CB" w14:textId="77777777" w:rsidR="00F26ABA" w:rsidRPr="00F26ABA" w:rsidRDefault="00F26ABA" w:rsidP="00F26ABA">
      <w:pPr>
        <w:rPr>
          <w:rFonts w:ascii="Courier New" w:hAnsi="Courier New" w:cs="Courier New"/>
          <w:b/>
          <w:bCs/>
          <w:sz w:val="18"/>
          <w:szCs w:val="16"/>
        </w:rPr>
      </w:pPr>
      <w:proofErr w:type="spellStart"/>
      <w:r w:rsidRPr="00F26ABA">
        <w:rPr>
          <w:rFonts w:ascii="Courier New" w:hAnsi="Courier New" w:cs="Courier New"/>
          <w:sz w:val="18"/>
          <w:szCs w:val="16"/>
        </w:rPr>
        <w:t>chetan@Chaitanya-</w:t>
      </w:r>
      <w:proofErr w:type="gramStart"/>
      <w:r w:rsidRPr="00F26ABA">
        <w:rPr>
          <w:rFonts w:ascii="Courier New" w:hAnsi="Courier New" w:cs="Courier New"/>
          <w:sz w:val="18"/>
          <w:szCs w:val="16"/>
        </w:rPr>
        <w:t>Raj</w:t>
      </w:r>
      <w:proofErr w:type="spellEnd"/>
      <w:r w:rsidRPr="00F26ABA">
        <w:rPr>
          <w:rFonts w:ascii="Courier New" w:hAnsi="Courier New" w:cs="Courier New"/>
          <w:sz w:val="18"/>
          <w:szCs w:val="16"/>
        </w:rPr>
        <w:t>:~</w:t>
      </w:r>
      <w:proofErr w:type="gramEnd"/>
      <w:r w:rsidRPr="00F26ABA">
        <w:rPr>
          <w:rFonts w:ascii="Courier New" w:hAnsi="Courier New" w:cs="Courier New"/>
          <w:sz w:val="18"/>
          <w:szCs w:val="16"/>
        </w:rPr>
        <w:t>/</w:t>
      </w:r>
      <w:proofErr w:type="spellStart"/>
      <w:r w:rsidRPr="00F26ABA">
        <w:rPr>
          <w:rFonts w:ascii="Courier New" w:hAnsi="Courier New" w:cs="Courier New"/>
          <w:sz w:val="18"/>
          <w:szCs w:val="16"/>
        </w:rPr>
        <w:t>agithub</w:t>
      </w:r>
      <w:proofErr w:type="spellEnd"/>
      <w:r w:rsidRPr="00F26ABA">
        <w:rPr>
          <w:rFonts w:ascii="Courier New" w:hAnsi="Courier New" w:cs="Courier New"/>
          <w:sz w:val="18"/>
          <w:szCs w:val="16"/>
        </w:rPr>
        <w:t>/</w:t>
      </w:r>
      <w:proofErr w:type="spellStart"/>
      <w:r w:rsidRPr="00F26ABA">
        <w:rPr>
          <w:rFonts w:ascii="Courier New" w:hAnsi="Courier New" w:cs="Courier New"/>
          <w:sz w:val="18"/>
          <w:szCs w:val="16"/>
        </w:rPr>
        <w:t>newtest</w:t>
      </w:r>
      <w:proofErr w:type="spellEnd"/>
      <w:r w:rsidRPr="00F26ABA">
        <w:rPr>
          <w:rFonts w:ascii="Courier New" w:hAnsi="Courier New" w:cs="Courier New"/>
          <w:sz w:val="18"/>
          <w:szCs w:val="16"/>
        </w:rPr>
        <w:t xml:space="preserve">$ </w:t>
      </w:r>
      <w:r w:rsidRPr="00F26ABA">
        <w:rPr>
          <w:rFonts w:ascii="Courier New" w:hAnsi="Courier New" w:cs="Courier New"/>
          <w:b/>
          <w:bCs/>
          <w:sz w:val="18"/>
          <w:szCs w:val="16"/>
        </w:rPr>
        <w:t>git log --</w:t>
      </w:r>
      <w:proofErr w:type="spellStart"/>
      <w:r w:rsidRPr="00F26ABA">
        <w:rPr>
          <w:rFonts w:ascii="Courier New" w:hAnsi="Courier New" w:cs="Courier New"/>
          <w:b/>
          <w:bCs/>
          <w:sz w:val="18"/>
          <w:szCs w:val="16"/>
        </w:rPr>
        <w:t>oneline</w:t>
      </w:r>
      <w:proofErr w:type="spellEnd"/>
    </w:p>
    <w:p w14:paraId="16860686" w14:textId="77777777" w:rsidR="00F26ABA" w:rsidRPr="00F26ABA" w:rsidRDefault="00F26ABA" w:rsidP="00F26ABA">
      <w:pPr>
        <w:rPr>
          <w:rFonts w:ascii="Courier New" w:hAnsi="Courier New" w:cs="Courier New"/>
          <w:sz w:val="18"/>
          <w:szCs w:val="16"/>
        </w:rPr>
      </w:pPr>
      <w:r w:rsidRPr="00F26ABA">
        <w:rPr>
          <w:rFonts w:ascii="Courier New" w:hAnsi="Courier New" w:cs="Courier New"/>
          <w:sz w:val="18"/>
          <w:szCs w:val="16"/>
        </w:rPr>
        <w:t>0362cff (HEAD -&gt; master) this is last good update</w:t>
      </w:r>
    </w:p>
    <w:p w14:paraId="2EB50AFD" w14:textId="77777777" w:rsidR="00F26ABA" w:rsidRPr="00F26ABA" w:rsidRDefault="00F26ABA" w:rsidP="00F26ABA">
      <w:pPr>
        <w:rPr>
          <w:rFonts w:ascii="Courier New" w:hAnsi="Courier New" w:cs="Courier New"/>
          <w:b/>
          <w:bCs/>
          <w:sz w:val="18"/>
          <w:szCs w:val="16"/>
        </w:rPr>
      </w:pPr>
      <w:r w:rsidRPr="00F26ABA">
        <w:rPr>
          <w:rFonts w:ascii="Courier New" w:hAnsi="Courier New" w:cs="Courier New"/>
          <w:b/>
          <w:bCs/>
          <w:sz w:val="18"/>
          <w:szCs w:val="16"/>
          <w:highlight w:val="yellow"/>
        </w:rPr>
        <w:t>67cc6f3 this is bad update</w:t>
      </w:r>
    </w:p>
    <w:p w14:paraId="72734A3F" w14:textId="77777777" w:rsidR="00F26ABA" w:rsidRPr="00F26ABA" w:rsidRDefault="00F26ABA" w:rsidP="00F26ABA">
      <w:pPr>
        <w:rPr>
          <w:rFonts w:ascii="Courier New" w:hAnsi="Courier New" w:cs="Courier New"/>
          <w:sz w:val="18"/>
          <w:szCs w:val="16"/>
        </w:rPr>
      </w:pPr>
      <w:r w:rsidRPr="00F26ABA">
        <w:rPr>
          <w:rFonts w:ascii="Courier New" w:hAnsi="Courier New" w:cs="Courier New"/>
          <w:sz w:val="18"/>
          <w:szCs w:val="16"/>
        </w:rPr>
        <w:t>1873a72 this is second update</w:t>
      </w:r>
    </w:p>
    <w:p w14:paraId="4BF457E2" w14:textId="77777777" w:rsidR="00F26ABA" w:rsidRPr="00F26ABA" w:rsidRDefault="00F26ABA" w:rsidP="00F26ABA">
      <w:pPr>
        <w:rPr>
          <w:rFonts w:ascii="Courier New" w:hAnsi="Courier New" w:cs="Courier New"/>
          <w:sz w:val="18"/>
          <w:szCs w:val="16"/>
        </w:rPr>
      </w:pPr>
      <w:r w:rsidRPr="00F26ABA">
        <w:rPr>
          <w:rFonts w:ascii="Courier New" w:hAnsi="Courier New" w:cs="Courier New"/>
          <w:sz w:val="18"/>
          <w:szCs w:val="16"/>
        </w:rPr>
        <w:t>cadff5c this is 1ST update</w:t>
      </w:r>
    </w:p>
    <w:p w14:paraId="2D53C2B1" w14:textId="77777777" w:rsidR="00F26ABA" w:rsidRPr="00F26ABA" w:rsidRDefault="00F26ABA" w:rsidP="00F26ABA">
      <w:pPr>
        <w:rPr>
          <w:rFonts w:ascii="Courier New" w:hAnsi="Courier New" w:cs="Courier New"/>
          <w:b/>
          <w:bCs/>
          <w:sz w:val="18"/>
          <w:szCs w:val="16"/>
        </w:rPr>
      </w:pPr>
      <w:proofErr w:type="spellStart"/>
      <w:r w:rsidRPr="00F26ABA">
        <w:rPr>
          <w:rFonts w:ascii="Courier New" w:hAnsi="Courier New" w:cs="Courier New"/>
          <w:sz w:val="18"/>
          <w:szCs w:val="16"/>
        </w:rPr>
        <w:t>chetan@Chaitanya-</w:t>
      </w:r>
      <w:proofErr w:type="gramStart"/>
      <w:r w:rsidRPr="00F26ABA">
        <w:rPr>
          <w:rFonts w:ascii="Courier New" w:hAnsi="Courier New" w:cs="Courier New"/>
          <w:sz w:val="18"/>
          <w:szCs w:val="16"/>
        </w:rPr>
        <w:t>Raj</w:t>
      </w:r>
      <w:proofErr w:type="spellEnd"/>
      <w:r w:rsidRPr="00F26ABA">
        <w:rPr>
          <w:rFonts w:ascii="Courier New" w:hAnsi="Courier New" w:cs="Courier New"/>
          <w:sz w:val="18"/>
          <w:szCs w:val="16"/>
        </w:rPr>
        <w:t>:~</w:t>
      </w:r>
      <w:proofErr w:type="gramEnd"/>
      <w:r w:rsidRPr="00F26ABA">
        <w:rPr>
          <w:rFonts w:ascii="Courier New" w:hAnsi="Courier New" w:cs="Courier New"/>
          <w:sz w:val="18"/>
          <w:szCs w:val="16"/>
        </w:rPr>
        <w:t>/</w:t>
      </w:r>
      <w:proofErr w:type="spellStart"/>
      <w:r w:rsidRPr="00F26ABA">
        <w:rPr>
          <w:rFonts w:ascii="Courier New" w:hAnsi="Courier New" w:cs="Courier New"/>
          <w:sz w:val="18"/>
          <w:szCs w:val="16"/>
        </w:rPr>
        <w:t>agithub</w:t>
      </w:r>
      <w:proofErr w:type="spellEnd"/>
      <w:r w:rsidRPr="00F26ABA">
        <w:rPr>
          <w:rFonts w:ascii="Courier New" w:hAnsi="Courier New" w:cs="Courier New"/>
          <w:sz w:val="18"/>
          <w:szCs w:val="16"/>
        </w:rPr>
        <w:t>/</w:t>
      </w:r>
      <w:proofErr w:type="spellStart"/>
      <w:r w:rsidRPr="00F26ABA">
        <w:rPr>
          <w:rFonts w:ascii="Courier New" w:hAnsi="Courier New" w:cs="Courier New"/>
          <w:sz w:val="18"/>
          <w:szCs w:val="16"/>
        </w:rPr>
        <w:t>newtest</w:t>
      </w:r>
      <w:proofErr w:type="spellEnd"/>
      <w:r w:rsidRPr="00F26ABA">
        <w:rPr>
          <w:rFonts w:ascii="Courier New" w:hAnsi="Courier New" w:cs="Courier New"/>
          <w:sz w:val="18"/>
          <w:szCs w:val="16"/>
        </w:rPr>
        <w:t xml:space="preserve">$ </w:t>
      </w:r>
      <w:r w:rsidRPr="00F26ABA">
        <w:rPr>
          <w:rFonts w:ascii="Courier New" w:hAnsi="Courier New" w:cs="Courier New"/>
          <w:b/>
          <w:bCs/>
          <w:sz w:val="18"/>
          <w:szCs w:val="16"/>
        </w:rPr>
        <w:t>git revert 67cc6f3</w:t>
      </w:r>
    </w:p>
    <w:p w14:paraId="0160C145" w14:textId="77777777" w:rsidR="00F26ABA" w:rsidRPr="00F26ABA" w:rsidRDefault="00F26ABA" w:rsidP="00F26ABA">
      <w:pPr>
        <w:rPr>
          <w:rFonts w:ascii="Courier New" w:hAnsi="Courier New" w:cs="Courier New"/>
          <w:sz w:val="18"/>
          <w:szCs w:val="16"/>
        </w:rPr>
      </w:pPr>
      <w:r w:rsidRPr="00F26ABA">
        <w:rPr>
          <w:rFonts w:ascii="Courier New" w:hAnsi="Courier New" w:cs="Courier New"/>
          <w:sz w:val="18"/>
          <w:szCs w:val="16"/>
        </w:rPr>
        <w:t>[master 299d80c] Revert "this is bad update"</w:t>
      </w:r>
    </w:p>
    <w:p w14:paraId="77E313AF" w14:textId="67334F39" w:rsidR="00F26ABA" w:rsidRPr="00F26ABA" w:rsidRDefault="00F26ABA" w:rsidP="00F26ABA">
      <w:pPr>
        <w:rPr>
          <w:rFonts w:ascii="Courier New" w:hAnsi="Courier New" w:cs="Courier New"/>
          <w:sz w:val="18"/>
          <w:szCs w:val="16"/>
        </w:rPr>
      </w:pPr>
      <w:r w:rsidRPr="00F26ABA">
        <w:rPr>
          <w:rFonts w:ascii="Courier New" w:hAnsi="Courier New" w:cs="Courier New"/>
          <w:sz w:val="18"/>
          <w:szCs w:val="16"/>
        </w:rPr>
        <w:t xml:space="preserve">1 file changed, 4 </w:t>
      </w:r>
      <w:proofErr w:type="gramStart"/>
      <w:r w:rsidRPr="00F26ABA">
        <w:rPr>
          <w:rFonts w:ascii="Courier New" w:hAnsi="Courier New" w:cs="Courier New"/>
          <w:sz w:val="18"/>
          <w:szCs w:val="16"/>
        </w:rPr>
        <w:t>deletions(</w:t>
      </w:r>
      <w:proofErr w:type="gramEnd"/>
      <w:r w:rsidRPr="00F26ABA">
        <w:rPr>
          <w:rFonts w:ascii="Courier New" w:hAnsi="Courier New" w:cs="Courier New"/>
          <w:sz w:val="18"/>
          <w:szCs w:val="16"/>
        </w:rPr>
        <w:t>-)</w:t>
      </w:r>
    </w:p>
    <w:p w14:paraId="6218A6CE" w14:textId="27BA0788" w:rsidR="00F26ABA" w:rsidRDefault="00F26ABA" w:rsidP="00F26ABA">
      <w:pPr>
        <w:rPr>
          <w:rFonts w:ascii="Courier New" w:hAnsi="Courier New" w:cs="Courier New"/>
          <w:sz w:val="18"/>
          <w:szCs w:val="16"/>
        </w:rPr>
      </w:pPr>
      <w:r w:rsidRPr="00F26ABA">
        <w:rPr>
          <w:rFonts w:ascii="Courier New" w:hAnsi="Courier New" w:cs="Courier New"/>
          <w:sz w:val="18"/>
          <w:szCs w:val="16"/>
        </w:rPr>
        <w:t xml:space="preserve">delete mode 100755 </w:t>
      </w:r>
      <w:proofErr w:type="spellStart"/>
      <w:r w:rsidRPr="00F26ABA">
        <w:rPr>
          <w:rFonts w:ascii="Courier New" w:hAnsi="Courier New" w:cs="Courier New"/>
          <w:sz w:val="18"/>
          <w:szCs w:val="16"/>
        </w:rPr>
        <w:t>newtest</w:t>
      </w:r>
      <w:proofErr w:type="spellEnd"/>
      <w:r w:rsidRPr="00F26ABA">
        <w:rPr>
          <w:rFonts w:ascii="Courier New" w:hAnsi="Courier New" w:cs="Courier New"/>
          <w:sz w:val="18"/>
          <w:szCs w:val="16"/>
        </w:rPr>
        <w:t>/ghi.txt</w:t>
      </w:r>
    </w:p>
    <w:p w14:paraId="5F4183A6" w14:textId="77777777" w:rsidR="00F26ABA" w:rsidRDefault="00F26ABA" w:rsidP="00F26ABA">
      <w:pPr>
        <w:rPr>
          <w:rFonts w:ascii="Courier New" w:hAnsi="Courier New" w:cs="Courier New"/>
          <w:sz w:val="18"/>
          <w:szCs w:val="16"/>
        </w:rPr>
      </w:pPr>
    </w:p>
    <w:p w14:paraId="6D626D5E" w14:textId="77777777" w:rsidR="001E09B1" w:rsidRDefault="001E09B1" w:rsidP="00F26ABA">
      <w:pPr>
        <w:rPr>
          <w:b/>
          <w:bCs/>
        </w:rPr>
      </w:pPr>
    </w:p>
    <w:p w14:paraId="7B66721D" w14:textId="49195F1B" w:rsidR="00F26ABA" w:rsidRPr="00F26ABA" w:rsidRDefault="00F26ABA" w:rsidP="00F26ABA">
      <w:pPr>
        <w:rPr>
          <w:b/>
          <w:bCs/>
        </w:rPr>
      </w:pPr>
      <w:r w:rsidRPr="00F26ABA">
        <w:rPr>
          <w:b/>
          <w:bCs/>
        </w:rPr>
        <w:t xml:space="preserve">Note: </w:t>
      </w:r>
      <w:r w:rsidRPr="00F26ABA">
        <w:rPr>
          <w:b/>
          <w:bCs/>
          <w:highlight w:val="yellow"/>
        </w:rPr>
        <w:t>When user enter revert command, NANO editor will display in screen. Press CRTL+X (^X</w:t>
      </w:r>
      <w:r w:rsidR="001E09B1" w:rsidRPr="00F26ABA">
        <w:rPr>
          <w:b/>
          <w:bCs/>
          <w:highlight w:val="yellow"/>
        </w:rPr>
        <w:t>),</w:t>
      </w:r>
      <w:r w:rsidRPr="00F26ABA">
        <w:rPr>
          <w:b/>
          <w:bCs/>
          <w:highlight w:val="yellow"/>
        </w:rPr>
        <w:t xml:space="preserve"> to save and exit</w:t>
      </w:r>
    </w:p>
    <w:p w14:paraId="141D4112" w14:textId="77777777" w:rsidR="00F26ABA" w:rsidRPr="00F26ABA" w:rsidRDefault="00F26ABA" w:rsidP="00F26ABA"/>
    <w:p w14:paraId="1B8224D8" w14:textId="3E417304" w:rsidR="00F26ABA" w:rsidRPr="00F26ABA" w:rsidRDefault="00F26ABA" w:rsidP="00F26ABA">
      <w:r w:rsidRPr="00F26ABA">
        <w:rPr>
          <w:noProof/>
        </w:rPr>
        <w:drawing>
          <wp:inline distT="0" distB="0" distL="0" distR="0" wp14:anchorId="6FE63C76" wp14:editId="7F6998ED">
            <wp:extent cx="6946900" cy="2978805"/>
            <wp:effectExtent l="0" t="0" r="6350" b="0"/>
            <wp:docPr id="89495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53384" name=""/>
                    <pic:cNvPicPr/>
                  </pic:nvPicPr>
                  <pic:blipFill>
                    <a:blip r:embed="rId62"/>
                    <a:stretch>
                      <a:fillRect/>
                    </a:stretch>
                  </pic:blipFill>
                  <pic:spPr>
                    <a:xfrm>
                      <a:off x="0" y="0"/>
                      <a:ext cx="6948320" cy="2979414"/>
                    </a:xfrm>
                    <a:prstGeom prst="rect">
                      <a:avLst/>
                    </a:prstGeom>
                  </pic:spPr>
                </pic:pic>
              </a:graphicData>
            </a:graphic>
          </wp:inline>
        </w:drawing>
      </w:r>
    </w:p>
    <w:p w14:paraId="2D89D477" w14:textId="741586FE" w:rsidR="00F55C59" w:rsidRDefault="00F55C59" w:rsidP="003312D1">
      <w:pPr>
        <w:pStyle w:val="Heading1"/>
      </w:pPr>
      <w:bookmarkStart w:id="24" w:name="_Toc231227757"/>
      <w:r w:rsidRPr="00F55C59">
        <w:lastRenderedPageBreak/>
        <w:t>GIT BRANCHES: LOCAL vs REMOTE (MASTER vs MAIN)</w:t>
      </w:r>
      <w:bookmarkEnd w:id="24"/>
    </w:p>
    <w:p w14:paraId="2CFF83DB" w14:textId="77777777" w:rsidR="00F55C59" w:rsidRDefault="00F55C59" w:rsidP="00F55C59"/>
    <w:p w14:paraId="0951F9F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IMPORTANT</w:t>
      </w:r>
    </w:p>
    <w:p w14:paraId="28EEF54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7244BDB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master and main are BRANCH NAMES.</w:t>
      </w:r>
    </w:p>
    <w:p w14:paraId="522F31A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They are NOT folders/directories.</w:t>
      </w:r>
    </w:p>
    <w:p w14:paraId="778FDC01" w14:textId="77777777" w:rsidR="00F55C59" w:rsidRPr="00F55C59" w:rsidRDefault="00F55C59" w:rsidP="00F55C59">
      <w:pPr>
        <w:rPr>
          <w:rFonts w:ascii="Courier New" w:hAnsi="Courier New" w:cs="Courier New"/>
          <w:sz w:val="20"/>
        </w:rPr>
      </w:pPr>
    </w:p>
    <w:p w14:paraId="64F80F7E" w14:textId="77777777" w:rsidR="00F55C59" w:rsidRPr="00F55C59" w:rsidRDefault="00F55C59" w:rsidP="00F55C59">
      <w:pPr>
        <w:rPr>
          <w:rFonts w:ascii="Courier New" w:hAnsi="Courier New" w:cs="Courier New"/>
          <w:sz w:val="20"/>
        </w:rPr>
      </w:pPr>
      <w:r w:rsidRPr="00F55C59">
        <w:rPr>
          <w:rFonts w:ascii="Segoe UI Emoji" w:hAnsi="Segoe UI Emoji" w:cs="Segoe UI Emoji"/>
          <w:sz w:val="20"/>
        </w:rPr>
        <w:t>❌</w:t>
      </w:r>
      <w:r w:rsidRPr="00F55C59">
        <w:rPr>
          <w:rFonts w:ascii="Courier New" w:hAnsi="Courier New" w:cs="Courier New"/>
          <w:sz w:val="20"/>
        </w:rPr>
        <w:t xml:space="preserve"> Wrong Understanding</w:t>
      </w:r>
    </w:p>
    <w:p w14:paraId="1B773BC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Local Workspace = master</w:t>
      </w:r>
    </w:p>
    <w:p w14:paraId="483DF7F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Remote GitHub = main</w:t>
      </w:r>
    </w:p>
    <w:p w14:paraId="0C5DDBE7" w14:textId="77777777" w:rsidR="00F55C59" w:rsidRPr="00F55C59" w:rsidRDefault="00F55C59" w:rsidP="00F55C59">
      <w:pPr>
        <w:rPr>
          <w:rFonts w:ascii="Courier New" w:hAnsi="Courier New" w:cs="Courier New"/>
          <w:sz w:val="20"/>
        </w:rPr>
      </w:pPr>
    </w:p>
    <w:p w14:paraId="07C9F05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This is NOT always true.</w:t>
      </w:r>
    </w:p>
    <w:p w14:paraId="691698D1" w14:textId="77777777" w:rsidR="00F55C59" w:rsidRPr="00F55C59" w:rsidRDefault="00F55C59" w:rsidP="00F55C59">
      <w:pPr>
        <w:rPr>
          <w:rFonts w:ascii="Courier New" w:hAnsi="Courier New" w:cs="Courier New"/>
          <w:sz w:val="20"/>
        </w:rPr>
      </w:pPr>
    </w:p>
    <w:p w14:paraId="22F167E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222B40C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CORRECT UNDERSTANDING</w:t>
      </w:r>
    </w:p>
    <w:p w14:paraId="706055C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3AC6899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A Git repository can use ANY branch name.</w:t>
      </w:r>
    </w:p>
    <w:p w14:paraId="6D98E315" w14:textId="77777777" w:rsidR="00F55C59" w:rsidRPr="00F55C59" w:rsidRDefault="00F55C59" w:rsidP="00F55C59">
      <w:pPr>
        <w:rPr>
          <w:rFonts w:ascii="Courier New" w:hAnsi="Courier New" w:cs="Courier New"/>
          <w:sz w:val="20"/>
        </w:rPr>
      </w:pPr>
    </w:p>
    <w:p w14:paraId="1D4C812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Examples:</w:t>
      </w:r>
    </w:p>
    <w:p w14:paraId="1B04B8ED"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Local :</w:t>
      </w:r>
      <w:proofErr w:type="gramEnd"/>
      <w:r w:rsidRPr="00F55C59">
        <w:rPr>
          <w:rFonts w:ascii="Courier New" w:hAnsi="Courier New" w:cs="Courier New"/>
          <w:sz w:val="20"/>
        </w:rPr>
        <w:t xml:space="preserve"> master</w:t>
      </w:r>
    </w:p>
    <w:p w14:paraId="1F370F33"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Remote :</w:t>
      </w:r>
      <w:proofErr w:type="gramEnd"/>
      <w:r w:rsidRPr="00F55C59">
        <w:rPr>
          <w:rFonts w:ascii="Courier New" w:hAnsi="Courier New" w:cs="Courier New"/>
          <w:sz w:val="20"/>
        </w:rPr>
        <w:t xml:space="preserve"> origin/master</w:t>
      </w:r>
    </w:p>
    <w:p w14:paraId="1E4EECB9" w14:textId="77777777" w:rsidR="00F55C59" w:rsidRPr="00F55C59" w:rsidRDefault="00F55C59" w:rsidP="00F55C59">
      <w:pPr>
        <w:rPr>
          <w:rFonts w:ascii="Courier New" w:hAnsi="Courier New" w:cs="Courier New"/>
          <w:sz w:val="20"/>
        </w:rPr>
      </w:pPr>
    </w:p>
    <w:p w14:paraId="54DC3CD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w:t>
      </w:r>
    </w:p>
    <w:p w14:paraId="2016D076" w14:textId="77777777" w:rsidR="00F55C59" w:rsidRPr="00F55C59" w:rsidRDefault="00F55C59" w:rsidP="00F55C59">
      <w:pPr>
        <w:rPr>
          <w:rFonts w:ascii="Courier New" w:hAnsi="Courier New" w:cs="Courier New"/>
          <w:sz w:val="20"/>
        </w:rPr>
      </w:pPr>
    </w:p>
    <w:p w14:paraId="2647F5DE"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Local :</w:t>
      </w:r>
      <w:proofErr w:type="gramEnd"/>
      <w:r w:rsidRPr="00F55C59">
        <w:rPr>
          <w:rFonts w:ascii="Courier New" w:hAnsi="Courier New" w:cs="Courier New"/>
          <w:sz w:val="20"/>
        </w:rPr>
        <w:t xml:space="preserve"> main</w:t>
      </w:r>
    </w:p>
    <w:p w14:paraId="31B00590"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Remote :</w:t>
      </w:r>
      <w:proofErr w:type="gramEnd"/>
      <w:r w:rsidRPr="00F55C59">
        <w:rPr>
          <w:rFonts w:ascii="Courier New" w:hAnsi="Courier New" w:cs="Courier New"/>
          <w:sz w:val="20"/>
        </w:rPr>
        <w:t xml:space="preserve"> origin/main</w:t>
      </w:r>
    </w:p>
    <w:p w14:paraId="48D23CD4" w14:textId="77777777" w:rsidR="00F55C59" w:rsidRPr="00F55C59" w:rsidRDefault="00F55C59" w:rsidP="00F55C59">
      <w:pPr>
        <w:rPr>
          <w:rFonts w:ascii="Courier New" w:hAnsi="Courier New" w:cs="Courier New"/>
          <w:sz w:val="20"/>
        </w:rPr>
      </w:pPr>
    </w:p>
    <w:p w14:paraId="447470D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w:t>
      </w:r>
    </w:p>
    <w:p w14:paraId="421A1AE2" w14:textId="77777777" w:rsidR="00F55C59" w:rsidRPr="00F55C59" w:rsidRDefault="00F55C59" w:rsidP="00F55C59">
      <w:pPr>
        <w:rPr>
          <w:rFonts w:ascii="Courier New" w:hAnsi="Courier New" w:cs="Courier New"/>
          <w:sz w:val="20"/>
        </w:rPr>
      </w:pPr>
    </w:p>
    <w:p w14:paraId="7E863913"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Local :</w:t>
      </w:r>
      <w:proofErr w:type="gramEnd"/>
      <w:r w:rsidRPr="00F55C59">
        <w:rPr>
          <w:rFonts w:ascii="Courier New" w:hAnsi="Courier New" w:cs="Courier New"/>
          <w:sz w:val="20"/>
        </w:rPr>
        <w:t xml:space="preserve"> develop</w:t>
      </w:r>
    </w:p>
    <w:p w14:paraId="7E487A18"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Remote :</w:t>
      </w:r>
      <w:proofErr w:type="gramEnd"/>
      <w:r w:rsidRPr="00F55C59">
        <w:rPr>
          <w:rFonts w:ascii="Courier New" w:hAnsi="Courier New" w:cs="Courier New"/>
          <w:sz w:val="20"/>
        </w:rPr>
        <w:t xml:space="preserve"> origin/develop</w:t>
      </w:r>
    </w:p>
    <w:p w14:paraId="3D80F603" w14:textId="77777777" w:rsidR="00F55C59" w:rsidRPr="00F55C59" w:rsidRDefault="00F55C59" w:rsidP="00F55C59">
      <w:pPr>
        <w:rPr>
          <w:rFonts w:ascii="Courier New" w:hAnsi="Courier New" w:cs="Courier New"/>
          <w:sz w:val="20"/>
        </w:rPr>
      </w:pPr>
    </w:p>
    <w:p w14:paraId="176A9E5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All are valid.</w:t>
      </w:r>
    </w:p>
    <w:p w14:paraId="704953DB" w14:textId="77777777" w:rsidR="00F55C59" w:rsidRPr="00F55C59" w:rsidRDefault="00F55C59" w:rsidP="00F55C59">
      <w:pPr>
        <w:rPr>
          <w:rFonts w:ascii="Courier New" w:hAnsi="Courier New" w:cs="Courier New"/>
          <w:sz w:val="20"/>
        </w:rPr>
      </w:pPr>
    </w:p>
    <w:p w14:paraId="4822FA1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00E1E04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HISTORICAL BACKGROUND</w:t>
      </w:r>
    </w:p>
    <w:p w14:paraId="746526E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67917CF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Older Git Repositories:</w:t>
      </w:r>
    </w:p>
    <w:p w14:paraId="53735B5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Default Branch = master</w:t>
      </w:r>
    </w:p>
    <w:p w14:paraId="0B848D2D" w14:textId="77777777" w:rsidR="00F55C59" w:rsidRPr="00F55C59" w:rsidRDefault="00F55C59" w:rsidP="00F55C59">
      <w:pPr>
        <w:rPr>
          <w:rFonts w:ascii="Courier New" w:hAnsi="Courier New" w:cs="Courier New"/>
          <w:sz w:val="20"/>
        </w:rPr>
      </w:pPr>
    </w:p>
    <w:p w14:paraId="7728A60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Modern GitHub Repositories:</w:t>
      </w:r>
    </w:p>
    <w:p w14:paraId="6D763A9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Default Branch = main</w:t>
      </w:r>
    </w:p>
    <w:p w14:paraId="6BB2FAB0" w14:textId="77777777" w:rsidR="00F55C59" w:rsidRPr="00F55C59" w:rsidRDefault="00F55C59" w:rsidP="00F55C59">
      <w:pPr>
        <w:rPr>
          <w:rFonts w:ascii="Courier New" w:hAnsi="Courier New" w:cs="Courier New"/>
          <w:sz w:val="20"/>
        </w:rPr>
      </w:pPr>
    </w:p>
    <w:p w14:paraId="4C481C8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Because of this change, many organizations renamed:</w:t>
      </w:r>
    </w:p>
    <w:p w14:paraId="057C861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master → main</w:t>
      </w:r>
    </w:p>
    <w:p w14:paraId="15303E81" w14:textId="77777777" w:rsidR="00F55C59" w:rsidRPr="00F55C59" w:rsidRDefault="00F55C59" w:rsidP="00F55C59">
      <w:pPr>
        <w:rPr>
          <w:rFonts w:ascii="Courier New" w:hAnsi="Courier New" w:cs="Courier New"/>
          <w:sz w:val="20"/>
        </w:rPr>
      </w:pPr>
    </w:p>
    <w:p w14:paraId="76DA85C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384BC00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LOCAL BRANCH CHECK</w:t>
      </w:r>
    </w:p>
    <w:p w14:paraId="4D1262A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55F442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Show Current Local Branch:</w:t>
      </w:r>
    </w:p>
    <w:p w14:paraId="42C79CA9" w14:textId="77777777" w:rsidR="00F55C59" w:rsidRPr="00F55C59" w:rsidRDefault="00F55C59" w:rsidP="00F55C59">
      <w:pPr>
        <w:rPr>
          <w:rFonts w:ascii="Courier New" w:hAnsi="Courier New" w:cs="Courier New"/>
          <w:sz w:val="20"/>
        </w:rPr>
      </w:pPr>
    </w:p>
    <w:p w14:paraId="7ED1D43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branch</w:t>
      </w:r>
    </w:p>
    <w:p w14:paraId="52C70D22" w14:textId="77777777" w:rsidR="00F55C59" w:rsidRPr="00F55C59" w:rsidRDefault="00F55C59" w:rsidP="00F55C59">
      <w:pPr>
        <w:rPr>
          <w:rFonts w:ascii="Courier New" w:hAnsi="Courier New" w:cs="Courier New"/>
          <w:sz w:val="20"/>
        </w:rPr>
      </w:pPr>
    </w:p>
    <w:p w14:paraId="394FB26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417B3C0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main</w:t>
      </w:r>
      <w:proofErr w:type="gramEnd"/>
    </w:p>
    <w:p w14:paraId="2FBBD8DA" w14:textId="77777777" w:rsidR="00F55C59" w:rsidRPr="00F55C59" w:rsidRDefault="00F55C59" w:rsidP="00F55C59">
      <w:pPr>
        <w:rPr>
          <w:rFonts w:ascii="Courier New" w:hAnsi="Courier New" w:cs="Courier New"/>
          <w:sz w:val="20"/>
        </w:rPr>
      </w:pPr>
    </w:p>
    <w:p w14:paraId="547AEF0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w:t>
      </w:r>
    </w:p>
    <w:p w14:paraId="0B308C21" w14:textId="77777777" w:rsidR="00F55C59" w:rsidRPr="00F55C59" w:rsidRDefault="00F55C59" w:rsidP="00F55C59">
      <w:pPr>
        <w:rPr>
          <w:rFonts w:ascii="Courier New" w:hAnsi="Courier New" w:cs="Courier New"/>
          <w:sz w:val="20"/>
        </w:rPr>
      </w:pPr>
    </w:p>
    <w:p w14:paraId="607C846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master</w:t>
      </w:r>
      <w:proofErr w:type="gramEnd"/>
    </w:p>
    <w:p w14:paraId="23EF9EDC" w14:textId="77777777" w:rsidR="00F55C59" w:rsidRPr="00F55C59" w:rsidRDefault="00F55C59" w:rsidP="00F55C59">
      <w:pPr>
        <w:rPr>
          <w:rFonts w:ascii="Courier New" w:hAnsi="Courier New" w:cs="Courier New"/>
          <w:sz w:val="20"/>
        </w:rPr>
      </w:pPr>
    </w:p>
    <w:p w14:paraId="3AAE300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4775F2D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lastRenderedPageBreak/>
        <w:t>SHOW ALL LOCAL BRANCHES</w:t>
      </w:r>
    </w:p>
    <w:p w14:paraId="12F1B13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D29658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branch</w:t>
      </w:r>
    </w:p>
    <w:p w14:paraId="1828A2E5" w14:textId="77777777" w:rsidR="00F55C59" w:rsidRPr="00F55C59" w:rsidRDefault="00F55C59" w:rsidP="00F55C59">
      <w:pPr>
        <w:rPr>
          <w:rFonts w:ascii="Courier New" w:hAnsi="Courier New" w:cs="Courier New"/>
          <w:sz w:val="20"/>
        </w:rPr>
      </w:pPr>
    </w:p>
    <w:p w14:paraId="69FDDD2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4B1A9A6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main</w:t>
      </w:r>
      <w:proofErr w:type="gramEnd"/>
    </w:p>
    <w:p w14:paraId="56A15A5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dev</w:t>
      </w:r>
    </w:p>
    <w:p w14:paraId="0712E8E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test</w:t>
      </w:r>
    </w:p>
    <w:p w14:paraId="7B7D11EC" w14:textId="77777777" w:rsidR="00F55C59" w:rsidRPr="00F55C59" w:rsidRDefault="00F55C59" w:rsidP="00F55C59">
      <w:pPr>
        <w:rPr>
          <w:rFonts w:ascii="Courier New" w:hAnsi="Courier New" w:cs="Courier New"/>
          <w:sz w:val="20"/>
        </w:rPr>
      </w:pPr>
    </w:p>
    <w:p w14:paraId="0825733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1FC0B40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SHOW ALL REMOTE BRANCHES</w:t>
      </w:r>
    </w:p>
    <w:p w14:paraId="3EC673B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E51F5C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branch -r</w:t>
      </w:r>
    </w:p>
    <w:p w14:paraId="094F3D13" w14:textId="77777777" w:rsidR="00F55C59" w:rsidRPr="00F55C59" w:rsidRDefault="00F55C59" w:rsidP="00F55C59">
      <w:pPr>
        <w:rPr>
          <w:rFonts w:ascii="Courier New" w:hAnsi="Courier New" w:cs="Courier New"/>
          <w:sz w:val="20"/>
        </w:rPr>
      </w:pPr>
    </w:p>
    <w:p w14:paraId="3FE6AA9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0F2B2E8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origin/main</w:t>
      </w:r>
    </w:p>
    <w:p w14:paraId="06A502C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origin/dev</w:t>
      </w:r>
    </w:p>
    <w:p w14:paraId="0368714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origin/test</w:t>
      </w:r>
    </w:p>
    <w:p w14:paraId="58CF44C1" w14:textId="77777777" w:rsidR="00F55C59" w:rsidRPr="00F55C59" w:rsidRDefault="00F55C59" w:rsidP="00F55C59">
      <w:pPr>
        <w:rPr>
          <w:rFonts w:ascii="Courier New" w:hAnsi="Courier New" w:cs="Courier New"/>
          <w:sz w:val="20"/>
        </w:rPr>
      </w:pPr>
    </w:p>
    <w:p w14:paraId="228D794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2872787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SHOW LOCAL + REMOTE BRANCHES</w:t>
      </w:r>
    </w:p>
    <w:p w14:paraId="4A84B87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60A46B8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branch -a</w:t>
      </w:r>
    </w:p>
    <w:p w14:paraId="1EBE7895" w14:textId="77777777" w:rsidR="00F55C59" w:rsidRPr="00F55C59" w:rsidRDefault="00F55C59" w:rsidP="00F55C59">
      <w:pPr>
        <w:rPr>
          <w:rFonts w:ascii="Courier New" w:hAnsi="Courier New" w:cs="Courier New"/>
          <w:sz w:val="20"/>
        </w:rPr>
      </w:pPr>
    </w:p>
    <w:p w14:paraId="0C24B1B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76C36FA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main</w:t>
      </w:r>
      <w:proofErr w:type="gramEnd"/>
    </w:p>
    <w:p w14:paraId="42A0661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remotes/origin/main</w:t>
      </w:r>
    </w:p>
    <w:p w14:paraId="1E7A42C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remotes/origin/dev</w:t>
      </w:r>
    </w:p>
    <w:p w14:paraId="53607068" w14:textId="77777777" w:rsidR="00F55C59" w:rsidRPr="00F55C59" w:rsidRDefault="00F55C59" w:rsidP="00F55C59">
      <w:pPr>
        <w:rPr>
          <w:rFonts w:ascii="Courier New" w:hAnsi="Courier New" w:cs="Courier New"/>
          <w:sz w:val="20"/>
        </w:rPr>
      </w:pPr>
    </w:p>
    <w:p w14:paraId="35C534C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698583F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CHECK CURRENT TRACKING RELATIONSHIP</w:t>
      </w:r>
    </w:p>
    <w:p w14:paraId="422468E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09D86AE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branch -</w:t>
      </w:r>
      <w:proofErr w:type="spellStart"/>
      <w:r w:rsidRPr="00F55C59">
        <w:rPr>
          <w:rFonts w:ascii="Courier New" w:hAnsi="Courier New" w:cs="Courier New"/>
          <w:sz w:val="20"/>
        </w:rPr>
        <w:t>vv</w:t>
      </w:r>
      <w:proofErr w:type="spellEnd"/>
    </w:p>
    <w:p w14:paraId="4E895690" w14:textId="77777777" w:rsidR="00F55C59" w:rsidRPr="00F55C59" w:rsidRDefault="00F55C59" w:rsidP="00F55C59">
      <w:pPr>
        <w:rPr>
          <w:rFonts w:ascii="Courier New" w:hAnsi="Courier New" w:cs="Courier New"/>
          <w:sz w:val="20"/>
        </w:rPr>
      </w:pPr>
    </w:p>
    <w:p w14:paraId="05CAB2D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4C3AFA5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main</w:t>
      </w:r>
      <w:proofErr w:type="gramEnd"/>
      <w:r w:rsidRPr="00F55C59">
        <w:rPr>
          <w:rFonts w:ascii="Courier New" w:hAnsi="Courier New" w:cs="Courier New"/>
          <w:sz w:val="20"/>
        </w:rPr>
        <w:t xml:space="preserve"> 7d69934 [origin/main]</w:t>
      </w:r>
    </w:p>
    <w:p w14:paraId="0DA252C4" w14:textId="77777777" w:rsidR="00F55C59" w:rsidRPr="00F55C59" w:rsidRDefault="00F55C59" w:rsidP="00F55C59">
      <w:pPr>
        <w:rPr>
          <w:rFonts w:ascii="Courier New" w:hAnsi="Courier New" w:cs="Courier New"/>
          <w:sz w:val="20"/>
        </w:rPr>
      </w:pPr>
    </w:p>
    <w:p w14:paraId="274DF26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Meaning:</w:t>
      </w:r>
    </w:p>
    <w:p w14:paraId="74596B6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Local </w:t>
      </w:r>
      <w:proofErr w:type="gramStart"/>
      <w:r w:rsidRPr="00F55C59">
        <w:rPr>
          <w:rFonts w:ascii="Courier New" w:hAnsi="Courier New" w:cs="Courier New"/>
          <w:sz w:val="20"/>
        </w:rPr>
        <w:t>Branch :</w:t>
      </w:r>
      <w:proofErr w:type="gramEnd"/>
      <w:r w:rsidRPr="00F55C59">
        <w:rPr>
          <w:rFonts w:ascii="Courier New" w:hAnsi="Courier New" w:cs="Courier New"/>
          <w:sz w:val="20"/>
        </w:rPr>
        <w:t xml:space="preserve"> main</w:t>
      </w:r>
    </w:p>
    <w:p w14:paraId="25793BC9" w14:textId="77777777" w:rsidR="00F55C59" w:rsidRPr="00F55C59" w:rsidRDefault="00F55C59" w:rsidP="00F55C59">
      <w:pPr>
        <w:rPr>
          <w:rFonts w:ascii="Courier New" w:hAnsi="Courier New" w:cs="Courier New"/>
          <w:sz w:val="20"/>
        </w:rPr>
      </w:pPr>
      <w:proofErr w:type="gramStart"/>
      <w:r w:rsidRPr="00F55C59">
        <w:rPr>
          <w:rFonts w:ascii="Courier New" w:hAnsi="Courier New" w:cs="Courier New"/>
          <w:sz w:val="20"/>
        </w:rPr>
        <w:t>Tracking :</w:t>
      </w:r>
      <w:proofErr w:type="gramEnd"/>
      <w:r w:rsidRPr="00F55C59">
        <w:rPr>
          <w:rFonts w:ascii="Courier New" w:hAnsi="Courier New" w:cs="Courier New"/>
          <w:sz w:val="20"/>
        </w:rPr>
        <w:t xml:space="preserve"> origin/main</w:t>
      </w:r>
    </w:p>
    <w:p w14:paraId="36F755E0" w14:textId="77777777" w:rsidR="00F55C59" w:rsidRPr="00F55C59" w:rsidRDefault="00F55C59" w:rsidP="00F55C59">
      <w:pPr>
        <w:rPr>
          <w:rFonts w:ascii="Courier New" w:hAnsi="Courier New" w:cs="Courier New"/>
          <w:sz w:val="20"/>
        </w:rPr>
      </w:pPr>
    </w:p>
    <w:p w14:paraId="49A653A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0CE33ED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CHECK REMOTE INFORMATION</w:t>
      </w:r>
    </w:p>
    <w:p w14:paraId="04EEF23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DCFB4B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remote -v</w:t>
      </w:r>
    </w:p>
    <w:p w14:paraId="0455F222" w14:textId="77777777" w:rsidR="00F55C59" w:rsidRPr="00F55C59" w:rsidRDefault="00F55C59" w:rsidP="00F55C59">
      <w:pPr>
        <w:rPr>
          <w:rFonts w:ascii="Courier New" w:hAnsi="Courier New" w:cs="Courier New"/>
          <w:sz w:val="20"/>
        </w:rPr>
      </w:pPr>
    </w:p>
    <w:p w14:paraId="7036C7A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009678E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 https://github.com/user/repo.git (fetch)</w:t>
      </w:r>
    </w:p>
    <w:p w14:paraId="27A9464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 https://github.com/user/repo.git (push)</w:t>
      </w:r>
    </w:p>
    <w:p w14:paraId="23FAF901" w14:textId="77777777" w:rsidR="00F55C59" w:rsidRPr="00F55C59" w:rsidRDefault="00F55C59" w:rsidP="00F55C59">
      <w:pPr>
        <w:rPr>
          <w:rFonts w:ascii="Courier New" w:hAnsi="Courier New" w:cs="Courier New"/>
          <w:sz w:val="20"/>
        </w:rPr>
      </w:pPr>
    </w:p>
    <w:p w14:paraId="6E2F521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286D6A2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CHECK REMOTE DEFAULT BRANCH</w:t>
      </w:r>
    </w:p>
    <w:p w14:paraId="088E2CF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15FCE8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remote show origin</w:t>
      </w:r>
    </w:p>
    <w:p w14:paraId="6383FAB8" w14:textId="77777777" w:rsidR="00F55C59" w:rsidRPr="00F55C59" w:rsidRDefault="00F55C59" w:rsidP="00F55C59">
      <w:pPr>
        <w:rPr>
          <w:rFonts w:ascii="Courier New" w:hAnsi="Courier New" w:cs="Courier New"/>
          <w:sz w:val="20"/>
        </w:rPr>
      </w:pPr>
    </w:p>
    <w:p w14:paraId="59365C9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158A7DA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remote</w:t>
      </w:r>
      <w:proofErr w:type="gramEnd"/>
      <w:r w:rsidRPr="00F55C59">
        <w:rPr>
          <w:rFonts w:ascii="Courier New" w:hAnsi="Courier New" w:cs="Courier New"/>
          <w:sz w:val="20"/>
        </w:rPr>
        <w:t xml:space="preserve"> origin</w:t>
      </w:r>
    </w:p>
    <w:p w14:paraId="7D0301A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HEAD branch: main</w:t>
      </w:r>
    </w:p>
    <w:p w14:paraId="77632DEB" w14:textId="77777777" w:rsidR="00F55C59" w:rsidRPr="00F55C59" w:rsidRDefault="00F55C59" w:rsidP="00F55C59">
      <w:pPr>
        <w:rPr>
          <w:rFonts w:ascii="Courier New" w:hAnsi="Courier New" w:cs="Courier New"/>
          <w:sz w:val="20"/>
        </w:rPr>
      </w:pPr>
    </w:p>
    <w:p w14:paraId="32E590E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w:t>
      </w:r>
    </w:p>
    <w:p w14:paraId="2BF3A8A2" w14:textId="77777777" w:rsidR="00F55C59" w:rsidRPr="00F55C59" w:rsidRDefault="00F55C59" w:rsidP="00F55C59">
      <w:pPr>
        <w:rPr>
          <w:rFonts w:ascii="Courier New" w:hAnsi="Courier New" w:cs="Courier New"/>
          <w:sz w:val="20"/>
        </w:rPr>
      </w:pPr>
    </w:p>
    <w:p w14:paraId="3D991EB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roofErr w:type="gramStart"/>
      <w:r w:rsidRPr="00F55C59">
        <w:rPr>
          <w:rFonts w:ascii="Courier New" w:hAnsi="Courier New" w:cs="Courier New"/>
          <w:sz w:val="20"/>
        </w:rPr>
        <w:t>remote</w:t>
      </w:r>
      <w:proofErr w:type="gramEnd"/>
      <w:r w:rsidRPr="00F55C59">
        <w:rPr>
          <w:rFonts w:ascii="Courier New" w:hAnsi="Courier New" w:cs="Courier New"/>
          <w:sz w:val="20"/>
        </w:rPr>
        <w:t xml:space="preserve"> origin</w:t>
      </w:r>
    </w:p>
    <w:p w14:paraId="363C912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HEAD branch: master</w:t>
      </w:r>
    </w:p>
    <w:p w14:paraId="4C9A2963" w14:textId="77777777" w:rsidR="00F55C59" w:rsidRPr="00F55C59" w:rsidRDefault="00F55C59" w:rsidP="00F55C59">
      <w:pPr>
        <w:rPr>
          <w:rFonts w:ascii="Courier New" w:hAnsi="Courier New" w:cs="Courier New"/>
          <w:sz w:val="20"/>
        </w:rPr>
      </w:pPr>
    </w:p>
    <w:p w14:paraId="5132A41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Meaning:</w:t>
      </w:r>
    </w:p>
    <w:p w14:paraId="1ECDDA2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Remote Default Branch = main/master</w:t>
      </w:r>
    </w:p>
    <w:p w14:paraId="5A35DA4F" w14:textId="77777777" w:rsidR="00F55C59" w:rsidRPr="00F55C59" w:rsidRDefault="00F55C59" w:rsidP="00F55C59">
      <w:pPr>
        <w:rPr>
          <w:rFonts w:ascii="Courier New" w:hAnsi="Courier New" w:cs="Courier New"/>
          <w:sz w:val="20"/>
        </w:rPr>
      </w:pPr>
    </w:p>
    <w:p w14:paraId="5F04FCF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D6A4C2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QUICK COMMAND TO CHECK DEFAULT BRANCH</w:t>
      </w:r>
    </w:p>
    <w:p w14:paraId="51F850A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3E3A0FD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remote show origin | grep "HEAD branch"</w:t>
      </w:r>
    </w:p>
    <w:p w14:paraId="547FC09E" w14:textId="77777777" w:rsidR="00F55C59" w:rsidRPr="00F55C59" w:rsidRDefault="00F55C59" w:rsidP="00F55C59">
      <w:pPr>
        <w:rPr>
          <w:rFonts w:ascii="Courier New" w:hAnsi="Courier New" w:cs="Courier New"/>
          <w:sz w:val="20"/>
        </w:rPr>
      </w:pPr>
    </w:p>
    <w:p w14:paraId="440D48B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 Output:</w:t>
      </w:r>
    </w:p>
    <w:p w14:paraId="4CAC3E3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HEAD branch: main</w:t>
      </w:r>
    </w:p>
    <w:p w14:paraId="06DCCA96" w14:textId="77777777" w:rsidR="00F55C59" w:rsidRPr="00F55C59" w:rsidRDefault="00F55C59" w:rsidP="00F55C59">
      <w:pPr>
        <w:rPr>
          <w:rFonts w:ascii="Courier New" w:hAnsi="Courier New" w:cs="Courier New"/>
          <w:sz w:val="20"/>
        </w:rPr>
      </w:pPr>
    </w:p>
    <w:p w14:paraId="5F548BD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4985D5E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SHOW ALL BRANCHES AVAILABLE ON REMOTE</w:t>
      </w:r>
    </w:p>
    <w:p w14:paraId="2E6AEE9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750904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ls-remote --heads origin</w:t>
      </w:r>
    </w:p>
    <w:p w14:paraId="48BC5ADF" w14:textId="77777777" w:rsidR="00F55C59" w:rsidRPr="00F55C59" w:rsidRDefault="00F55C59" w:rsidP="00F55C59">
      <w:pPr>
        <w:rPr>
          <w:rFonts w:ascii="Courier New" w:hAnsi="Courier New" w:cs="Courier New"/>
          <w:sz w:val="20"/>
        </w:rPr>
      </w:pPr>
    </w:p>
    <w:p w14:paraId="7CF6FDB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2A714EF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abc123 refs/heads/main</w:t>
      </w:r>
    </w:p>
    <w:p w14:paraId="57EF5E21"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def456 refs/heads/dev</w:t>
      </w:r>
    </w:p>
    <w:p w14:paraId="14FAF04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ghi789 refs/heads/test</w:t>
      </w:r>
    </w:p>
    <w:p w14:paraId="79DFC666" w14:textId="77777777" w:rsidR="00F55C59" w:rsidRPr="00F55C59" w:rsidRDefault="00F55C59" w:rsidP="00F55C59">
      <w:pPr>
        <w:rPr>
          <w:rFonts w:ascii="Courier New" w:hAnsi="Courier New" w:cs="Courier New"/>
          <w:sz w:val="20"/>
        </w:rPr>
      </w:pPr>
    </w:p>
    <w:p w14:paraId="18CB40A0"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487B007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UNDERSTANDING ORIGIN</w:t>
      </w:r>
    </w:p>
    <w:p w14:paraId="31CE5E0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54FA093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 is NOT a branch.</w:t>
      </w:r>
    </w:p>
    <w:p w14:paraId="174122B5" w14:textId="77777777" w:rsidR="00F55C59" w:rsidRPr="00F55C59" w:rsidRDefault="00F55C59" w:rsidP="00F55C59">
      <w:pPr>
        <w:rPr>
          <w:rFonts w:ascii="Courier New" w:hAnsi="Courier New" w:cs="Courier New"/>
          <w:sz w:val="20"/>
        </w:rPr>
      </w:pPr>
    </w:p>
    <w:p w14:paraId="38DD406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 is simply the default name of the remote repository.</w:t>
      </w:r>
    </w:p>
    <w:p w14:paraId="1AFCE100" w14:textId="77777777" w:rsidR="00F55C59" w:rsidRPr="00F55C59" w:rsidRDefault="00F55C59" w:rsidP="00F55C59">
      <w:pPr>
        <w:rPr>
          <w:rFonts w:ascii="Courier New" w:hAnsi="Courier New" w:cs="Courier New"/>
          <w:sz w:val="20"/>
        </w:rPr>
      </w:pPr>
    </w:p>
    <w:p w14:paraId="7250833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Example:</w:t>
      </w:r>
    </w:p>
    <w:p w14:paraId="15C669A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w:t>
      </w:r>
    </w:p>
    <w:p w14:paraId="77D0575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 main</w:t>
      </w:r>
    </w:p>
    <w:p w14:paraId="0EB310A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 dev</w:t>
      </w:r>
    </w:p>
    <w:p w14:paraId="06938AB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 test</w:t>
      </w:r>
    </w:p>
    <w:p w14:paraId="653CC44D" w14:textId="77777777" w:rsidR="00F55C59" w:rsidRPr="00F55C59" w:rsidRDefault="00F55C59" w:rsidP="00F55C59">
      <w:pPr>
        <w:rPr>
          <w:rFonts w:ascii="Courier New" w:hAnsi="Courier New" w:cs="Courier New"/>
          <w:sz w:val="20"/>
        </w:rPr>
      </w:pPr>
    </w:p>
    <w:p w14:paraId="67439E8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28268C9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UNDERSTANDING origin/main</w:t>
      </w:r>
    </w:p>
    <w:p w14:paraId="69EC895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325DE4E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origin/main</w:t>
      </w:r>
    </w:p>
    <w:p w14:paraId="5723A6B8" w14:textId="77777777" w:rsidR="00F55C59" w:rsidRPr="00F55C59" w:rsidRDefault="00F55C59" w:rsidP="00F55C59">
      <w:pPr>
        <w:rPr>
          <w:rFonts w:ascii="Courier New" w:hAnsi="Courier New" w:cs="Courier New"/>
          <w:sz w:val="20"/>
        </w:rPr>
      </w:pPr>
    </w:p>
    <w:p w14:paraId="0DBFC62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Means:</w:t>
      </w:r>
    </w:p>
    <w:p w14:paraId="1121697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Remote Repository (origin) + Remote Branch (main)</w:t>
      </w:r>
    </w:p>
    <w:p w14:paraId="49D79C8C" w14:textId="77777777" w:rsidR="00F55C59" w:rsidRPr="00F55C59" w:rsidRDefault="00F55C59" w:rsidP="00F55C59">
      <w:pPr>
        <w:rPr>
          <w:rFonts w:ascii="Courier New" w:hAnsi="Courier New" w:cs="Courier New"/>
          <w:sz w:val="20"/>
        </w:rPr>
      </w:pPr>
    </w:p>
    <w:p w14:paraId="6F9D880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0978D80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YOUR CURRENT REPOSITORY</w:t>
      </w:r>
    </w:p>
    <w:p w14:paraId="7C0449B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4B8C4AF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log --</w:t>
      </w:r>
      <w:proofErr w:type="spellStart"/>
      <w:r w:rsidRPr="00F55C59">
        <w:rPr>
          <w:rFonts w:ascii="Courier New" w:hAnsi="Courier New" w:cs="Courier New"/>
          <w:sz w:val="20"/>
        </w:rPr>
        <w:t>oneline</w:t>
      </w:r>
      <w:proofErr w:type="spellEnd"/>
    </w:p>
    <w:p w14:paraId="6024D825" w14:textId="77777777" w:rsidR="00F55C59" w:rsidRPr="00F55C59" w:rsidRDefault="00F55C59" w:rsidP="00F55C59">
      <w:pPr>
        <w:rPr>
          <w:rFonts w:ascii="Courier New" w:hAnsi="Courier New" w:cs="Courier New"/>
          <w:sz w:val="20"/>
        </w:rPr>
      </w:pPr>
    </w:p>
    <w:p w14:paraId="0084EB4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Output:</w:t>
      </w:r>
    </w:p>
    <w:p w14:paraId="06436CA6"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(HEAD -&gt; main, origin/main)</w:t>
      </w:r>
    </w:p>
    <w:p w14:paraId="63ABCBF5" w14:textId="77777777" w:rsidR="00F55C59" w:rsidRPr="00F55C59" w:rsidRDefault="00F55C59" w:rsidP="00F55C59">
      <w:pPr>
        <w:rPr>
          <w:rFonts w:ascii="Courier New" w:hAnsi="Courier New" w:cs="Courier New"/>
          <w:sz w:val="20"/>
        </w:rPr>
      </w:pPr>
    </w:p>
    <w:p w14:paraId="50BC6F6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Meaning:</w:t>
      </w:r>
    </w:p>
    <w:p w14:paraId="680B4EA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HEAD = Currently checked out branch</w:t>
      </w:r>
    </w:p>
    <w:p w14:paraId="14D58DB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main = Local branch</w:t>
      </w:r>
    </w:p>
    <w:p w14:paraId="5FAAD45D"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origin/main = Remote tracking branch</w:t>
      </w:r>
    </w:p>
    <w:p w14:paraId="37A1CBAD" w14:textId="77777777" w:rsidR="00F55C59" w:rsidRPr="00F55C59" w:rsidRDefault="00F55C59" w:rsidP="00F55C59">
      <w:pPr>
        <w:rPr>
          <w:rFonts w:ascii="Courier New" w:hAnsi="Courier New" w:cs="Courier New"/>
          <w:sz w:val="20"/>
        </w:rPr>
      </w:pPr>
    </w:p>
    <w:p w14:paraId="550F8829"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Current Flow:</w:t>
      </w:r>
    </w:p>
    <w:p w14:paraId="4FE75E57"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Local Repository</w:t>
      </w:r>
    </w:p>
    <w:p w14:paraId="7A1B1A7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main</w:t>
      </w:r>
    </w:p>
    <w:p w14:paraId="7CD2AEB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
    <w:p w14:paraId="398606A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w:t>
      </w:r>
    </w:p>
    <w:p w14:paraId="65B978C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Remote Repository</w:t>
      </w:r>
    </w:p>
    <w:p w14:paraId="175C254B"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  origin/main</w:t>
      </w:r>
    </w:p>
    <w:p w14:paraId="450F7966" w14:textId="77777777" w:rsidR="00F55C59" w:rsidRPr="00F55C59" w:rsidRDefault="00F55C59" w:rsidP="00F55C59">
      <w:pPr>
        <w:rPr>
          <w:rFonts w:ascii="Courier New" w:hAnsi="Courier New" w:cs="Courier New"/>
          <w:sz w:val="20"/>
        </w:rPr>
      </w:pPr>
    </w:p>
    <w:p w14:paraId="7DB11F02"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0EFF919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DAILY WORKFLOW</w:t>
      </w:r>
    </w:p>
    <w:p w14:paraId="7D80AC5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4C613E3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git </w:t>
      </w:r>
      <w:proofErr w:type="gramStart"/>
      <w:r w:rsidRPr="00F55C59">
        <w:rPr>
          <w:rFonts w:ascii="Courier New" w:hAnsi="Courier New" w:cs="Courier New"/>
          <w:sz w:val="20"/>
        </w:rPr>
        <w:t>add .</w:t>
      </w:r>
      <w:proofErr w:type="gramEnd"/>
    </w:p>
    <w:p w14:paraId="499C499A"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commit -m "Commit Message"</w:t>
      </w:r>
    </w:p>
    <w:p w14:paraId="0BC0645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git push</w:t>
      </w:r>
    </w:p>
    <w:p w14:paraId="6ED593A6" w14:textId="77777777" w:rsidR="00F55C59" w:rsidRPr="00F55C59" w:rsidRDefault="00F55C59" w:rsidP="00F55C59">
      <w:pPr>
        <w:rPr>
          <w:rFonts w:ascii="Courier New" w:hAnsi="Courier New" w:cs="Courier New"/>
          <w:sz w:val="20"/>
        </w:rPr>
      </w:pPr>
    </w:p>
    <w:p w14:paraId="128E3CC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Pull Latest Changes:</w:t>
      </w:r>
    </w:p>
    <w:p w14:paraId="75BF0A64"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 xml:space="preserve">git </w:t>
      </w:r>
      <w:proofErr w:type="gramStart"/>
      <w:r w:rsidRPr="00F55C59">
        <w:rPr>
          <w:rFonts w:ascii="Courier New" w:hAnsi="Courier New" w:cs="Courier New"/>
          <w:sz w:val="20"/>
        </w:rPr>
        <w:t>pull</w:t>
      </w:r>
      <w:proofErr w:type="gramEnd"/>
    </w:p>
    <w:p w14:paraId="3CFE8594" w14:textId="77777777" w:rsidR="00F55C59" w:rsidRPr="00F55C59" w:rsidRDefault="00F55C59" w:rsidP="00F55C59">
      <w:pPr>
        <w:rPr>
          <w:rFonts w:ascii="Courier New" w:hAnsi="Courier New" w:cs="Courier New"/>
          <w:sz w:val="20"/>
        </w:rPr>
      </w:pPr>
    </w:p>
    <w:p w14:paraId="0B57644C"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32AF6FCF"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INTERVIEW ONE-LINER</w:t>
      </w:r>
    </w:p>
    <w:p w14:paraId="0F611485"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1A5CEE43"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master and main are Git branch names.</w:t>
      </w:r>
    </w:p>
    <w:p w14:paraId="7A2D3FCD" w14:textId="77777777" w:rsidR="00F55C59" w:rsidRPr="00F55C59" w:rsidRDefault="00F55C59" w:rsidP="00F55C59">
      <w:pPr>
        <w:rPr>
          <w:rFonts w:ascii="Courier New" w:hAnsi="Courier New" w:cs="Courier New"/>
          <w:sz w:val="20"/>
        </w:rPr>
      </w:pPr>
    </w:p>
    <w:p w14:paraId="34F595E8"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Historically Git used "master" as the default branch, while modern GitHub repositories commonly use "main".</w:t>
      </w:r>
    </w:p>
    <w:p w14:paraId="4C84B7A1" w14:textId="77777777" w:rsidR="00F55C59" w:rsidRPr="00F55C59" w:rsidRDefault="00F55C59" w:rsidP="00F55C59">
      <w:pPr>
        <w:rPr>
          <w:rFonts w:ascii="Courier New" w:hAnsi="Courier New" w:cs="Courier New"/>
          <w:sz w:val="20"/>
        </w:rPr>
      </w:pPr>
    </w:p>
    <w:p w14:paraId="1A8566DE" w14:textId="77777777" w:rsidR="00F55C59" w:rsidRPr="00F55C59" w:rsidRDefault="00F55C59" w:rsidP="00F55C59">
      <w:pPr>
        <w:rPr>
          <w:rFonts w:ascii="Courier New" w:hAnsi="Courier New" w:cs="Courier New"/>
          <w:sz w:val="20"/>
        </w:rPr>
      </w:pPr>
      <w:r w:rsidRPr="00F55C59">
        <w:rPr>
          <w:rFonts w:ascii="Courier New" w:hAnsi="Courier New" w:cs="Courier New"/>
          <w:sz w:val="20"/>
        </w:rPr>
        <w:t>Both local and remote repositories can use either master, main, or any custom branch name.</w:t>
      </w:r>
    </w:p>
    <w:p w14:paraId="77A39223" w14:textId="0AC82227" w:rsidR="00F55C59" w:rsidRPr="00F55C59" w:rsidRDefault="00F55C59" w:rsidP="00F55C59">
      <w:pPr>
        <w:rPr>
          <w:rFonts w:ascii="Courier New" w:hAnsi="Courier New" w:cs="Courier New"/>
          <w:sz w:val="20"/>
        </w:rPr>
      </w:pPr>
      <w:r w:rsidRPr="00F55C59">
        <w:rPr>
          <w:rFonts w:ascii="Courier New" w:hAnsi="Courier New" w:cs="Courier New"/>
          <w:sz w:val="20"/>
        </w:rPr>
        <w:t>=========================================================</w:t>
      </w:r>
    </w:p>
    <w:p w14:paraId="3C266DD5" w14:textId="0BB15801" w:rsidR="003312D1" w:rsidRDefault="003312D1" w:rsidP="003312D1">
      <w:pPr>
        <w:pStyle w:val="Heading1"/>
      </w:pPr>
      <w:bookmarkStart w:id="25" w:name="_Toc231227758"/>
      <w:r>
        <w:lastRenderedPageBreak/>
        <w:t>Push</w:t>
      </w:r>
      <w:r w:rsidR="00AE5432">
        <w:t xml:space="preserve"> file / Directory from Local Repository to Remote Directory.</w:t>
      </w:r>
      <w:bookmarkStart w:id="26" w:name="_Hlk172052470"/>
      <w:bookmarkEnd w:id="25"/>
    </w:p>
    <w:bookmarkEnd w:id="26"/>
    <w:p w14:paraId="4F982FF3" w14:textId="1A2DFF81" w:rsidR="00AE5432" w:rsidRDefault="00AE5432" w:rsidP="003312D1">
      <w:r>
        <w:t>So, here we will create the dummy directory/ file and then we must follow below process step by step:</w:t>
      </w:r>
    </w:p>
    <w:p w14:paraId="395847E1" w14:textId="77777777" w:rsidR="00AE5432" w:rsidRDefault="00AE5432" w:rsidP="003312D1"/>
    <w:p w14:paraId="30F63C68" w14:textId="325DAB7E" w:rsidR="003312D1" w:rsidRPr="00AE5432" w:rsidRDefault="00AE5432" w:rsidP="00AE5432">
      <w:pPr>
        <w:rPr>
          <w:rFonts w:ascii="Segoe UI Symbol" w:hAnsi="Segoe UI Symbol"/>
          <w:b/>
          <w:bCs/>
          <w:sz w:val="20"/>
          <w:szCs w:val="18"/>
        </w:rPr>
      </w:pPr>
      <w:r w:rsidRPr="00AE5432">
        <w:rPr>
          <w:rFonts w:ascii="Segoe UI Symbol" w:hAnsi="Segoe UI Symbol"/>
          <w:b/>
          <w:bCs/>
          <w:sz w:val="24"/>
          <w:szCs w:val="22"/>
        </w:rPr>
        <w:t xml:space="preserve">stage that file (git </w:t>
      </w:r>
      <w:r w:rsidR="00445162" w:rsidRPr="00AE5432">
        <w:rPr>
          <w:rFonts w:ascii="Segoe UI Symbol" w:hAnsi="Segoe UI Symbol"/>
          <w:b/>
          <w:bCs/>
          <w:sz w:val="24"/>
          <w:szCs w:val="22"/>
        </w:rPr>
        <w:t>add)</w:t>
      </w:r>
      <w:r w:rsidR="00445162" w:rsidRPr="00AE5432">
        <w:rPr>
          <w:sz w:val="24"/>
          <w:szCs w:val="22"/>
        </w:rPr>
        <w:t xml:space="preserve"> </w:t>
      </w:r>
      <w:proofErr w:type="gramStart"/>
      <w:r w:rsidR="00445162" w:rsidRPr="00AE5432">
        <w:rPr>
          <w:rFonts w:ascii="Segoe UI Symbol" w:hAnsi="Segoe UI Symbol" w:cs="Segoe UI Symbol"/>
          <w:sz w:val="24"/>
          <w:szCs w:val="22"/>
        </w:rPr>
        <w:t>➜</w:t>
      </w:r>
      <w:r w:rsidRPr="00AE5432">
        <w:rPr>
          <w:rFonts w:ascii="Segoe UI Symbol" w:hAnsi="Segoe UI Symbol"/>
          <w:b/>
          <w:bCs/>
          <w:sz w:val="24"/>
          <w:szCs w:val="22"/>
        </w:rPr>
        <w:t xml:space="preserve">  verify</w:t>
      </w:r>
      <w:proofErr w:type="gramEnd"/>
      <w:r w:rsidRPr="00AE5432">
        <w:rPr>
          <w:rFonts w:ascii="Segoe UI Symbol" w:hAnsi="Segoe UI Symbol"/>
          <w:b/>
          <w:bCs/>
          <w:sz w:val="24"/>
          <w:szCs w:val="22"/>
        </w:rPr>
        <w:t xml:space="preserve"> file status (git status) </w:t>
      </w:r>
      <w:proofErr w:type="gramStart"/>
      <w:r w:rsidRPr="00AE5432">
        <w:rPr>
          <w:rFonts w:ascii="Segoe UI Symbol" w:hAnsi="Segoe UI Symbol"/>
          <w:b/>
          <w:bCs/>
          <w:sz w:val="24"/>
          <w:szCs w:val="22"/>
        </w:rPr>
        <w:t>➜  Commit</w:t>
      </w:r>
      <w:proofErr w:type="gramEnd"/>
      <w:r w:rsidRPr="00AE5432">
        <w:rPr>
          <w:rFonts w:ascii="Segoe UI Symbol" w:hAnsi="Segoe UI Symbol"/>
          <w:b/>
          <w:bCs/>
          <w:sz w:val="24"/>
          <w:szCs w:val="22"/>
        </w:rPr>
        <w:t xml:space="preserve"> that file (git commit -m “</w:t>
      </w:r>
      <w:r w:rsidR="00445162">
        <w:rPr>
          <w:rFonts w:ascii="Segoe UI Symbol" w:hAnsi="Segoe UI Symbol"/>
          <w:b/>
          <w:bCs/>
          <w:sz w:val="24"/>
          <w:szCs w:val="22"/>
        </w:rPr>
        <w:t>&lt;</w:t>
      </w:r>
      <w:r w:rsidRPr="00445162">
        <w:rPr>
          <w:rFonts w:ascii="Segoe UI Symbol" w:hAnsi="Segoe UI Symbol"/>
          <w:sz w:val="24"/>
          <w:szCs w:val="22"/>
        </w:rPr>
        <w:t>comment</w:t>
      </w:r>
      <w:r w:rsidR="00445162">
        <w:rPr>
          <w:rFonts w:ascii="Segoe UI Symbol" w:hAnsi="Segoe UI Symbol"/>
          <w:b/>
          <w:bCs/>
          <w:sz w:val="24"/>
          <w:szCs w:val="22"/>
        </w:rPr>
        <w:t>&gt;</w:t>
      </w:r>
      <w:r w:rsidRPr="00AE5432">
        <w:rPr>
          <w:rFonts w:ascii="Segoe UI Symbol" w:hAnsi="Segoe UI Symbol"/>
          <w:b/>
          <w:bCs/>
          <w:sz w:val="24"/>
          <w:szCs w:val="22"/>
        </w:rPr>
        <w:t xml:space="preserve">”) </w:t>
      </w:r>
      <w:proofErr w:type="gramStart"/>
      <w:r w:rsidRPr="00AE5432">
        <w:rPr>
          <w:rFonts w:ascii="Segoe UI Symbol" w:hAnsi="Segoe UI Symbol"/>
          <w:b/>
          <w:bCs/>
          <w:sz w:val="24"/>
          <w:szCs w:val="22"/>
        </w:rPr>
        <w:t>➜  verify</w:t>
      </w:r>
      <w:proofErr w:type="gramEnd"/>
      <w:r w:rsidRPr="00AE5432">
        <w:rPr>
          <w:rFonts w:ascii="Segoe UI Symbol" w:hAnsi="Segoe UI Symbol"/>
          <w:b/>
          <w:bCs/>
          <w:sz w:val="24"/>
          <w:szCs w:val="22"/>
        </w:rPr>
        <w:t xml:space="preserve"> file status again (git </w:t>
      </w:r>
      <w:proofErr w:type="gramStart"/>
      <w:r w:rsidRPr="00AE5432">
        <w:rPr>
          <w:rFonts w:ascii="Segoe UI Symbol" w:hAnsi="Segoe UI Symbol"/>
          <w:b/>
          <w:bCs/>
          <w:sz w:val="24"/>
          <w:szCs w:val="22"/>
        </w:rPr>
        <w:t>status)  ➜</w:t>
      </w:r>
      <w:proofErr w:type="gramEnd"/>
      <w:r w:rsidRPr="00AE5432">
        <w:rPr>
          <w:rFonts w:ascii="Segoe UI Symbol" w:hAnsi="Segoe UI Symbol"/>
          <w:b/>
          <w:bCs/>
          <w:sz w:val="24"/>
          <w:szCs w:val="22"/>
        </w:rPr>
        <w:t xml:space="preserve">  Push that file to remote server (git push &lt;URL&gt;)</w:t>
      </w:r>
      <w:r w:rsidRPr="00AE5432">
        <w:rPr>
          <w:rFonts w:ascii="Segoe UI Symbol" w:hAnsi="Segoe UI Symbol"/>
          <w:b/>
          <w:bCs/>
          <w:sz w:val="20"/>
          <w:szCs w:val="18"/>
        </w:rPr>
        <w:t>.</w:t>
      </w:r>
    </w:p>
    <w:p w14:paraId="5B581F53" w14:textId="77777777" w:rsidR="003312D1" w:rsidRDefault="003312D1" w:rsidP="003312D1"/>
    <w:p w14:paraId="60721B54" w14:textId="77777777" w:rsidR="003312D1" w:rsidRPr="009755E1" w:rsidRDefault="003312D1" w:rsidP="00F55C59">
      <w:pPr>
        <w:numPr>
          <w:ilvl w:val="0"/>
          <w:numId w:val="30"/>
        </w:numPr>
      </w:pPr>
      <w:r w:rsidRPr="009755E1">
        <w:t>Create a test file to check:</w:t>
      </w:r>
    </w:p>
    <w:p w14:paraId="148F4427" w14:textId="77777777" w:rsidR="003312D1" w:rsidRDefault="003312D1" w:rsidP="003312D1"/>
    <w:p w14:paraId="5992F353" w14:textId="0E52EB92" w:rsidR="003312D1" w:rsidRDefault="00FD71FE" w:rsidP="00FD71FE">
      <w:pPr>
        <w:ind w:firstLine="360"/>
        <w:rPr>
          <w:rFonts w:ascii="Courier New" w:hAnsi="Courier New" w:cs="Courier New"/>
          <w:b/>
          <w:bCs/>
        </w:rPr>
      </w:pPr>
      <w:r w:rsidRPr="00FD71FE">
        <w:rPr>
          <w:rFonts w:ascii="Courier New" w:hAnsi="Courier New" w:cs="Courier New"/>
          <w:b/>
          <w:bCs/>
        </w:rPr>
        <w:t xml:space="preserve">echo -e "hello \n how are you \n </w:t>
      </w:r>
      <w:proofErr w:type="spellStart"/>
      <w:r w:rsidRPr="00FD71FE">
        <w:rPr>
          <w:rFonts w:ascii="Courier New" w:hAnsi="Courier New" w:cs="Courier New"/>
          <w:b/>
          <w:bCs/>
        </w:rPr>
        <w:t>i</w:t>
      </w:r>
      <w:proofErr w:type="spellEnd"/>
      <w:r w:rsidRPr="00FD71FE">
        <w:rPr>
          <w:rFonts w:ascii="Courier New" w:hAnsi="Courier New" w:cs="Courier New"/>
          <w:b/>
          <w:bCs/>
        </w:rPr>
        <w:t xml:space="preserve"> am fine thankyou \n </w:t>
      </w:r>
      <w:proofErr w:type="spellStart"/>
      <w:r w:rsidRPr="00FD71FE">
        <w:rPr>
          <w:rFonts w:ascii="Courier New" w:hAnsi="Courier New" w:cs="Courier New"/>
          <w:b/>
          <w:bCs/>
        </w:rPr>
        <w:t>byee</w:t>
      </w:r>
      <w:proofErr w:type="spellEnd"/>
      <w:r w:rsidRPr="00FD71FE">
        <w:rPr>
          <w:rFonts w:ascii="Courier New" w:hAnsi="Courier New" w:cs="Courier New"/>
          <w:b/>
          <w:bCs/>
        </w:rPr>
        <w:t>" &gt;&gt; check.txt</w:t>
      </w:r>
    </w:p>
    <w:p w14:paraId="6738BE7B" w14:textId="77777777" w:rsidR="00FD71FE" w:rsidRDefault="00FD71FE" w:rsidP="003312D1"/>
    <w:p w14:paraId="1CF3BC54" w14:textId="5AD1518F" w:rsidR="00FD71FE" w:rsidRPr="00FD71FE" w:rsidRDefault="00FD71FE" w:rsidP="00F55C59">
      <w:pPr>
        <w:numPr>
          <w:ilvl w:val="0"/>
          <w:numId w:val="30"/>
        </w:numPr>
      </w:pPr>
      <w:r w:rsidRPr="00FD71FE">
        <w:t xml:space="preserve">Check the </w:t>
      </w:r>
      <w:r>
        <w:t xml:space="preserve">current </w:t>
      </w:r>
      <w:r w:rsidRPr="00FD71FE">
        <w:t>status of file:</w:t>
      </w:r>
      <w:r>
        <w:t xml:space="preserve"> the file must be </w:t>
      </w:r>
      <w:proofErr w:type="spellStart"/>
      <w:r>
        <w:t>unstaged</w:t>
      </w:r>
      <w:proofErr w:type="spellEnd"/>
      <w:r>
        <w:t xml:space="preserve"> and highlighted in red.</w:t>
      </w:r>
    </w:p>
    <w:p w14:paraId="515D08F2" w14:textId="77777777" w:rsidR="00FD71FE" w:rsidRDefault="00FD71FE" w:rsidP="00FD71FE">
      <w:pPr>
        <w:ind w:left="360"/>
        <w:rPr>
          <w:rFonts w:ascii="Courier New" w:hAnsi="Courier New" w:cs="Courier New"/>
          <w:b/>
          <w:bCs/>
        </w:rPr>
      </w:pPr>
    </w:p>
    <w:p w14:paraId="1DC75D1A" w14:textId="368A282A" w:rsidR="00FD71FE" w:rsidRDefault="00FD71FE" w:rsidP="00FD71FE">
      <w:pPr>
        <w:ind w:left="360"/>
        <w:rPr>
          <w:rFonts w:ascii="Courier New" w:hAnsi="Courier New" w:cs="Courier New"/>
          <w:b/>
          <w:bCs/>
        </w:rPr>
      </w:pPr>
      <w:r>
        <w:rPr>
          <w:rFonts w:ascii="Courier New" w:hAnsi="Courier New" w:cs="Courier New"/>
          <w:b/>
          <w:bCs/>
        </w:rPr>
        <w:t>git status</w:t>
      </w:r>
    </w:p>
    <w:p w14:paraId="72B8276C" w14:textId="77777777" w:rsidR="00FD71FE" w:rsidRDefault="00FD71FE" w:rsidP="00FD71FE">
      <w:pPr>
        <w:ind w:left="360"/>
        <w:rPr>
          <w:rFonts w:ascii="Courier New" w:hAnsi="Courier New" w:cs="Courier New"/>
          <w:b/>
          <w:bCs/>
        </w:rPr>
      </w:pPr>
    </w:p>
    <w:p w14:paraId="6A63C8D0" w14:textId="173F8120" w:rsidR="00FD71FE" w:rsidRDefault="00F31CA8" w:rsidP="00FD71FE">
      <w:pPr>
        <w:ind w:left="360"/>
        <w:rPr>
          <w:rFonts w:ascii="Courier New" w:hAnsi="Courier New" w:cs="Courier New"/>
          <w:b/>
          <w:bCs/>
        </w:rPr>
      </w:pPr>
      <w:r w:rsidRPr="00FD71FE">
        <w:rPr>
          <w:rFonts w:ascii="Courier New" w:hAnsi="Courier New" w:cs="Courier New"/>
          <w:b/>
          <w:noProof/>
        </w:rPr>
        <w:drawing>
          <wp:inline distT="0" distB="0" distL="0" distR="0" wp14:anchorId="56707D60" wp14:editId="7A973E57">
            <wp:extent cx="6858000" cy="2228850"/>
            <wp:effectExtent l="0" t="0" r="0" b="0"/>
            <wp:docPr id="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858000" cy="2228850"/>
                    </a:xfrm>
                    <a:prstGeom prst="rect">
                      <a:avLst/>
                    </a:prstGeom>
                    <a:noFill/>
                    <a:ln>
                      <a:noFill/>
                    </a:ln>
                  </pic:spPr>
                </pic:pic>
              </a:graphicData>
            </a:graphic>
          </wp:inline>
        </w:drawing>
      </w:r>
    </w:p>
    <w:p w14:paraId="50734113" w14:textId="77777777" w:rsidR="00FD71FE" w:rsidRDefault="00FD71FE" w:rsidP="00FD71FE">
      <w:pPr>
        <w:ind w:left="360"/>
        <w:rPr>
          <w:rFonts w:ascii="Courier New" w:hAnsi="Courier New" w:cs="Courier New"/>
          <w:b/>
          <w:bCs/>
        </w:rPr>
      </w:pPr>
    </w:p>
    <w:p w14:paraId="758D9D5A" w14:textId="7A10A8DB" w:rsidR="003312D1" w:rsidRPr="009755E1" w:rsidRDefault="003312D1" w:rsidP="00F55C59">
      <w:pPr>
        <w:numPr>
          <w:ilvl w:val="0"/>
          <w:numId w:val="30"/>
        </w:numPr>
        <w:rPr>
          <w:rFonts w:ascii="Courier New" w:hAnsi="Courier New" w:cs="Courier New"/>
          <w:b/>
          <w:bCs/>
        </w:rPr>
      </w:pPr>
      <w:bookmarkStart w:id="27" w:name="_Hlk171950770"/>
      <w:r w:rsidRPr="009755E1">
        <w:rPr>
          <w:rFonts w:ascii="Courier New" w:hAnsi="Courier New" w:cs="Courier New"/>
          <w:b/>
          <w:bCs/>
        </w:rPr>
        <w:t>git add &lt;</w:t>
      </w:r>
      <w:r w:rsidRPr="009755E1">
        <w:rPr>
          <w:rFonts w:ascii="Courier New" w:hAnsi="Courier New" w:cs="Courier New"/>
        </w:rPr>
        <w:t>filename.txt</w:t>
      </w:r>
      <w:r w:rsidRPr="009755E1">
        <w:rPr>
          <w:rFonts w:ascii="Courier New" w:hAnsi="Courier New" w:cs="Courier New"/>
          <w:b/>
          <w:bCs/>
        </w:rPr>
        <w:t>&gt;</w:t>
      </w:r>
      <w:r>
        <w:rPr>
          <w:rFonts w:ascii="Courier New" w:hAnsi="Courier New" w:cs="Courier New"/>
          <w:b/>
          <w:bCs/>
        </w:rPr>
        <w:t xml:space="preserve"> </w:t>
      </w:r>
      <w:r w:rsidR="00BE28C5">
        <w:rPr>
          <w:rFonts w:ascii="Courier New" w:hAnsi="Courier New" w:cs="Courier New"/>
          <w:b/>
          <w:bCs/>
        </w:rPr>
        <w:t xml:space="preserve">   </w:t>
      </w:r>
      <w:r w:rsidRPr="001A1CC9">
        <w:t>---- to add single file</w:t>
      </w:r>
      <w:r>
        <w:t xml:space="preserve">. </w:t>
      </w:r>
    </w:p>
    <w:p w14:paraId="54DA7C9B" w14:textId="229CD208" w:rsidR="003312D1" w:rsidRDefault="003312D1" w:rsidP="003312D1">
      <w:pPr>
        <w:ind w:firstLine="360"/>
      </w:pPr>
      <w:r w:rsidRPr="009755E1">
        <w:rPr>
          <w:rFonts w:ascii="Courier New" w:hAnsi="Courier New" w:cs="Courier New"/>
          <w:b/>
          <w:bCs/>
        </w:rPr>
        <w:t xml:space="preserve">git </w:t>
      </w:r>
      <w:proofErr w:type="gramStart"/>
      <w:r w:rsidRPr="009755E1">
        <w:rPr>
          <w:rFonts w:ascii="Courier New" w:hAnsi="Courier New" w:cs="Courier New"/>
          <w:b/>
          <w:bCs/>
        </w:rPr>
        <w:t>add .</w:t>
      </w:r>
      <w:proofErr w:type="gramEnd"/>
      <w:r>
        <w:t xml:space="preserve">     </w:t>
      </w:r>
      <w:r w:rsidR="00BE28C5">
        <w:t xml:space="preserve">     </w:t>
      </w:r>
      <w:r>
        <w:t xml:space="preserve"> ------------ to add all files/folder at once.</w:t>
      </w:r>
    </w:p>
    <w:bookmarkEnd w:id="27"/>
    <w:p w14:paraId="30EF19D7" w14:textId="77777777" w:rsidR="003312D1" w:rsidRDefault="003312D1" w:rsidP="00FD71FE"/>
    <w:p w14:paraId="5FBF27EB" w14:textId="77777777" w:rsidR="003312D1" w:rsidRDefault="003312D1" w:rsidP="00F55C59">
      <w:pPr>
        <w:numPr>
          <w:ilvl w:val="0"/>
          <w:numId w:val="30"/>
        </w:numPr>
      </w:pPr>
      <w:r w:rsidRPr="001A1CC9">
        <w:rPr>
          <w:rFonts w:ascii="Courier New" w:hAnsi="Courier New" w:cs="Courier New"/>
          <w:b/>
          <w:bCs/>
        </w:rPr>
        <w:t>git status</w:t>
      </w:r>
      <w:r>
        <w:t xml:space="preserve">    ----------- &lt;to check on which branch the user is / which files are </w:t>
      </w:r>
      <w:proofErr w:type="spellStart"/>
      <w:r>
        <w:t>unstaged</w:t>
      </w:r>
      <w:proofErr w:type="spellEnd"/>
      <w:r>
        <w:t>/staged &gt;</w:t>
      </w:r>
    </w:p>
    <w:p w14:paraId="49813DEE" w14:textId="77777777" w:rsidR="00FD71FE" w:rsidRDefault="00FD71FE" w:rsidP="00FD71FE">
      <w:pPr>
        <w:ind w:left="360"/>
        <w:rPr>
          <w:rFonts w:ascii="Courier New" w:hAnsi="Courier New" w:cs="Courier New"/>
          <w:b/>
          <w:bCs/>
        </w:rPr>
      </w:pPr>
    </w:p>
    <w:p w14:paraId="547301E4" w14:textId="3C09B938" w:rsidR="00FD71FE" w:rsidRPr="00FD71FE" w:rsidRDefault="00FD71FE" w:rsidP="00FD71FE">
      <w:pPr>
        <w:ind w:left="360"/>
      </w:pPr>
      <w:r>
        <w:t>Once files are staged it will highlight in green.</w:t>
      </w:r>
    </w:p>
    <w:p w14:paraId="436B41E8" w14:textId="77777777" w:rsidR="003312D1" w:rsidRDefault="003312D1" w:rsidP="003312D1">
      <w:pPr>
        <w:ind w:left="360"/>
        <w:rPr>
          <w:rFonts w:ascii="Courier New" w:hAnsi="Courier New" w:cs="Courier New"/>
          <w:b/>
          <w:bCs/>
        </w:rPr>
      </w:pPr>
    </w:p>
    <w:p w14:paraId="04CC2B77" w14:textId="20F10428" w:rsidR="003312D1" w:rsidRDefault="00F31CA8" w:rsidP="003312D1">
      <w:pPr>
        <w:ind w:left="360"/>
        <w:rPr>
          <w:noProof/>
        </w:rPr>
      </w:pPr>
      <w:r w:rsidRPr="00293839">
        <w:rPr>
          <w:noProof/>
        </w:rPr>
        <w:drawing>
          <wp:inline distT="0" distB="0" distL="0" distR="0" wp14:anchorId="7FA3989E" wp14:editId="11B67D49">
            <wp:extent cx="6858000" cy="2044700"/>
            <wp:effectExtent l="0" t="0" r="0" b="0"/>
            <wp:docPr id="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58000" cy="2044700"/>
                    </a:xfrm>
                    <a:prstGeom prst="rect">
                      <a:avLst/>
                    </a:prstGeom>
                    <a:noFill/>
                    <a:ln>
                      <a:noFill/>
                    </a:ln>
                  </pic:spPr>
                </pic:pic>
              </a:graphicData>
            </a:graphic>
          </wp:inline>
        </w:drawing>
      </w:r>
    </w:p>
    <w:p w14:paraId="27AC20F7" w14:textId="77777777" w:rsidR="003312D1" w:rsidRDefault="003312D1" w:rsidP="003312D1">
      <w:pPr>
        <w:ind w:left="360"/>
        <w:rPr>
          <w:rFonts w:ascii="Courier New" w:hAnsi="Courier New" w:cs="Courier New"/>
          <w:b/>
          <w:bCs/>
        </w:rPr>
      </w:pPr>
    </w:p>
    <w:p w14:paraId="11796811" w14:textId="77777777" w:rsidR="003312D1" w:rsidRDefault="003312D1" w:rsidP="00F55C59">
      <w:pPr>
        <w:numPr>
          <w:ilvl w:val="0"/>
          <w:numId w:val="30"/>
        </w:numPr>
        <w:rPr>
          <w:rFonts w:ascii="Courier New" w:hAnsi="Courier New" w:cs="Courier New"/>
          <w:b/>
          <w:bCs/>
        </w:rPr>
      </w:pPr>
      <w:r w:rsidRPr="009755E1">
        <w:rPr>
          <w:rFonts w:ascii="Courier New" w:hAnsi="Courier New" w:cs="Courier New"/>
          <w:b/>
          <w:bCs/>
        </w:rPr>
        <w:t>git commit -m "&lt;</w:t>
      </w:r>
      <w:r w:rsidRPr="009755E1">
        <w:rPr>
          <w:rFonts w:ascii="Courier New" w:hAnsi="Courier New" w:cs="Courier New"/>
        </w:rPr>
        <w:t xml:space="preserve">type any comment related to your </w:t>
      </w:r>
      <w:r>
        <w:rPr>
          <w:rFonts w:ascii="Courier New" w:hAnsi="Courier New" w:cs="Courier New"/>
        </w:rPr>
        <w:t>activity</w:t>
      </w:r>
      <w:r w:rsidRPr="009755E1">
        <w:rPr>
          <w:rFonts w:ascii="Courier New" w:hAnsi="Courier New" w:cs="Courier New"/>
          <w:b/>
          <w:bCs/>
        </w:rPr>
        <w:t>&gt;"</w:t>
      </w:r>
    </w:p>
    <w:p w14:paraId="799A20D3" w14:textId="77777777" w:rsidR="003312D1" w:rsidRPr="0028147E" w:rsidRDefault="003312D1" w:rsidP="003312D1">
      <w:pPr>
        <w:ind w:left="360"/>
      </w:pPr>
    </w:p>
    <w:p w14:paraId="28EA37E3" w14:textId="77777777" w:rsidR="003312D1" w:rsidRDefault="003312D1" w:rsidP="003312D1">
      <w:pPr>
        <w:ind w:left="360"/>
      </w:pPr>
      <w:r w:rsidRPr="0028147E">
        <w:rPr>
          <w:b/>
          <w:bCs/>
        </w:rPr>
        <w:lastRenderedPageBreak/>
        <w:t>git commit</w:t>
      </w:r>
      <w:r>
        <w:t xml:space="preserve"> command is used to commit the staged files from previous step. Once commit it is ready to push to REMOTE.</w:t>
      </w:r>
    </w:p>
    <w:p w14:paraId="3C6ED568" w14:textId="77777777" w:rsidR="003312D1" w:rsidRDefault="003312D1" w:rsidP="003312D1">
      <w:pPr>
        <w:ind w:left="360"/>
      </w:pPr>
    </w:p>
    <w:p w14:paraId="02FDDDBD" w14:textId="5E687CFC" w:rsidR="003312D1" w:rsidRPr="0028147E" w:rsidRDefault="00F31CA8" w:rsidP="003312D1">
      <w:pPr>
        <w:ind w:left="360"/>
      </w:pPr>
      <w:r w:rsidRPr="00293839">
        <w:rPr>
          <w:noProof/>
        </w:rPr>
        <w:drawing>
          <wp:inline distT="0" distB="0" distL="0" distR="0" wp14:anchorId="027FF4BF" wp14:editId="35998AA4">
            <wp:extent cx="6858000" cy="946150"/>
            <wp:effectExtent l="0" t="0" r="0" b="0"/>
            <wp:docPr id="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858000" cy="946150"/>
                    </a:xfrm>
                    <a:prstGeom prst="rect">
                      <a:avLst/>
                    </a:prstGeom>
                    <a:noFill/>
                    <a:ln>
                      <a:noFill/>
                    </a:ln>
                  </pic:spPr>
                </pic:pic>
              </a:graphicData>
            </a:graphic>
          </wp:inline>
        </w:drawing>
      </w:r>
    </w:p>
    <w:p w14:paraId="60303ECD" w14:textId="77777777" w:rsidR="003312D1" w:rsidRDefault="003312D1" w:rsidP="003312D1"/>
    <w:p w14:paraId="35E61F95" w14:textId="77777777" w:rsidR="003312D1" w:rsidRDefault="003312D1" w:rsidP="00F55C59">
      <w:pPr>
        <w:numPr>
          <w:ilvl w:val="0"/>
          <w:numId w:val="30"/>
        </w:numPr>
      </w:pPr>
      <w:r w:rsidRPr="001A1CC9">
        <w:rPr>
          <w:rFonts w:ascii="Courier New" w:hAnsi="Courier New" w:cs="Courier New"/>
          <w:b/>
          <w:bCs/>
        </w:rPr>
        <w:t>git status</w:t>
      </w:r>
      <w:r>
        <w:t xml:space="preserve">    ----------- &lt;to check on which branch the user is / which files are </w:t>
      </w:r>
      <w:proofErr w:type="spellStart"/>
      <w:r>
        <w:t>unstaged</w:t>
      </w:r>
      <w:proofErr w:type="spellEnd"/>
      <w:r>
        <w:t>/staged &gt;</w:t>
      </w:r>
    </w:p>
    <w:p w14:paraId="58567131" w14:textId="77777777" w:rsidR="003312D1" w:rsidRDefault="003312D1" w:rsidP="003312D1">
      <w:pPr>
        <w:ind w:left="360"/>
      </w:pPr>
    </w:p>
    <w:p w14:paraId="07414B62" w14:textId="446BD4F4" w:rsidR="003312D1" w:rsidRDefault="00F31CA8" w:rsidP="003312D1">
      <w:pPr>
        <w:ind w:left="360"/>
        <w:rPr>
          <w:noProof/>
        </w:rPr>
      </w:pPr>
      <w:r w:rsidRPr="00293839">
        <w:rPr>
          <w:noProof/>
        </w:rPr>
        <w:drawing>
          <wp:inline distT="0" distB="0" distL="0" distR="0" wp14:anchorId="333666F4" wp14:editId="42B56837">
            <wp:extent cx="6565900" cy="1485900"/>
            <wp:effectExtent l="0" t="0" r="0" b="0"/>
            <wp:docPr id="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65900" cy="1485900"/>
                    </a:xfrm>
                    <a:prstGeom prst="rect">
                      <a:avLst/>
                    </a:prstGeom>
                    <a:noFill/>
                    <a:ln>
                      <a:noFill/>
                    </a:ln>
                  </pic:spPr>
                </pic:pic>
              </a:graphicData>
            </a:graphic>
          </wp:inline>
        </w:drawing>
      </w:r>
    </w:p>
    <w:p w14:paraId="6EF59543" w14:textId="77777777" w:rsidR="003312D1" w:rsidRDefault="003312D1" w:rsidP="003312D1"/>
    <w:p w14:paraId="5E6C210D" w14:textId="77777777" w:rsidR="003312D1" w:rsidRDefault="003312D1" w:rsidP="00F55C59">
      <w:pPr>
        <w:numPr>
          <w:ilvl w:val="0"/>
          <w:numId w:val="30"/>
        </w:numPr>
      </w:pPr>
      <w:r w:rsidRPr="001A1CC9">
        <w:rPr>
          <w:rFonts w:ascii="Courier New" w:hAnsi="Courier New" w:cs="Courier New"/>
          <w:b/>
          <w:bCs/>
        </w:rPr>
        <w:t>git log</w:t>
      </w:r>
      <w:r>
        <w:t xml:space="preserve">      ----------   &lt;to check the log file&gt;</w:t>
      </w:r>
    </w:p>
    <w:p w14:paraId="753CD758" w14:textId="77777777" w:rsidR="003312D1" w:rsidRDefault="003312D1" w:rsidP="003312D1">
      <w:pPr>
        <w:ind w:left="360"/>
        <w:rPr>
          <w:rFonts w:ascii="Courier New" w:hAnsi="Courier New" w:cs="Courier New"/>
          <w:b/>
          <w:bCs/>
        </w:rPr>
      </w:pPr>
    </w:p>
    <w:p w14:paraId="3A1E5330" w14:textId="6F1EF7AC" w:rsidR="003312D1" w:rsidRDefault="00F31CA8" w:rsidP="003312D1">
      <w:pPr>
        <w:ind w:left="360"/>
      </w:pPr>
      <w:r w:rsidRPr="00293839">
        <w:rPr>
          <w:noProof/>
        </w:rPr>
        <w:drawing>
          <wp:inline distT="0" distB="0" distL="0" distR="0" wp14:anchorId="7A618EE8" wp14:editId="7D66E2FD">
            <wp:extent cx="6864350" cy="1035050"/>
            <wp:effectExtent l="0" t="0" r="0" b="0"/>
            <wp:docPr id="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64350" cy="1035050"/>
                    </a:xfrm>
                    <a:prstGeom prst="rect">
                      <a:avLst/>
                    </a:prstGeom>
                    <a:noFill/>
                    <a:ln>
                      <a:noFill/>
                    </a:ln>
                  </pic:spPr>
                </pic:pic>
              </a:graphicData>
            </a:graphic>
          </wp:inline>
        </w:drawing>
      </w:r>
    </w:p>
    <w:p w14:paraId="386A3AF8" w14:textId="77777777" w:rsidR="003312D1" w:rsidRDefault="003312D1" w:rsidP="003312D1"/>
    <w:p w14:paraId="3A94FA4C" w14:textId="77777777" w:rsidR="005C13F5" w:rsidRDefault="005C13F5" w:rsidP="005C13F5">
      <w:pPr>
        <w:ind w:firstLine="360"/>
        <w:rPr>
          <w:rFonts w:ascii="Courier New" w:hAnsi="Courier New" w:cs="Courier New"/>
          <w:b/>
          <w:bCs/>
        </w:rPr>
      </w:pPr>
      <w:r w:rsidRPr="00913C42">
        <w:rPr>
          <w:rFonts w:ascii="Courier New" w:hAnsi="Courier New" w:cs="Courier New"/>
          <w:b/>
          <w:bCs/>
        </w:rPr>
        <w:t xml:space="preserve">git log </w:t>
      </w:r>
      <w:r>
        <w:rPr>
          <w:rFonts w:ascii="Courier New" w:hAnsi="Courier New" w:cs="Courier New"/>
          <w:b/>
          <w:bCs/>
        </w:rPr>
        <w:t>–</w:t>
      </w:r>
      <w:r w:rsidRPr="00913C42">
        <w:rPr>
          <w:rFonts w:ascii="Courier New" w:hAnsi="Courier New" w:cs="Courier New"/>
          <w:b/>
          <w:bCs/>
        </w:rPr>
        <w:t>oneline</w:t>
      </w:r>
    </w:p>
    <w:p w14:paraId="00530064" w14:textId="77777777" w:rsidR="005C13F5" w:rsidRPr="005C13F5" w:rsidRDefault="005C13F5" w:rsidP="005C13F5">
      <w:pPr>
        <w:ind w:firstLine="360"/>
      </w:pPr>
    </w:p>
    <w:p w14:paraId="0B42BA72" w14:textId="77777777" w:rsidR="005C13F5" w:rsidRDefault="005C13F5" w:rsidP="005C13F5">
      <w:pPr>
        <w:ind w:firstLine="360"/>
      </w:pPr>
      <w:r>
        <w:t>to show all logs in one line</w:t>
      </w:r>
    </w:p>
    <w:p w14:paraId="19F77126" w14:textId="77777777" w:rsidR="005C13F5" w:rsidRPr="005C13F5" w:rsidRDefault="005C13F5" w:rsidP="005C13F5">
      <w:pPr>
        <w:ind w:firstLine="360"/>
      </w:pPr>
    </w:p>
    <w:p w14:paraId="44BC7678" w14:textId="77777777" w:rsidR="005C13F5" w:rsidRDefault="005C13F5" w:rsidP="005C13F5">
      <w:pPr>
        <w:ind w:left="360"/>
      </w:pPr>
      <w:r w:rsidRPr="00913C42">
        <w:rPr>
          <w:noProof/>
        </w:rPr>
        <w:drawing>
          <wp:inline distT="0" distB="0" distL="0" distR="0" wp14:anchorId="0D19A29D" wp14:editId="0A4944B9">
            <wp:extent cx="6807186" cy="1503218"/>
            <wp:effectExtent l="0" t="0" r="0" b="1905"/>
            <wp:docPr id="20941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13559" name=""/>
                    <pic:cNvPicPr/>
                  </pic:nvPicPr>
                  <pic:blipFill>
                    <a:blip r:embed="rId68"/>
                    <a:stretch>
                      <a:fillRect/>
                    </a:stretch>
                  </pic:blipFill>
                  <pic:spPr>
                    <a:xfrm>
                      <a:off x="0" y="0"/>
                      <a:ext cx="6835265" cy="1509419"/>
                    </a:xfrm>
                    <a:prstGeom prst="rect">
                      <a:avLst/>
                    </a:prstGeom>
                  </pic:spPr>
                </pic:pic>
              </a:graphicData>
            </a:graphic>
          </wp:inline>
        </w:drawing>
      </w:r>
    </w:p>
    <w:p w14:paraId="040E7B18" w14:textId="77777777" w:rsidR="005C13F5" w:rsidRDefault="005C13F5" w:rsidP="003312D1"/>
    <w:p w14:paraId="5E651076" w14:textId="77777777" w:rsidR="003312D1" w:rsidRDefault="003312D1" w:rsidP="003312D1">
      <w:pPr>
        <w:ind w:left="360"/>
      </w:pPr>
      <w:r>
        <w:t>git log command displays the logs about who have edited the file/staged the file/ push the file and it automatically creates the commit number so that we can dig more deeper into the log.</w:t>
      </w:r>
    </w:p>
    <w:p w14:paraId="66356CEF" w14:textId="77777777" w:rsidR="003312D1" w:rsidRDefault="003312D1" w:rsidP="003312D1"/>
    <w:p w14:paraId="2AA10682" w14:textId="77777777" w:rsidR="003312D1" w:rsidRPr="0028147E" w:rsidRDefault="003312D1" w:rsidP="003312D1">
      <w:pPr>
        <w:ind w:left="360"/>
        <w:rPr>
          <w:rFonts w:ascii="Courier New" w:hAnsi="Courier New" w:cs="Courier New"/>
          <w:b/>
          <w:bCs/>
        </w:rPr>
      </w:pPr>
      <w:r w:rsidRPr="0028147E">
        <w:rPr>
          <w:rFonts w:ascii="Courier New" w:hAnsi="Courier New" w:cs="Courier New"/>
          <w:b/>
          <w:bCs/>
        </w:rPr>
        <w:t>git show &lt;</w:t>
      </w:r>
      <w:r w:rsidRPr="0028147E">
        <w:rPr>
          <w:rFonts w:ascii="Courier New" w:hAnsi="Courier New" w:cs="Courier New"/>
        </w:rPr>
        <w:t>commit number</w:t>
      </w:r>
      <w:r w:rsidRPr="0028147E">
        <w:rPr>
          <w:rFonts w:ascii="Courier New" w:hAnsi="Courier New" w:cs="Courier New"/>
          <w:b/>
          <w:bCs/>
        </w:rPr>
        <w:t>&gt;</w:t>
      </w:r>
    </w:p>
    <w:p w14:paraId="7E838276" w14:textId="77777777" w:rsidR="003312D1" w:rsidRDefault="003312D1" w:rsidP="003312D1"/>
    <w:p w14:paraId="1630F5E3" w14:textId="46E4BCDE" w:rsidR="003312D1" w:rsidRDefault="00F31CA8" w:rsidP="003312D1">
      <w:pPr>
        <w:ind w:left="360"/>
      </w:pPr>
      <w:r w:rsidRPr="00293839">
        <w:rPr>
          <w:noProof/>
        </w:rPr>
        <w:lastRenderedPageBreak/>
        <w:drawing>
          <wp:inline distT="0" distB="0" distL="0" distR="0" wp14:anchorId="4A0391CF" wp14:editId="7DA522E0">
            <wp:extent cx="6544384" cy="3082636"/>
            <wp:effectExtent l="0" t="0" r="0" b="3810"/>
            <wp:docPr id="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62461" cy="3091151"/>
                    </a:xfrm>
                    <a:prstGeom prst="rect">
                      <a:avLst/>
                    </a:prstGeom>
                    <a:noFill/>
                    <a:ln>
                      <a:noFill/>
                    </a:ln>
                  </pic:spPr>
                </pic:pic>
              </a:graphicData>
            </a:graphic>
          </wp:inline>
        </w:drawing>
      </w:r>
    </w:p>
    <w:p w14:paraId="70DBE5DD" w14:textId="77777777" w:rsidR="00445162" w:rsidRDefault="00445162" w:rsidP="00445162"/>
    <w:p w14:paraId="45CA510D" w14:textId="77777777" w:rsidR="003312D1" w:rsidRPr="0062702B" w:rsidRDefault="003312D1" w:rsidP="00F55C59">
      <w:pPr>
        <w:numPr>
          <w:ilvl w:val="0"/>
          <w:numId w:val="30"/>
        </w:numPr>
        <w:rPr>
          <w:rFonts w:ascii="Courier New" w:hAnsi="Courier New" w:cs="Courier New"/>
          <w:b/>
          <w:bCs/>
        </w:rPr>
      </w:pPr>
      <w:r w:rsidRPr="0062702B">
        <w:rPr>
          <w:rFonts w:ascii="Courier New" w:hAnsi="Courier New" w:cs="Courier New"/>
          <w:b/>
          <w:bCs/>
        </w:rPr>
        <w:t>git branch -M master</w:t>
      </w:r>
    </w:p>
    <w:p w14:paraId="7D943F8D" w14:textId="77777777" w:rsidR="003312D1" w:rsidRDefault="003312D1" w:rsidP="003312D1">
      <w:pPr>
        <w:ind w:left="360"/>
      </w:pPr>
    </w:p>
    <w:p w14:paraId="3B5710A4" w14:textId="77777777" w:rsidR="003312D1" w:rsidRPr="00AE5432" w:rsidRDefault="003312D1" w:rsidP="003312D1">
      <w:pPr>
        <w:ind w:left="360"/>
        <w:rPr>
          <w:b/>
          <w:bCs/>
          <w:color w:val="000000" w:themeColor="text1"/>
        </w:rPr>
      </w:pPr>
      <w:r w:rsidRPr="00AE5432">
        <w:rPr>
          <w:b/>
          <w:bCs/>
          <w:color w:val="000000" w:themeColor="text1"/>
        </w:rPr>
        <w:t>It is optional may or may not require.</w:t>
      </w:r>
    </w:p>
    <w:p w14:paraId="16262658" w14:textId="77777777" w:rsidR="003312D1" w:rsidRDefault="003312D1" w:rsidP="003312D1"/>
    <w:p w14:paraId="5099AB60" w14:textId="77777777" w:rsidR="003312D1" w:rsidRDefault="003312D1" w:rsidP="003312D1">
      <w:pPr>
        <w:ind w:left="360"/>
      </w:pPr>
      <w:r>
        <w:t>So, git branch -M master renames the current branch to master. For example, if you are on a branch named main and you run git branch -M master, the main branch will be renamed to master.</w:t>
      </w:r>
    </w:p>
    <w:p w14:paraId="32505E90" w14:textId="77777777" w:rsidR="003312D1" w:rsidRDefault="003312D1" w:rsidP="003312D1">
      <w:pPr>
        <w:ind w:left="360"/>
      </w:pPr>
    </w:p>
    <w:p w14:paraId="5048883D" w14:textId="77777777" w:rsidR="003312D1" w:rsidRDefault="003312D1" w:rsidP="003312D1">
      <w:pPr>
        <w:ind w:left="360"/>
      </w:pPr>
      <w:r>
        <w:t>This command is particularly useful when you want to standardize branch names or switch the default branch from a different name to master.</w:t>
      </w:r>
    </w:p>
    <w:p w14:paraId="099F6268" w14:textId="77777777" w:rsidR="003312D1" w:rsidRDefault="003312D1" w:rsidP="003312D1">
      <w:pPr>
        <w:ind w:left="360"/>
      </w:pPr>
    </w:p>
    <w:p w14:paraId="428EE5E1" w14:textId="77777777" w:rsidR="003312D1" w:rsidRPr="0062702B" w:rsidRDefault="003312D1" w:rsidP="003312D1">
      <w:pPr>
        <w:ind w:left="360"/>
        <w:rPr>
          <w:b/>
          <w:bCs/>
        </w:rPr>
      </w:pPr>
      <w:r w:rsidRPr="0062702B">
        <w:rPr>
          <w:b/>
          <w:bCs/>
        </w:rPr>
        <w:t>History behind the master/main branch:</w:t>
      </w:r>
    </w:p>
    <w:p w14:paraId="7F15C81E" w14:textId="77777777" w:rsidR="003312D1" w:rsidRDefault="003312D1" w:rsidP="003312D1">
      <w:pPr>
        <w:ind w:left="360"/>
      </w:pPr>
      <w:r>
        <w:t>In Git, the terms "main" and "master" refer to branch names. Traditionally, "master" has been the default branch name in Git repositories, but many projects and platforms, including GitHub, have transitioned to using "main" as the default branch name. This change aims to be more inclusive and eliminate unnecessary references to master/slave terminology.</w:t>
      </w:r>
    </w:p>
    <w:p w14:paraId="01AB2FDF" w14:textId="77777777" w:rsidR="003312D1" w:rsidRDefault="003312D1" w:rsidP="003312D1">
      <w:pPr>
        <w:ind w:left="360"/>
      </w:pPr>
    </w:p>
    <w:p w14:paraId="4B2B2E24" w14:textId="17330C7F" w:rsidR="00F55C59" w:rsidRPr="00F55C59" w:rsidRDefault="003312D1" w:rsidP="00F55C59">
      <w:pPr>
        <w:ind w:left="360"/>
        <w:rPr>
          <w:b/>
          <w:bCs/>
        </w:rPr>
      </w:pPr>
      <w:r w:rsidRPr="0062702B">
        <w:rPr>
          <w:b/>
          <w:bCs/>
          <w:color w:val="FF0000"/>
        </w:rPr>
        <w:t>Note:</w:t>
      </w:r>
      <w:r w:rsidRPr="0062702B">
        <w:rPr>
          <w:b/>
          <w:bCs/>
        </w:rPr>
        <w:t xml:space="preserve"> </w:t>
      </w:r>
    </w:p>
    <w:p w14:paraId="529604BA"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master and main are branch names, not folders/directories.</w:t>
      </w:r>
    </w:p>
    <w:p w14:paraId="604031C1" w14:textId="77777777" w:rsidR="00F55C59" w:rsidRPr="00F55C59" w:rsidRDefault="00F55C59" w:rsidP="00F55C59">
      <w:pPr>
        <w:ind w:left="360"/>
        <w:rPr>
          <w:rFonts w:ascii="Courier New" w:hAnsi="Courier New" w:cs="Courier New"/>
          <w:b/>
          <w:bCs/>
        </w:rPr>
      </w:pPr>
    </w:p>
    <w:p w14:paraId="73BD5269" w14:textId="42F6A8AA" w:rsidR="00F55C59" w:rsidRPr="00F55C59" w:rsidRDefault="00F55C59" w:rsidP="00F55C59">
      <w:pPr>
        <w:ind w:left="360"/>
        <w:rPr>
          <w:rFonts w:ascii="Courier New" w:hAnsi="Courier New" w:cs="Courier New"/>
          <w:b/>
          <w:bCs/>
        </w:rPr>
      </w:pPr>
      <w:r w:rsidRPr="00F55C59">
        <w:rPr>
          <w:rFonts w:ascii="Courier New" w:hAnsi="Courier New" w:cs="Courier New"/>
          <w:b/>
          <w:bCs/>
        </w:rPr>
        <w:t>Older Git repositories commonly used:</w:t>
      </w:r>
      <w:r>
        <w:rPr>
          <w:rFonts w:ascii="Courier New" w:hAnsi="Courier New" w:cs="Courier New"/>
          <w:b/>
          <w:bCs/>
        </w:rPr>
        <w:tab/>
      </w:r>
      <w:r>
        <w:rPr>
          <w:rFonts w:ascii="Courier New" w:hAnsi="Courier New" w:cs="Courier New"/>
          <w:b/>
          <w:bCs/>
        </w:rPr>
        <w:tab/>
      </w:r>
      <w:r w:rsidRPr="00F55C59">
        <w:rPr>
          <w:rFonts w:ascii="Courier New" w:hAnsi="Courier New" w:cs="Courier New"/>
          <w:b/>
          <w:bCs/>
        </w:rPr>
        <w:t>master</w:t>
      </w:r>
    </w:p>
    <w:p w14:paraId="5D403054" w14:textId="5ECDD796" w:rsidR="00F55C59" w:rsidRPr="00F55C59" w:rsidRDefault="00F55C59" w:rsidP="00F55C59">
      <w:pPr>
        <w:ind w:left="360"/>
        <w:rPr>
          <w:rFonts w:ascii="Courier New" w:hAnsi="Courier New" w:cs="Courier New"/>
          <w:b/>
          <w:bCs/>
        </w:rPr>
      </w:pPr>
      <w:r w:rsidRPr="00F55C59">
        <w:rPr>
          <w:rFonts w:ascii="Courier New" w:hAnsi="Courier New" w:cs="Courier New"/>
          <w:b/>
          <w:bCs/>
        </w:rPr>
        <w:t>Modern GitHub repositories commonly use:</w:t>
      </w:r>
      <w:r>
        <w:rPr>
          <w:rFonts w:ascii="Courier New" w:hAnsi="Courier New" w:cs="Courier New"/>
          <w:b/>
          <w:bCs/>
        </w:rPr>
        <w:tab/>
      </w:r>
      <w:r>
        <w:rPr>
          <w:rFonts w:ascii="Courier New" w:hAnsi="Courier New" w:cs="Courier New"/>
          <w:b/>
          <w:bCs/>
        </w:rPr>
        <w:tab/>
      </w:r>
      <w:r w:rsidRPr="00F55C59">
        <w:rPr>
          <w:rFonts w:ascii="Courier New" w:hAnsi="Courier New" w:cs="Courier New"/>
          <w:b/>
          <w:bCs/>
        </w:rPr>
        <w:t>main</w:t>
      </w:r>
    </w:p>
    <w:p w14:paraId="028AE574"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A local repository and a remote repository can have:</w:t>
      </w:r>
    </w:p>
    <w:p w14:paraId="25914BF0"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 xml:space="preserve">    master</w:t>
      </w:r>
    </w:p>
    <w:p w14:paraId="521B03E4"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 xml:space="preserve">    main</w:t>
      </w:r>
    </w:p>
    <w:p w14:paraId="71711A2A"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 xml:space="preserve">    or any custom branch name.</w:t>
      </w:r>
    </w:p>
    <w:p w14:paraId="1B05C362" w14:textId="77777777" w:rsidR="00F55C59" w:rsidRPr="00F55C59" w:rsidRDefault="00F55C59" w:rsidP="00F55C59">
      <w:pPr>
        <w:ind w:left="360"/>
        <w:rPr>
          <w:rFonts w:ascii="Courier New" w:hAnsi="Courier New" w:cs="Courier New"/>
          <w:b/>
          <w:bCs/>
        </w:rPr>
      </w:pPr>
    </w:p>
    <w:p w14:paraId="47253F79"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Example:</w:t>
      </w:r>
    </w:p>
    <w:p w14:paraId="7B00D99F" w14:textId="77777777" w:rsidR="00F55C59" w:rsidRPr="00F55C59" w:rsidRDefault="00F55C59" w:rsidP="00F55C59">
      <w:pPr>
        <w:ind w:left="360"/>
        <w:rPr>
          <w:rFonts w:ascii="Courier New" w:hAnsi="Courier New" w:cs="Courier New"/>
          <w:b/>
          <w:bCs/>
        </w:rPr>
      </w:pPr>
    </w:p>
    <w:p w14:paraId="6AA9B2B4" w14:textId="77777777" w:rsidR="00F55C59" w:rsidRPr="00F55C59" w:rsidRDefault="00F55C59" w:rsidP="00F55C59">
      <w:pPr>
        <w:ind w:left="360"/>
        <w:rPr>
          <w:rFonts w:ascii="Courier New" w:hAnsi="Courier New" w:cs="Courier New"/>
          <w:b/>
          <w:bCs/>
        </w:rPr>
      </w:pPr>
      <w:proofErr w:type="gramStart"/>
      <w:r w:rsidRPr="00F55C59">
        <w:rPr>
          <w:rFonts w:ascii="Courier New" w:hAnsi="Courier New" w:cs="Courier New"/>
          <w:b/>
          <w:bCs/>
        </w:rPr>
        <w:t>Local  :</w:t>
      </w:r>
      <w:proofErr w:type="gramEnd"/>
      <w:r w:rsidRPr="00F55C59">
        <w:rPr>
          <w:rFonts w:ascii="Courier New" w:hAnsi="Courier New" w:cs="Courier New"/>
          <w:b/>
          <w:bCs/>
        </w:rPr>
        <w:t xml:space="preserve"> main</w:t>
      </w:r>
    </w:p>
    <w:p w14:paraId="0B398CAB" w14:textId="77777777" w:rsidR="00F55C59" w:rsidRPr="00F55C59" w:rsidRDefault="00F55C59" w:rsidP="00F55C59">
      <w:pPr>
        <w:ind w:left="360"/>
        <w:rPr>
          <w:rFonts w:ascii="Courier New" w:hAnsi="Courier New" w:cs="Courier New"/>
          <w:b/>
          <w:bCs/>
        </w:rPr>
      </w:pPr>
      <w:proofErr w:type="gramStart"/>
      <w:r w:rsidRPr="00F55C59">
        <w:rPr>
          <w:rFonts w:ascii="Courier New" w:hAnsi="Courier New" w:cs="Courier New"/>
          <w:b/>
          <w:bCs/>
        </w:rPr>
        <w:t>Remote :</w:t>
      </w:r>
      <w:proofErr w:type="gramEnd"/>
      <w:r w:rsidRPr="00F55C59">
        <w:rPr>
          <w:rFonts w:ascii="Courier New" w:hAnsi="Courier New" w:cs="Courier New"/>
          <w:b/>
          <w:bCs/>
        </w:rPr>
        <w:t xml:space="preserve"> origin/main</w:t>
      </w:r>
    </w:p>
    <w:p w14:paraId="39D63777" w14:textId="77777777" w:rsidR="00F55C59" w:rsidRPr="00F55C59" w:rsidRDefault="00F55C59" w:rsidP="00F55C59">
      <w:pPr>
        <w:ind w:left="360"/>
        <w:rPr>
          <w:rFonts w:ascii="Courier New" w:hAnsi="Courier New" w:cs="Courier New"/>
          <w:b/>
          <w:bCs/>
        </w:rPr>
      </w:pPr>
    </w:p>
    <w:p w14:paraId="6A1AA4AC" w14:textId="77777777" w:rsidR="00F55C59" w:rsidRPr="00F55C59" w:rsidRDefault="00F55C59" w:rsidP="00F55C59">
      <w:pPr>
        <w:ind w:left="360"/>
        <w:rPr>
          <w:rFonts w:ascii="Courier New" w:hAnsi="Courier New" w:cs="Courier New"/>
          <w:b/>
          <w:bCs/>
        </w:rPr>
      </w:pPr>
      <w:r w:rsidRPr="00F55C59">
        <w:rPr>
          <w:rFonts w:ascii="Courier New" w:hAnsi="Courier New" w:cs="Courier New"/>
          <w:b/>
          <w:bCs/>
        </w:rPr>
        <w:t>OR</w:t>
      </w:r>
    </w:p>
    <w:p w14:paraId="1B2C4F86" w14:textId="77777777" w:rsidR="00F55C59" w:rsidRPr="00F55C59" w:rsidRDefault="00F55C59" w:rsidP="00F55C59">
      <w:pPr>
        <w:ind w:left="360"/>
        <w:rPr>
          <w:rFonts w:ascii="Courier New" w:hAnsi="Courier New" w:cs="Courier New"/>
          <w:b/>
          <w:bCs/>
        </w:rPr>
      </w:pPr>
    </w:p>
    <w:p w14:paraId="0DF396E2" w14:textId="77777777" w:rsidR="00F55C59" w:rsidRPr="00F55C59" w:rsidRDefault="00F55C59" w:rsidP="00F55C59">
      <w:pPr>
        <w:ind w:left="360"/>
        <w:rPr>
          <w:rFonts w:ascii="Courier New" w:hAnsi="Courier New" w:cs="Courier New"/>
          <w:b/>
          <w:bCs/>
        </w:rPr>
      </w:pPr>
      <w:proofErr w:type="gramStart"/>
      <w:r w:rsidRPr="00F55C59">
        <w:rPr>
          <w:rFonts w:ascii="Courier New" w:hAnsi="Courier New" w:cs="Courier New"/>
          <w:b/>
          <w:bCs/>
        </w:rPr>
        <w:t>Local  :</w:t>
      </w:r>
      <w:proofErr w:type="gramEnd"/>
      <w:r w:rsidRPr="00F55C59">
        <w:rPr>
          <w:rFonts w:ascii="Courier New" w:hAnsi="Courier New" w:cs="Courier New"/>
          <w:b/>
          <w:bCs/>
        </w:rPr>
        <w:t xml:space="preserve"> master</w:t>
      </w:r>
    </w:p>
    <w:p w14:paraId="54F00F5A" w14:textId="77777777" w:rsidR="00F55C59" w:rsidRPr="00F55C59" w:rsidRDefault="00F55C59" w:rsidP="00F55C59">
      <w:pPr>
        <w:ind w:left="360"/>
        <w:rPr>
          <w:rFonts w:ascii="Courier New" w:hAnsi="Courier New" w:cs="Courier New"/>
          <w:b/>
          <w:bCs/>
        </w:rPr>
      </w:pPr>
      <w:proofErr w:type="gramStart"/>
      <w:r w:rsidRPr="00F55C59">
        <w:rPr>
          <w:rFonts w:ascii="Courier New" w:hAnsi="Courier New" w:cs="Courier New"/>
          <w:b/>
          <w:bCs/>
        </w:rPr>
        <w:t>Remote :</w:t>
      </w:r>
      <w:proofErr w:type="gramEnd"/>
      <w:r w:rsidRPr="00F55C59">
        <w:rPr>
          <w:rFonts w:ascii="Courier New" w:hAnsi="Courier New" w:cs="Courier New"/>
          <w:b/>
          <w:bCs/>
        </w:rPr>
        <w:t xml:space="preserve"> origin/master</w:t>
      </w:r>
    </w:p>
    <w:p w14:paraId="1889D2D4" w14:textId="77777777" w:rsidR="00F55C59" w:rsidRPr="00F55C59" w:rsidRDefault="00F55C59" w:rsidP="00F55C59">
      <w:pPr>
        <w:ind w:left="360"/>
        <w:rPr>
          <w:rFonts w:ascii="Courier New" w:hAnsi="Courier New" w:cs="Courier New"/>
          <w:b/>
          <w:bCs/>
        </w:rPr>
      </w:pPr>
    </w:p>
    <w:p w14:paraId="7DDE2996" w14:textId="7A69CE67" w:rsidR="001F6968" w:rsidRPr="00F55C59" w:rsidRDefault="00F55C59" w:rsidP="00F55C59">
      <w:pPr>
        <w:ind w:left="360"/>
        <w:rPr>
          <w:rFonts w:ascii="Courier New" w:hAnsi="Courier New" w:cs="Courier New"/>
        </w:rPr>
      </w:pPr>
      <w:r w:rsidRPr="00F55C59">
        <w:rPr>
          <w:rFonts w:ascii="Courier New" w:hAnsi="Courier New" w:cs="Courier New"/>
          <w:b/>
          <w:bCs/>
        </w:rPr>
        <w:lastRenderedPageBreak/>
        <w:t>Both are valid.</w:t>
      </w:r>
    </w:p>
    <w:p w14:paraId="08D8F721" w14:textId="77777777" w:rsidR="00F55C59" w:rsidRDefault="00F55C59" w:rsidP="00F55C59">
      <w:pPr>
        <w:ind w:left="360"/>
      </w:pPr>
    </w:p>
    <w:p w14:paraId="47559003" w14:textId="1C73282D" w:rsidR="003312D1" w:rsidRDefault="00AE5432" w:rsidP="00F55C59">
      <w:pPr>
        <w:numPr>
          <w:ilvl w:val="0"/>
          <w:numId w:val="30"/>
        </w:numPr>
      </w:pPr>
      <w:r>
        <w:t>Once file is committed, push the file to remote repository using below command:</w:t>
      </w:r>
    </w:p>
    <w:p w14:paraId="458E7EBF" w14:textId="77777777" w:rsidR="001D74A3" w:rsidRDefault="001D74A3" w:rsidP="00BE28C5"/>
    <w:p w14:paraId="74FD4EFA" w14:textId="7DF940FD" w:rsidR="001D74A3" w:rsidRDefault="001D74A3" w:rsidP="00F55C59">
      <w:pPr>
        <w:pStyle w:val="ListParagraph"/>
        <w:numPr>
          <w:ilvl w:val="0"/>
          <w:numId w:val="35"/>
        </w:numPr>
      </w:pPr>
      <w:r>
        <w:t xml:space="preserve">If you have linked / connected remote </w:t>
      </w:r>
      <w:r w:rsidRPr="00AB646D">
        <w:rPr>
          <w:b/>
          <w:bCs/>
        </w:rPr>
        <w:t>repository link through HTTP,</w:t>
      </w:r>
      <w:r>
        <w:t xml:space="preserve"> then,</w:t>
      </w:r>
    </w:p>
    <w:p w14:paraId="08FB2268" w14:textId="77777777" w:rsidR="001D74A3" w:rsidRDefault="001D74A3" w:rsidP="00AE5432">
      <w:pPr>
        <w:ind w:left="360"/>
      </w:pPr>
    </w:p>
    <w:p w14:paraId="6528DB69" w14:textId="7D9A8BCF" w:rsidR="00AE5432" w:rsidRPr="001D74A3" w:rsidRDefault="00AE5432" w:rsidP="00AE5432">
      <w:pPr>
        <w:ind w:left="360"/>
        <w:rPr>
          <w:rFonts w:ascii="Courier New" w:hAnsi="Courier New" w:cs="Courier New"/>
          <w:b/>
          <w:bCs/>
        </w:rPr>
      </w:pPr>
      <w:r w:rsidRPr="001D74A3">
        <w:rPr>
          <w:rFonts w:ascii="Courier New" w:hAnsi="Courier New" w:cs="Courier New"/>
          <w:b/>
          <w:bCs/>
        </w:rPr>
        <w:t xml:space="preserve">git push </w:t>
      </w:r>
      <w:r w:rsidR="00AD0A32">
        <w:rPr>
          <w:rFonts w:ascii="Courier New" w:hAnsi="Courier New" w:cs="Courier New"/>
          <w:b/>
          <w:bCs/>
        </w:rPr>
        <w:t>-u origin master</w:t>
      </w:r>
    </w:p>
    <w:p w14:paraId="554CA562" w14:textId="77777777" w:rsidR="00AE5432" w:rsidRDefault="00AE5432" w:rsidP="001F6968"/>
    <w:p w14:paraId="407E1AC3" w14:textId="036FE8D1" w:rsidR="001D74A3" w:rsidRDefault="00F31CA8" w:rsidP="00AD0A32">
      <w:pPr>
        <w:ind w:left="360"/>
      </w:pPr>
      <w:r w:rsidRPr="00293839">
        <w:rPr>
          <w:noProof/>
        </w:rPr>
        <w:drawing>
          <wp:inline distT="0" distB="0" distL="0" distR="0" wp14:anchorId="6E9C89FC" wp14:editId="5509DC41">
            <wp:extent cx="6568028" cy="2445327"/>
            <wp:effectExtent l="0" t="0" r="4445" b="0"/>
            <wp:docPr id="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18041" cy="2463947"/>
                    </a:xfrm>
                    <a:prstGeom prst="rect">
                      <a:avLst/>
                    </a:prstGeom>
                    <a:noFill/>
                    <a:ln>
                      <a:noFill/>
                    </a:ln>
                  </pic:spPr>
                </pic:pic>
              </a:graphicData>
            </a:graphic>
          </wp:inline>
        </w:drawing>
      </w:r>
    </w:p>
    <w:p w14:paraId="386AB626" w14:textId="77777777" w:rsidR="001D74A3" w:rsidRDefault="001D74A3" w:rsidP="001F6968"/>
    <w:p w14:paraId="57F4340A" w14:textId="2637FCD0" w:rsidR="001D74A3" w:rsidRDefault="001D74A3" w:rsidP="00F55C59">
      <w:pPr>
        <w:pStyle w:val="ListParagraph"/>
        <w:numPr>
          <w:ilvl w:val="0"/>
          <w:numId w:val="35"/>
        </w:numPr>
      </w:pPr>
      <w:r>
        <w:t xml:space="preserve">If you have connected remote </w:t>
      </w:r>
      <w:r w:rsidRPr="00AB646D">
        <w:rPr>
          <w:b/>
          <w:bCs/>
        </w:rPr>
        <w:t>repository</w:t>
      </w:r>
      <w:r w:rsidR="00AB646D" w:rsidRPr="00AB646D">
        <w:rPr>
          <w:b/>
          <w:bCs/>
        </w:rPr>
        <w:t xml:space="preserve"> link </w:t>
      </w:r>
      <w:r w:rsidRPr="00AB646D">
        <w:rPr>
          <w:b/>
          <w:bCs/>
        </w:rPr>
        <w:t>through PAT Token Key</w:t>
      </w:r>
      <w:r>
        <w:t>, then,</w:t>
      </w:r>
    </w:p>
    <w:p w14:paraId="0872C141" w14:textId="77777777" w:rsidR="001D74A3" w:rsidRDefault="001D74A3" w:rsidP="001D74A3"/>
    <w:p w14:paraId="4F0501AB" w14:textId="71417857" w:rsidR="001D74A3" w:rsidRDefault="001D74A3" w:rsidP="001D74A3">
      <w:pPr>
        <w:ind w:left="360"/>
        <w:rPr>
          <w:rFonts w:ascii="Courier New" w:hAnsi="Courier New" w:cs="Courier New"/>
          <w:b/>
          <w:bCs/>
        </w:rPr>
      </w:pPr>
      <w:r w:rsidRPr="001D74A3">
        <w:rPr>
          <w:rFonts w:ascii="Courier New" w:hAnsi="Courier New" w:cs="Courier New"/>
          <w:b/>
          <w:bCs/>
        </w:rPr>
        <w:t>git pus</w:t>
      </w:r>
      <w:r w:rsidR="00BE28C5">
        <w:rPr>
          <w:rFonts w:ascii="Courier New" w:hAnsi="Courier New" w:cs="Courier New"/>
          <w:b/>
          <w:bCs/>
        </w:rPr>
        <w:t>h</w:t>
      </w:r>
    </w:p>
    <w:p w14:paraId="1B4C9012" w14:textId="77777777" w:rsidR="00BE28C5" w:rsidRDefault="00BE28C5" w:rsidP="001D74A3">
      <w:pPr>
        <w:ind w:left="360"/>
        <w:rPr>
          <w:rFonts w:ascii="Courier New" w:hAnsi="Courier New" w:cs="Courier New"/>
          <w:b/>
          <w:bCs/>
        </w:rPr>
      </w:pPr>
    </w:p>
    <w:p w14:paraId="388FE8A9" w14:textId="7A35FE12" w:rsidR="001D74A3" w:rsidRDefault="00BE28C5" w:rsidP="001D74A3">
      <w:pPr>
        <w:ind w:left="360"/>
        <w:rPr>
          <w:rFonts w:ascii="Courier New" w:hAnsi="Courier New" w:cs="Courier New"/>
          <w:b/>
          <w:bCs/>
        </w:rPr>
      </w:pPr>
      <w:r w:rsidRPr="001D74A3">
        <w:rPr>
          <w:rFonts w:ascii="Courier New" w:hAnsi="Courier New" w:cs="Courier New"/>
          <w:b/>
          <w:noProof/>
        </w:rPr>
        <w:drawing>
          <wp:inline distT="0" distB="0" distL="0" distR="0" wp14:anchorId="0460F6F2" wp14:editId="07D9BABA">
            <wp:extent cx="6640075" cy="2022763"/>
            <wp:effectExtent l="0" t="0" r="8890" b="0"/>
            <wp:docPr id="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682027" cy="2035543"/>
                    </a:xfrm>
                    <a:prstGeom prst="rect">
                      <a:avLst/>
                    </a:prstGeom>
                    <a:noFill/>
                    <a:ln>
                      <a:noFill/>
                    </a:ln>
                  </pic:spPr>
                </pic:pic>
              </a:graphicData>
            </a:graphic>
          </wp:inline>
        </w:drawing>
      </w:r>
    </w:p>
    <w:p w14:paraId="62D5E5BC" w14:textId="5B20FABF" w:rsidR="001D74A3" w:rsidRDefault="001D74A3" w:rsidP="001D74A3">
      <w:pPr>
        <w:ind w:left="360"/>
        <w:rPr>
          <w:rFonts w:ascii="Courier New" w:hAnsi="Courier New" w:cs="Courier New"/>
          <w:b/>
          <w:noProof/>
        </w:rPr>
      </w:pPr>
    </w:p>
    <w:p w14:paraId="35DEE090" w14:textId="77777777" w:rsidR="00406FE5" w:rsidRDefault="00406FE5" w:rsidP="001D74A3">
      <w:pPr>
        <w:ind w:left="360"/>
        <w:rPr>
          <w:rFonts w:ascii="Courier New" w:hAnsi="Courier New" w:cs="Courier New"/>
          <w:b/>
          <w:noProof/>
        </w:rPr>
      </w:pPr>
    </w:p>
    <w:p w14:paraId="0C88989B" w14:textId="77777777" w:rsidR="00406FE5" w:rsidRDefault="00406FE5" w:rsidP="00445162">
      <w:pPr>
        <w:rPr>
          <w:rFonts w:ascii="Courier New" w:hAnsi="Courier New" w:cs="Courier New"/>
          <w:b/>
          <w:noProof/>
        </w:rPr>
      </w:pPr>
    </w:p>
    <w:p w14:paraId="4655E99C" w14:textId="7F2E8A6B" w:rsidR="00170D1B" w:rsidRDefault="00170D1B" w:rsidP="00E960AA">
      <w:pPr>
        <w:pStyle w:val="Heading1"/>
        <w:ind w:left="113" w:firstLine="0"/>
        <w:rPr>
          <w:noProof/>
        </w:rPr>
      </w:pPr>
      <w:bookmarkStart w:id="28" w:name="_Toc231227759"/>
      <w:r>
        <w:rPr>
          <w:noProof/>
        </w:rPr>
        <w:lastRenderedPageBreak/>
        <w:t xml:space="preserve">Git pull file from REMOTE to </w:t>
      </w:r>
      <w:r w:rsidR="00BE0307">
        <w:rPr>
          <w:noProof/>
        </w:rPr>
        <w:t>LOCAL</w:t>
      </w:r>
      <w:r>
        <w:rPr>
          <w:noProof/>
        </w:rPr>
        <w:t xml:space="preserve"> Repo</w:t>
      </w:r>
      <w:r w:rsidR="00BE0307">
        <w:rPr>
          <w:noProof/>
        </w:rPr>
        <w:t>sitory</w:t>
      </w:r>
      <w:r>
        <w:rPr>
          <w:noProof/>
        </w:rPr>
        <w:t>.</w:t>
      </w:r>
      <w:bookmarkEnd w:id="28"/>
    </w:p>
    <w:p w14:paraId="129F21A3" w14:textId="02A6969D" w:rsidR="00BE0307" w:rsidRPr="00796483" w:rsidRDefault="00796483" w:rsidP="00BE0307">
      <w:pPr>
        <w:rPr>
          <w:b/>
          <w:bCs/>
        </w:rPr>
      </w:pPr>
      <w:r>
        <w:t xml:space="preserve">Suppose you are on another </w:t>
      </w:r>
      <w:r w:rsidR="004753E2">
        <w:t xml:space="preserve">local </w:t>
      </w:r>
      <w:r>
        <w:t xml:space="preserve">server and you want to pull files which was created in section </w:t>
      </w:r>
      <w:r w:rsidRPr="00796483">
        <w:rPr>
          <w:b/>
          <w:bCs/>
        </w:rPr>
        <w:t>8 Push file / Directory from Local Repository to Remote Directory.</w:t>
      </w:r>
    </w:p>
    <w:p w14:paraId="356C8D0F" w14:textId="77777777" w:rsidR="00BE0307" w:rsidRDefault="00BE0307" w:rsidP="00BE0307"/>
    <w:p w14:paraId="736D5748" w14:textId="4BECBB5C" w:rsidR="00BE0307" w:rsidRDefault="00796483" w:rsidP="00BE0307">
      <w:r>
        <w:t>You will pull from Remote Repository to Local Repository</w:t>
      </w:r>
      <w:r w:rsidR="004753E2">
        <w:t>. In that case there should be GIT HUB repository initialized / created already in another local server.</w:t>
      </w:r>
    </w:p>
    <w:p w14:paraId="4E1AF194" w14:textId="77777777" w:rsidR="004753E2" w:rsidRDefault="004753E2" w:rsidP="00BE0307"/>
    <w:p w14:paraId="2F049B1B" w14:textId="3BEF68D8" w:rsidR="004753E2" w:rsidRDefault="00BA2BBF" w:rsidP="00BE0307">
      <w:r>
        <w:t xml:space="preserve">(Make sure GIT HUB repository Exist / created / Initialized, else create GIT HUB repository as mentioned in </w:t>
      </w:r>
      <w:r w:rsidRPr="00BA2BBF">
        <w:rPr>
          <w:b/>
          <w:bCs/>
        </w:rPr>
        <w:t>section 4 s</w:t>
      </w:r>
      <w:r>
        <w:rPr>
          <w:b/>
          <w:bCs/>
        </w:rPr>
        <w:t>te</w:t>
      </w:r>
      <w:r w:rsidRPr="00BA2BBF">
        <w:rPr>
          <w:b/>
          <w:bCs/>
        </w:rPr>
        <w:t>p 1 to 6</w:t>
      </w:r>
      <w:r>
        <w:t>)</w:t>
      </w:r>
    </w:p>
    <w:p w14:paraId="4332ABF9" w14:textId="77777777" w:rsidR="00BE0307" w:rsidRDefault="00BE0307" w:rsidP="00BE0307"/>
    <w:p w14:paraId="00E5FD18" w14:textId="77777777" w:rsidR="00EC75EA" w:rsidRDefault="00EC75EA" w:rsidP="00BE0307"/>
    <w:p w14:paraId="1C6B6767" w14:textId="7451A860" w:rsidR="004716DB" w:rsidRDefault="00EC75EA" w:rsidP="00BE0307">
      <w:r w:rsidRPr="00EC75EA">
        <w:rPr>
          <w:noProof/>
        </w:rPr>
        <w:drawing>
          <wp:inline distT="0" distB="0" distL="0" distR="0" wp14:anchorId="7BB55F16" wp14:editId="42CCAE6B">
            <wp:extent cx="6966441" cy="2098963"/>
            <wp:effectExtent l="0" t="0" r="6350" b="0"/>
            <wp:docPr id="364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08641" name=""/>
                    <pic:cNvPicPr/>
                  </pic:nvPicPr>
                  <pic:blipFill>
                    <a:blip r:embed="rId72"/>
                    <a:stretch>
                      <a:fillRect/>
                    </a:stretch>
                  </pic:blipFill>
                  <pic:spPr>
                    <a:xfrm>
                      <a:off x="0" y="0"/>
                      <a:ext cx="6975121" cy="2101578"/>
                    </a:xfrm>
                    <a:prstGeom prst="rect">
                      <a:avLst/>
                    </a:prstGeom>
                  </pic:spPr>
                </pic:pic>
              </a:graphicData>
            </a:graphic>
          </wp:inline>
        </w:drawing>
      </w:r>
    </w:p>
    <w:p w14:paraId="1DF57FF5" w14:textId="77777777" w:rsidR="00EC75EA" w:rsidRDefault="00EC75EA" w:rsidP="00BE0307"/>
    <w:p w14:paraId="59B6BDCF" w14:textId="77777777" w:rsidR="00EC75EA" w:rsidRDefault="00EC75EA" w:rsidP="00BE0307"/>
    <w:p w14:paraId="5ABCB210" w14:textId="5457026B" w:rsidR="00EC75EA" w:rsidRDefault="00F23CF4" w:rsidP="00BE0307">
      <w:r w:rsidRPr="00F23CF4">
        <w:rPr>
          <w:noProof/>
        </w:rPr>
        <w:drawing>
          <wp:inline distT="0" distB="0" distL="0" distR="0" wp14:anchorId="29049B83" wp14:editId="0FD80362">
            <wp:extent cx="6858000" cy="3340100"/>
            <wp:effectExtent l="0" t="0" r="0" b="0"/>
            <wp:docPr id="154400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6118" name=""/>
                    <pic:cNvPicPr/>
                  </pic:nvPicPr>
                  <pic:blipFill>
                    <a:blip r:embed="rId73"/>
                    <a:stretch>
                      <a:fillRect/>
                    </a:stretch>
                  </pic:blipFill>
                  <pic:spPr>
                    <a:xfrm>
                      <a:off x="0" y="0"/>
                      <a:ext cx="6858000" cy="3340100"/>
                    </a:xfrm>
                    <a:prstGeom prst="rect">
                      <a:avLst/>
                    </a:prstGeom>
                  </pic:spPr>
                </pic:pic>
              </a:graphicData>
            </a:graphic>
          </wp:inline>
        </w:drawing>
      </w:r>
    </w:p>
    <w:p w14:paraId="0E733F27" w14:textId="77777777" w:rsidR="00EC75EA" w:rsidRDefault="00EC75EA" w:rsidP="00BE0307"/>
    <w:p w14:paraId="18D4C798" w14:textId="439A6C0C" w:rsidR="004716DB" w:rsidRPr="00F23CF4" w:rsidRDefault="00F23CF4" w:rsidP="00BE0307">
      <w:pPr>
        <w:rPr>
          <w:rFonts w:ascii="Courier New" w:hAnsi="Courier New" w:cs="Courier New"/>
          <w:b/>
          <w:bCs/>
        </w:rPr>
      </w:pPr>
      <w:r w:rsidRPr="00F23CF4">
        <w:rPr>
          <w:rFonts w:ascii="Courier New" w:hAnsi="Courier New" w:cs="Courier New"/>
          <w:b/>
          <w:bCs/>
        </w:rPr>
        <w:t>git pull origin master</w:t>
      </w:r>
    </w:p>
    <w:p w14:paraId="4A8F4A6C" w14:textId="1B10F00E" w:rsidR="004716DB" w:rsidRDefault="00F23CF4" w:rsidP="00BE0307">
      <w:r w:rsidRPr="00F23CF4">
        <w:rPr>
          <w:noProof/>
        </w:rPr>
        <w:lastRenderedPageBreak/>
        <w:drawing>
          <wp:inline distT="0" distB="0" distL="0" distR="0" wp14:anchorId="73D616EF" wp14:editId="1E5D45CD">
            <wp:extent cx="6858000" cy="2395220"/>
            <wp:effectExtent l="0" t="0" r="0" b="5080"/>
            <wp:docPr id="193110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9250" name=""/>
                    <pic:cNvPicPr/>
                  </pic:nvPicPr>
                  <pic:blipFill>
                    <a:blip r:embed="rId74"/>
                    <a:stretch>
                      <a:fillRect/>
                    </a:stretch>
                  </pic:blipFill>
                  <pic:spPr>
                    <a:xfrm>
                      <a:off x="0" y="0"/>
                      <a:ext cx="6858000" cy="2395220"/>
                    </a:xfrm>
                    <a:prstGeom prst="rect">
                      <a:avLst/>
                    </a:prstGeom>
                  </pic:spPr>
                </pic:pic>
              </a:graphicData>
            </a:graphic>
          </wp:inline>
        </w:drawing>
      </w:r>
    </w:p>
    <w:p w14:paraId="74CF18C5" w14:textId="77777777" w:rsidR="004716DB" w:rsidRDefault="004716DB" w:rsidP="00BE0307"/>
    <w:p w14:paraId="4866938E" w14:textId="77777777" w:rsidR="004716DB" w:rsidRPr="00BE0307" w:rsidRDefault="004716DB" w:rsidP="00BE0307"/>
    <w:p w14:paraId="6EF970D2"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 git remote add origin https://github.com/chaitanyarajndn/devlab.git</w:t>
      </w:r>
    </w:p>
    <w:p w14:paraId="726A11B6"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 git remote -v</w:t>
      </w:r>
    </w:p>
    <w:p w14:paraId="6A3662D5" w14:textId="77777777" w:rsidR="00F62AA1" w:rsidRPr="004F0C7B" w:rsidRDefault="00F62AA1" w:rsidP="00F62AA1">
      <w:pPr>
        <w:rPr>
          <w:rFonts w:ascii="Courier New" w:hAnsi="Courier New" w:cs="Courier New"/>
          <w:sz w:val="18"/>
          <w:szCs w:val="16"/>
        </w:rPr>
      </w:pPr>
      <w:proofErr w:type="gramStart"/>
      <w:r w:rsidRPr="004F0C7B">
        <w:rPr>
          <w:rFonts w:ascii="Courier New" w:hAnsi="Courier New" w:cs="Courier New"/>
          <w:sz w:val="18"/>
          <w:szCs w:val="16"/>
        </w:rPr>
        <w:t>origin  https://github.com/chaitanyarajndn/devlab.git</w:t>
      </w:r>
      <w:proofErr w:type="gramEnd"/>
      <w:r w:rsidRPr="004F0C7B">
        <w:rPr>
          <w:rFonts w:ascii="Courier New" w:hAnsi="Courier New" w:cs="Courier New"/>
          <w:sz w:val="18"/>
          <w:szCs w:val="16"/>
        </w:rPr>
        <w:t xml:space="preserve"> (fetch)</w:t>
      </w:r>
    </w:p>
    <w:p w14:paraId="437A7EFD" w14:textId="77777777" w:rsidR="00F62AA1" w:rsidRPr="004F0C7B" w:rsidRDefault="00F62AA1" w:rsidP="00F62AA1">
      <w:pPr>
        <w:rPr>
          <w:rFonts w:ascii="Courier New" w:hAnsi="Courier New" w:cs="Courier New"/>
          <w:sz w:val="18"/>
          <w:szCs w:val="16"/>
        </w:rPr>
      </w:pPr>
      <w:proofErr w:type="gramStart"/>
      <w:r w:rsidRPr="004F0C7B">
        <w:rPr>
          <w:rFonts w:ascii="Courier New" w:hAnsi="Courier New" w:cs="Courier New"/>
          <w:sz w:val="18"/>
          <w:szCs w:val="16"/>
        </w:rPr>
        <w:t>origin  https://github.com/chaitanyarajndn/devlab.git</w:t>
      </w:r>
      <w:proofErr w:type="gramEnd"/>
      <w:r w:rsidRPr="004F0C7B">
        <w:rPr>
          <w:rFonts w:ascii="Courier New" w:hAnsi="Courier New" w:cs="Courier New"/>
          <w:sz w:val="18"/>
          <w:szCs w:val="16"/>
        </w:rPr>
        <w:t xml:space="preserve"> (push)</w:t>
      </w:r>
    </w:p>
    <w:p w14:paraId="4D66822E"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w:t>
      </w:r>
    </w:p>
    <w:p w14:paraId="709D097B"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w:t>
      </w:r>
    </w:p>
    <w:p w14:paraId="5381ADAA"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 git pull remote origin</w:t>
      </w:r>
    </w:p>
    <w:p w14:paraId="30F047DF"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fatal: 'remote' does not appear to be a git repository</w:t>
      </w:r>
    </w:p>
    <w:p w14:paraId="0D020C2F"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fatal: Could not read from remote repository.</w:t>
      </w:r>
    </w:p>
    <w:p w14:paraId="229A1635" w14:textId="77777777" w:rsidR="00F62AA1" w:rsidRPr="004F0C7B" w:rsidRDefault="00F62AA1" w:rsidP="00F62AA1">
      <w:pPr>
        <w:rPr>
          <w:rFonts w:ascii="Courier New" w:hAnsi="Courier New" w:cs="Courier New"/>
          <w:sz w:val="18"/>
          <w:szCs w:val="16"/>
        </w:rPr>
      </w:pPr>
    </w:p>
    <w:p w14:paraId="0C52AC66"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Please make sure you have the correct access rights</w:t>
      </w:r>
    </w:p>
    <w:p w14:paraId="5AAC80EC"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and the repository exists.</w:t>
      </w:r>
    </w:p>
    <w:p w14:paraId="26DABC98"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 git push origin main</w:t>
      </w:r>
    </w:p>
    <w:p w14:paraId="3081EB69"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 xml:space="preserve">error: </w:t>
      </w:r>
      <w:proofErr w:type="spellStart"/>
      <w:r w:rsidRPr="004F0C7B">
        <w:rPr>
          <w:rFonts w:ascii="Courier New" w:hAnsi="Courier New" w:cs="Courier New"/>
          <w:sz w:val="18"/>
          <w:szCs w:val="16"/>
        </w:rPr>
        <w:t>src</w:t>
      </w:r>
      <w:proofErr w:type="spellEnd"/>
      <w:r w:rsidRPr="004F0C7B">
        <w:rPr>
          <w:rFonts w:ascii="Courier New" w:hAnsi="Courier New" w:cs="Courier New"/>
          <w:sz w:val="18"/>
          <w:szCs w:val="16"/>
        </w:rPr>
        <w:t xml:space="preserve"> </w:t>
      </w:r>
      <w:proofErr w:type="spellStart"/>
      <w:r w:rsidRPr="004F0C7B">
        <w:rPr>
          <w:rFonts w:ascii="Courier New" w:hAnsi="Courier New" w:cs="Courier New"/>
          <w:sz w:val="18"/>
          <w:szCs w:val="16"/>
        </w:rPr>
        <w:t>refspec</w:t>
      </w:r>
      <w:proofErr w:type="spellEnd"/>
      <w:r w:rsidRPr="004F0C7B">
        <w:rPr>
          <w:rFonts w:ascii="Courier New" w:hAnsi="Courier New" w:cs="Courier New"/>
          <w:sz w:val="18"/>
          <w:szCs w:val="16"/>
        </w:rPr>
        <w:t xml:space="preserve"> main does not match any</w:t>
      </w:r>
    </w:p>
    <w:p w14:paraId="0330ECF8"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error: failed to push some refs to 'https://github.com/</w:t>
      </w:r>
      <w:proofErr w:type="spellStart"/>
      <w:r w:rsidRPr="004F0C7B">
        <w:rPr>
          <w:rFonts w:ascii="Courier New" w:hAnsi="Courier New" w:cs="Courier New"/>
          <w:sz w:val="18"/>
          <w:szCs w:val="16"/>
        </w:rPr>
        <w:t>chaitanyarajndn</w:t>
      </w:r>
      <w:proofErr w:type="spellEnd"/>
      <w:r w:rsidRPr="004F0C7B">
        <w:rPr>
          <w:rFonts w:ascii="Courier New" w:hAnsi="Courier New" w:cs="Courier New"/>
          <w:sz w:val="18"/>
          <w:szCs w:val="16"/>
        </w:rPr>
        <w:t>/</w:t>
      </w:r>
      <w:proofErr w:type="spellStart"/>
      <w:r w:rsidRPr="004F0C7B">
        <w:rPr>
          <w:rFonts w:ascii="Courier New" w:hAnsi="Courier New" w:cs="Courier New"/>
          <w:sz w:val="18"/>
          <w:szCs w:val="16"/>
        </w:rPr>
        <w:t>devlab.git</w:t>
      </w:r>
      <w:proofErr w:type="spellEnd"/>
      <w:r w:rsidRPr="004F0C7B">
        <w:rPr>
          <w:rFonts w:ascii="Courier New" w:hAnsi="Courier New" w:cs="Courier New"/>
          <w:sz w:val="18"/>
          <w:szCs w:val="16"/>
        </w:rPr>
        <w:t>'</w:t>
      </w:r>
    </w:p>
    <w:p w14:paraId="06FFA70F"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root@cloudserver-AkaCh9</w:t>
      </w:r>
      <w:proofErr w:type="gramStart"/>
      <w:r w:rsidRPr="004F0C7B">
        <w:rPr>
          <w:rFonts w:ascii="Courier New" w:hAnsi="Courier New" w:cs="Courier New"/>
          <w:sz w:val="18"/>
          <w:szCs w:val="16"/>
        </w:rPr>
        <w:t>As:~</w:t>
      </w:r>
      <w:proofErr w:type="gramEnd"/>
      <w:r w:rsidRPr="004F0C7B">
        <w:rPr>
          <w:rFonts w:ascii="Courier New" w:hAnsi="Courier New" w:cs="Courier New"/>
          <w:sz w:val="18"/>
          <w:szCs w:val="16"/>
        </w:rPr>
        <w:t>/</w:t>
      </w:r>
      <w:proofErr w:type="spellStart"/>
      <w:r w:rsidRPr="004F0C7B">
        <w:rPr>
          <w:rFonts w:ascii="Courier New" w:hAnsi="Courier New" w:cs="Courier New"/>
          <w:sz w:val="18"/>
          <w:szCs w:val="16"/>
        </w:rPr>
        <w:t>devlab</w:t>
      </w:r>
      <w:proofErr w:type="spellEnd"/>
      <w:r w:rsidRPr="004F0C7B">
        <w:rPr>
          <w:rFonts w:ascii="Courier New" w:hAnsi="Courier New" w:cs="Courier New"/>
          <w:sz w:val="18"/>
          <w:szCs w:val="16"/>
        </w:rPr>
        <w:t># git pull origin master</w:t>
      </w:r>
    </w:p>
    <w:p w14:paraId="18B8B070"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remote: Enumerating objects: 9, done.</w:t>
      </w:r>
    </w:p>
    <w:p w14:paraId="005575D3"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remote: Counting objects: 100% (9/9), done.</w:t>
      </w:r>
    </w:p>
    <w:p w14:paraId="6995CC45"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remote: Compressing objects: 100% (4/4), done.</w:t>
      </w:r>
    </w:p>
    <w:p w14:paraId="32CA667F"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remote: Total 9 (delta 2), reused 9 (delta 2), pack-reused 0</w:t>
      </w:r>
    </w:p>
    <w:p w14:paraId="19CAE424"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Unpacking objects: 100% (9/9), 1.17 KiB | 599.00 KiB/s, done.</w:t>
      </w:r>
    </w:p>
    <w:p w14:paraId="179EEFEE"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From https://github.com/chaitanyarajndn/devlab</w:t>
      </w:r>
    </w:p>
    <w:p w14:paraId="47672F70" w14:textId="77777777" w:rsidR="00F62AA1" w:rsidRPr="004F0C7B" w:rsidRDefault="00F62AA1" w:rsidP="00F62AA1">
      <w:pPr>
        <w:rPr>
          <w:rFonts w:ascii="Courier New" w:hAnsi="Courier New" w:cs="Courier New"/>
          <w:sz w:val="18"/>
          <w:szCs w:val="16"/>
        </w:rPr>
      </w:pPr>
      <w:r w:rsidRPr="004F0C7B">
        <w:rPr>
          <w:rFonts w:ascii="Courier New" w:hAnsi="Courier New" w:cs="Courier New"/>
          <w:sz w:val="18"/>
          <w:szCs w:val="16"/>
        </w:rPr>
        <w:t xml:space="preserve"> * branch            master     -&gt; FETCH_HEAD</w:t>
      </w:r>
    </w:p>
    <w:p w14:paraId="0614A9E9" w14:textId="5C93BB72" w:rsidR="00170D1B" w:rsidRPr="004F0C7B" w:rsidRDefault="00F62AA1" w:rsidP="00F62AA1">
      <w:pPr>
        <w:rPr>
          <w:rFonts w:ascii="Courier New" w:hAnsi="Courier New" w:cs="Courier New"/>
          <w:sz w:val="18"/>
          <w:szCs w:val="16"/>
        </w:rPr>
      </w:pPr>
      <w:r w:rsidRPr="004F0C7B">
        <w:rPr>
          <w:rFonts w:ascii="Courier New" w:hAnsi="Courier New" w:cs="Courier New"/>
          <w:sz w:val="18"/>
          <w:szCs w:val="16"/>
        </w:rPr>
        <w:t xml:space="preserve"> * [new </w:t>
      </w:r>
      <w:proofErr w:type="gramStart"/>
      <w:r w:rsidRPr="004F0C7B">
        <w:rPr>
          <w:rFonts w:ascii="Courier New" w:hAnsi="Courier New" w:cs="Courier New"/>
          <w:sz w:val="18"/>
          <w:szCs w:val="16"/>
        </w:rPr>
        <w:t xml:space="preserve">branch]   </w:t>
      </w:r>
      <w:proofErr w:type="gramEnd"/>
      <w:r w:rsidRPr="004F0C7B">
        <w:rPr>
          <w:rFonts w:ascii="Courier New" w:hAnsi="Courier New" w:cs="Courier New"/>
          <w:sz w:val="18"/>
          <w:szCs w:val="16"/>
        </w:rPr>
        <w:t xml:space="preserve">   master     -&gt; origin/master</w:t>
      </w:r>
    </w:p>
    <w:p w14:paraId="6CD592BB" w14:textId="68F6277E" w:rsidR="007403B4" w:rsidRDefault="007403B4" w:rsidP="00E960AA">
      <w:pPr>
        <w:pStyle w:val="Heading1"/>
        <w:ind w:left="113" w:firstLine="0"/>
        <w:rPr>
          <w:noProof/>
        </w:rPr>
      </w:pPr>
      <w:bookmarkStart w:id="29" w:name="_Toc231227760"/>
      <w:r>
        <w:rPr>
          <w:noProof/>
        </w:rPr>
        <w:lastRenderedPageBreak/>
        <w:t>G</w:t>
      </w:r>
      <w:r w:rsidR="00EA6351">
        <w:rPr>
          <w:noProof/>
        </w:rPr>
        <w:t>it Merge</w:t>
      </w:r>
      <w:bookmarkEnd w:id="29"/>
    </w:p>
    <w:p w14:paraId="53020812" w14:textId="77777777" w:rsidR="00EA6351" w:rsidRDefault="00EA6351" w:rsidP="00EA6351">
      <w:r>
        <w:t xml:space="preserve">The git merge command is used in Git to integrate changes from different branches into a single branch. </w:t>
      </w:r>
    </w:p>
    <w:p w14:paraId="659BC14B" w14:textId="77777777" w:rsidR="00EA6351" w:rsidRDefault="00EA6351" w:rsidP="00EA6351"/>
    <w:p w14:paraId="5D5EC51E" w14:textId="02C30065" w:rsidR="00EA6351" w:rsidRDefault="00EA6351" w:rsidP="00EA6351">
      <w:r>
        <w:t>Here is a basic overview of how it works:</w:t>
      </w:r>
    </w:p>
    <w:p w14:paraId="17BD0038" w14:textId="77777777" w:rsidR="00EA6351" w:rsidRDefault="00EA6351" w:rsidP="00EA6351"/>
    <w:p w14:paraId="48BE2289" w14:textId="347060F7" w:rsidR="00EA6351" w:rsidRPr="00EA6351" w:rsidRDefault="00EA6351" w:rsidP="00EA6351">
      <w:pPr>
        <w:pStyle w:val="Heading2"/>
      </w:pPr>
      <w:bookmarkStart w:id="30" w:name="_Toc231227761"/>
      <w:r w:rsidRPr="00EA6351">
        <w:t xml:space="preserve">Basic </w:t>
      </w:r>
      <w:r w:rsidR="00E37AC4" w:rsidRPr="00EA6351">
        <w:t>Usage:</w:t>
      </w:r>
      <w:bookmarkEnd w:id="30"/>
    </w:p>
    <w:p w14:paraId="413FB278" w14:textId="326F51D8" w:rsidR="00EA6351" w:rsidRDefault="00EA6351" w:rsidP="00EA6351">
      <w:r>
        <w:t>To merge a branch into the current branch, you can use:</w:t>
      </w:r>
    </w:p>
    <w:p w14:paraId="43AE711F" w14:textId="77777777" w:rsidR="00EA6351" w:rsidRDefault="00EA6351" w:rsidP="00EA6351"/>
    <w:p w14:paraId="16FA7080" w14:textId="42B19A0A" w:rsidR="00EA6351" w:rsidRPr="00EA6351" w:rsidRDefault="00EA6351" w:rsidP="00EA6351">
      <w:pPr>
        <w:ind w:firstLine="720"/>
        <w:rPr>
          <w:rFonts w:ascii="Courier New" w:hAnsi="Courier New" w:cs="Courier New"/>
          <w:b/>
          <w:bCs/>
        </w:rPr>
      </w:pPr>
      <w:r w:rsidRPr="00EA6351">
        <w:rPr>
          <w:rFonts w:ascii="Courier New" w:hAnsi="Courier New" w:cs="Courier New"/>
          <w:b/>
          <w:bCs/>
        </w:rPr>
        <w:t>git merge &lt;</w:t>
      </w:r>
      <w:r w:rsidRPr="00EA6351">
        <w:rPr>
          <w:rFonts w:ascii="Courier New" w:hAnsi="Courier New" w:cs="Courier New"/>
        </w:rPr>
        <w:t>branch-name</w:t>
      </w:r>
      <w:r w:rsidRPr="00EA6351">
        <w:rPr>
          <w:rFonts w:ascii="Courier New" w:hAnsi="Courier New" w:cs="Courier New"/>
          <w:b/>
          <w:bCs/>
        </w:rPr>
        <w:t>&gt;</w:t>
      </w:r>
    </w:p>
    <w:p w14:paraId="2C85C9F7" w14:textId="77777777" w:rsidR="00EA6351" w:rsidRPr="00E37AC4" w:rsidRDefault="00EA6351" w:rsidP="00EA6351">
      <w:pPr>
        <w:rPr>
          <w:szCs w:val="22"/>
        </w:rPr>
      </w:pPr>
    </w:p>
    <w:p w14:paraId="190D4AB5" w14:textId="5C8511DC" w:rsidR="00EA6351" w:rsidRPr="00EA6351" w:rsidRDefault="00EA6351" w:rsidP="00E37AC4">
      <w:pPr>
        <w:rPr>
          <w:szCs w:val="22"/>
          <w:lang w:val="en-IN" w:eastAsia="en-IN"/>
        </w:rPr>
      </w:pPr>
      <w:r w:rsidRPr="00EA6351">
        <w:rPr>
          <w:szCs w:val="22"/>
          <w:lang w:val="en-IN" w:eastAsia="en-IN"/>
        </w:rPr>
        <w:t xml:space="preserve">For example, if you are currently on the </w:t>
      </w:r>
      <w:r w:rsidRPr="00EA6351">
        <w:rPr>
          <w:rFonts w:ascii="Courier New" w:hAnsi="Courier New" w:cs="Courier New"/>
          <w:b/>
          <w:bCs/>
          <w:szCs w:val="22"/>
          <w:lang w:val="en-IN" w:eastAsia="en-IN"/>
        </w:rPr>
        <w:t>main</w:t>
      </w:r>
      <w:r w:rsidRPr="00EA6351">
        <w:rPr>
          <w:szCs w:val="22"/>
          <w:lang w:val="en-IN" w:eastAsia="en-IN"/>
        </w:rPr>
        <w:t xml:space="preserve"> branch and want to merge changes from </w:t>
      </w:r>
      <w:r w:rsidRPr="00E37AC4">
        <w:rPr>
          <w:rFonts w:ascii="Courier New" w:hAnsi="Courier New" w:cs="Courier New"/>
          <w:b/>
          <w:bCs/>
          <w:szCs w:val="22"/>
          <w:lang w:val="en-IN" w:eastAsia="en-IN"/>
        </w:rPr>
        <w:t>dev</w:t>
      </w:r>
      <w:r w:rsidRPr="00EA6351">
        <w:rPr>
          <w:szCs w:val="22"/>
          <w:lang w:val="en-IN" w:eastAsia="en-IN"/>
        </w:rPr>
        <w:t xml:space="preserve"> </w:t>
      </w:r>
      <w:r w:rsidRPr="00E37AC4">
        <w:rPr>
          <w:szCs w:val="22"/>
          <w:lang w:val="en-IN" w:eastAsia="en-IN"/>
        </w:rPr>
        <w:t xml:space="preserve">branch </w:t>
      </w:r>
      <w:r w:rsidRPr="00EA6351">
        <w:rPr>
          <w:szCs w:val="22"/>
          <w:lang w:val="en-IN" w:eastAsia="en-IN"/>
        </w:rPr>
        <w:t xml:space="preserve">into </w:t>
      </w:r>
      <w:r w:rsidRPr="00EA6351">
        <w:rPr>
          <w:rFonts w:ascii="Courier New" w:hAnsi="Courier New" w:cs="Courier New"/>
          <w:szCs w:val="22"/>
          <w:lang w:val="en-IN" w:eastAsia="en-IN"/>
        </w:rPr>
        <w:t>main</w:t>
      </w:r>
      <w:r w:rsidRPr="00EA6351">
        <w:rPr>
          <w:szCs w:val="22"/>
          <w:lang w:val="en-IN" w:eastAsia="en-IN"/>
        </w:rPr>
        <w:t>, you would run:</w:t>
      </w:r>
    </w:p>
    <w:p w14:paraId="28C7164B" w14:textId="77777777" w:rsidR="00EA6351" w:rsidRPr="00E37AC4" w:rsidRDefault="00EA6351" w:rsidP="00EA6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2"/>
          <w:lang w:val="en-IN" w:eastAsia="en-IN"/>
        </w:rPr>
      </w:pPr>
    </w:p>
    <w:p w14:paraId="593824D7" w14:textId="44EF3B69" w:rsidR="00EA6351" w:rsidRPr="00EA6351" w:rsidRDefault="00EA6351" w:rsidP="00EA6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EA6351">
        <w:rPr>
          <w:rFonts w:ascii="Courier New" w:hAnsi="Courier New" w:cs="Courier New"/>
          <w:b/>
          <w:bCs/>
          <w:szCs w:val="22"/>
          <w:lang w:val="en-IN" w:eastAsia="en-IN"/>
        </w:rPr>
        <w:t>git checkout main</w:t>
      </w:r>
    </w:p>
    <w:p w14:paraId="59EA44AA" w14:textId="6A967F88" w:rsidR="00EA6351" w:rsidRPr="00EA6351" w:rsidRDefault="00EA6351" w:rsidP="00EA6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EA6351">
        <w:rPr>
          <w:rFonts w:ascii="Courier New" w:hAnsi="Courier New" w:cs="Courier New"/>
          <w:b/>
          <w:bCs/>
          <w:szCs w:val="22"/>
          <w:lang w:val="en-IN" w:eastAsia="en-IN"/>
        </w:rPr>
        <w:t xml:space="preserve">git merge </w:t>
      </w:r>
      <w:r w:rsidRPr="00E37AC4">
        <w:rPr>
          <w:rFonts w:ascii="Courier New" w:hAnsi="Courier New" w:cs="Courier New"/>
          <w:b/>
          <w:bCs/>
          <w:szCs w:val="22"/>
          <w:lang w:val="en-IN" w:eastAsia="en-IN"/>
        </w:rPr>
        <w:t>dev</w:t>
      </w:r>
    </w:p>
    <w:p w14:paraId="53D7CCAC" w14:textId="77777777" w:rsidR="00EA6351" w:rsidRDefault="00EA6351" w:rsidP="00EA6351"/>
    <w:p w14:paraId="732A994C" w14:textId="281210B2" w:rsidR="00EA6351" w:rsidRDefault="00EA6351" w:rsidP="00EA6351">
      <w:pPr>
        <w:pStyle w:val="Heading2"/>
      </w:pPr>
      <w:bookmarkStart w:id="31" w:name="_Toc231227762"/>
      <w:r>
        <w:t>Merge Strategies</w:t>
      </w:r>
      <w:bookmarkEnd w:id="31"/>
    </w:p>
    <w:p w14:paraId="1EBFBA2F" w14:textId="77777777" w:rsidR="00EA6351" w:rsidRDefault="00EA6351" w:rsidP="00EA6351"/>
    <w:p w14:paraId="0D11E5BB" w14:textId="19ABC53F" w:rsidR="00EA6351" w:rsidRPr="00EA6351" w:rsidRDefault="00EA6351" w:rsidP="00F55C59">
      <w:pPr>
        <w:pStyle w:val="ListParagraph"/>
        <w:numPr>
          <w:ilvl w:val="0"/>
          <w:numId w:val="44"/>
        </w:numPr>
        <w:spacing w:after="100" w:afterAutospacing="1"/>
        <w:rPr>
          <w:sz w:val="24"/>
          <w:szCs w:val="24"/>
          <w:lang w:val="en-IN" w:eastAsia="en-IN"/>
        </w:rPr>
      </w:pPr>
      <w:r w:rsidRPr="00EA6351">
        <w:rPr>
          <w:b/>
          <w:bCs/>
          <w:sz w:val="24"/>
          <w:szCs w:val="24"/>
          <w:lang w:val="en-IN" w:eastAsia="en-IN"/>
        </w:rPr>
        <w:t>Fast-forward Merge</w:t>
      </w:r>
      <w:r w:rsidRPr="00EA6351">
        <w:rPr>
          <w:sz w:val="24"/>
          <w:szCs w:val="24"/>
          <w:lang w:val="en-IN" w:eastAsia="en-IN"/>
        </w:rPr>
        <w:t>: This happens when the current branch has not diverged from the branch being merged. Git will simply move the current branch pointer forward to the same commit as the branch being merged.</w:t>
      </w:r>
    </w:p>
    <w:p w14:paraId="40AF30F1" w14:textId="6617E3B5" w:rsidR="00EA6351" w:rsidRPr="00EA6351" w:rsidRDefault="00EA6351" w:rsidP="00E3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Cs w:val="22"/>
          <w:lang w:val="en-IN" w:eastAsia="en-IN"/>
        </w:rPr>
      </w:pPr>
      <w:r>
        <w:rPr>
          <w:rFonts w:ascii="Courier New" w:hAnsi="Courier New" w:cs="Courier New"/>
          <w:sz w:val="20"/>
          <w:lang w:val="en-IN" w:eastAsia="en-IN"/>
        </w:rPr>
        <w:tab/>
      </w:r>
      <w:r w:rsidRPr="00EA6351">
        <w:rPr>
          <w:rFonts w:ascii="Courier New" w:hAnsi="Courier New" w:cs="Courier New"/>
          <w:b/>
          <w:bCs/>
          <w:szCs w:val="22"/>
          <w:lang w:val="en-IN" w:eastAsia="en-IN"/>
        </w:rPr>
        <w:t>git merge --ff-only &lt;</w:t>
      </w:r>
      <w:r w:rsidRPr="00EA6351">
        <w:rPr>
          <w:rFonts w:ascii="Courier New" w:hAnsi="Courier New" w:cs="Courier New"/>
          <w:szCs w:val="22"/>
          <w:lang w:val="en-IN" w:eastAsia="en-IN"/>
        </w:rPr>
        <w:t>branch-name</w:t>
      </w:r>
      <w:r w:rsidRPr="00EA6351">
        <w:rPr>
          <w:rFonts w:ascii="Courier New" w:hAnsi="Courier New" w:cs="Courier New"/>
          <w:b/>
          <w:bCs/>
          <w:szCs w:val="22"/>
          <w:lang w:val="en-IN" w:eastAsia="en-IN"/>
        </w:rPr>
        <w:t>&gt;</w:t>
      </w:r>
    </w:p>
    <w:p w14:paraId="1BF569CA" w14:textId="6CD5D053" w:rsidR="00EA6351" w:rsidRPr="00EA6351" w:rsidRDefault="00EA6351" w:rsidP="00F55C59">
      <w:pPr>
        <w:pStyle w:val="ListParagraph"/>
        <w:numPr>
          <w:ilvl w:val="0"/>
          <w:numId w:val="44"/>
        </w:numPr>
        <w:spacing w:after="100" w:afterAutospacing="1"/>
        <w:rPr>
          <w:sz w:val="24"/>
          <w:szCs w:val="24"/>
          <w:lang w:val="en-IN" w:eastAsia="en-IN"/>
        </w:rPr>
      </w:pPr>
      <w:r w:rsidRPr="00EA6351">
        <w:rPr>
          <w:b/>
          <w:bCs/>
          <w:sz w:val="24"/>
          <w:szCs w:val="24"/>
          <w:lang w:val="en-IN" w:eastAsia="en-IN"/>
        </w:rPr>
        <w:t>Three-way Merge</w:t>
      </w:r>
      <w:r w:rsidRPr="00EA6351">
        <w:rPr>
          <w:sz w:val="24"/>
          <w:szCs w:val="24"/>
          <w:lang w:val="en-IN" w:eastAsia="en-IN"/>
        </w:rPr>
        <w:t>: This is used when the branches have diverged. Git will create a new commit that combines the changes from both branches.</w:t>
      </w:r>
    </w:p>
    <w:p w14:paraId="6BB4670A" w14:textId="3D877D7B" w:rsidR="00EA6351" w:rsidRPr="00EA6351" w:rsidRDefault="00EA6351" w:rsidP="00E3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Cs w:val="22"/>
          <w:lang w:val="en-IN" w:eastAsia="en-IN"/>
        </w:rPr>
      </w:pPr>
      <w:r>
        <w:rPr>
          <w:rFonts w:ascii="Courier New" w:hAnsi="Courier New" w:cs="Courier New"/>
          <w:sz w:val="20"/>
          <w:lang w:val="en-IN" w:eastAsia="en-IN"/>
        </w:rPr>
        <w:tab/>
      </w:r>
      <w:r w:rsidRPr="00EA6351">
        <w:rPr>
          <w:rFonts w:ascii="Courier New" w:hAnsi="Courier New" w:cs="Courier New"/>
          <w:b/>
          <w:bCs/>
          <w:szCs w:val="22"/>
          <w:lang w:val="en-IN" w:eastAsia="en-IN"/>
        </w:rPr>
        <w:t>git merge &lt;</w:t>
      </w:r>
      <w:r w:rsidRPr="00EA6351">
        <w:rPr>
          <w:rFonts w:ascii="Courier New" w:hAnsi="Courier New" w:cs="Courier New"/>
          <w:szCs w:val="22"/>
          <w:lang w:val="en-IN" w:eastAsia="en-IN"/>
        </w:rPr>
        <w:t>branch-name</w:t>
      </w:r>
      <w:r w:rsidRPr="00EA6351">
        <w:rPr>
          <w:rFonts w:ascii="Courier New" w:hAnsi="Courier New" w:cs="Courier New"/>
          <w:b/>
          <w:bCs/>
          <w:szCs w:val="22"/>
          <w:lang w:val="en-IN" w:eastAsia="en-IN"/>
        </w:rPr>
        <w:t>&gt;</w:t>
      </w:r>
    </w:p>
    <w:p w14:paraId="02E1DF26" w14:textId="33E663E7" w:rsidR="00EA6351" w:rsidRPr="00EA6351" w:rsidRDefault="00EA6351" w:rsidP="00F55C59">
      <w:pPr>
        <w:pStyle w:val="ListParagraph"/>
        <w:numPr>
          <w:ilvl w:val="0"/>
          <w:numId w:val="44"/>
        </w:numPr>
        <w:spacing w:after="100" w:afterAutospacing="1"/>
        <w:rPr>
          <w:sz w:val="24"/>
          <w:szCs w:val="24"/>
          <w:lang w:val="en-IN" w:eastAsia="en-IN"/>
        </w:rPr>
      </w:pPr>
      <w:r w:rsidRPr="00EA6351">
        <w:rPr>
          <w:b/>
          <w:bCs/>
          <w:sz w:val="24"/>
          <w:szCs w:val="24"/>
          <w:lang w:val="en-IN" w:eastAsia="en-IN"/>
        </w:rPr>
        <w:t>Squash Merge</w:t>
      </w:r>
      <w:r w:rsidRPr="00EA6351">
        <w:rPr>
          <w:sz w:val="24"/>
          <w:szCs w:val="24"/>
          <w:lang w:val="en-IN" w:eastAsia="en-IN"/>
        </w:rPr>
        <w:t>: This method combines all the changes from the branch being merged into a single commit on the current branch.</w:t>
      </w:r>
    </w:p>
    <w:p w14:paraId="6635A30A" w14:textId="77777777" w:rsidR="00EA6351" w:rsidRPr="00EA6351" w:rsidRDefault="00EA6351" w:rsidP="00E3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b/>
          <w:bCs/>
          <w:szCs w:val="22"/>
          <w:lang w:val="en-IN" w:eastAsia="en-IN"/>
        </w:rPr>
      </w:pPr>
      <w:r w:rsidRPr="00EA6351">
        <w:rPr>
          <w:rFonts w:ascii="Courier New" w:hAnsi="Courier New" w:cs="Courier New"/>
          <w:b/>
          <w:bCs/>
          <w:szCs w:val="22"/>
          <w:lang w:val="en-IN" w:eastAsia="en-IN"/>
        </w:rPr>
        <w:t>git merge --squash &lt;</w:t>
      </w:r>
      <w:r w:rsidRPr="00EA6351">
        <w:rPr>
          <w:rFonts w:ascii="Courier New" w:hAnsi="Courier New" w:cs="Courier New"/>
          <w:szCs w:val="22"/>
          <w:lang w:val="en-IN" w:eastAsia="en-IN"/>
        </w:rPr>
        <w:t>branch-name</w:t>
      </w:r>
      <w:r w:rsidRPr="00EA6351">
        <w:rPr>
          <w:rFonts w:ascii="Courier New" w:hAnsi="Courier New" w:cs="Courier New"/>
          <w:b/>
          <w:bCs/>
          <w:szCs w:val="22"/>
          <w:lang w:val="en-IN" w:eastAsia="en-IN"/>
        </w:rPr>
        <w:t>&gt;</w:t>
      </w:r>
    </w:p>
    <w:p w14:paraId="32BCAC59" w14:textId="77777777" w:rsidR="00EA6351" w:rsidRPr="00EA6351" w:rsidRDefault="00EA6351" w:rsidP="00E3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b/>
          <w:bCs/>
          <w:szCs w:val="22"/>
          <w:lang w:val="en-IN" w:eastAsia="en-IN"/>
        </w:rPr>
      </w:pPr>
      <w:r w:rsidRPr="00EA6351">
        <w:rPr>
          <w:rFonts w:ascii="Courier New" w:hAnsi="Courier New" w:cs="Courier New"/>
          <w:b/>
          <w:bCs/>
          <w:szCs w:val="22"/>
          <w:lang w:val="en-IN" w:eastAsia="en-IN"/>
        </w:rPr>
        <w:t>git commit</w:t>
      </w:r>
    </w:p>
    <w:p w14:paraId="0B2C9386" w14:textId="32588309" w:rsidR="00EA6351" w:rsidRPr="00EA6351" w:rsidRDefault="00EA6351" w:rsidP="00F55C59">
      <w:pPr>
        <w:pStyle w:val="ListParagraph"/>
        <w:numPr>
          <w:ilvl w:val="0"/>
          <w:numId w:val="44"/>
        </w:numPr>
        <w:spacing w:after="100" w:afterAutospacing="1"/>
        <w:rPr>
          <w:sz w:val="24"/>
          <w:szCs w:val="24"/>
          <w:lang w:val="en-IN" w:eastAsia="en-IN"/>
        </w:rPr>
      </w:pPr>
      <w:r w:rsidRPr="00EA6351">
        <w:rPr>
          <w:b/>
          <w:bCs/>
          <w:sz w:val="24"/>
          <w:szCs w:val="24"/>
          <w:lang w:val="en-IN" w:eastAsia="en-IN"/>
        </w:rPr>
        <w:t>No-commit Merge</w:t>
      </w:r>
      <w:r w:rsidRPr="00EA6351">
        <w:rPr>
          <w:sz w:val="24"/>
          <w:szCs w:val="24"/>
          <w:lang w:val="en-IN" w:eastAsia="en-IN"/>
        </w:rPr>
        <w:t>: This allows you to perform a merge without creating an automatic merge commit.</w:t>
      </w:r>
    </w:p>
    <w:p w14:paraId="2FBFE5C0" w14:textId="77777777" w:rsidR="00EA6351" w:rsidRPr="00EA6351" w:rsidRDefault="00EA6351" w:rsidP="00E37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6"/>
        <w:rPr>
          <w:rFonts w:ascii="Courier New" w:hAnsi="Courier New" w:cs="Courier New"/>
          <w:b/>
          <w:bCs/>
          <w:szCs w:val="22"/>
          <w:lang w:val="en-IN" w:eastAsia="en-IN"/>
        </w:rPr>
      </w:pPr>
      <w:r w:rsidRPr="00EA6351">
        <w:rPr>
          <w:rFonts w:ascii="Courier New" w:hAnsi="Courier New" w:cs="Courier New"/>
          <w:b/>
          <w:bCs/>
          <w:szCs w:val="22"/>
          <w:lang w:val="en-IN" w:eastAsia="en-IN"/>
        </w:rPr>
        <w:t>git merge --no-commit &lt;</w:t>
      </w:r>
      <w:r w:rsidRPr="00EA6351">
        <w:rPr>
          <w:rFonts w:ascii="Courier New" w:hAnsi="Courier New" w:cs="Courier New"/>
          <w:szCs w:val="22"/>
          <w:lang w:val="en-IN" w:eastAsia="en-IN"/>
        </w:rPr>
        <w:t>branch-name</w:t>
      </w:r>
      <w:r w:rsidRPr="00EA6351">
        <w:rPr>
          <w:rFonts w:ascii="Courier New" w:hAnsi="Courier New" w:cs="Courier New"/>
          <w:b/>
          <w:bCs/>
          <w:szCs w:val="22"/>
          <w:lang w:val="en-IN" w:eastAsia="en-IN"/>
        </w:rPr>
        <w:t>&gt;</w:t>
      </w:r>
    </w:p>
    <w:p w14:paraId="3ABF46EB" w14:textId="77777777" w:rsidR="00EA6351" w:rsidRDefault="00EA6351" w:rsidP="00EA6351"/>
    <w:p w14:paraId="5938436D" w14:textId="77777777" w:rsidR="00EA6351" w:rsidRPr="00EA6351" w:rsidRDefault="00EA6351" w:rsidP="00EA6351">
      <w:pPr>
        <w:pStyle w:val="Heading2"/>
        <w:rPr>
          <w:lang w:val="en-IN" w:eastAsia="en-IN"/>
        </w:rPr>
      </w:pPr>
      <w:bookmarkStart w:id="32" w:name="_Toc231227763"/>
      <w:r w:rsidRPr="00EA6351">
        <w:rPr>
          <w:lang w:val="en-IN" w:eastAsia="en-IN"/>
        </w:rPr>
        <w:t>Handling Merge Conflicts</w:t>
      </w:r>
      <w:bookmarkEnd w:id="32"/>
    </w:p>
    <w:p w14:paraId="5E7F9DD0" w14:textId="04437917" w:rsidR="00EA6351" w:rsidRPr="00EA6351" w:rsidRDefault="00EA6351" w:rsidP="00EA6351">
      <w:pPr>
        <w:spacing w:before="100" w:beforeAutospacing="1" w:after="100" w:afterAutospacing="1"/>
        <w:rPr>
          <w:sz w:val="24"/>
          <w:szCs w:val="24"/>
          <w:lang w:val="en-IN" w:eastAsia="en-IN"/>
        </w:rPr>
      </w:pPr>
      <w:r w:rsidRPr="00EA6351">
        <w:rPr>
          <w:sz w:val="24"/>
          <w:szCs w:val="24"/>
          <w:lang w:val="en-IN" w:eastAsia="en-IN"/>
        </w:rPr>
        <w:t>Sometimes, changes in the branches being merged conflict with each other. In such cases, Git will stop and allow you to resolve the conflicts manually.</w:t>
      </w:r>
    </w:p>
    <w:p w14:paraId="2F8E9B43" w14:textId="4EDCC737" w:rsidR="00EA6351" w:rsidRPr="00EA6351" w:rsidRDefault="00EA6351" w:rsidP="00F55C59">
      <w:pPr>
        <w:numPr>
          <w:ilvl w:val="0"/>
          <w:numId w:val="45"/>
        </w:numPr>
        <w:spacing w:before="100" w:beforeAutospacing="1" w:after="100" w:afterAutospacing="1"/>
        <w:rPr>
          <w:sz w:val="24"/>
          <w:szCs w:val="24"/>
          <w:lang w:val="en-IN" w:eastAsia="en-IN"/>
        </w:rPr>
      </w:pPr>
      <w:r w:rsidRPr="00EA6351">
        <w:rPr>
          <w:b/>
          <w:bCs/>
          <w:sz w:val="24"/>
          <w:szCs w:val="24"/>
          <w:lang w:val="en-IN" w:eastAsia="en-IN"/>
        </w:rPr>
        <w:t>Start the merge process</w:t>
      </w:r>
      <w:r w:rsidRPr="00EA6351">
        <w:rPr>
          <w:sz w:val="24"/>
          <w:szCs w:val="24"/>
          <w:lang w:val="en-IN" w:eastAsia="en-IN"/>
        </w:rPr>
        <w:t>:</w:t>
      </w:r>
      <w:r>
        <w:rPr>
          <w:sz w:val="24"/>
          <w:szCs w:val="24"/>
          <w:lang w:val="en-IN" w:eastAsia="en-IN"/>
        </w:rPr>
        <w:tab/>
      </w:r>
      <w:r>
        <w:rPr>
          <w:sz w:val="24"/>
          <w:szCs w:val="24"/>
          <w:lang w:val="en-IN" w:eastAsia="en-IN"/>
        </w:rPr>
        <w:tab/>
      </w:r>
      <w:r w:rsidRPr="00EA6351">
        <w:rPr>
          <w:rFonts w:ascii="Courier New" w:hAnsi="Courier New" w:cs="Courier New"/>
          <w:b/>
          <w:bCs/>
          <w:szCs w:val="22"/>
          <w:lang w:val="en-IN" w:eastAsia="en-IN"/>
        </w:rPr>
        <w:t>git merge &lt;</w:t>
      </w:r>
      <w:r w:rsidRPr="00EA6351">
        <w:rPr>
          <w:rFonts w:ascii="Courier New" w:hAnsi="Courier New" w:cs="Courier New"/>
          <w:szCs w:val="22"/>
          <w:lang w:val="en-IN" w:eastAsia="en-IN"/>
        </w:rPr>
        <w:t>branch-name</w:t>
      </w:r>
      <w:r w:rsidRPr="00EA6351">
        <w:rPr>
          <w:rFonts w:ascii="Courier New" w:hAnsi="Courier New" w:cs="Courier New"/>
          <w:b/>
          <w:bCs/>
          <w:szCs w:val="22"/>
          <w:lang w:val="en-IN" w:eastAsia="en-IN"/>
        </w:rPr>
        <w:t>&gt;</w:t>
      </w:r>
    </w:p>
    <w:p w14:paraId="0CE73581" w14:textId="03CDABC6" w:rsidR="00EA6351" w:rsidRPr="00EA6351" w:rsidRDefault="00EA6351" w:rsidP="00F55C59">
      <w:pPr>
        <w:numPr>
          <w:ilvl w:val="0"/>
          <w:numId w:val="45"/>
        </w:numPr>
        <w:spacing w:before="100" w:beforeAutospacing="1" w:after="100" w:afterAutospacing="1"/>
        <w:rPr>
          <w:sz w:val="24"/>
          <w:szCs w:val="24"/>
          <w:lang w:val="en-IN" w:eastAsia="en-IN"/>
        </w:rPr>
      </w:pPr>
      <w:r w:rsidRPr="00EA6351">
        <w:rPr>
          <w:b/>
          <w:bCs/>
          <w:sz w:val="24"/>
          <w:szCs w:val="24"/>
          <w:lang w:val="en-IN" w:eastAsia="en-IN"/>
        </w:rPr>
        <w:t>Resolve conflicts</w:t>
      </w:r>
      <w:r w:rsidRPr="00EA6351">
        <w:rPr>
          <w:sz w:val="24"/>
          <w:szCs w:val="24"/>
          <w:lang w:val="en-IN" w:eastAsia="en-IN"/>
        </w:rPr>
        <w:t xml:space="preserve">: Edit the conflicted files to resolve the conflicts. Git marks conflicts in the files with markers like </w:t>
      </w:r>
      <w:r>
        <w:rPr>
          <w:sz w:val="24"/>
          <w:szCs w:val="24"/>
          <w:lang w:val="en-IN" w:eastAsia="en-IN"/>
        </w:rPr>
        <w:t xml:space="preserve">  </w:t>
      </w:r>
      <w:r w:rsidRPr="00EA6351">
        <w:rPr>
          <w:rFonts w:ascii="Courier New" w:hAnsi="Courier New" w:cs="Courier New"/>
          <w:sz w:val="20"/>
          <w:lang w:val="en-IN" w:eastAsia="en-IN"/>
        </w:rPr>
        <w:t>&lt;&lt;&lt;&lt;&lt;&lt;</w:t>
      </w:r>
      <w:proofErr w:type="gramStart"/>
      <w:r w:rsidRPr="00EA6351">
        <w:rPr>
          <w:rFonts w:ascii="Courier New" w:hAnsi="Courier New" w:cs="Courier New"/>
          <w:sz w:val="20"/>
          <w:lang w:val="en-IN" w:eastAsia="en-IN"/>
        </w:rPr>
        <w:t>&lt;</w:t>
      </w:r>
      <w:r w:rsidR="00170D1B">
        <w:rPr>
          <w:rFonts w:ascii="Courier New" w:hAnsi="Courier New" w:cs="Courier New"/>
          <w:sz w:val="20"/>
          <w:lang w:val="en-IN" w:eastAsia="en-IN"/>
        </w:rPr>
        <w:t xml:space="preserve"> </w:t>
      </w:r>
      <w:r w:rsidRPr="00EA6351">
        <w:rPr>
          <w:sz w:val="24"/>
          <w:szCs w:val="24"/>
          <w:lang w:val="en-IN" w:eastAsia="en-IN"/>
        </w:rPr>
        <w:t>,</w:t>
      </w:r>
      <w:proofErr w:type="gramEnd"/>
      <w:r w:rsidRPr="00EA6351">
        <w:rPr>
          <w:sz w:val="24"/>
          <w:szCs w:val="24"/>
          <w:lang w:val="en-IN" w:eastAsia="en-IN"/>
        </w:rPr>
        <w:t xml:space="preserve"> </w:t>
      </w:r>
      <w:r w:rsidRPr="00EA6351">
        <w:rPr>
          <w:rFonts w:ascii="Courier New" w:hAnsi="Courier New" w:cs="Courier New"/>
          <w:sz w:val="20"/>
          <w:lang w:val="en-IN" w:eastAsia="en-IN"/>
        </w:rPr>
        <w:t>======</w:t>
      </w:r>
      <w:proofErr w:type="gramStart"/>
      <w:r w:rsidRPr="00EA6351">
        <w:rPr>
          <w:rFonts w:ascii="Courier New" w:hAnsi="Courier New" w:cs="Courier New"/>
          <w:sz w:val="20"/>
          <w:lang w:val="en-IN" w:eastAsia="en-IN"/>
        </w:rPr>
        <w:t>=</w:t>
      </w:r>
      <w:r w:rsidR="00170D1B">
        <w:rPr>
          <w:rFonts w:ascii="Courier New" w:hAnsi="Courier New" w:cs="Courier New"/>
          <w:sz w:val="20"/>
          <w:lang w:val="en-IN" w:eastAsia="en-IN"/>
        </w:rPr>
        <w:t xml:space="preserve"> </w:t>
      </w:r>
      <w:r w:rsidRPr="00EA6351">
        <w:rPr>
          <w:sz w:val="24"/>
          <w:szCs w:val="24"/>
          <w:lang w:val="en-IN" w:eastAsia="en-IN"/>
        </w:rPr>
        <w:t>,</w:t>
      </w:r>
      <w:proofErr w:type="gramEnd"/>
      <w:r w:rsidRPr="00EA6351">
        <w:rPr>
          <w:sz w:val="24"/>
          <w:szCs w:val="24"/>
          <w:lang w:val="en-IN" w:eastAsia="en-IN"/>
        </w:rPr>
        <w:t xml:space="preserve"> </w:t>
      </w:r>
      <w:proofErr w:type="gramStart"/>
      <w:r w:rsidRPr="00EA6351">
        <w:rPr>
          <w:sz w:val="24"/>
          <w:szCs w:val="24"/>
          <w:lang w:val="en-IN" w:eastAsia="en-IN"/>
        </w:rPr>
        <w:t xml:space="preserve">and </w:t>
      </w:r>
      <w:r>
        <w:rPr>
          <w:sz w:val="24"/>
          <w:szCs w:val="24"/>
          <w:lang w:val="en-IN" w:eastAsia="en-IN"/>
        </w:rPr>
        <w:t xml:space="preserve"> </w:t>
      </w:r>
      <w:r w:rsidRPr="00EA6351">
        <w:rPr>
          <w:rFonts w:ascii="Courier New" w:hAnsi="Courier New" w:cs="Courier New"/>
          <w:sz w:val="20"/>
          <w:lang w:val="en-IN" w:eastAsia="en-IN"/>
        </w:rPr>
        <w:t>&gt;</w:t>
      </w:r>
      <w:proofErr w:type="gramEnd"/>
      <w:r w:rsidRPr="00EA6351">
        <w:rPr>
          <w:rFonts w:ascii="Courier New" w:hAnsi="Courier New" w:cs="Courier New"/>
          <w:sz w:val="20"/>
          <w:lang w:val="en-IN" w:eastAsia="en-IN"/>
        </w:rPr>
        <w:t>&gt;&gt;&gt;&gt;&gt;&gt;</w:t>
      </w:r>
      <w:r w:rsidRPr="00EA6351">
        <w:rPr>
          <w:sz w:val="24"/>
          <w:szCs w:val="24"/>
          <w:lang w:val="en-IN" w:eastAsia="en-IN"/>
        </w:rPr>
        <w:t>.</w:t>
      </w:r>
    </w:p>
    <w:p w14:paraId="48E6ADB1" w14:textId="57FD58EA" w:rsidR="00EA6351" w:rsidRPr="00EA6351" w:rsidRDefault="00EA6351" w:rsidP="00F55C59">
      <w:pPr>
        <w:numPr>
          <w:ilvl w:val="0"/>
          <w:numId w:val="45"/>
        </w:numPr>
        <w:spacing w:before="100" w:beforeAutospacing="1" w:after="100" w:afterAutospacing="1"/>
        <w:rPr>
          <w:b/>
          <w:bCs/>
          <w:sz w:val="28"/>
          <w:szCs w:val="28"/>
          <w:lang w:val="en-IN" w:eastAsia="en-IN"/>
        </w:rPr>
      </w:pPr>
      <w:r w:rsidRPr="00EA6351">
        <w:rPr>
          <w:b/>
          <w:bCs/>
          <w:sz w:val="24"/>
          <w:szCs w:val="24"/>
          <w:lang w:val="en-IN" w:eastAsia="en-IN"/>
        </w:rPr>
        <w:t>Stage the resolved files</w:t>
      </w:r>
      <w:r w:rsidRPr="00EA6351">
        <w:rPr>
          <w:sz w:val="24"/>
          <w:szCs w:val="24"/>
          <w:lang w:val="en-IN" w:eastAsia="en-IN"/>
        </w:rPr>
        <w:t>:</w:t>
      </w:r>
      <w:r>
        <w:rPr>
          <w:sz w:val="24"/>
          <w:szCs w:val="24"/>
          <w:lang w:val="en-IN" w:eastAsia="en-IN"/>
        </w:rPr>
        <w:tab/>
      </w:r>
      <w:r>
        <w:rPr>
          <w:sz w:val="24"/>
          <w:szCs w:val="24"/>
          <w:lang w:val="en-IN" w:eastAsia="en-IN"/>
        </w:rPr>
        <w:tab/>
      </w:r>
      <w:r w:rsidRPr="00EA6351">
        <w:rPr>
          <w:rFonts w:ascii="Courier New" w:hAnsi="Courier New" w:cs="Courier New"/>
          <w:b/>
          <w:bCs/>
          <w:szCs w:val="22"/>
          <w:lang w:val="en-IN" w:eastAsia="en-IN"/>
        </w:rPr>
        <w:t>git add &lt;</w:t>
      </w:r>
      <w:r w:rsidRPr="00EA6351">
        <w:rPr>
          <w:rFonts w:ascii="Courier New" w:hAnsi="Courier New" w:cs="Courier New"/>
          <w:szCs w:val="22"/>
          <w:lang w:val="en-IN" w:eastAsia="en-IN"/>
        </w:rPr>
        <w:t>resolved-file</w:t>
      </w:r>
      <w:r w:rsidRPr="00EA6351">
        <w:rPr>
          <w:rFonts w:ascii="Courier New" w:hAnsi="Courier New" w:cs="Courier New"/>
          <w:b/>
          <w:bCs/>
          <w:szCs w:val="22"/>
          <w:lang w:val="en-IN" w:eastAsia="en-IN"/>
        </w:rPr>
        <w:t>&gt;</w:t>
      </w:r>
    </w:p>
    <w:p w14:paraId="75773890" w14:textId="508DD7BE" w:rsidR="00EA6351" w:rsidRPr="00EA6351" w:rsidRDefault="00EA6351" w:rsidP="00F55C59">
      <w:pPr>
        <w:numPr>
          <w:ilvl w:val="0"/>
          <w:numId w:val="45"/>
        </w:numPr>
        <w:spacing w:before="100" w:beforeAutospacing="1" w:after="100" w:afterAutospacing="1"/>
        <w:rPr>
          <w:b/>
          <w:bCs/>
          <w:sz w:val="28"/>
          <w:szCs w:val="28"/>
          <w:lang w:val="en-IN" w:eastAsia="en-IN"/>
        </w:rPr>
      </w:pPr>
      <w:r w:rsidRPr="00EA6351">
        <w:rPr>
          <w:b/>
          <w:bCs/>
          <w:sz w:val="24"/>
          <w:szCs w:val="24"/>
          <w:lang w:val="en-IN" w:eastAsia="en-IN"/>
        </w:rPr>
        <w:t>Complete the merge</w:t>
      </w:r>
      <w:r w:rsidRPr="00EA6351">
        <w:rPr>
          <w:sz w:val="24"/>
          <w:szCs w:val="24"/>
          <w:lang w:val="en-IN" w:eastAsia="en-IN"/>
        </w:rPr>
        <w:t>:</w:t>
      </w:r>
      <w:r>
        <w:rPr>
          <w:sz w:val="24"/>
          <w:szCs w:val="24"/>
          <w:lang w:val="en-IN" w:eastAsia="en-IN"/>
        </w:rPr>
        <w:tab/>
      </w:r>
      <w:r>
        <w:rPr>
          <w:sz w:val="24"/>
          <w:szCs w:val="24"/>
          <w:lang w:val="en-IN" w:eastAsia="en-IN"/>
        </w:rPr>
        <w:tab/>
      </w:r>
      <w:r w:rsidRPr="00EA6351">
        <w:rPr>
          <w:rFonts w:ascii="Courier New" w:hAnsi="Courier New" w:cs="Courier New"/>
          <w:b/>
          <w:bCs/>
          <w:szCs w:val="22"/>
          <w:lang w:val="en-IN" w:eastAsia="en-IN"/>
        </w:rPr>
        <w:t>git commit</w:t>
      </w:r>
    </w:p>
    <w:p w14:paraId="52B31A2F" w14:textId="77777777" w:rsidR="00E37AC4" w:rsidRDefault="00E37AC4" w:rsidP="00E37AC4"/>
    <w:p w14:paraId="0E14B8B2" w14:textId="77777777" w:rsidR="00E37AC4" w:rsidRDefault="00E37AC4" w:rsidP="00E37AC4">
      <w:pPr>
        <w:ind w:left="2880"/>
      </w:pPr>
    </w:p>
    <w:p w14:paraId="11536039" w14:textId="77777777" w:rsidR="00E37AC4" w:rsidRDefault="00E37AC4" w:rsidP="00E37AC4">
      <w:pPr>
        <w:ind w:left="2880"/>
      </w:pPr>
    </w:p>
    <w:p w14:paraId="61D43D0E" w14:textId="77777777" w:rsidR="00E37AC4" w:rsidRDefault="00E37AC4" w:rsidP="00E37AC4">
      <w:pPr>
        <w:ind w:left="2880"/>
      </w:pPr>
    </w:p>
    <w:p w14:paraId="2CB85371" w14:textId="77777777" w:rsidR="00E37AC4" w:rsidRDefault="00E37AC4" w:rsidP="00E37AC4">
      <w:pPr>
        <w:ind w:left="2880"/>
      </w:pPr>
    </w:p>
    <w:p w14:paraId="3C0C55C8" w14:textId="24210F64" w:rsidR="00E37AC4" w:rsidRPr="00E37AC4" w:rsidRDefault="00E37AC4" w:rsidP="002725DA">
      <w:pPr>
        <w:pStyle w:val="Heading2"/>
      </w:pPr>
      <w:bookmarkStart w:id="33" w:name="_Toc231227764"/>
      <w:r w:rsidRPr="00E37AC4">
        <w:t>PROCESS FLOW OF MERGING</w:t>
      </w:r>
      <w:r w:rsidR="004F0C7B">
        <w:t xml:space="preserve"> BETWEEN Master and Dev Branch</w:t>
      </w:r>
      <w:bookmarkEnd w:id="33"/>
    </w:p>
    <w:p w14:paraId="0D5DBF77" w14:textId="77777777" w:rsidR="00E37AC4" w:rsidRDefault="00E37AC4" w:rsidP="00EA6351"/>
    <w:p w14:paraId="330208E6" w14:textId="508CE275" w:rsidR="00170D1B" w:rsidRDefault="00170D1B" w:rsidP="00EA6351">
      <w:r>
        <w:t xml:space="preserve">Let us assume there is a file name called </w:t>
      </w:r>
      <w:r w:rsidRPr="00170D1B">
        <w:rPr>
          <w:b/>
          <w:bCs/>
        </w:rPr>
        <w:t>reset.txt</w:t>
      </w:r>
      <w:r w:rsidRPr="00170D1B">
        <w:t xml:space="preserve">, </w:t>
      </w:r>
    </w:p>
    <w:p w14:paraId="5FDC582C" w14:textId="77777777" w:rsidR="00170D1B" w:rsidRDefault="00170D1B" w:rsidP="00EA6351"/>
    <w:p w14:paraId="0F8F4B16" w14:textId="44E60792" w:rsidR="00170D1B" w:rsidRDefault="00170D1B" w:rsidP="00EA6351">
      <w:r w:rsidRPr="00170D1B">
        <w:t>Now</w:t>
      </w:r>
      <w:r>
        <w:t xml:space="preserve">, </w:t>
      </w:r>
      <w:r w:rsidRPr="00170D1B">
        <w:t>this</w:t>
      </w:r>
      <w:r>
        <w:t xml:space="preserve"> file will be updated by </w:t>
      </w:r>
      <w:r w:rsidRPr="00BE0307">
        <w:rPr>
          <w:b/>
          <w:bCs/>
        </w:rPr>
        <w:t>DEV</w:t>
      </w:r>
      <w:r>
        <w:t xml:space="preserve"> branch and commit, then go back to master branch and merge with dev branch.</w:t>
      </w:r>
    </w:p>
    <w:p w14:paraId="4257041C" w14:textId="77777777" w:rsidR="00170D1B" w:rsidRDefault="00170D1B" w:rsidP="00EA6351"/>
    <w:p w14:paraId="488EE1C9" w14:textId="2B408648" w:rsidR="00170D1B" w:rsidRDefault="00170D1B" w:rsidP="00EA6351">
      <w:r>
        <w:t xml:space="preserve">For </w:t>
      </w:r>
      <w:r w:rsidR="00BE0307">
        <w:t>E</w:t>
      </w:r>
      <w:r>
        <w:t xml:space="preserve">xample: </w:t>
      </w:r>
    </w:p>
    <w:p w14:paraId="13C55965" w14:textId="77777777" w:rsidR="00BE0307" w:rsidRPr="00BE0307" w:rsidRDefault="00BE0307" w:rsidP="00BE0307">
      <w:pPr>
        <w:rPr>
          <w:rFonts w:ascii="Courier New" w:hAnsi="Courier New" w:cs="Courier New"/>
          <w:sz w:val="20"/>
          <w:szCs w:val="18"/>
        </w:rPr>
      </w:pPr>
      <w:proofErr w:type="spellStart"/>
      <w:r w:rsidRPr="00BE0307">
        <w:rPr>
          <w:rFonts w:ascii="Courier New" w:hAnsi="Courier New" w:cs="Courier New"/>
          <w:sz w:val="20"/>
          <w:szCs w:val="18"/>
        </w:rPr>
        <w:t>chetan@Chaitanya-</w:t>
      </w:r>
      <w:proofErr w:type="gramStart"/>
      <w:r w:rsidRPr="00BE0307">
        <w:rPr>
          <w:rFonts w:ascii="Courier New" w:hAnsi="Courier New" w:cs="Courier New"/>
          <w:sz w:val="20"/>
          <w:szCs w:val="18"/>
        </w:rPr>
        <w:t>Raj</w:t>
      </w:r>
      <w:proofErr w:type="spellEnd"/>
      <w:r w:rsidRPr="00BE0307">
        <w:rPr>
          <w:rFonts w:ascii="Courier New" w:hAnsi="Courier New" w:cs="Courier New"/>
          <w:sz w:val="20"/>
          <w:szCs w:val="18"/>
        </w:rPr>
        <w:t>:~</w:t>
      </w:r>
      <w:proofErr w:type="gramEnd"/>
      <w:r w:rsidRPr="00BE0307">
        <w:rPr>
          <w:rFonts w:ascii="Courier New" w:hAnsi="Courier New" w:cs="Courier New"/>
          <w:sz w:val="20"/>
          <w:szCs w:val="18"/>
        </w:rPr>
        <w:t>/</w:t>
      </w:r>
      <w:proofErr w:type="spellStart"/>
      <w:r w:rsidRPr="00BE0307">
        <w:rPr>
          <w:rFonts w:ascii="Courier New" w:hAnsi="Courier New" w:cs="Courier New"/>
          <w:sz w:val="20"/>
          <w:szCs w:val="18"/>
        </w:rPr>
        <w:t>devlab</w:t>
      </w:r>
      <w:proofErr w:type="spellEnd"/>
      <w:r w:rsidRPr="00BE0307">
        <w:rPr>
          <w:rFonts w:ascii="Courier New" w:hAnsi="Courier New" w:cs="Courier New"/>
          <w:sz w:val="20"/>
          <w:szCs w:val="18"/>
        </w:rPr>
        <w:t xml:space="preserve">$ </w:t>
      </w:r>
      <w:r w:rsidRPr="00BE0307">
        <w:rPr>
          <w:rFonts w:ascii="Courier New" w:hAnsi="Courier New" w:cs="Courier New"/>
          <w:b/>
          <w:bCs/>
          <w:sz w:val="20"/>
          <w:szCs w:val="18"/>
        </w:rPr>
        <w:t>git status</w:t>
      </w:r>
    </w:p>
    <w:p w14:paraId="15032E2B"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On branch master</w:t>
      </w:r>
    </w:p>
    <w:p w14:paraId="360EDD1F"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Untracked files:</w:t>
      </w:r>
    </w:p>
    <w:p w14:paraId="7345BC42"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 xml:space="preserve">  (use "git add &lt;file&gt;..." to include in what will be committed)</w:t>
      </w:r>
    </w:p>
    <w:p w14:paraId="5554338D"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 xml:space="preserve">        abc.txt</w:t>
      </w:r>
    </w:p>
    <w:p w14:paraId="1A4A8091"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 xml:space="preserve">        git-branching.txt</w:t>
      </w:r>
    </w:p>
    <w:p w14:paraId="3732F412" w14:textId="77777777" w:rsidR="00BE0307" w:rsidRPr="00BE0307" w:rsidRDefault="00BE0307" w:rsidP="00BE0307">
      <w:pPr>
        <w:rPr>
          <w:rFonts w:ascii="Courier New" w:hAnsi="Courier New" w:cs="Courier New"/>
          <w:sz w:val="20"/>
          <w:szCs w:val="18"/>
        </w:rPr>
      </w:pPr>
    </w:p>
    <w:p w14:paraId="38CA35A0"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nothing added to commit but untracked files present (use "git add" to track)</w:t>
      </w:r>
    </w:p>
    <w:p w14:paraId="7F56018B" w14:textId="1F08D649"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git branch dev</w:t>
      </w:r>
    </w:p>
    <w:p w14:paraId="21863E83" w14:textId="77777777"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git branch</w:t>
      </w:r>
    </w:p>
    <w:p w14:paraId="3618FBBC"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dev</w:t>
      </w:r>
    </w:p>
    <w:p w14:paraId="777E3475"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w:t>
      </w:r>
      <w:proofErr w:type="gramStart"/>
      <w:r w:rsidRPr="00170D1B">
        <w:rPr>
          <w:rFonts w:ascii="Courier New" w:hAnsi="Courier New" w:cs="Courier New"/>
          <w:sz w:val="20"/>
        </w:rPr>
        <w:t>master</w:t>
      </w:r>
      <w:proofErr w:type="gramEnd"/>
    </w:p>
    <w:p w14:paraId="3FAF728D" w14:textId="77777777"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git checkout dev</w:t>
      </w:r>
    </w:p>
    <w:p w14:paraId="48CA636A"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Switched to branch 'dev'</w:t>
      </w:r>
    </w:p>
    <w:p w14:paraId="1754AB55" w14:textId="77777777"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proofErr w:type="spellStart"/>
      <w:r w:rsidRPr="002725DA">
        <w:rPr>
          <w:rFonts w:ascii="Courier New" w:hAnsi="Courier New" w:cs="Courier New"/>
          <w:b/>
          <w:bCs/>
          <w:sz w:val="20"/>
        </w:rPr>
        <w:t>ll</w:t>
      </w:r>
      <w:proofErr w:type="spellEnd"/>
    </w:p>
    <w:p w14:paraId="263D9CD8"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total 24</w:t>
      </w:r>
    </w:p>
    <w:p w14:paraId="24B6D074" w14:textId="77777777" w:rsidR="00170D1B" w:rsidRPr="00170D1B" w:rsidRDefault="00170D1B" w:rsidP="00170D1B">
      <w:pPr>
        <w:rPr>
          <w:rFonts w:ascii="Courier New" w:hAnsi="Courier New" w:cs="Courier New"/>
          <w:sz w:val="20"/>
        </w:rPr>
      </w:pPr>
      <w:proofErr w:type="spellStart"/>
      <w:r w:rsidRPr="00170D1B">
        <w:rPr>
          <w:rFonts w:ascii="Courier New" w:hAnsi="Courier New" w:cs="Courier New"/>
          <w:sz w:val="20"/>
        </w:rPr>
        <w:t>drwxrwxrwx</w:t>
      </w:r>
      <w:proofErr w:type="spellEnd"/>
      <w:r w:rsidRPr="00170D1B">
        <w:rPr>
          <w:rFonts w:ascii="Courier New" w:hAnsi="Courier New" w:cs="Courier New"/>
          <w:sz w:val="20"/>
        </w:rPr>
        <w:t xml:space="preserve"> 3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4096 Jul 16 </w:t>
      </w:r>
      <w:proofErr w:type="gramStart"/>
      <w:r w:rsidRPr="00170D1B">
        <w:rPr>
          <w:rFonts w:ascii="Courier New" w:hAnsi="Courier New" w:cs="Courier New"/>
          <w:sz w:val="20"/>
        </w:rPr>
        <w:t>18:19 .</w:t>
      </w:r>
      <w:proofErr w:type="gramEnd"/>
      <w:r w:rsidRPr="00170D1B">
        <w:rPr>
          <w:rFonts w:ascii="Courier New" w:hAnsi="Courier New" w:cs="Courier New"/>
          <w:sz w:val="20"/>
        </w:rPr>
        <w:t>/</w:t>
      </w:r>
    </w:p>
    <w:p w14:paraId="1467BEA5" w14:textId="77777777" w:rsidR="00170D1B" w:rsidRPr="00170D1B" w:rsidRDefault="00170D1B" w:rsidP="00170D1B">
      <w:pPr>
        <w:rPr>
          <w:rFonts w:ascii="Courier New" w:hAnsi="Courier New" w:cs="Courier New"/>
          <w:sz w:val="20"/>
        </w:rPr>
      </w:pPr>
      <w:proofErr w:type="spellStart"/>
      <w:r w:rsidRPr="00170D1B">
        <w:rPr>
          <w:rFonts w:ascii="Courier New" w:hAnsi="Courier New" w:cs="Courier New"/>
          <w:sz w:val="20"/>
        </w:rPr>
        <w:t>drwxr</w:t>
      </w:r>
      <w:proofErr w:type="spellEnd"/>
      <w:r w:rsidRPr="00170D1B">
        <w:rPr>
          <w:rFonts w:ascii="Courier New" w:hAnsi="Courier New" w:cs="Courier New"/>
          <w:sz w:val="20"/>
        </w:rPr>
        <w:t xml:space="preserve">-x--- 9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4096 Jul 16 18:21</w:t>
      </w:r>
      <w:proofErr w:type="gramStart"/>
      <w:r w:rsidRPr="00170D1B">
        <w:rPr>
          <w:rFonts w:ascii="Courier New" w:hAnsi="Courier New" w:cs="Courier New"/>
          <w:sz w:val="20"/>
        </w:rPr>
        <w:t xml:space="preserve"> ..</w:t>
      </w:r>
      <w:proofErr w:type="gramEnd"/>
      <w:r w:rsidRPr="00170D1B">
        <w:rPr>
          <w:rFonts w:ascii="Courier New" w:hAnsi="Courier New" w:cs="Courier New"/>
          <w:sz w:val="20"/>
        </w:rPr>
        <w:t>/</w:t>
      </w:r>
    </w:p>
    <w:p w14:paraId="6B0984E0" w14:textId="77777777" w:rsidR="00170D1B" w:rsidRPr="00170D1B" w:rsidRDefault="00170D1B" w:rsidP="00170D1B">
      <w:pPr>
        <w:rPr>
          <w:rFonts w:ascii="Courier New" w:hAnsi="Courier New" w:cs="Courier New"/>
          <w:sz w:val="20"/>
        </w:rPr>
      </w:pPr>
      <w:proofErr w:type="spellStart"/>
      <w:r w:rsidRPr="00170D1B">
        <w:rPr>
          <w:rFonts w:ascii="Courier New" w:hAnsi="Courier New" w:cs="Courier New"/>
          <w:sz w:val="20"/>
        </w:rPr>
        <w:t>drwxr</w:t>
      </w:r>
      <w:proofErr w:type="spellEnd"/>
      <w:r w:rsidRPr="00170D1B">
        <w:rPr>
          <w:rFonts w:ascii="Courier New" w:hAnsi="Courier New" w:cs="Courier New"/>
          <w:sz w:val="20"/>
        </w:rPr>
        <w:t>-</w:t>
      </w:r>
      <w:proofErr w:type="spellStart"/>
      <w:r w:rsidRPr="00170D1B">
        <w:rPr>
          <w:rFonts w:ascii="Courier New" w:hAnsi="Courier New" w:cs="Courier New"/>
          <w:sz w:val="20"/>
        </w:rPr>
        <w:t>xr</w:t>
      </w:r>
      <w:proofErr w:type="spellEnd"/>
      <w:r w:rsidRPr="00170D1B">
        <w:rPr>
          <w:rFonts w:ascii="Courier New" w:hAnsi="Courier New" w:cs="Courier New"/>
          <w:sz w:val="20"/>
        </w:rPr>
        <w:t xml:space="preserve">-x 8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4096 Jul 16 </w:t>
      </w:r>
      <w:proofErr w:type="gramStart"/>
      <w:r w:rsidRPr="00170D1B">
        <w:rPr>
          <w:rFonts w:ascii="Courier New" w:hAnsi="Courier New" w:cs="Courier New"/>
          <w:sz w:val="20"/>
        </w:rPr>
        <w:t>18:22 .git</w:t>
      </w:r>
      <w:proofErr w:type="gramEnd"/>
      <w:r w:rsidRPr="00170D1B">
        <w:rPr>
          <w:rFonts w:ascii="Courier New" w:hAnsi="Courier New" w:cs="Courier New"/>
          <w:sz w:val="20"/>
        </w:rPr>
        <w:t>/</w:t>
      </w:r>
    </w:p>
    <w:p w14:paraId="673B6368"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w:t>
      </w:r>
      <w:proofErr w:type="spellStart"/>
      <w:r w:rsidRPr="00170D1B">
        <w:rPr>
          <w:rFonts w:ascii="Courier New" w:hAnsi="Courier New" w:cs="Courier New"/>
          <w:sz w:val="20"/>
        </w:rPr>
        <w:t>rwxrwxrwx</w:t>
      </w:r>
      <w:proofErr w:type="spellEnd"/>
      <w:r w:rsidRPr="00170D1B">
        <w:rPr>
          <w:rFonts w:ascii="Courier New" w:hAnsi="Courier New" w:cs="Courier New"/>
          <w:sz w:val="20"/>
        </w:rPr>
        <w:t xml:space="preserve"> 1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38 Jul 16 15:24 abc.txt*</w:t>
      </w:r>
    </w:p>
    <w:p w14:paraId="6C618B7C"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w:t>
      </w:r>
      <w:proofErr w:type="spellStart"/>
      <w:r w:rsidRPr="00170D1B">
        <w:rPr>
          <w:rFonts w:ascii="Courier New" w:hAnsi="Courier New" w:cs="Courier New"/>
          <w:sz w:val="20"/>
        </w:rPr>
        <w:t>rwxrwxrwx</w:t>
      </w:r>
      <w:proofErr w:type="spellEnd"/>
      <w:r w:rsidRPr="00170D1B">
        <w:rPr>
          <w:rFonts w:ascii="Courier New" w:hAnsi="Courier New" w:cs="Courier New"/>
          <w:sz w:val="20"/>
        </w:rPr>
        <w:t xml:space="preserve"> 1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1414 Jul 16 13:21 git-branching.txt*</w:t>
      </w:r>
    </w:p>
    <w:p w14:paraId="7530F3CD"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w:t>
      </w:r>
      <w:proofErr w:type="spellStart"/>
      <w:r w:rsidRPr="00170D1B">
        <w:rPr>
          <w:rFonts w:ascii="Courier New" w:hAnsi="Courier New" w:cs="Courier New"/>
          <w:sz w:val="20"/>
        </w:rPr>
        <w:t>rwxr</w:t>
      </w:r>
      <w:proofErr w:type="spellEnd"/>
      <w:r w:rsidRPr="00170D1B">
        <w:rPr>
          <w:rFonts w:ascii="Courier New" w:hAnsi="Courier New" w:cs="Courier New"/>
          <w:sz w:val="20"/>
        </w:rPr>
        <w:t>-</w:t>
      </w:r>
      <w:proofErr w:type="spellStart"/>
      <w:r w:rsidRPr="00170D1B">
        <w:rPr>
          <w:rFonts w:ascii="Courier New" w:hAnsi="Courier New" w:cs="Courier New"/>
          <w:sz w:val="20"/>
        </w:rPr>
        <w:t>xr</w:t>
      </w:r>
      <w:proofErr w:type="spellEnd"/>
      <w:r w:rsidRPr="00170D1B">
        <w:rPr>
          <w:rFonts w:ascii="Courier New" w:hAnsi="Courier New" w:cs="Courier New"/>
          <w:sz w:val="20"/>
        </w:rPr>
        <w:t xml:space="preserve">-x 1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w:t>
      </w:r>
      <w:proofErr w:type="spellStart"/>
      <w:r w:rsidRPr="00170D1B">
        <w:rPr>
          <w:rFonts w:ascii="Courier New" w:hAnsi="Courier New" w:cs="Courier New"/>
          <w:sz w:val="20"/>
        </w:rPr>
        <w:t>chetan</w:t>
      </w:r>
      <w:proofErr w:type="spellEnd"/>
      <w:r w:rsidRPr="00170D1B">
        <w:rPr>
          <w:rFonts w:ascii="Courier New" w:hAnsi="Courier New" w:cs="Courier New"/>
          <w:sz w:val="20"/>
        </w:rPr>
        <w:t xml:space="preserve"> 1160 Jul 16 18:19 reset.txt*</w:t>
      </w:r>
    </w:p>
    <w:p w14:paraId="72060511" w14:textId="77777777"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echo -e "\n this update is done by dev branch to check " &gt;&gt; reset.txt</w:t>
      </w:r>
    </w:p>
    <w:p w14:paraId="571A424C" w14:textId="77777777" w:rsidR="00170D1B" w:rsidRPr="00170D1B" w:rsidRDefault="00170D1B" w:rsidP="00170D1B">
      <w:pPr>
        <w:rPr>
          <w:rFonts w:ascii="Courier New" w:hAnsi="Courier New" w:cs="Courier New"/>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w:t>
      </w:r>
    </w:p>
    <w:p w14:paraId="256E3D12" w14:textId="77777777"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git add reset.txt</w:t>
      </w:r>
    </w:p>
    <w:p w14:paraId="11299EC1" w14:textId="77777777" w:rsidR="00170D1B" w:rsidRPr="002725DA" w:rsidRDefault="00170D1B" w:rsidP="00170D1B">
      <w:pPr>
        <w:rPr>
          <w:rFonts w:ascii="Courier New" w:hAnsi="Courier New" w:cs="Courier New"/>
          <w:b/>
          <w:bCs/>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git status</w:t>
      </w:r>
    </w:p>
    <w:p w14:paraId="04BC02F8"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On branch dev</w:t>
      </w:r>
    </w:p>
    <w:p w14:paraId="3BCAA80E"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Changes to be committed:</w:t>
      </w:r>
    </w:p>
    <w:p w14:paraId="689DF142"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(use "git restore --staged &lt;file&gt;..." to unstage)</w:t>
      </w:r>
    </w:p>
    <w:p w14:paraId="0E3D5875"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modified:   reset.txt</w:t>
      </w:r>
    </w:p>
    <w:p w14:paraId="62772E0F" w14:textId="77777777" w:rsidR="00170D1B" w:rsidRPr="00170D1B" w:rsidRDefault="00170D1B" w:rsidP="00170D1B">
      <w:pPr>
        <w:rPr>
          <w:rFonts w:ascii="Courier New" w:hAnsi="Courier New" w:cs="Courier New"/>
          <w:sz w:val="20"/>
        </w:rPr>
      </w:pPr>
    </w:p>
    <w:p w14:paraId="112EE013"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Untracked files:</w:t>
      </w:r>
    </w:p>
    <w:p w14:paraId="4E56FE96"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(use "git add &lt;file&gt;..." to include in what will be committed)</w:t>
      </w:r>
    </w:p>
    <w:p w14:paraId="7A71977B"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abc.txt</w:t>
      </w:r>
    </w:p>
    <w:p w14:paraId="72CD4576"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git-branching.txt</w:t>
      </w:r>
    </w:p>
    <w:p w14:paraId="47EEC2C4" w14:textId="77777777" w:rsidR="00170D1B" w:rsidRPr="00170D1B" w:rsidRDefault="00170D1B" w:rsidP="00170D1B">
      <w:pPr>
        <w:rPr>
          <w:rFonts w:ascii="Courier New" w:hAnsi="Courier New" w:cs="Courier New"/>
          <w:sz w:val="20"/>
        </w:rPr>
      </w:pPr>
    </w:p>
    <w:p w14:paraId="2DB2BFA2" w14:textId="77777777" w:rsidR="00170D1B" w:rsidRPr="00170D1B" w:rsidRDefault="00170D1B" w:rsidP="00170D1B">
      <w:pPr>
        <w:rPr>
          <w:rFonts w:ascii="Courier New" w:hAnsi="Courier New" w:cs="Courier New"/>
          <w:sz w:val="20"/>
        </w:rPr>
      </w:pPr>
      <w:proofErr w:type="spellStart"/>
      <w:r w:rsidRPr="00170D1B">
        <w:rPr>
          <w:rFonts w:ascii="Courier New" w:hAnsi="Courier New" w:cs="Courier New"/>
          <w:sz w:val="20"/>
        </w:rPr>
        <w:t>chetan@Chaitanya-</w:t>
      </w:r>
      <w:proofErr w:type="gramStart"/>
      <w:r w:rsidRPr="00170D1B">
        <w:rPr>
          <w:rFonts w:ascii="Courier New" w:hAnsi="Courier New" w:cs="Courier New"/>
          <w:sz w:val="20"/>
        </w:rPr>
        <w:t>Raj</w:t>
      </w:r>
      <w:proofErr w:type="spellEnd"/>
      <w:r w:rsidRPr="00170D1B">
        <w:rPr>
          <w:rFonts w:ascii="Courier New" w:hAnsi="Courier New" w:cs="Courier New"/>
          <w:sz w:val="20"/>
        </w:rPr>
        <w:t>:~</w:t>
      </w:r>
      <w:proofErr w:type="gramEnd"/>
      <w:r w:rsidRPr="00170D1B">
        <w:rPr>
          <w:rFonts w:ascii="Courier New" w:hAnsi="Courier New" w:cs="Courier New"/>
          <w:sz w:val="20"/>
        </w:rPr>
        <w:t>/</w:t>
      </w:r>
      <w:proofErr w:type="spellStart"/>
      <w:r w:rsidRPr="00170D1B">
        <w:rPr>
          <w:rFonts w:ascii="Courier New" w:hAnsi="Courier New" w:cs="Courier New"/>
          <w:sz w:val="20"/>
        </w:rPr>
        <w:t>devlab</w:t>
      </w:r>
      <w:proofErr w:type="spellEnd"/>
      <w:r w:rsidRPr="00170D1B">
        <w:rPr>
          <w:rFonts w:ascii="Courier New" w:hAnsi="Courier New" w:cs="Courier New"/>
          <w:sz w:val="20"/>
        </w:rPr>
        <w:t xml:space="preserve">$ </w:t>
      </w:r>
      <w:r w:rsidRPr="002725DA">
        <w:rPr>
          <w:rFonts w:ascii="Courier New" w:hAnsi="Courier New" w:cs="Courier New"/>
          <w:b/>
          <w:bCs/>
          <w:sz w:val="20"/>
        </w:rPr>
        <w:t>git commit -m "Updates done by Dev Branch"</w:t>
      </w:r>
    </w:p>
    <w:p w14:paraId="3D6E68F1"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[dev 84e9ce3] Updates done by Dev Branch</w:t>
      </w:r>
    </w:p>
    <w:p w14:paraId="4FBCBD24" w14:textId="77777777" w:rsidR="00170D1B" w:rsidRPr="00170D1B" w:rsidRDefault="00170D1B" w:rsidP="00170D1B">
      <w:pPr>
        <w:rPr>
          <w:rFonts w:ascii="Courier New" w:hAnsi="Courier New" w:cs="Courier New"/>
          <w:sz w:val="20"/>
        </w:rPr>
      </w:pPr>
      <w:r w:rsidRPr="00170D1B">
        <w:rPr>
          <w:rFonts w:ascii="Courier New" w:hAnsi="Courier New" w:cs="Courier New"/>
          <w:sz w:val="20"/>
        </w:rPr>
        <w:t xml:space="preserve"> 1 file changed, 2 </w:t>
      </w:r>
      <w:proofErr w:type="gramStart"/>
      <w:r w:rsidRPr="00170D1B">
        <w:rPr>
          <w:rFonts w:ascii="Courier New" w:hAnsi="Courier New" w:cs="Courier New"/>
          <w:sz w:val="20"/>
        </w:rPr>
        <w:t>insertions(</w:t>
      </w:r>
      <w:proofErr w:type="gramEnd"/>
      <w:r w:rsidRPr="00170D1B">
        <w:rPr>
          <w:rFonts w:ascii="Courier New" w:hAnsi="Courier New" w:cs="Courier New"/>
          <w:sz w:val="20"/>
        </w:rPr>
        <w:t>+)</w:t>
      </w:r>
    </w:p>
    <w:p w14:paraId="791BA1B5" w14:textId="77777777" w:rsidR="002725DA" w:rsidRPr="002725DA" w:rsidRDefault="002725DA" w:rsidP="002725DA">
      <w:pPr>
        <w:rPr>
          <w:rFonts w:ascii="Courier New" w:hAnsi="Courier New" w:cs="Courier New"/>
          <w:sz w:val="20"/>
        </w:rPr>
      </w:pPr>
      <w:proofErr w:type="spellStart"/>
      <w:r w:rsidRPr="002725DA">
        <w:rPr>
          <w:rFonts w:ascii="Courier New" w:hAnsi="Courier New" w:cs="Courier New"/>
          <w:sz w:val="20"/>
        </w:rPr>
        <w:t>chetan@Chaitanya-</w:t>
      </w:r>
      <w:proofErr w:type="gramStart"/>
      <w:r w:rsidRPr="002725DA">
        <w:rPr>
          <w:rFonts w:ascii="Courier New" w:hAnsi="Courier New" w:cs="Courier New"/>
          <w:sz w:val="20"/>
        </w:rPr>
        <w:t>Raj</w:t>
      </w:r>
      <w:proofErr w:type="spellEnd"/>
      <w:r w:rsidRPr="002725DA">
        <w:rPr>
          <w:rFonts w:ascii="Courier New" w:hAnsi="Courier New" w:cs="Courier New"/>
          <w:sz w:val="20"/>
        </w:rPr>
        <w:t>:~</w:t>
      </w:r>
      <w:proofErr w:type="gramEnd"/>
      <w:r w:rsidRPr="002725DA">
        <w:rPr>
          <w:rFonts w:ascii="Courier New" w:hAnsi="Courier New" w:cs="Courier New"/>
          <w:sz w:val="20"/>
        </w:rPr>
        <w:t>/</w:t>
      </w:r>
      <w:proofErr w:type="spellStart"/>
      <w:r w:rsidRPr="002725DA">
        <w:rPr>
          <w:rFonts w:ascii="Courier New" w:hAnsi="Courier New" w:cs="Courier New"/>
          <w:sz w:val="20"/>
        </w:rPr>
        <w:t>devlab</w:t>
      </w:r>
      <w:proofErr w:type="spellEnd"/>
      <w:r w:rsidRPr="002725DA">
        <w:rPr>
          <w:rFonts w:ascii="Courier New" w:hAnsi="Courier New" w:cs="Courier New"/>
          <w:sz w:val="20"/>
        </w:rPr>
        <w:t xml:space="preserve">$ </w:t>
      </w:r>
      <w:r w:rsidRPr="002725DA">
        <w:rPr>
          <w:rFonts w:ascii="Courier New" w:hAnsi="Courier New" w:cs="Courier New"/>
          <w:b/>
          <w:bCs/>
          <w:sz w:val="20"/>
        </w:rPr>
        <w:t>git checkout master</w:t>
      </w:r>
    </w:p>
    <w:p w14:paraId="341782F5"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Switched to branch 'master'</w:t>
      </w:r>
    </w:p>
    <w:p w14:paraId="0507C18E" w14:textId="77777777" w:rsidR="002725DA" w:rsidRPr="002725DA" w:rsidRDefault="002725DA" w:rsidP="002725DA">
      <w:pPr>
        <w:rPr>
          <w:rFonts w:ascii="Courier New" w:hAnsi="Courier New" w:cs="Courier New"/>
          <w:b/>
          <w:bCs/>
          <w:sz w:val="20"/>
        </w:rPr>
      </w:pPr>
      <w:proofErr w:type="spellStart"/>
      <w:r w:rsidRPr="002725DA">
        <w:rPr>
          <w:rFonts w:ascii="Courier New" w:hAnsi="Courier New" w:cs="Courier New"/>
          <w:sz w:val="20"/>
        </w:rPr>
        <w:t>chetan@Chaitanya-</w:t>
      </w:r>
      <w:proofErr w:type="gramStart"/>
      <w:r w:rsidRPr="002725DA">
        <w:rPr>
          <w:rFonts w:ascii="Courier New" w:hAnsi="Courier New" w:cs="Courier New"/>
          <w:sz w:val="20"/>
        </w:rPr>
        <w:t>Raj</w:t>
      </w:r>
      <w:proofErr w:type="spellEnd"/>
      <w:r w:rsidRPr="002725DA">
        <w:rPr>
          <w:rFonts w:ascii="Courier New" w:hAnsi="Courier New" w:cs="Courier New"/>
          <w:sz w:val="20"/>
        </w:rPr>
        <w:t>:~</w:t>
      </w:r>
      <w:proofErr w:type="gramEnd"/>
      <w:r w:rsidRPr="002725DA">
        <w:rPr>
          <w:rFonts w:ascii="Courier New" w:hAnsi="Courier New" w:cs="Courier New"/>
          <w:sz w:val="20"/>
        </w:rPr>
        <w:t>/</w:t>
      </w:r>
      <w:proofErr w:type="spellStart"/>
      <w:r w:rsidRPr="002725DA">
        <w:rPr>
          <w:rFonts w:ascii="Courier New" w:hAnsi="Courier New" w:cs="Courier New"/>
          <w:sz w:val="20"/>
        </w:rPr>
        <w:t>devlab</w:t>
      </w:r>
      <w:proofErr w:type="spellEnd"/>
      <w:r w:rsidRPr="002725DA">
        <w:rPr>
          <w:rFonts w:ascii="Courier New" w:hAnsi="Courier New" w:cs="Courier New"/>
          <w:sz w:val="20"/>
        </w:rPr>
        <w:t xml:space="preserve">$ </w:t>
      </w:r>
      <w:r w:rsidRPr="002725DA">
        <w:rPr>
          <w:rFonts w:ascii="Courier New" w:hAnsi="Courier New" w:cs="Courier New"/>
          <w:b/>
          <w:bCs/>
          <w:sz w:val="20"/>
        </w:rPr>
        <w:t>git status</w:t>
      </w:r>
    </w:p>
    <w:p w14:paraId="1599222E"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On branch master</w:t>
      </w:r>
    </w:p>
    <w:p w14:paraId="2EC0FE07"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Untracked files:</w:t>
      </w:r>
    </w:p>
    <w:p w14:paraId="3CDE18AD"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(use "git add &lt;file&gt;..." to include in what will be committed)</w:t>
      </w:r>
    </w:p>
    <w:p w14:paraId="2F657F4A"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abc.txt</w:t>
      </w:r>
    </w:p>
    <w:p w14:paraId="63D0F693"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git-branching.txt</w:t>
      </w:r>
    </w:p>
    <w:p w14:paraId="6290442F" w14:textId="77777777" w:rsidR="002725DA" w:rsidRPr="002725DA" w:rsidRDefault="002725DA" w:rsidP="002725DA">
      <w:pPr>
        <w:rPr>
          <w:rFonts w:ascii="Courier New" w:hAnsi="Courier New" w:cs="Courier New"/>
          <w:sz w:val="20"/>
        </w:rPr>
      </w:pPr>
    </w:p>
    <w:p w14:paraId="5394B6A9"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nothing added to commit but untracked files present (use "git add" to track)</w:t>
      </w:r>
    </w:p>
    <w:p w14:paraId="0B304757" w14:textId="77777777" w:rsidR="002725DA" w:rsidRPr="002725DA" w:rsidRDefault="002725DA" w:rsidP="002725DA">
      <w:pPr>
        <w:rPr>
          <w:rFonts w:ascii="Courier New" w:hAnsi="Courier New" w:cs="Courier New"/>
          <w:b/>
          <w:bCs/>
          <w:sz w:val="20"/>
        </w:rPr>
      </w:pPr>
      <w:proofErr w:type="spellStart"/>
      <w:r w:rsidRPr="002725DA">
        <w:rPr>
          <w:rFonts w:ascii="Courier New" w:hAnsi="Courier New" w:cs="Courier New"/>
          <w:sz w:val="20"/>
        </w:rPr>
        <w:t>chetan@Chaitanya-</w:t>
      </w:r>
      <w:proofErr w:type="gramStart"/>
      <w:r w:rsidRPr="002725DA">
        <w:rPr>
          <w:rFonts w:ascii="Courier New" w:hAnsi="Courier New" w:cs="Courier New"/>
          <w:sz w:val="20"/>
        </w:rPr>
        <w:t>Raj</w:t>
      </w:r>
      <w:proofErr w:type="spellEnd"/>
      <w:r w:rsidRPr="002725DA">
        <w:rPr>
          <w:rFonts w:ascii="Courier New" w:hAnsi="Courier New" w:cs="Courier New"/>
          <w:sz w:val="20"/>
        </w:rPr>
        <w:t>:~</w:t>
      </w:r>
      <w:proofErr w:type="gramEnd"/>
      <w:r w:rsidRPr="002725DA">
        <w:rPr>
          <w:rFonts w:ascii="Courier New" w:hAnsi="Courier New" w:cs="Courier New"/>
          <w:sz w:val="20"/>
        </w:rPr>
        <w:t>/</w:t>
      </w:r>
      <w:proofErr w:type="spellStart"/>
      <w:r w:rsidRPr="002725DA">
        <w:rPr>
          <w:rFonts w:ascii="Courier New" w:hAnsi="Courier New" w:cs="Courier New"/>
          <w:sz w:val="20"/>
        </w:rPr>
        <w:t>devlab</w:t>
      </w:r>
      <w:proofErr w:type="spellEnd"/>
      <w:r w:rsidRPr="002725DA">
        <w:rPr>
          <w:rFonts w:ascii="Courier New" w:hAnsi="Courier New" w:cs="Courier New"/>
          <w:sz w:val="20"/>
        </w:rPr>
        <w:t xml:space="preserve">$ </w:t>
      </w:r>
      <w:r w:rsidRPr="002725DA">
        <w:rPr>
          <w:rFonts w:ascii="Courier New" w:hAnsi="Courier New" w:cs="Courier New"/>
          <w:b/>
          <w:bCs/>
          <w:sz w:val="20"/>
        </w:rPr>
        <w:t>git log</w:t>
      </w:r>
    </w:p>
    <w:p w14:paraId="562D9531" w14:textId="77777777" w:rsidR="002725DA" w:rsidRPr="002725DA" w:rsidRDefault="002725DA" w:rsidP="002725DA">
      <w:pPr>
        <w:rPr>
          <w:rFonts w:ascii="Courier New" w:hAnsi="Courier New" w:cs="Courier New"/>
          <w:sz w:val="20"/>
        </w:rPr>
      </w:pPr>
      <w:r w:rsidRPr="002725DA">
        <w:rPr>
          <w:rFonts w:ascii="Courier New" w:hAnsi="Courier New" w:cs="Courier New"/>
          <w:sz w:val="20"/>
        </w:rPr>
        <w:lastRenderedPageBreak/>
        <w:t>commit fc5c579481aee87b7322158d537bfc4817ad31af (HEAD -&gt; master, origin/master)</w:t>
      </w:r>
    </w:p>
    <w:p w14:paraId="2DC168AC"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Author: root &lt;root@cloudserver-ns6uUNIO.mhc&gt;</w:t>
      </w:r>
    </w:p>
    <w:p w14:paraId="6FD9493A"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Date:   Tue Jul 16 14:47:34 2024 +0200</w:t>
      </w:r>
    </w:p>
    <w:p w14:paraId="7DDB1F7E" w14:textId="77777777" w:rsidR="002725DA" w:rsidRPr="002725DA" w:rsidRDefault="002725DA" w:rsidP="002725DA">
      <w:pPr>
        <w:rPr>
          <w:rFonts w:ascii="Courier New" w:hAnsi="Courier New" w:cs="Courier New"/>
          <w:sz w:val="20"/>
        </w:rPr>
      </w:pPr>
    </w:p>
    <w:p w14:paraId="5A54147E"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updated reset.txt file</w:t>
      </w:r>
    </w:p>
    <w:p w14:paraId="66A2F904" w14:textId="77777777" w:rsidR="002725DA" w:rsidRPr="002725DA" w:rsidRDefault="002725DA" w:rsidP="002725DA">
      <w:pPr>
        <w:rPr>
          <w:rFonts w:ascii="Courier New" w:hAnsi="Courier New" w:cs="Courier New"/>
          <w:sz w:val="20"/>
        </w:rPr>
      </w:pPr>
    </w:p>
    <w:p w14:paraId="15380717"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commit 4f41f207a7dc5ef5f0ebf030f7fa6ca4e8226634</w:t>
      </w:r>
    </w:p>
    <w:p w14:paraId="2174C1C4"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Author: </w:t>
      </w:r>
      <w:proofErr w:type="spellStart"/>
      <w:r w:rsidRPr="002725DA">
        <w:rPr>
          <w:rFonts w:ascii="Courier New" w:hAnsi="Courier New" w:cs="Courier New"/>
          <w:sz w:val="20"/>
        </w:rPr>
        <w:t>chaitanyarajndn</w:t>
      </w:r>
      <w:proofErr w:type="spellEnd"/>
      <w:r w:rsidRPr="002725DA">
        <w:rPr>
          <w:rFonts w:ascii="Courier New" w:hAnsi="Courier New" w:cs="Courier New"/>
          <w:sz w:val="20"/>
        </w:rPr>
        <w:t xml:space="preserve"> &lt;chaitanyarajndn@gmail.com&gt;</w:t>
      </w:r>
    </w:p>
    <w:p w14:paraId="173A4FD3"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Date:   Tue Jul 16 15:32:31 2024 +0530</w:t>
      </w:r>
    </w:p>
    <w:p w14:paraId="33152067" w14:textId="77777777" w:rsidR="002725DA" w:rsidRPr="002725DA" w:rsidRDefault="002725DA" w:rsidP="002725DA">
      <w:pPr>
        <w:rPr>
          <w:rFonts w:ascii="Courier New" w:hAnsi="Courier New" w:cs="Courier New"/>
          <w:sz w:val="20"/>
        </w:rPr>
      </w:pPr>
    </w:p>
    <w:p w14:paraId="4C88E596"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New commit to file reset.txt</w:t>
      </w:r>
    </w:p>
    <w:p w14:paraId="3ADC80FC" w14:textId="77777777" w:rsidR="002725DA" w:rsidRPr="002725DA" w:rsidRDefault="002725DA" w:rsidP="002725DA">
      <w:pPr>
        <w:rPr>
          <w:rFonts w:ascii="Courier New" w:hAnsi="Courier New" w:cs="Courier New"/>
          <w:b/>
          <w:bCs/>
          <w:sz w:val="20"/>
        </w:rPr>
      </w:pPr>
      <w:proofErr w:type="spellStart"/>
      <w:r w:rsidRPr="002725DA">
        <w:rPr>
          <w:rFonts w:ascii="Courier New" w:hAnsi="Courier New" w:cs="Courier New"/>
          <w:sz w:val="20"/>
        </w:rPr>
        <w:t>chetan@Chaitanya-</w:t>
      </w:r>
      <w:proofErr w:type="gramStart"/>
      <w:r w:rsidRPr="002725DA">
        <w:rPr>
          <w:rFonts w:ascii="Courier New" w:hAnsi="Courier New" w:cs="Courier New"/>
          <w:sz w:val="20"/>
        </w:rPr>
        <w:t>Raj</w:t>
      </w:r>
      <w:proofErr w:type="spellEnd"/>
      <w:r w:rsidRPr="002725DA">
        <w:rPr>
          <w:rFonts w:ascii="Courier New" w:hAnsi="Courier New" w:cs="Courier New"/>
          <w:sz w:val="20"/>
        </w:rPr>
        <w:t>:~</w:t>
      </w:r>
      <w:proofErr w:type="gramEnd"/>
      <w:r w:rsidRPr="002725DA">
        <w:rPr>
          <w:rFonts w:ascii="Courier New" w:hAnsi="Courier New" w:cs="Courier New"/>
          <w:sz w:val="20"/>
        </w:rPr>
        <w:t>/</w:t>
      </w:r>
      <w:proofErr w:type="spellStart"/>
      <w:r w:rsidRPr="002725DA">
        <w:rPr>
          <w:rFonts w:ascii="Courier New" w:hAnsi="Courier New" w:cs="Courier New"/>
          <w:sz w:val="20"/>
        </w:rPr>
        <w:t>devlab</w:t>
      </w:r>
      <w:proofErr w:type="spellEnd"/>
      <w:r w:rsidRPr="002725DA">
        <w:rPr>
          <w:rFonts w:ascii="Courier New" w:hAnsi="Courier New" w:cs="Courier New"/>
          <w:sz w:val="20"/>
        </w:rPr>
        <w:t xml:space="preserve">$ </w:t>
      </w:r>
      <w:r w:rsidRPr="002725DA">
        <w:rPr>
          <w:rFonts w:ascii="Courier New" w:hAnsi="Courier New" w:cs="Courier New"/>
          <w:b/>
          <w:bCs/>
          <w:sz w:val="20"/>
        </w:rPr>
        <w:t>git merge dev</w:t>
      </w:r>
    </w:p>
    <w:p w14:paraId="384D270D"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Updating fc5c</w:t>
      </w:r>
      <w:proofErr w:type="gramStart"/>
      <w:r w:rsidRPr="002725DA">
        <w:rPr>
          <w:rFonts w:ascii="Courier New" w:hAnsi="Courier New" w:cs="Courier New"/>
          <w:sz w:val="20"/>
        </w:rPr>
        <w:t>579..</w:t>
      </w:r>
      <w:proofErr w:type="gramEnd"/>
      <w:r w:rsidRPr="002725DA">
        <w:rPr>
          <w:rFonts w:ascii="Courier New" w:hAnsi="Courier New" w:cs="Courier New"/>
          <w:sz w:val="20"/>
        </w:rPr>
        <w:t>84e9ce3</w:t>
      </w:r>
    </w:p>
    <w:p w14:paraId="02DFFFF5"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Fast-forward</w:t>
      </w:r>
    </w:p>
    <w:p w14:paraId="666B127F"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reset.txt | 2 ++</w:t>
      </w:r>
    </w:p>
    <w:p w14:paraId="34B190B2"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1 file changed, 2 </w:t>
      </w:r>
      <w:proofErr w:type="gramStart"/>
      <w:r w:rsidRPr="002725DA">
        <w:rPr>
          <w:rFonts w:ascii="Courier New" w:hAnsi="Courier New" w:cs="Courier New"/>
          <w:sz w:val="20"/>
        </w:rPr>
        <w:t>insertions(</w:t>
      </w:r>
      <w:proofErr w:type="gramEnd"/>
      <w:r w:rsidRPr="002725DA">
        <w:rPr>
          <w:rFonts w:ascii="Courier New" w:hAnsi="Courier New" w:cs="Courier New"/>
          <w:sz w:val="20"/>
        </w:rPr>
        <w:t>+)</w:t>
      </w:r>
    </w:p>
    <w:p w14:paraId="1B08BF21" w14:textId="77777777" w:rsidR="002725DA" w:rsidRPr="002725DA" w:rsidRDefault="002725DA" w:rsidP="002725DA">
      <w:pPr>
        <w:rPr>
          <w:rFonts w:ascii="Courier New" w:hAnsi="Courier New" w:cs="Courier New"/>
          <w:b/>
          <w:bCs/>
          <w:sz w:val="20"/>
        </w:rPr>
      </w:pPr>
      <w:proofErr w:type="spellStart"/>
      <w:r w:rsidRPr="002725DA">
        <w:rPr>
          <w:rFonts w:ascii="Courier New" w:hAnsi="Courier New" w:cs="Courier New"/>
          <w:sz w:val="20"/>
        </w:rPr>
        <w:t>chetan@Chaitanya-</w:t>
      </w:r>
      <w:proofErr w:type="gramStart"/>
      <w:r w:rsidRPr="002725DA">
        <w:rPr>
          <w:rFonts w:ascii="Courier New" w:hAnsi="Courier New" w:cs="Courier New"/>
          <w:sz w:val="20"/>
        </w:rPr>
        <w:t>Raj</w:t>
      </w:r>
      <w:proofErr w:type="spellEnd"/>
      <w:r w:rsidRPr="002725DA">
        <w:rPr>
          <w:rFonts w:ascii="Courier New" w:hAnsi="Courier New" w:cs="Courier New"/>
          <w:sz w:val="20"/>
        </w:rPr>
        <w:t>:~</w:t>
      </w:r>
      <w:proofErr w:type="gramEnd"/>
      <w:r w:rsidRPr="002725DA">
        <w:rPr>
          <w:rFonts w:ascii="Courier New" w:hAnsi="Courier New" w:cs="Courier New"/>
          <w:sz w:val="20"/>
        </w:rPr>
        <w:t>/</w:t>
      </w:r>
      <w:proofErr w:type="spellStart"/>
      <w:r w:rsidRPr="002725DA">
        <w:rPr>
          <w:rFonts w:ascii="Courier New" w:hAnsi="Courier New" w:cs="Courier New"/>
          <w:sz w:val="20"/>
        </w:rPr>
        <w:t>devlab</w:t>
      </w:r>
      <w:proofErr w:type="spellEnd"/>
      <w:r w:rsidRPr="002725DA">
        <w:rPr>
          <w:rFonts w:ascii="Courier New" w:hAnsi="Courier New" w:cs="Courier New"/>
          <w:sz w:val="20"/>
        </w:rPr>
        <w:t xml:space="preserve">$ </w:t>
      </w:r>
      <w:r w:rsidRPr="002725DA">
        <w:rPr>
          <w:rFonts w:ascii="Courier New" w:hAnsi="Courier New" w:cs="Courier New"/>
          <w:b/>
          <w:bCs/>
          <w:sz w:val="20"/>
        </w:rPr>
        <w:t>git log</w:t>
      </w:r>
    </w:p>
    <w:p w14:paraId="39990CE3"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commit 84e9ce3764cddeae7b056af6f8e4f437e3ba0b3c (HEAD -&gt; master, dev)</w:t>
      </w:r>
    </w:p>
    <w:p w14:paraId="3F902746"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Author: </w:t>
      </w:r>
      <w:proofErr w:type="spellStart"/>
      <w:r w:rsidRPr="002725DA">
        <w:rPr>
          <w:rFonts w:ascii="Courier New" w:hAnsi="Courier New" w:cs="Courier New"/>
          <w:sz w:val="20"/>
        </w:rPr>
        <w:t>chaitanyarajndn</w:t>
      </w:r>
      <w:proofErr w:type="spellEnd"/>
      <w:r w:rsidRPr="002725DA">
        <w:rPr>
          <w:rFonts w:ascii="Courier New" w:hAnsi="Courier New" w:cs="Courier New"/>
          <w:sz w:val="20"/>
        </w:rPr>
        <w:t xml:space="preserve"> &lt;chaitanyarajndn@gmail.com&gt;</w:t>
      </w:r>
    </w:p>
    <w:p w14:paraId="183F74DC"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Date:   Tue Jul 16 18:30:37 2024 +0530</w:t>
      </w:r>
    </w:p>
    <w:p w14:paraId="5572D9E3" w14:textId="77777777" w:rsidR="002725DA" w:rsidRPr="002725DA" w:rsidRDefault="002725DA" w:rsidP="002725DA">
      <w:pPr>
        <w:rPr>
          <w:rFonts w:ascii="Courier New" w:hAnsi="Courier New" w:cs="Courier New"/>
          <w:sz w:val="20"/>
        </w:rPr>
      </w:pPr>
    </w:p>
    <w:p w14:paraId="321DBB9F"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Updates done by Dev Branch</w:t>
      </w:r>
    </w:p>
    <w:p w14:paraId="39B39AA7" w14:textId="77777777" w:rsidR="002725DA" w:rsidRPr="002725DA" w:rsidRDefault="002725DA" w:rsidP="002725DA">
      <w:pPr>
        <w:rPr>
          <w:rFonts w:ascii="Courier New" w:hAnsi="Courier New" w:cs="Courier New"/>
          <w:sz w:val="20"/>
        </w:rPr>
      </w:pPr>
    </w:p>
    <w:p w14:paraId="3A40D4FB"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commit fc5c579481aee87b7322158d537bfc4817ad31af (origin/master)</w:t>
      </w:r>
    </w:p>
    <w:p w14:paraId="643772A1"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Author: root &lt;root@cloudserver-ns6uUNIO.mhc&gt;</w:t>
      </w:r>
    </w:p>
    <w:p w14:paraId="3E357556"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Date:   Tue Jul 16 14:47:34 2024 +0200</w:t>
      </w:r>
    </w:p>
    <w:p w14:paraId="23E33ED5" w14:textId="77777777" w:rsidR="002725DA" w:rsidRPr="002725DA" w:rsidRDefault="002725DA" w:rsidP="002725DA">
      <w:pPr>
        <w:rPr>
          <w:rFonts w:ascii="Courier New" w:hAnsi="Courier New" w:cs="Courier New"/>
          <w:sz w:val="20"/>
        </w:rPr>
      </w:pPr>
    </w:p>
    <w:p w14:paraId="5FEE3C02"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    updated reset.txt file</w:t>
      </w:r>
    </w:p>
    <w:p w14:paraId="5180EF45" w14:textId="77777777" w:rsidR="002725DA" w:rsidRPr="002725DA" w:rsidRDefault="002725DA" w:rsidP="002725DA">
      <w:pPr>
        <w:rPr>
          <w:rFonts w:ascii="Courier New" w:hAnsi="Courier New" w:cs="Courier New"/>
          <w:sz w:val="20"/>
        </w:rPr>
      </w:pPr>
    </w:p>
    <w:p w14:paraId="5A67FC09"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commit 4f41f207a7dc5ef5f0ebf030f7fa6ca4e8226634</w:t>
      </w:r>
    </w:p>
    <w:p w14:paraId="623CDA88"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 xml:space="preserve">Author: </w:t>
      </w:r>
      <w:proofErr w:type="spellStart"/>
      <w:r w:rsidRPr="002725DA">
        <w:rPr>
          <w:rFonts w:ascii="Courier New" w:hAnsi="Courier New" w:cs="Courier New"/>
          <w:sz w:val="20"/>
        </w:rPr>
        <w:t>chaitanyarajndn</w:t>
      </w:r>
      <w:proofErr w:type="spellEnd"/>
      <w:r w:rsidRPr="002725DA">
        <w:rPr>
          <w:rFonts w:ascii="Courier New" w:hAnsi="Courier New" w:cs="Courier New"/>
          <w:sz w:val="20"/>
        </w:rPr>
        <w:t xml:space="preserve"> &lt;chaitanyarajndn@gmail.com&gt;</w:t>
      </w:r>
    </w:p>
    <w:p w14:paraId="53987782" w14:textId="77777777" w:rsidR="002725DA" w:rsidRPr="002725DA" w:rsidRDefault="002725DA" w:rsidP="002725DA">
      <w:pPr>
        <w:rPr>
          <w:rFonts w:ascii="Courier New" w:hAnsi="Courier New" w:cs="Courier New"/>
          <w:sz w:val="20"/>
        </w:rPr>
      </w:pPr>
      <w:r w:rsidRPr="002725DA">
        <w:rPr>
          <w:rFonts w:ascii="Courier New" w:hAnsi="Courier New" w:cs="Courier New"/>
          <w:sz w:val="20"/>
        </w:rPr>
        <w:t>Date:   Tue Jul 16 15:32:31 2024 +0530</w:t>
      </w:r>
    </w:p>
    <w:p w14:paraId="1B2DA9D8" w14:textId="77777777" w:rsidR="002725DA" w:rsidRPr="002725DA" w:rsidRDefault="002725DA" w:rsidP="002725DA">
      <w:pPr>
        <w:rPr>
          <w:rFonts w:ascii="Courier New" w:hAnsi="Courier New" w:cs="Courier New"/>
          <w:sz w:val="20"/>
        </w:rPr>
      </w:pPr>
    </w:p>
    <w:p w14:paraId="0642A442" w14:textId="45A42C80" w:rsidR="00BE0307" w:rsidRDefault="002725DA" w:rsidP="002725DA">
      <w:pPr>
        <w:rPr>
          <w:rFonts w:ascii="Courier New" w:hAnsi="Courier New" w:cs="Courier New"/>
          <w:sz w:val="20"/>
        </w:rPr>
      </w:pPr>
      <w:r w:rsidRPr="002725DA">
        <w:rPr>
          <w:rFonts w:ascii="Courier New" w:hAnsi="Courier New" w:cs="Courier New"/>
          <w:sz w:val="20"/>
        </w:rPr>
        <w:t xml:space="preserve">    New commit to file reset.txt</w:t>
      </w:r>
    </w:p>
    <w:p w14:paraId="6F35196B" w14:textId="77777777" w:rsidR="00BE0307" w:rsidRPr="00BE0307" w:rsidRDefault="00BE0307" w:rsidP="002725DA">
      <w:pPr>
        <w:rPr>
          <w:rFonts w:ascii="Courier New" w:hAnsi="Courier New" w:cs="Courier New"/>
          <w:sz w:val="20"/>
        </w:rPr>
      </w:pPr>
    </w:p>
    <w:p w14:paraId="478C8247" w14:textId="77777777" w:rsidR="00BE0307" w:rsidRPr="00BE0307" w:rsidRDefault="00BE0307" w:rsidP="00BE0307">
      <w:pPr>
        <w:rPr>
          <w:rFonts w:ascii="Courier New" w:hAnsi="Courier New" w:cs="Courier New"/>
          <w:b/>
          <w:bCs/>
          <w:sz w:val="20"/>
          <w:szCs w:val="18"/>
        </w:rPr>
      </w:pPr>
      <w:proofErr w:type="spellStart"/>
      <w:r w:rsidRPr="00BE0307">
        <w:rPr>
          <w:rFonts w:ascii="Courier New" w:hAnsi="Courier New" w:cs="Courier New"/>
          <w:sz w:val="20"/>
          <w:szCs w:val="18"/>
        </w:rPr>
        <w:t>chetan@Chaitanya-</w:t>
      </w:r>
      <w:proofErr w:type="gramStart"/>
      <w:r w:rsidRPr="00BE0307">
        <w:rPr>
          <w:rFonts w:ascii="Courier New" w:hAnsi="Courier New" w:cs="Courier New"/>
          <w:sz w:val="20"/>
          <w:szCs w:val="18"/>
        </w:rPr>
        <w:t>Raj</w:t>
      </w:r>
      <w:proofErr w:type="spellEnd"/>
      <w:r w:rsidRPr="00BE0307">
        <w:rPr>
          <w:rFonts w:ascii="Courier New" w:hAnsi="Courier New" w:cs="Courier New"/>
          <w:sz w:val="20"/>
          <w:szCs w:val="18"/>
        </w:rPr>
        <w:t>:~</w:t>
      </w:r>
      <w:proofErr w:type="gramEnd"/>
      <w:r w:rsidRPr="00BE0307">
        <w:rPr>
          <w:rFonts w:ascii="Courier New" w:hAnsi="Courier New" w:cs="Courier New"/>
          <w:sz w:val="20"/>
          <w:szCs w:val="18"/>
        </w:rPr>
        <w:t>/</w:t>
      </w:r>
      <w:proofErr w:type="spellStart"/>
      <w:r w:rsidRPr="00BE0307">
        <w:rPr>
          <w:rFonts w:ascii="Courier New" w:hAnsi="Courier New" w:cs="Courier New"/>
          <w:sz w:val="20"/>
          <w:szCs w:val="18"/>
        </w:rPr>
        <w:t>devlab</w:t>
      </w:r>
      <w:proofErr w:type="spellEnd"/>
      <w:r w:rsidRPr="00BE0307">
        <w:rPr>
          <w:rFonts w:ascii="Courier New" w:hAnsi="Courier New" w:cs="Courier New"/>
          <w:sz w:val="20"/>
          <w:szCs w:val="18"/>
        </w:rPr>
        <w:t xml:space="preserve">$ </w:t>
      </w:r>
      <w:r w:rsidRPr="00BE0307">
        <w:rPr>
          <w:rFonts w:ascii="Courier New" w:hAnsi="Courier New" w:cs="Courier New"/>
          <w:b/>
          <w:bCs/>
          <w:sz w:val="20"/>
          <w:szCs w:val="18"/>
        </w:rPr>
        <w:t>git push origin master</w:t>
      </w:r>
    </w:p>
    <w:p w14:paraId="746EC0D9"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 xml:space="preserve">Username for 'https://github.com': </w:t>
      </w:r>
      <w:proofErr w:type="spellStart"/>
      <w:r w:rsidRPr="00BE0307">
        <w:rPr>
          <w:rFonts w:ascii="Courier New" w:hAnsi="Courier New" w:cs="Courier New"/>
          <w:sz w:val="20"/>
          <w:szCs w:val="18"/>
        </w:rPr>
        <w:t>chaitanyarajndn</w:t>
      </w:r>
      <w:proofErr w:type="spellEnd"/>
    </w:p>
    <w:p w14:paraId="57E93A9E"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Password for 'https://chaitanyarajndn@github.com':</w:t>
      </w:r>
    </w:p>
    <w:p w14:paraId="297AADEB"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Enumerating objects: 5, done.</w:t>
      </w:r>
    </w:p>
    <w:p w14:paraId="626EE723"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Counting objects: 100% (5/5), done.</w:t>
      </w:r>
    </w:p>
    <w:p w14:paraId="53A61097"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Delta compression using up to 24 threads</w:t>
      </w:r>
    </w:p>
    <w:p w14:paraId="24D759C2"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Compressing objects: 100% (2/2), done.</w:t>
      </w:r>
    </w:p>
    <w:p w14:paraId="749B2657"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Writing objects: 100% (3/3), 329 bytes | 329.00 KiB/s, done.</w:t>
      </w:r>
    </w:p>
    <w:p w14:paraId="7F1AC0A7"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Total 3 (delta 1), reused 0 (delta 0), pack-reused 0</w:t>
      </w:r>
    </w:p>
    <w:p w14:paraId="405DB9FC"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remote: Resolving deltas: 100% (1/1), completed with 1 local object.</w:t>
      </w:r>
    </w:p>
    <w:p w14:paraId="66B4C100" w14:textId="77777777" w:rsidR="00BE0307" w:rsidRPr="00BE0307" w:rsidRDefault="00BE0307" w:rsidP="00BE0307">
      <w:pPr>
        <w:rPr>
          <w:rFonts w:ascii="Courier New" w:hAnsi="Courier New" w:cs="Courier New"/>
          <w:sz w:val="20"/>
          <w:szCs w:val="18"/>
        </w:rPr>
      </w:pPr>
      <w:r w:rsidRPr="00BE0307">
        <w:rPr>
          <w:rFonts w:ascii="Courier New" w:hAnsi="Courier New" w:cs="Courier New"/>
          <w:sz w:val="20"/>
          <w:szCs w:val="18"/>
        </w:rPr>
        <w:t>To https://github.com/chaitanyarajndn/devlab.git</w:t>
      </w:r>
    </w:p>
    <w:p w14:paraId="210DFEE9" w14:textId="3F5D0FA4" w:rsidR="002725DA" w:rsidRDefault="00BE0307" w:rsidP="00BE0307">
      <w:r w:rsidRPr="00BE0307">
        <w:rPr>
          <w:rFonts w:ascii="Courier New" w:hAnsi="Courier New" w:cs="Courier New"/>
          <w:sz w:val="20"/>
          <w:szCs w:val="18"/>
        </w:rPr>
        <w:t xml:space="preserve">   fc5c</w:t>
      </w:r>
      <w:proofErr w:type="gramStart"/>
      <w:r w:rsidRPr="00BE0307">
        <w:rPr>
          <w:rFonts w:ascii="Courier New" w:hAnsi="Courier New" w:cs="Courier New"/>
          <w:sz w:val="20"/>
          <w:szCs w:val="18"/>
        </w:rPr>
        <w:t>579..</w:t>
      </w:r>
      <w:proofErr w:type="gramEnd"/>
      <w:r w:rsidRPr="00BE0307">
        <w:rPr>
          <w:rFonts w:ascii="Courier New" w:hAnsi="Courier New" w:cs="Courier New"/>
          <w:sz w:val="20"/>
          <w:szCs w:val="18"/>
        </w:rPr>
        <w:t>84e9ce</w:t>
      </w:r>
      <w:proofErr w:type="gramStart"/>
      <w:r w:rsidRPr="00BE0307">
        <w:rPr>
          <w:rFonts w:ascii="Courier New" w:hAnsi="Courier New" w:cs="Courier New"/>
          <w:sz w:val="20"/>
          <w:szCs w:val="18"/>
        </w:rPr>
        <w:t>3  master</w:t>
      </w:r>
      <w:proofErr w:type="gramEnd"/>
      <w:r w:rsidRPr="00BE0307">
        <w:rPr>
          <w:rFonts w:ascii="Courier New" w:hAnsi="Courier New" w:cs="Courier New"/>
          <w:sz w:val="20"/>
          <w:szCs w:val="18"/>
        </w:rPr>
        <w:t xml:space="preserve"> -&gt; master</w:t>
      </w:r>
    </w:p>
    <w:p w14:paraId="28FFADC7" w14:textId="77777777" w:rsidR="00BE0307" w:rsidRDefault="00BE0307" w:rsidP="00BE0307">
      <w:pPr>
        <w:pStyle w:val="SupportingDetails"/>
        <w:ind w:left="0"/>
      </w:pPr>
    </w:p>
    <w:p w14:paraId="02B8AD2E" w14:textId="77777777" w:rsidR="00BE0307" w:rsidRDefault="00BE0307" w:rsidP="00BE0307">
      <w:pPr>
        <w:pStyle w:val="SupportingDetails"/>
        <w:ind w:left="0"/>
      </w:pPr>
    </w:p>
    <w:p w14:paraId="69BFB5FC" w14:textId="77777777" w:rsidR="00BE0307" w:rsidRDefault="00BE0307" w:rsidP="00BE0307">
      <w:pPr>
        <w:pStyle w:val="SupportingDetails"/>
        <w:ind w:left="0"/>
      </w:pPr>
    </w:p>
    <w:p w14:paraId="200E84CA" w14:textId="77777777" w:rsidR="00BE0307" w:rsidRDefault="00BE0307" w:rsidP="00BE0307">
      <w:pPr>
        <w:pStyle w:val="SupportingDetails"/>
        <w:ind w:left="0"/>
      </w:pPr>
    </w:p>
    <w:p w14:paraId="3CD1DECC" w14:textId="77777777" w:rsidR="00BE0307" w:rsidRDefault="00BE0307" w:rsidP="00BE0307">
      <w:pPr>
        <w:pStyle w:val="SupportingDetails"/>
        <w:ind w:left="0"/>
      </w:pPr>
    </w:p>
    <w:p w14:paraId="3E27B8BA" w14:textId="77777777" w:rsidR="00BE0307" w:rsidRDefault="00BE0307" w:rsidP="00BE0307">
      <w:pPr>
        <w:pStyle w:val="SupportingDetails"/>
        <w:ind w:left="0"/>
      </w:pPr>
    </w:p>
    <w:p w14:paraId="6CEF349B" w14:textId="77777777" w:rsidR="00BE0307" w:rsidRDefault="00BE0307" w:rsidP="00BE0307">
      <w:pPr>
        <w:pStyle w:val="SupportingDetails"/>
        <w:ind w:left="0"/>
      </w:pPr>
    </w:p>
    <w:p w14:paraId="44222475" w14:textId="77777777" w:rsidR="00BE0307" w:rsidRDefault="00BE0307" w:rsidP="00BE0307">
      <w:pPr>
        <w:pStyle w:val="SupportingDetails"/>
        <w:ind w:left="0"/>
      </w:pPr>
    </w:p>
    <w:p w14:paraId="096AA49D" w14:textId="77777777" w:rsidR="00BE0307" w:rsidRDefault="00BE0307" w:rsidP="00BE0307">
      <w:pPr>
        <w:pStyle w:val="SupportingDetails"/>
        <w:ind w:left="0"/>
      </w:pPr>
    </w:p>
    <w:p w14:paraId="56CDA591" w14:textId="77777777" w:rsidR="00BE0307" w:rsidRDefault="00BE0307" w:rsidP="00BE0307">
      <w:pPr>
        <w:pStyle w:val="SupportingDetails"/>
        <w:ind w:left="0"/>
      </w:pPr>
    </w:p>
    <w:p w14:paraId="73D27A75" w14:textId="77777777" w:rsidR="00BE0307" w:rsidRDefault="00BE0307" w:rsidP="00BE0307">
      <w:pPr>
        <w:pStyle w:val="SupportingDetails"/>
        <w:ind w:left="0"/>
      </w:pPr>
    </w:p>
    <w:p w14:paraId="6A39EE8E" w14:textId="631D17B4" w:rsidR="002725DA" w:rsidRPr="002725DA" w:rsidRDefault="002725DA" w:rsidP="002725DA">
      <w:pPr>
        <w:pStyle w:val="Heading2"/>
      </w:pPr>
      <w:bookmarkStart w:id="34" w:name="_Toc231227765"/>
      <w:r w:rsidRPr="002725DA">
        <w:lastRenderedPageBreak/>
        <w:t>Difference between Standard Merge and Squash Merge:</w:t>
      </w:r>
      <w:bookmarkEnd w:id="34"/>
    </w:p>
    <w:p w14:paraId="66337460" w14:textId="77777777" w:rsidR="002725DA" w:rsidRDefault="002725DA" w:rsidP="002725DA"/>
    <w:p w14:paraId="4B93BDE1" w14:textId="0A19BED7" w:rsidR="002725DA" w:rsidRDefault="002725DA" w:rsidP="00BE0307">
      <w:pPr>
        <w:ind w:left="576"/>
      </w:pPr>
      <w:r>
        <w:rPr>
          <w:noProof/>
        </w:rPr>
        <w:drawing>
          <wp:inline distT="0" distB="0" distL="0" distR="0" wp14:anchorId="18BAE2C0" wp14:editId="329FE617">
            <wp:extent cx="5699361" cy="3229841"/>
            <wp:effectExtent l="19050" t="19050" r="15875" b="2794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8618" cy="3246421"/>
                    </a:xfrm>
                    <a:prstGeom prst="rect">
                      <a:avLst/>
                    </a:prstGeom>
                    <a:noFill/>
                    <a:ln>
                      <a:solidFill>
                        <a:schemeClr val="tx1"/>
                      </a:solidFill>
                    </a:ln>
                  </pic:spPr>
                </pic:pic>
              </a:graphicData>
            </a:graphic>
          </wp:inline>
        </w:drawing>
      </w:r>
    </w:p>
    <w:p w14:paraId="4ECECBF3" w14:textId="77777777" w:rsidR="002725DA" w:rsidRDefault="002725DA" w:rsidP="002725DA"/>
    <w:p w14:paraId="5C4AE8C6" w14:textId="77777777" w:rsidR="002725DA" w:rsidRDefault="002725DA" w:rsidP="002725DA"/>
    <w:p w14:paraId="2D189183" w14:textId="77777777" w:rsidR="002725DA" w:rsidRPr="00BE0307" w:rsidRDefault="002725DA" w:rsidP="00F55C59">
      <w:pPr>
        <w:pStyle w:val="Caption"/>
        <w:numPr>
          <w:ilvl w:val="0"/>
          <w:numId w:val="50"/>
        </w:numPr>
        <w:spacing w:before="0" w:after="0"/>
        <w:rPr>
          <w:szCs w:val="22"/>
          <w:lang w:val="en-IN" w:eastAsia="en-IN"/>
        </w:rPr>
      </w:pPr>
      <w:r w:rsidRPr="00BE0307">
        <w:rPr>
          <w:szCs w:val="22"/>
          <w:lang w:val="en-IN" w:eastAsia="en-IN"/>
        </w:rPr>
        <w:t>Standard Merge</w:t>
      </w:r>
    </w:p>
    <w:p w14:paraId="2293188C" w14:textId="77777777" w:rsidR="002725DA" w:rsidRPr="002725DA" w:rsidRDefault="002725DA" w:rsidP="00BE0307">
      <w:pPr>
        <w:rPr>
          <w:szCs w:val="22"/>
          <w:lang w:val="en-IN" w:eastAsia="en-IN"/>
        </w:rPr>
      </w:pPr>
      <w:r w:rsidRPr="002725DA">
        <w:rPr>
          <w:szCs w:val="22"/>
          <w:lang w:val="en-IN" w:eastAsia="en-IN"/>
        </w:rPr>
        <w:t xml:space="preserve">A standard </w:t>
      </w:r>
      <w:r w:rsidRPr="002725DA">
        <w:rPr>
          <w:rFonts w:ascii="Courier New" w:hAnsi="Courier New" w:cs="Courier New"/>
          <w:szCs w:val="22"/>
          <w:lang w:val="en-IN" w:eastAsia="en-IN"/>
        </w:rPr>
        <w:t>merge</w:t>
      </w:r>
      <w:r w:rsidRPr="002725DA">
        <w:rPr>
          <w:szCs w:val="22"/>
          <w:lang w:val="en-IN" w:eastAsia="en-IN"/>
        </w:rPr>
        <w:t xml:space="preserve"> incorporates all commits from the feature branch into the target branch. This retains the entire commit history from the feature branch. The result is a merge commit that has two parent commits: the latest commit on the target branch and the latest commit on the feature branch.</w:t>
      </w:r>
    </w:p>
    <w:p w14:paraId="3BF799EF" w14:textId="77777777" w:rsidR="00BE0307" w:rsidRDefault="00BE0307" w:rsidP="00BE0307">
      <w:pPr>
        <w:rPr>
          <w:b/>
          <w:bCs/>
          <w:szCs w:val="22"/>
          <w:lang w:val="en-IN" w:eastAsia="en-IN"/>
        </w:rPr>
      </w:pPr>
    </w:p>
    <w:p w14:paraId="0021710E" w14:textId="15962434" w:rsidR="002725DA" w:rsidRPr="002725DA" w:rsidRDefault="002725DA" w:rsidP="00BE0307">
      <w:pPr>
        <w:rPr>
          <w:szCs w:val="22"/>
          <w:lang w:val="en-IN" w:eastAsia="en-IN"/>
        </w:rPr>
      </w:pPr>
      <w:r w:rsidRPr="002725DA">
        <w:rPr>
          <w:b/>
          <w:bCs/>
          <w:szCs w:val="22"/>
          <w:lang w:val="en-IN" w:eastAsia="en-IN"/>
        </w:rPr>
        <w:t>Pros:</w:t>
      </w:r>
    </w:p>
    <w:p w14:paraId="1DFAD06C" w14:textId="77777777" w:rsidR="002725DA" w:rsidRPr="002725DA" w:rsidRDefault="002725DA" w:rsidP="00F55C59">
      <w:pPr>
        <w:numPr>
          <w:ilvl w:val="0"/>
          <w:numId w:val="46"/>
        </w:numPr>
        <w:rPr>
          <w:szCs w:val="22"/>
          <w:lang w:val="en-IN" w:eastAsia="en-IN"/>
        </w:rPr>
      </w:pPr>
      <w:r w:rsidRPr="002725DA">
        <w:rPr>
          <w:szCs w:val="22"/>
          <w:lang w:val="en-IN" w:eastAsia="en-IN"/>
        </w:rPr>
        <w:t>Maintains a detailed commit history, which can be useful for understanding the development process.</w:t>
      </w:r>
    </w:p>
    <w:p w14:paraId="3A1A8AC4" w14:textId="77777777" w:rsidR="002725DA" w:rsidRPr="002725DA" w:rsidRDefault="002725DA" w:rsidP="00F55C59">
      <w:pPr>
        <w:numPr>
          <w:ilvl w:val="0"/>
          <w:numId w:val="46"/>
        </w:numPr>
        <w:rPr>
          <w:szCs w:val="22"/>
          <w:lang w:val="en-IN" w:eastAsia="en-IN"/>
        </w:rPr>
      </w:pPr>
      <w:r w:rsidRPr="002725DA">
        <w:rPr>
          <w:szCs w:val="22"/>
          <w:lang w:val="en-IN" w:eastAsia="en-IN"/>
        </w:rPr>
        <w:t>Easier to see the sequence of changes and their context.</w:t>
      </w:r>
    </w:p>
    <w:p w14:paraId="274A46AA" w14:textId="77777777" w:rsidR="002725DA" w:rsidRPr="002725DA" w:rsidRDefault="002725DA" w:rsidP="00BE0307">
      <w:pPr>
        <w:rPr>
          <w:szCs w:val="22"/>
          <w:lang w:val="en-IN" w:eastAsia="en-IN"/>
        </w:rPr>
      </w:pPr>
      <w:r w:rsidRPr="002725DA">
        <w:rPr>
          <w:b/>
          <w:bCs/>
          <w:szCs w:val="22"/>
          <w:lang w:val="en-IN" w:eastAsia="en-IN"/>
        </w:rPr>
        <w:t>Cons:</w:t>
      </w:r>
    </w:p>
    <w:p w14:paraId="6785A9D8" w14:textId="77777777" w:rsidR="002725DA" w:rsidRPr="002725DA" w:rsidRDefault="002725DA" w:rsidP="00F55C59">
      <w:pPr>
        <w:numPr>
          <w:ilvl w:val="0"/>
          <w:numId w:val="47"/>
        </w:numPr>
        <w:rPr>
          <w:szCs w:val="22"/>
          <w:lang w:val="en-IN" w:eastAsia="en-IN"/>
        </w:rPr>
      </w:pPr>
      <w:r w:rsidRPr="002725DA">
        <w:rPr>
          <w:szCs w:val="22"/>
          <w:lang w:val="en-IN" w:eastAsia="en-IN"/>
        </w:rPr>
        <w:t>The commit history can become cluttered, especially if the feature branch has many small or experimental commits.</w:t>
      </w:r>
    </w:p>
    <w:p w14:paraId="0DD1A541" w14:textId="77777777" w:rsidR="002725DA" w:rsidRPr="002725DA" w:rsidRDefault="002725DA" w:rsidP="00F55C59">
      <w:pPr>
        <w:numPr>
          <w:ilvl w:val="0"/>
          <w:numId w:val="47"/>
        </w:numPr>
        <w:rPr>
          <w:szCs w:val="22"/>
          <w:lang w:val="en-IN" w:eastAsia="en-IN"/>
        </w:rPr>
      </w:pPr>
      <w:r w:rsidRPr="002725DA">
        <w:rPr>
          <w:szCs w:val="22"/>
          <w:lang w:val="en-IN" w:eastAsia="en-IN"/>
        </w:rPr>
        <w:t>Can make the commit history more complex and harder to follow.</w:t>
      </w:r>
    </w:p>
    <w:p w14:paraId="27025E44" w14:textId="77777777" w:rsidR="002725DA" w:rsidRPr="00BE0307" w:rsidRDefault="002725DA" w:rsidP="00BE0307">
      <w:pPr>
        <w:rPr>
          <w:szCs w:val="22"/>
        </w:rPr>
      </w:pPr>
    </w:p>
    <w:p w14:paraId="3D364D13" w14:textId="77777777" w:rsidR="002725DA" w:rsidRPr="00BE0307" w:rsidRDefault="002725DA" w:rsidP="00F55C59">
      <w:pPr>
        <w:pStyle w:val="Caption"/>
        <w:numPr>
          <w:ilvl w:val="0"/>
          <w:numId w:val="50"/>
        </w:numPr>
        <w:spacing w:before="0" w:after="0"/>
        <w:rPr>
          <w:szCs w:val="22"/>
          <w:lang w:val="en-IN" w:eastAsia="en-IN"/>
        </w:rPr>
      </w:pPr>
      <w:r w:rsidRPr="00BE0307">
        <w:rPr>
          <w:szCs w:val="22"/>
          <w:lang w:val="en-IN" w:eastAsia="en-IN"/>
        </w:rPr>
        <w:t>Squash Merge</w:t>
      </w:r>
    </w:p>
    <w:p w14:paraId="6737B7BA" w14:textId="77777777" w:rsidR="002725DA" w:rsidRPr="002725DA" w:rsidRDefault="002725DA" w:rsidP="00BE0307">
      <w:pPr>
        <w:rPr>
          <w:szCs w:val="22"/>
          <w:lang w:val="en-IN" w:eastAsia="en-IN"/>
        </w:rPr>
      </w:pPr>
      <w:r w:rsidRPr="002725DA">
        <w:rPr>
          <w:szCs w:val="22"/>
          <w:lang w:val="en-IN" w:eastAsia="en-IN"/>
        </w:rPr>
        <w:t xml:space="preserve">A </w:t>
      </w:r>
      <w:r w:rsidRPr="002725DA">
        <w:rPr>
          <w:rFonts w:ascii="Courier New" w:hAnsi="Courier New" w:cs="Courier New"/>
          <w:szCs w:val="22"/>
          <w:lang w:val="en-IN" w:eastAsia="en-IN"/>
        </w:rPr>
        <w:t>squash merge</w:t>
      </w:r>
      <w:r w:rsidRPr="002725DA">
        <w:rPr>
          <w:szCs w:val="22"/>
          <w:lang w:val="en-IN" w:eastAsia="en-IN"/>
        </w:rPr>
        <w:t xml:space="preserve"> combines all the changes from the feature branch into a single commit on the target branch. This results in a cleaner commit history by consolidating multiple commits into one. After the squash merge, the feature branch commits are not retained as individual commits in the target branch’s history.</w:t>
      </w:r>
    </w:p>
    <w:p w14:paraId="3E2FA5A3" w14:textId="77777777" w:rsidR="00BE0307" w:rsidRDefault="00BE0307" w:rsidP="00BE0307">
      <w:pPr>
        <w:rPr>
          <w:b/>
          <w:bCs/>
          <w:szCs w:val="22"/>
          <w:lang w:val="en-IN" w:eastAsia="en-IN"/>
        </w:rPr>
      </w:pPr>
    </w:p>
    <w:p w14:paraId="5F905500" w14:textId="24D944C3" w:rsidR="002725DA" w:rsidRPr="002725DA" w:rsidRDefault="002725DA" w:rsidP="00BE0307">
      <w:pPr>
        <w:rPr>
          <w:szCs w:val="22"/>
          <w:lang w:val="en-IN" w:eastAsia="en-IN"/>
        </w:rPr>
      </w:pPr>
      <w:r w:rsidRPr="002725DA">
        <w:rPr>
          <w:b/>
          <w:bCs/>
          <w:szCs w:val="22"/>
          <w:lang w:val="en-IN" w:eastAsia="en-IN"/>
        </w:rPr>
        <w:t>Pros:</w:t>
      </w:r>
    </w:p>
    <w:p w14:paraId="3F19D98F" w14:textId="77777777" w:rsidR="002725DA" w:rsidRPr="002725DA" w:rsidRDefault="002725DA" w:rsidP="00F55C59">
      <w:pPr>
        <w:numPr>
          <w:ilvl w:val="0"/>
          <w:numId w:val="48"/>
        </w:numPr>
        <w:rPr>
          <w:szCs w:val="22"/>
          <w:lang w:val="en-IN" w:eastAsia="en-IN"/>
        </w:rPr>
      </w:pPr>
      <w:r w:rsidRPr="002725DA">
        <w:rPr>
          <w:szCs w:val="22"/>
          <w:lang w:val="en-IN" w:eastAsia="en-IN"/>
        </w:rPr>
        <w:t>Results in a cleaner and more concise commit history.</w:t>
      </w:r>
    </w:p>
    <w:p w14:paraId="5DBC26C1" w14:textId="77777777" w:rsidR="002725DA" w:rsidRPr="002725DA" w:rsidRDefault="002725DA" w:rsidP="00F55C59">
      <w:pPr>
        <w:numPr>
          <w:ilvl w:val="0"/>
          <w:numId w:val="48"/>
        </w:numPr>
        <w:rPr>
          <w:szCs w:val="22"/>
          <w:lang w:val="en-IN" w:eastAsia="en-IN"/>
        </w:rPr>
      </w:pPr>
      <w:r w:rsidRPr="002725DA">
        <w:rPr>
          <w:szCs w:val="22"/>
          <w:lang w:val="en-IN" w:eastAsia="en-IN"/>
        </w:rPr>
        <w:t>Easier to track high-level changes and significant milestones.</w:t>
      </w:r>
    </w:p>
    <w:p w14:paraId="162791DB" w14:textId="77777777" w:rsidR="002725DA" w:rsidRPr="002725DA" w:rsidRDefault="002725DA" w:rsidP="00BE0307">
      <w:pPr>
        <w:rPr>
          <w:szCs w:val="22"/>
          <w:lang w:val="en-IN" w:eastAsia="en-IN"/>
        </w:rPr>
      </w:pPr>
      <w:r w:rsidRPr="002725DA">
        <w:rPr>
          <w:b/>
          <w:bCs/>
          <w:szCs w:val="22"/>
          <w:lang w:val="en-IN" w:eastAsia="en-IN"/>
        </w:rPr>
        <w:t>Cons:</w:t>
      </w:r>
    </w:p>
    <w:p w14:paraId="07134CF0" w14:textId="77777777" w:rsidR="002725DA" w:rsidRPr="002725DA" w:rsidRDefault="002725DA" w:rsidP="00F55C59">
      <w:pPr>
        <w:numPr>
          <w:ilvl w:val="0"/>
          <w:numId w:val="49"/>
        </w:numPr>
        <w:rPr>
          <w:szCs w:val="22"/>
          <w:lang w:val="en-IN" w:eastAsia="en-IN"/>
        </w:rPr>
      </w:pPr>
      <w:r w:rsidRPr="002725DA">
        <w:rPr>
          <w:szCs w:val="22"/>
          <w:lang w:val="en-IN" w:eastAsia="en-IN"/>
        </w:rPr>
        <w:t>Loses the detailed history of individual commits from the feature branch.</w:t>
      </w:r>
    </w:p>
    <w:p w14:paraId="0A7B4684" w14:textId="77777777" w:rsidR="002725DA" w:rsidRPr="002725DA" w:rsidRDefault="002725DA" w:rsidP="00F55C59">
      <w:pPr>
        <w:numPr>
          <w:ilvl w:val="0"/>
          <w:numId w:val="49"/>
        </w:numPr>
        <w:rPr>
          <w:szCs w:val="22"/>
          <w:lang w:val="en-IN" w:eastAsia="en-IN"/>
        </w:rPr>
      </w:pPr>
      <w:r w:rsidRPr="002725DA">
        <w:rPr>
          <w:szCs w:val="22"/>
          <w:lang w:val="en-IN" w:eastAsia="en-IN"/>
        </w:rPr>
        <w:t>Makes it harder to understand the step-by-step development process that led to the final changes.</w:t>
      </w:r>
    </w:p>
    <w:p w14:paraId="5AD1B4A2" w14:textId="77777777" w:rsidR="002725DA" w:rsidRDefault="002725DA" w:rsidP="002725DA"/>
    <w:p w14:paraId="5C59DD93" w14:textId="466A17A5" w:rsidR="00421973" w:rsidRDefault="00421973" w:rsidP="002725DA">
      <w:r>
        <w:t xml:space="preserve">Command: </w:t>
      </w:r>
    </w:p>
    <w:p w14:paraId="16F12098" w14:textId="77777777" w:rsidR="00421973" w:rsidRPr="00EA6351" w:rsidRDefault="00421973" w:rsidP="00421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b/>
          <w:bCs/>
          <w:szCs w:val="22"/>
          <w:lang w:val="en-IN" w:eastAsia="en-IN"/>
        </w:rPr>
      </w:pPr>
      <w:r w:rsidRPr="00EA6351">
        <w:rPr>
          <w:rFonts w:ascii="Courier New" w:hAnsi="Courier New" w:cs="Courier New"/>
          <w:b/>
          <w:bCs/>
          <w:szCs w:val="22"/>
          <w:lang w:val="en-IN" w:eastAsia="en-IN"/>
        </w:rPr>
        <w:t>git merge --squash &lt;</w:t>
      </w:r>
      <w:r w:rsidRPr="00EA6351">
        <w:rPr>
          <w:rFonts w:ascii="Courier New" w:hAnsi="Courier New" w:cs="Courier New"/>
          <w:szCs w:val="22"/>
          <w:lang w:val="en-IN" w:eastAsia="en-IN"/>
        </w:rPr>
        <w:t>branch-name</w:t>
      </w:r>
      <w:r w:rsidRPr="00EA6351">
        <w:rPr>
          <w:rFonts w:ascii="Courier New" w:hAnsi="Courier New" w:cs="Courier New"/>
          <w:b/>
          <w:bCs/>
          <w:szCs w:val="22"/>
          <w:lang w:val="en-IN" w:eastAsia="en-IN"/>
        </w:rPr>
        <w:t>&gt;</w:t>
      </w:r>
    </w:p>
    <w:p w14:paraId="3B7C2449" w14:textId="77777777" w:rsidR="00421973" w:rsidRPr="00EA6351" w:rsidRDefault="00421973" w:rsidP="00421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rFonts w:ascii="Courier New" w:hAnsi="Courier New" w:cs="Courier New"/>
          <w:b/>
          <w:bCs/>
          <w:szCs w:val="22"/>
          <w:lang w:val="en-IN" w:eastAsia="en-IN"/>
        </w:rPr>
      </w:pPr>
      <w:r w:rsidRPr="00EA6351">
        <w:rPr>
          <w:rFonts w:ascii="Courier New" w:hAnsi="Courier New" w:cs="Courier New"/>
          <w:b/>
          <w:bCs/>
          <w:szCs w:val="22"/>
          <w:lang w:val="en-IN" w:eastAsia="en-IN"/>
        </w:rPr>
        <w:t>git commit</w:t>
      </w:r>
    </w:p>
    <w:p w14:paraId="4EF336F6" w14:textId="77777777" w:rsidR="00421973" w:rsidRPr="00EA6351" w:rsidRDefault="00421973" w:rsidP="002725DA"/>
    <w:p w14:paraId="189ED1E5" w14:textId="6F3969E1" w:rsidR="00E246CC" w:rsidRDefault="00E246CC" w:rsidP="00E960AA">
      <w:pPr>
        <w:pStyle w:val="Heading1"/>
        <w:ind w:left="113" w:firstLine="0"/>
        <w:rPr>
          <w:noProof/>
        </w:rPr>
      </w:pPr>
      <w:bookmarkStart w:id="35" w:name="_Toc231227766"/>
      <w:r>
        <w:rPr>
          <w:noProof/>
        </w:rPr>
        <w:lastRenderedPageBreak/>
        <w:t>Git Cherrypick</w:t>
      </w:r>
      <w:bookmarkEnd w:id="35"/>
    </w:p>
    <w:p w14:paraId="17BD4C81" w14:textId="77777777" w:rsidR="00E960AA" w:rsidRPr="00E960AA" w:rsidRDefault="00E960AA" w:rsidP="00E960AA"/>
    <w:p w14:paraId="58515379" w14:textId="77777777" w:rsidR="00E246CC" w:rsidRPr="00E03B8B" w:rsidRDefault="00E246CC" w:rsidP="00E246CC">
      <w:pPr>
        <w:pStyle w:val="ember-view"/>
        <w:shd w:val="clear" w:color="auto" w:fill="FFFFFF"/>
        <w:spacing w:before="0" w:beforeAutospacing="0" w:after="0" w:afterAutospacing="0"/>
        <w:rPr>
          <w:sz w:val="22"/>
          <w:szCs w:val="22"/>
        </w:rPr>
      </w:pPr>
      <w:r w:rsidRPr="00E03B8B">
        <w:rPr>
          <w:sz w:val="22"/>
          <w:szCs w:val="22"/>
        </w:rPr>
        <w:t>Git cherry-pick is a command used to apply a specific commit from one branch to another. It allows you to pick a single commit and apply it to the current branch, regardless of the commit's position in the source branch's history.</w:t>
      </w:r>
    </w:p>
    <w:p w14:paraId="72FCB274" w14:textId="77777777" w:rsidR="00E246CC" w:rsidRPr="00E03B8B" w:rsidRDefault="00E246CC" w:rsidP="00E246CC">
      <w:pPr>
        <w:pStyle w:val="ember-view"/>
        <w:shd w:val="clear" w:color="auto" w:fill="FFFFFF"/>
        <w:spacing w:before="0" w:beforeAutospacing="0" w:after="0" w:afterAutospacing="0"/>
        <w:rPr>
          <w:rStyle w:val="Strong"/>
          <w:sz w:val="22"/>
          <w:szCs w:val="22"/>
        </w:rPr>
      </w:pPr>
    </w:p>
    <w:p w14:paraId="42FC3DC5" w14:textId="0BD12ECA" w:rsidR="00E246CC" w:rsidRPr="00E03B8B" w:rsidRDefault="00E246CC" w:rsidP="00E246CC">
      <w:pPr>
        <w:pStyle w:val="ember-view"/>
        <w:shd w:val="clear" w:color="auto" w:fill="FFFFFF"/>
        <w:spacing w:before="0" w:beforeAutospacing="0" w:after="0" w:afterAutospacing="0"/>
        <w:rPr>
          <w:sz w:val="22"/>
          <w:szCs w:val="22"/>
        </w:rPr>
      </w:pPr>
      <w:r w:rsidRPr="00E03B8B">
        <w:rPr>
          <w:rStyle w:val="Strong"/>
          <w:sz w:val="22"/>
          <w:szCs w:val="22"/>
        </w:rPr>
        <w:t>Use Cases:</w:t>
      </w:r>
    </w:p>
    <w:p w14:paraId="61DA8F39" w14:textId="77777777" w:rsidR="00E246CC" w:rsidRPr="00E03B8B" w:rsidRDefault="00E246CC" w:rsidP="00F55C59">
      <w:pPr>
        <w:pStyle w:val="ember-view"/>
        <w:numPr>
          <w:ilvl w:val="0"/>
          <w:numId w:val="52"/>
        </w:numPr>
        <w:shd w:val="clear" w:color="auto" w:fill="FFFFFF"/>
        <w:spacing w:before="0" w:beforeAutospacing="0" w:after="0" w:afterAutospacing="0"/>
        <w:rPr>
          <w:sz w:val="22"/>
          <w:szCs w:val="22"/>
        </w:rPr>
      </w:pPr>
      <w:r w:rsidRPr="00E03B8B">
        <w:rPr>
          <w:sz w:val="22"/>
          <w:szCs w:val="22"/>
        </w:rPr>
        <w:t>Applying a bug fix or a specific feature from one branch to another.</w:t>
      </w:r>
    </w:p>
    <w:p w14:paraId="18B563B0" w14:textId="77777777" w:rsidR="00E246CC" w:rsidRPr="00E03B8B" w:rsidRDefault="00E246CC" w:rsidP="00F55C59">
      <w:pPr>
        <w:pStyle w:val="ember-view"/>
        <w:numPr>
          <w:ilvl w:val="0"/>
          <w:numId w:val="52"/>
        </w:numPr>
        <w:shd w:val="clear" w:color="auto" w:fill="FFFFFF"/>
        <w:spacing w:before="0" w:beforeAutospacing="0" w:after="0" w:afterAutospacing="0"/>
        <w:rPr>
          <w:sz w:val="22"/>
          <w:szCs w:val="22"/>
        </w:rPr>
      </w:pPr>
      <w:r w:rsidRPr="00E03B8B">
        <w:rPr>
          <w:sz w:val="22"/>
          <w:szCs w:val="22"/>
        </w:rPr>
        <w:t>Backporting changes from a feature branch to a maintenance branch.</w:t>
      </w:r>
    </w:p>
    <w:p w14:paraId="01BE1296" w14:textId="77777777" w:rsidR="00E246CC" w:rsidRPr="00E03B8B" w:rsidRDefault="00E246CC" w:rsidP="00F55C59">
      <w:pPr>
        <w:pStyle w:val="ember-view"/>
        <w:numPr>
          <w:ilvl w:val="0"/>
          <w:numId w:val="52"/>
        </w:numPr>
        <w:shd w:val="clear" w:color="auto" w:fill="FFFFFF"/>
        <w:spacing w:before="0" w:beforeAutospacing="0" w:after="0" w:afterAutospacing="0"/>
        <w:rPr>
          <w:sz w:val="22"/>
          <w:szCs w:val="22"/>
        </w:rPr>
      </w:pPr>
      <w:r w:rsidRPr="00E03B8B">
        <w:rPr>
          <w:sz w:val="22"/>
          <w:szCs w:val="22"/>
        </w:rPr>
        <w:t>Incorporating changes from a specific commit without merging the entire branch.</w:t>
      </w:r>
    </w:p>
    <w:p w14:paraId="1E959C5D" w14:textId="77777777" w:rsidR="00E246CC" w:rsidRPr="00E03B8B" w:rsidRDefault="00E246CC" w:rsidP="00E246CC"/>
    <w:p w14:paraId="43B08DFA" w14:textId="368BD293" w:rsidR="00E246CC" w:rsidRPr="00E03B8B" w:rsidRDefault="00E246CC" w:rsidP="00E246CC">
      <w:pPr>
        <w:ind w:left="432"/>
      </w:pPr>
      <w:r w:rsidRPr="00E03B8B">
        <w:rPr>
          <w:noProof/>
        </w:rPr>
        <w:drawing>
          <wp:inline distT="0" distB="0" distL="0" distR="0" wp14:anchorId="2718F9F7" wp14:editId="7D77342C">
            <wp:extent cx="3075709" cy="3075709"/>
            <wp:effectExtent l="0" t="0" r="0" b="0"/>
            <wp:docPr id="82825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78036" cy="3078036"/>
                    </a:xfrm>
                    <a:prstGeom prst="rect">
                      <a:avLst/>
                    </a:prstGeom>
                    <a:noFill/>
                    <a:ln>
                      <a:noFill/>
                    </a:ln>
                  </pic:spPr>
                </pic:pic>
              </a:graphicData>
            </a:graphic>
          </wp:inline>
        </w:drawing>
      </w:r>
    </w:p>
    <w:p w14:paraId="08469DA7" w14:textId="77777777" w:rsidR="00E246CC" w:rsidRPr="00E03B8B" w:rsidRDefault="00E246CC" w:rsidP="00E246CC"/>
    <w:p w14:paraId="57977EC6" w14:textId="56AD0BA5" w:rsidR="00E246CC" w:rsidRDefault="00E246CC" w:rsidP="00E03B8B">
      <w:pPr>
        <w:shd w:val="clear" w:color="auto" w:fill="FFFFFF"/>
        <w:spacing w:before="100" w:beforeAutospacing="1"/>
        <w:ind w:firstLine="432"/>
        <w:rPr>
          <w:b/>
          <w:bCs/>
          <w:szCs w:val="22"/>
          <w:lang w:val="en-IN" w:eastAsia="en-IN"/>
        </w:rPr>
      </w:pPr>
      <w:r w:rsidRPr="00E246CC">
        <w:rPr>
          <w:b/>
          <w:bCs/>
          <w:szCs w:val="22"/>
          <w:lang w:val="en-IN" w:eastAsia="en-IN"/>
        </w:rPr>
        <w:t>Flowchart:</w:t>
      </w:r>
    </w:p>
    <w:p w14:paraId="6BEA8CC8" w14:textId="77777777" w:rsidR="00E960AA" w:rsidRPr="00E03B8B" w:rsidRDefault="00E960AA" w:rsidP="00E03B8B">
      <w:pPr>
        <w:shd w:val="clear" w:color="auto" w:fill="FFFFFF"/>
        <w:spacing w:before="100" w:beforeAutospacing="1"/>
        <w:ind w:firstLine="432"/>
        <w:rPr>
          <w:szCs w:val="22"/>
          <w:lang w:val="en-IN" w:eastAsia="en-IN"/>
        </w:rPr>
      </w:pPr>
    </w:p>
    <w:p w14:paraId="56F5E997" w14:textId="0FE9321D" w:rsidR="00E246CC" w:rsidRPr="00E03B8B" w:rsidRDefault="00E246CC" w:rsidP="00E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32"/>
        <w:rPr>
          <w:sz w:val="24"/>
          <w:szCs w:val="24"/>
          <w:lang w:val="en-IN" w:eastAsia="en-IN"/>
        </w:rPr>
      </w:pPr>
      <w:r w:rsidRPr="00E03B8B">
        <w:rPr>
          <w:noProof/>
          <w:sz w:val="24"/>
          <w:szCs w:val="24"/>
          <w:lang w:val="en-IN" w:eastAsia="en-IN"/>
        </w:rPr>
        <w:drawing>
          <wp:inline distT="0" distB="0" distL="0" distR="0" wp14:anchorId="0034363D" wp14:editId="745B5F58">
            <wp:extent cx="4425950" cy="1563182"/>
            <wp:effectExtent l="0" t="0" r="0" b="0"/>
            <wp:docPr id="1723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8868" name=""/>
                    <pic:cNvPicPr/>
                  </pic:nvPicPr>
                  <pic:blipFill>
                    <a:blip r:embed="rId77"/>
                    <a:stretch>
                      <a:fillRect/>
                    </a:stretch>
                  </pic:blipFill>
                  <pic:spPr>
                    <a:xfrm>
                      <a:off x="0" y="0"/>
                      <a:ext cx="4442040" cy="1568865"/>
                    </a:xfrm>
                    <a:prstGeom prst="rect">
                      <a:avLst/>
                    </a:prstGeom>
                  </pic:spPr>
                </pic:pic>
              </a:graphicData>
            </a:graphic>
          </wp:inline>
        </w:drawing>
      </w:r>
    </w:p>
    <w:p w14:paraId="215D224D" w14:textId="77777777" w:rsidR="00E03B8B" w:rsidRPr="00E03B8B" w:rsidRDefault="00E03B8B" w:rsidP="00E24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32"/>
        <w:rPr>
          <w:sz w:val="24"/>
          <w:szCs w:val="24"/>
          <w:lang w:val="en-IN" w:eastAsia="en-IN"/>
        </w:rPr>
      </w:pPr>
    </w:p>
    <w:p w14:paraId="0ED35452" w14:textId="41910BCD" w:rsidR="00E03B8B" w:rsidRPr="00E03B8B" w:rsidRDefault="00E03B8B" w:rsidP="00E03B8B">
      <w:pPr>
        <w:pStyle w:val="ember-view"/>
        <w:shd w:val="clear" w:color="auto" w:fill="FFFFFF"/>
        <w:spacing w:before="0" w:beforeAutospacing="0" w:after="0" w:afterAutospacing="0"/>
        <w:rPr>
          <w:sz w:val="22"/>
          <w:szCs w:val="22"/>
        </w:rPr>
      </w:pPr>
      <w:r w:rsidRPr="00E03B8B">
        <w:rPr>
          <w:sz w:val="22"/>
          <w:szCs w:val="22"/>
        </w:rPr>
        <w:t>Here is how you would use git cherry-pick to apply a specific commit from one branch to another:</w:t>
      </w:r>
    </w:p>
    <w:p w14:paraId="436A8F4E" w14:textId="77777777" w:rsidR="00E03B8B" w:rsidRDefault="00E03B8B" w:rsidP="00E03B8B">
      <w:pPr>
        <w:pStyle w:val="ember-view"/>
        <w:shd w:val="clear" w:color="auto" w:fill="FFFFFF"/>
        <w:spacing w:before="0" w:beforeAutospacing="0" w:after="0" w:afterAutospacing="0"/>
        <w:rPr>
          <w:sz w:val="22"/>
          <w:szCs w:val="22"/>
        </w:rPr>
      </w:pPr>
    </w:p>
    <w:p w14:paraId="42B5E875" w14:textId="77777777" w:rsidR="00E960AA" w:rsidRDefault="00E03B8B" w:rsidP="00F55C59">
      <w:pPr>
        <w:pStyle w:val="ember-view"/>
        <w:numPr>
          <w:ilvl w:val="0"/>
          <w:numId w:val="53"/>
        </w:numPr>
        <w:shd w:val="clear" w:color="auto" w:fill="FFFFFF"/>
        <w:spacing w:before="0" w:beforeAutospacing="0" w:after="0" w:afterAutospacing="0"/>
        <w:rPr>
          <w:sz w:val="22"/>
          <w:szCs w:val="22"/>
        </w:rPr>
      </w:pPr>
      <w:r w:rsidRPr="00E03B8B">
        <w:rPr>
          <w:b/>
          <w:bCs/>
          <w:sz w:val="22"/>
          <w:szCs w:val="22"/>
        </w:rPr>
        <w:t>Identify the Commit</w:t>
      </w:r>
      <w:r w:rsidRPr="00E03B8B">
        <w:rPr>
          <w:sz w:val="22"/>
          <w:szCs w:val="22"/>
        </w:rPr>
        <w:t>:</w:t>
      </w:r>
      <w:r>
        <w:rPr>
          <w:sz w:val="22"/>
          <w:szCs w:val="22"/>
        </w:rPr>
        <w:t xml:space="preserve">  </w:t>
      </w:r>
      <w:r w:rsidRPr="00E03B8B">
        <w:rPr>
          <w:sz w:val="22"/>
          <w:szCs w:val="22"/>
        </w:rPr>
        <w:t>Use git log to identify the commit you want to cherry-pick</w:t>
      </w:r>
      <w:r>
        <w:rPr>
          <w:sz w:val="22"/>
          <w:szCs w:val="22"/>
        </w:rPr>
        <w:t>:</w:t>
      </w:r>
    </w:p>
    <w:p w14:paraId="3C8E665B" w14:textId="77777777" w:rsidR="00E960AA" w:rsidRDefault="00E960AA" w:rsidP="00E960AA">
      <w:pPr>
        <w:pStyle w:val="ember-view"/>
        <w:shd w:val="clear" w:color="auto" w:fill="FFFFFF"/>
        <w:spacing w:before="0" w:beforeAutospacing="0" w:after="0" w:afterAutospacing="0"/>
        <w:ind w:left="360"/>
        <w:rPr>
          <w:b/>
          <w:bCs/>
          <w:sz w:val="22"/>
          <w:szCs w:val="22"/>
        </w:rPr>
      </w:pPr>
    </w:p>
    <w:p w14:paraId="5E31E6D2" w14:textId="4C5041E7" w:rsidR="00E03B8B" w:rsidRDefault="00E03B8B" w:rsidP="00E960AA">
      <w:pPr>
        <w:pStyle w:val="ember-view"/>
        <w:shd w:val="clear" w:color="auto" w:fill="FFFFFF"/>
        <w:spacing w:before="0" w:beforeAutospacing="0" w:after="0" w:afterAutospacing="0"/>
        <w:ind w:left="360"/>
        <w:rPr>
          <w:rFonts w:ascii="Courier New" w:hAnsi="Courier New" w:cs="Courier New"/>
          <w:b/>
          <w:bCs/>
          <w:szCs w:val="22"/>
        </w:rPr>
      </w:pPr>
      <w:r w:rsidRPr="00E960AA">
        <w:rPr>
          <w:rFonts w:ascii="Courier New" w:hAnsi="Courier New" w:cs="Courier New"/>
          <w:b/>
          <w:bCs/>
          <w:szCs w:val="22"/>
        </w:rPr>
        <w:t>git log</w:t>
      </w:r>
    </w:p>
    <w:p w14:paraId="33A74A68" w14:textId="77777777" w:rsidR="00E960AA" w:rsidRDefault="00E960AA" w:rsidP="00E960AA">
      <w:pPr>
        <w:pStyle w:val="ember-view"/>
        <w:shd w:val="clear" w:color="auto" w:fill="FFFFFF"/>
        <w:spacing w:before="0" w:beforeAutospacing="0" w:after="0" w:afterAutospacing="0"/>
        <w:ind w:left="360"/>
        <w:rPr>
          <w:sz w:val="22"/>
          <w:szCs w:val="22"/>
        </w:rPr>
      </w:pPr>
    </w:p>
    <w:p w14:paraId="3A41D004" w14:textId="7E36A7EA" w:rsidR="00E03B8B" w:rsidRDefault="00E03B8B" w:rsidP="00F55C59">
      <w:pPr>
        <w:pStyle w:val="ember-view"/>
        <w:numPr>
          <w:ilvl w:val="0"/>
          <w:numId w:val="53"/>
        </w:numPr>
        <w:shd w:val="clear" w:color="auto" w:fill="FFFFFF"/>
        <w:spacing w:before="0" w:beforeAutospacing="0" w:after="0" w:afterAutospacing="0"/>
        <w:rPr>
          <w:sz w:val="22"/>
          <w:szCs w:val="22"/>
        </w:rPr>
      </w:pPr>
      <w:r w:rsidRPr="00E03B8B">
        <w:rPr>
          <w:b/>
          <w:bCs/>
          <w:sz w:val="22"/>
          <w:szCs w:val="22"/>
        </w:rPr>
        <w:t>Cherry-pick the Commit:</w:t>
      </w:r>
      <w:r>
        <w:rPr>
          <w:b/>
          <w:bCs/>
          <w:sz w:val="22"/>
          <w:szCs w:val="22"/>
        </w:rPr>
        <w:t xml:space="preserve">  </w:t>
      </w:r>
      <w:r w:rsidRPr="00E03B8B">
        <w:rPr>
          <w:sz w:val="22"/>
          <w:szCs w:val="22"/>
        </w:rPr>
        <w:t>Cherry-pick the desired commit using its hash:</w:t>
      </w:r>
    </w:p>
    <w:p w14:paraId="10FF9953" w14:textId="77777777" w:rsidR="00E03B8B" w:rsidRDefault="00E03B8B" w:rsidP="00E03B8B">
      <w:pPr>
        <w:pStyle w:val="ember-view"/>
        <w:shd w:val="clear" w:color="auto" w:fill="FFFFFF"/>
        <w:spacing w:before="0" w:beforeAutospacing="0" w:after="0" w:afterAutospacing="0"/>
        <w:rPr>
          <w:rFonts w:ascii="Courier New" w:hAnsi="Courier New" w:cs="Courier New"/>
          <w:b/>
          <w:bCs/>
          <w:sz w:val="22"/>
          <w:szCs w:val="22"/>
        </w:rPr>
      </w:pPr>
    </w:p>
    <w:p w14:paraId="303B339A" w14:textId="3E2AF4D6" w:rsidR="00E03B8B" w:rsidRPr="00E03B8B" w:rsidRDefault="00E03B8B" w:rsidP="00E960AA">
      <w:pPr>
        <w:pStyle w:val="ember-view"/>
        <w:shd w:val="clear" w:color="auto" w:fill="FFFFFF"/>
        <w:spacing w:before="0" w:beforeAutospacing="0" w:after="0" w:afterAutospacing="0"/>
        <w:ind w:left="360"/>
        <w:rPr>
          <w:rFonts w:ascii="Courier New" w:hAnsi="Courier New" w:cs="Courier New"/>
          <w:b/>
          <w:bCs/>
          <w:sz w:val="22"/>
          <w:szCs w:val="22"/>
        </w:rPr>
      </w:pPr>
      <w:r w:rsidRPr="00E03B8B">
        <w:rPr>
          <w:rFonts w:ascii="Courier New" w:hAnsi="Courier New" w:cs="Courier New"/>
          <w:b/>
          <w:bCs/>
          <w:sz w:val="22"/>
          <w:szCs w:val="22"/>
        </w:rPr>
        <w:t>git checkout target-branch</w:t>
      </w:r>
    </w:p>
    <w:p w14:paraId="15C47D12" w14:textId="495B5491" w:rsidR="00E03B8B" w:rsidRPr="00E03B8B" w:rsidRDefault="00E03B8B" w:rsidP="00E960AA">
      <w:pPr>
        <w:pStyle w:val="ember-view"/>
        <w:shd w:val="clear" w:color="auto" w:fill="FFFFFF"/>
        <w:spacing w:before="0" w:beforeAutospacing="0" w:after="0" w:afterAutospacing="0"/>
        <w:ind w:left="360"/>
        <w:rPr>
          <w:rFonts w:ascii="Courier New" w:hAnsi="Courier New" w:cs="Courier New"/>
          <w:b/>
          <w:bCs/>
          <w:sz w:val="22"/>
          <w:szCs w:val="22"/>
        </w:rPr>
      </w:pPr>
      <w:r w:rsidRPr="00E03B8B">
        <w:rPr>
          <w:rFonts w:ascii="Courier New" w:hAnsi="Courier New" w:cs="Courier New"/>
          <w:b/>
          <w:bCs/>
          <w:sz w:val="22"/>
          <w:szCs w:val="22"/>
        </w:rPr>
        <w:t>git cherry-pick &lt;</w:t>
      </w:r>
      <w:r w:rsidRPr="00E03B8B">
        <w:rPr>
          <w:rFonts w:ascii="Courier New" w:hAnsi="Courier New" w:cs="Courier New"/>
          <w:sz w:val="22"/>
          <w:szCs w:val="22"/>
        </w:rPr>
        <w:t>commit-hash</w:t>
      </w:r>
      <w:r w:rsidRPr="00E03B8B">
        <w:rPr>
          <w:rFonts w:ascii="Courier New" w:hAnsi="Courier New" w:cs="Courier New"/>
          <w:b/>
          <w:bCs/>
          <w:sz w:val="22"/>
          <w:szCs w:val="22"/>
        </w:rPr>
        <w:t>&gt;</w:t>
      </w:r>
    </w:p>
    <w:p w14:paraId="313A1D4C" w14:textId="64DB42D1" w:rsidR="00E960AA" w:rsidRDefault="00E960AA" w:rsidP="00E960AA">
      <w:pPr>
        <w:pStyle w:val="Heading1"/>
        <w:ind w:left="113" w:firstLine="0"/>
        <w:rPr>
          <w:noProof/>
        </w:rPr>
      </w:pPr>
      <w:bookmarkStart w:id="36" w:name="_Toc231227767"/>
      <w:r w:rsidRPr="00E960AA">
        <w:rPr>
          <w:noProof/>
        </w:rPr>
        <w:lastRenderedPageBreak/>
        <w:t>Git Merge vs. Git Rebase</w:t>
      </w:r>
      <w:bookmarkEnd w:id="36"/>
    </w:p>
    <w:p w14:paraId="5BD6A40E" w14:textId="77777777" w:rsidR="00E960AA" w:rsidRDefault="00E960AA" w:rsidP="00E960AA"/>
    <w:p w14:paraId="19D3D95A" w14:textId="669BBF24" w:rsidR="00E960AA" w:rsidRDefault="00E960AA" w:rsidP="00E960AA">
      <w:pPr>
        <w:ind w:left="720"/>
      </w:pPr>
      <w:r>
        <w:rPr>
          <w:noProof/>
        </w:rPr>
        <w:drawing>
          <wp:inline distT="0" distB="0" distL="0" distR="0" wp14:anchorId="0000A9F0" wp14:editId="568B7B7D">
            <wp:extent cx="4267200" cy="4963998"/>
            <wp:effectExtent l="0" t="0" r="0" b="8255"/>
            <wp:docPr id="1286354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78369" cy="4976991"/>
                    </a:xfrm>
                    <a:prstGeom prst="rect">
                      <a:avLst/>
                    </a:prstGeom>
                    <a:noFill/>
                    <a:ln>
                      <a:noFill/>
                    </a:ln>
                  </pic:spPr>
                </pic:pic>
              </a:graphicData>
            </a:graphic>
          </wp:inline>
        </w:drawing>
      </w:r>
    </w:p>
    <w:p w14:paraId="0C3C1250" w14:textId="77777777" w:rsidR="00E960AA" w:rsidRDefault="00E960AA" w:rsidP="00E960AA">
      <w:pPr>
        <w:ind w:left="720"/>
      </w:pPr>
    </w:p>
    <w:p w14:paraId="5F35C419" w14:textId="77777777" w:rsidR="00E960AA" w:rsidRDefault="00E960AA" w:rsidP="00E960AA">
      <w:pPr>
        <w:rPr>
          <w:b/>
          <w:bCs/>
          <w:sz w:val="24"/>
          <w:szCs w:val="22"/>
          <w:lang w:val="en-IN" w:eastAsia="en-IN"/>
        </w:rPr>
      </w:pPr>
      <w:r w:rsidRPr="00E960AA">
        <w:rPr>
          <w:b/>
          <w:bCs/>
          <w:sz w:val="24"/>
          <w:szCs w:val="22"/>
          <w:lang w:val="en-IN" w:eastAsia="en-IN"/>
        </w:rPr>
        <w:t>Git Merge:</w:t>
      </w:r>
    </w:p>
    <w:p w14:paraId="418A198A" w14:textId="77777777" w:rsidR="00E960AA" w:rsidRPr="00E960AA" w:rsidRDefault="00E960AA" w:rsidP="00E960AA">
      <w:pPr>
        <w:rPr>
          <w:b/>
          <w:bCs/>
          <w:sz w:val="24"/>
          <w:szCs w:val="22"/>
          <w:lang w:val="en-IN" w:eastAsia="en-IN"/>
        </w:rPr>
      </w:pPr>
    </w:p>
    <w:p w14:paraId="2CB0E4D3" w14:textId="77777777" w:rsidR="00E960AA" w:rsidRPr="00E960AA" w:rsidRDefault="00E960AA" w:rsidP="00F55C59">
      <w:pPr>
        <w:numPr>
          <w:ilvl w:val="0"/>
          <w:numId w:val="54"/>
        </w:numPr>
        <w:rPr>
          <w:szCs w:val="22"/>
          <w:lang w:val="en-IN" w:eastAsia="en-IN"/>
        </w:rPr>
      </w:pPr>
      <w:r w:rsidRPr="00E960AA">
        <w:rPr>
          <w:b/>
          <w:bCs/>
          <w:szCs w:val="22"/>
          <w:lang w:val="en-IN" w:eastAsia="en-IN"/>
        </w:rPr>
        <w:t>Definition</w:t>
      </w:r>
      <w:r w:rsidRPr="00E960AA">
        <w:rPr>
          <w:szCs w:val="22"/>
          <w:lang w:val="en-IN" w:eastAsia="en-IN"/>
        </w:rPr>
        <w:t>: Git merge is a command that integrates changes from one branch into another. It creates a new commit that combines the changes from the specified branch into the current branch.</w:t>
      </w:r>
    </w:p>
    <w:p w14:paraId="19474227" w14:textId="77777777" w:rsidR="00E960AA" w:rsidRPr="00E960AA" w:rsidRDefault="00E960AA" w:rsidP="00F55C59">
      <w:pPr>
        <w:numPr>
          <w:ilvl w:val="0"/>
          <w:numId w:val="54"/>
        </w:numPr>
        <w:rPr>
          <w:szCs w:val="22"/>
          <w:lang w:val="en-IN" w:eastAsia="en-IN"/>
        </w:rPr>
      </w:pPr>
      <w:r w:rsidRPr="00E960AA">
        <w:rPr>
          <w:b/>
          <w:bCs/>
          <w:szCs w:val="22"/>
          <w:lang w:val="en-IN" w:eastAsia="en-IN"/>
        </w:rPr>
        <w:t>Use Cases</w:t>
      </w:r>
      <w:r w:rsidRPr="00E960AA">
        <w:rPr>
          <w:szCs w:val="22"/>
          <w:lang w:val="en-IN" w:eastAsia="en-IN"/>
        </w:rPr>
        <w:t>: Merge is suitable for combining work from different branches, such as feature branches or release branches, into the main branch (e.g., master or main).</w:t>
      </w:r>
    </w:p>
    <w:p w14:paraId="5928707A" w14:textId="77777777" w:rsidR="00E960AA" w:rsidRPr="00E960AA" w:rsidRDefault="00E960AA" w:rsidP="00E960AA">
      <w:pPr>
        <w:shd w:val="clear" w:color="auto" w:fill="FFFFFF"/>
        <w:ind w:firstLine="720"/>
        <w:rPr>
          <w:b/>
          <w:bCs/>
          <w:szCs w:val="22"/>
          <w:lang w:val="en-IN" w:eastAsia="en-IN"/>
        </w:rPr>
      </w:pPr>
    </w:p>
    <w:p w14:paraId="5DC1A14A" w14:textId="7B5DD104" w:rsidR="00E960AA" w:rsidRPr="00E960AA" w:rsidRDefault="00E960AA" w:rsidP="008C08AF">
      <w:pPr>
        <w:shd w:val="clear" w:color="auto" w:fill="FFFFFF"/>
        <w:ind w:firstLine="360"/>
        <w:rPr>
          <w:szCs w:val="22"/>
          <w:lang w:val="en-IN" w:eastAsia="en-IN"/>
        </w:rPr>
      </w:pPr>
      <w:r w:rsidRPr="00E960AA">
        <w:rPr>
          <w:b/>
          <w:bCs/>
          <w:szCs w:val="22"/>
          <w:lang w:val="en-IN" w:eastAsia="en-IN"/>
        </w:rPr>
        <w:t>Flowchart</w:t>
      </w:r>
      <w:r w:rsidRPr="00E960AA">
        <w:rPr>
          <w:szCs w:val="22"/>
          <w:lang w:val="en-IN" w:eastAsia="en-IN"/>
        </w:rPr>
        <w:t>:</w:t>
      </w:r>
    </w:p>
    <w:p w14:paraId="026DD220" w14:textId="0777AA4C" w:rsidR="00E960AA" w:rsidRDefault="00E960AA" w:rsidP="008C08AF">
      <w:pPr>
        <w:ind w:left="360"/>
        <w:rPr>
          <w:szCs w:val="22"/>
        </w:rPr>
      </w:pPr>
      <w:r w:rsidRPr="00E960AA">
        <w:rPr>
          <w:noProof/>
          <w:szCs w:val="22"/>
        </w:rPr>
        <w:drawing>
          <wp:inline distT="0" distB="0" distL="0" distR="0" wp14:anchorId="14CCD9D6" wp14:editId="27CBDD69">
            <wp:extent cx="5492489" cy="1614055"/>
            <wp:effectExtent l="0" t="0" r="0" b="5715"/>
            <wp:docPr id="68294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4450" name=""/>
                    <pic:cNvPicPr/>
                  </pic:nvPicPr>
                  <pic:blipFill>
                    <a:blip r:embed="rId79"/>
                    <a:stretch>
                      <a:fillRect/>
                    </a:stretch>
                  </pic:blipFill>
                  <pic:spPr>
                    <a:xfrm>
                      <a:off x="0" y="0"/>
                      <a:ext cx="5526529" cy="1624058"/>
                    </a:xfrm>
                    <a:prstGeom prst="rect">
                      <a:avLst/>
                    </a:prstGeom>
                  </pic:spPr>
                </pic:pic>
              </a:graphicData>
            </a:graphic>
          </wp:inline>
        </w:drawing>
      </w:r>
    </w:p>
    <w:p w14:paraId="3FB304FC" w14:textId="77777777" w:rsidR="00E960AA" w:rsidRDefault="00E960AA" w:rsidP="00E960AA">
      <w:pPr>
        <w:rPr>
          <w:szCs w:val="22"/>
        </w:rPr>
      </w:pPr>
    </w:p>
    <w:p w14:paraId="2A238B11" w14:textId="77777777" w:rsidR="00E960AA" w:rsidRDefault="00E960AA" w:rsidP="00E960AA">
      <w:pPr>
        <w:rPr>
          <w:szCs w:val="22"/>
        </w:rPr>
      </w:pPr>
    </w:p>
    <w:p w14:paraId="55D287E4" w14:textId="77777777" w:rsidR="008C08AF" w:rsidRDefault="008C08AF" w:rsidP="00E960AA">
      <w:pPr>
        <w:rPr>
          <w:szCs w:val="22"/>
        </w:rPr>
      </w:pPr>
    </w:p>
    <w:p w14:paraId="02945865" w14:textId="77777777" w:rsidR="00E960AA" w:rsidRPr="00E960AA" w:rsidRDefault="00E960AA" w:rsidP="00E960AA">
      <w:pPr>
        <w:rPr>
          <w:b/>
          <w:bCs/>
          <w:sz w:val="24"/>
          <w:szCs w:val="22"/>
          <w:lang w:val="en-IN" w:eastAsia="en-IN"/>
        </w:rPr>
      </w:pPr>
      <w:r w:rsidRPr="00E960AA">
        <w:rPr>
          <w:b/>
          <w:bCs/>
          <w:sz w:val="24"/>
          <w:szCs w:val="22"/>
          <w:lang w:val="en-IN" w:eastAsia="en-IN"/>
        </w:rPr>
        <w:lastRenderedPageBreak/>
        <w:t>Git Rebase:</w:t>
      </w:r>
    </w:p>
    <w:p w14:paraId="100FD0B8" w14:textId="77777777" w:rsidR="00E960AA" w:rsidRPr="00E960AA" w:rsidRDefault="00E960AA" w:rsidP="00F55C59">
      <w:pPr>
        <w:numPr>
          <w:ilvl w:val="0"/>
          <w:numId w:val="55"/>
        </w:numPr>
        <w:tabs>
          <w:tab w:val="clear" w:pos="720"/>
          <w:tab w:val="num" w:pos="360"/>
        </w:tabs>
        <w:spacing w:before="100" w:beforeAutospacing="1" w:after="100" w:afterAutospacing="1"/>
        <w:ind w:left="360"/>
        <w:rPr>
          <w:szCs w:val="22"/>
          <w:lang w:val="en-IN" w:eastAsia="en-IN"/>
        </w:rPr>
      </w:pPr>
      <w:r w:rsidRPr="00E960AA">
        <w:rPr>
          <w:b/>
          <w:bCs/>
          <w:szCs w:val="22"/>
          <w:lang w:val="en-IN" w:eastAsia="en-IN"/>
        </w:rPr>
        <w:t>Definition</w:t>
      </w:r>
      <w:r w:rsidRPr="00E960AA">
        <w:rPr>
          <w:szCs w:val="22"/>
          <w:lang w:val="en-IN" w:eastAsia="en-IN"/>
        </w:rPr>
        <w:t>: Git rebase is a command that rewrites the commit history by moving or combining commits from one branch onto another. It rewrites the project history, creating a linear sequence of commits.</w:t>
      </w:r>
    </w:p>
    <w:p w14:paraId="49C6D4E6" w14:textId="77777777" w:rsidR="00E960AA" w:rsidRPr="00E960AA" w:rsidRDefault="00E960AA" w:rsidP="00F55C59">
      <w:pPr>
        <w:numPr>
          <w:ilvl w:val="0"/>
          <w:numId w:val="55"/>
        </w:numPr>
        <w:tabs>
          <w:tab w:val="clear" w:pos="720"/>
          <w:tab w:val="num" w:pos="360"/>
        </w:tabs>
        <w:spacing w:before="100" w:beforeAutospacing="1" w:after="100" w:afterAutospacing="1"/>
        <w:ind w:left="360"/>
        <w:rPr>
          <w:szCs w:val="22"/>
          <w:lang w:val="en-IN" w:eastAsia="en-IN"/>
        </w:rPr>
      </w:pPr>
      <w:r w:rsidRPr="00E960AA">
        <w:rPr>
          <w:b/>
          <w:bCs/>
          <w:szCs w:val="22"/>
          <w:lang w:val="en-IN" w:eastAsia="en-IN"/>
        </w:rPr>
        <w:t>Use Cases</w:t>
      </w:r>
      <w:r w:rsidRPr="00E960AA">
        <w:rPr>
          <w:szCs w:val="22"/>
          <w:lang w:val="en-IN" w:eastAsia="en-IN"/>
        </w:rPr>
        <w:t>: Rebase is suitable for maintaining a clean and linear commit history, especially in feature branches. It allows for a cleaner, more readable history without unnecessary merge commits.</w:t>
      </w:r>
    </w:p>
    <w:p w14:paraId="253FCA56" w14:textId="020AB621" w:rsidR="00E960AA" w:rsidRDefault="00E960AA" w:rsidP="008C08AF">
      <w:pPr>
        <w:shd w:val="clear" w:color="auto" w:fill="FFFFFF"/>
        <w:ind w:firstLine="360"/>
        <w:rPr>
          <w:szCs w:val="22"/>
          <w:lang w:val="en-IN" w:eastAsia="en-IN"/>
        </w:rPr>
      </w:pPr>
      <w:r w:rsidRPr="00E960AA">
        <w:rPr>
          <w:b/>
          <w:bCs/>
          <w:szCs w:val="22"/>
          <w:lang w:val="en-IN" w:eastAsia="en-IN"/>
        </w:rPr>
        <w:t>Flowchart</w:t>
      </w:r>
      <w:r w:rsidRPr="00E960AA">
        <w:rPr>
          <w:szCs w:val="22"/>
          <w:lang w:val="en-IN" w:eastAsia="en-IN"/>
        </w:rPr>
        <w:t>:</w:t>
      </w:r>
    </w:p>
    <w:p w14:paraId="1A2E6F45" w14:textId="41A10CBA" w:rsidR="008C08AF" w:rsidRDefault="008C08AF" w:rsidP="008C08AF">
      <w:pPr>
        <w:shd w:val="clear" w:color="auto" w:fill="FFFFFF"/>
        <w:ind w:firstLine="360"/>
        <w:rPr>
          <w:szCs w:val="22"/>
          <w:lang w:val="en-IN" w:eastAsia="en-IN"/>
        </w:rPr>
      </w:pPr>
      <w:r w:rsidRPr="008C08AF">
        <w:rPr>
          <w:noProof/>
          <w:szCs w:val="22"/>
          <w:lang w:val="en-IN" w:eastAsia="en-IN"/>
        </w:rPr>
        <w:drawing>
          <wp:inline distT="0" distB="0" distL="0" distR="0" wp14:anchorId="5A722089" wp14:editId="5E76F0C0">
            <wp:extent cx="4703618" cy="1672937"/>
            <wp:effectExtent l="0" t="0" r="1905" b="3810"/>
            <wp:docPr id="155463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5001" name=""/>
                    <pic:cNvPicPr/>
                  </pic:nvPicPr>
                  <pic:blipFill>
                    <a:blip r:embed="rId80"/>
                    <a:stretch>
                      <a:fillRect/>
                    </a:stretch>
                  </pic:blipFill>
                  <pic:spPr>
                    <a:xfrm>
                      <a:off x="0" y="0"/>
                      <a:ext cx="4740221" cy="1685956"/>
                    </a:xfrm>
                    <a:prstGeom prst="rect">
                      <a:avLst/>
                    </a:prstGeom>
                  </pic:spPr>
                </pic:pic>
              </a:graphicData>
            </a:graphic>
          </wp:inline>
        </w:drawing>
      </w:r>
    </w:p>
    <w:p w14:paraId="311B4947" w14:textId="77777777" w:rsidR="008C08AF" w:rsidRDefault="008C08AF" w:rsidP="008C08AF">
      <w:pPr>
        <w:shd w:val="clear" w:color="auto" w:fill="FFFFFF"/>
        <w:ind w:firstLine="360"/>
        <w:rPr>
          <w:szCs w:val="22"/>
          <w:lang w:val="en-IN" w:eastAsia="en-IN"/>
        </w:rPr>
      </w:pPr>
    </w:p>
    <w:p w14:paraId="1A252BAC" w14:textId="77777777" w:rsidR="008C08AF" w:rsidRDefault="008C08AF" w:rsidP="008C08AF">
      <w:pPr>
        <w:shd w:val="clear" w:color="auto" w:fill="FFFFFF"/>
        <w:ind w:firstLine="360"/>
        <w:rPr>
          <w:szCs w:val="22"/>
          <w:lang w:val="en-IN" w:eastAsia="en-IN"/>
        </w:rPr>
      </w:pPr>
    </w:p>
    <w:p w14:paraId="6A053B2C" w14:textId="77777777" w:rsidR="008C08AF" w:rsidRPr="008C08AF" w:rsidRDefault="008C08AF" w:rsidP="008C08AF">
      <w:pPr>
        <w:rPr>
          <w:b/>
          <w:bCs/>
          <w:sz w:val="24"/>
          <w:szCs w:val="22"/>
          <w:lang w:val="en-IN" w:eastAsia="en-IN"/>
        </w:rPr>
      </w:pPr>
      <w:r w:rsidRPr="008C08AF">
        <w:rPr>
          <w:b/>
          <w:bCs/>
          <w:sz w:val="24"/>
          <w:szCs w:val="22"/>
          <w:lang w:val="en-IN" w:eastAsia="en-IN"/>
        </w:rPr>
        <w:t>Comparison:</w:t>
      </w:r>
    </w:p>
    <w:p w14:paraId="15B5EF5B" w14:textId="77777777" w:rsidR="008C08AF" w:rsidRDefault="008C08AF" w:rsidP="008C08AF">
      <w:pPr>
        <w:shd w:val="clear" w:color="auto" w:fill="FFFFFF"/>
        <w:rPr>
          <w:b/>
          <w:bCs/>
          <w:szCs w:val="22"/>
          <w:lang w:val="en-IN" w:eastAsia="en-IN"/>
        </w:rPr>
      </w:pPr>
    </w:p>
    <w:p w14:paraId="65BBEF6F" w14:textId="4A435F90" w:rsidR="008C08AF" w:rsidRPr="008C08AF" w:rsidRDefault="008C08AF" w:rsidP="008C08AF">
      <w:pPr>
        <w:shd w:val="clear" w:color="auto" w:fill="FFFFFF"/>
        <w:rPr>
          <w:szCs w:val="22"/>
          <w:lang w:val="en-IN" w:eastAsia="en-IN"/>
        </w:rPr>
      </w:pPr>
      <w:r w:rsidRPr="008C08AF">
        <w:rPr>
          <w:b/>
          <w:bCs/>
          <w:szCs w:val="22"/>
          <w:lang w:val="en-IN" w:eastAsia="en-IN"/>
        </w:rPr>
        <w:t>Merge</w:t>
      </w:r>
      <w:r w:rsidRPr="008C08AF">
        <w:rPr>
          <w:szCs w:val="22"/>
          <w:lang w:val="en-IN" w:eastAsia="en-IN"/>
        </w:rPr>
        <w:t xml:space="preserve">: </w:t>
      </w:r>
    </w:p>
    <w:p w14:paraId="75DD571A" w14:textId="7EFF18E1" w:rsidR="008C08AF" w:rsidRPr="008C08AF" w:rsidRDefault="008C08AF" w:rsidP="00F55C59">
      <w:pPr>
        <w:numPr>
          <w:ilvl w:val="0"/>
          <w:numId w:val="56"/>
        </w:numPr>
        <w:shd w:val="clear" w:color="auto" w:fill="FFFFFF"/>
        <w:rPr>
          <w:szCs w:val="22"/>
          <w:lang w:val="en-IN" w:eastAsia="en-IN"/>
        </w:rPr>
      </w:pPr>
      <w:r w:rsidRPr="008C08AF">
        <w:rPr>
          <w:szCs w:val="22"/>
          <w:lang w:val="en-IN" w:eastAsia="en-IN"/>
        </w:rPr>
        <w:t>Creates a merge commit that integrates changes from one branch into another.</w:t>
      </w:r>
    </w:p>
    <w:p w14:paraId="47638239" w14:textId="77777777" w:rsidR="008C08AF" w:rsidRPr="008C08AF" w:rsidRDefault="008C08AF" w:rsidP="00F55C59">
      <w:pPr>
        <w:numPr>
          <w:ilvl w:val="0"/>
          <w:numId w:val="56"/>
        </w:numPr>
        <w:shd w:val="clear" w:color="auto" w:fill="FFFFFF"/>
        <w:rPr>
          <w:szCs w:val="22"/>
          <w:lang w:val="en-IN" w:eastAsia="en-IN"/>
        </w:rPr>
      </w:pPr>
      <w:r w:rsidRPr="008C08AF">
        <w:rPr>
          <w:szCs w:val="22"/>
          <w:lang w:val="en-IN" w:eastAsia="en-IN"/>
        </w:rPr>
        <w:t>Preserves the original commit history of both branches.</w:t>
      </w:r>
    </w:p>
    <w:p w14:paraId="4F878F43" w14:textId="77777777" w:rsidR="008C08AF" w:rsidRPr="008C08AF" w:rsidRDefault="008C08AF" w:rsidP="00F55C59">
      <w:pPr>
        <w:numPr>
          <w:ilvl w:val="0"/>
          <w:numId w:val="56"/>
        </w:numPr>
        <w:shd w:val="clear" w:color="auto" w:fill="FFFFFF"/>
        <w:rPr>
          <w:szCs w:val="22"/>
          <w:lang w:val="en-IN" w:eastAsia="en-IN"/>
        </w:rPr>
      </w:pPr>
      <w:r w:rsidRPr="008C08AF">
        <w:rPr>
          <w:szCs w:val="22"/>
          <w:lang w:val="en-IN" w:eastAsia="en-IN"/>
        </w:rPr>
        <w:t>Results in a non-linear history with merge commits.</w:t>
      </w:r>
    </w:p>
    <w:p w14:paraId="1E8FCCEB" w14:textId="77777777" w:rsidR="008C08AF" w:rsidRPr="008C08AF" w:rsidRDefault="008C08AF" w:rsidP="008C08AF">
      <w:pPr>
        <w:shd w:val="clear" w:color="auto" w:fill="FFFFFF"/>
        <w:ind w:firstLine="360"/>
        <w:rPr>
          <w:szCs w:val="22"/>
          <w:lang w:val="en-IN" w:eastAsia="en-IN"/>
        </w:rPr>
      </w:pPr>
      <w:r w:rsidRPr="008C08AF">
        <w:rPr>
          <w:szCs w:val="22"/>
          <w:lang w:val="en-IN" w:eastAsia="en-IN"/>
        </w:rPr>
        <w:t xml:space="preserve"> </w:t>
      </w:r>
    </w:p>
    <w:p w14:paraId="0DB5031B" w14:textId="77777777" w:rsidR="008C08AF" w:rsidRPr="008C08AF" w:rsidRDefault="008C08AF" w:rsidP="008C08AF">
      <w:pPr>
        <w:shd w:val="clear" w:color="auto" w:fill="FFFFFF"/>
        <w:rPr>
          <w:szCs w:val="22"/>
          <w:lang w:val="en-IN" w:eastAsia="en-IN"/>
        </w:rPr>
      </w:pPr>
      <w:r w:rsidRPr="008C08AF">
        <w:rPr>
          <w:b/>
          <w:bCs/>
          <w:szCs w:val="22"/>
          <w:lang w:val="en-IN" w:eastAsia="en-IN"/>
        </w:rPr>
        <w:t>Rebase</w:t>
      </w:r>
      <w:r w:rsidRPr="008C08AF">
        <w:rPr>
          <w:szCs w:val="22"/>
          <w:lang w:val="en-IN" w:eastAsia="en-IN"/>
        </w:rPr>
        <w:t>:</w:t>
      </w:r>
    </w:p>
    <w:p w14:paraId="7444CAF8" w14:textId="77777777" w:rsidR="008C08AF" w:rsidRPr="008C08AF" w:rsidRDefault="008C08AF" w:rsidP="00F55C59">
      <w:pPr>
        <w:numPr>
          <w:ilvl w:val="0"/>
          <w:numId w:val="57"/>
        </w:numPr>
        <w:shd w:val="clear" w:color="auto" w:fill="FFFFFF"/>
        <w:rPr>
          <w:szCs w:val="22"/>
          <w:lang w:val="en-IN" w:eastAsia="en-IN"/>
        </w:rPr>
      </w:pPr>
      <w:r w:rsidRPr="008C08AF">
        <w:rPr>
          <w:szCs w:val="22"/>
          <w:lang w:val="en-IN" w:eastAsia="en-IN"/>
        </w:rPr>
        <w:t>Rewrites the commit history by placing commits from one branch on top of another.</w:t>
      </w:r>
    </w:p>
    <w:p w14:paraId="0E2B73B9" w14:textId="77777777" w:rsidR="008C08AF" w:rsidRPr="008C08AF" w:rsidRDefault="008C08AF" w:rsidP="00F55C59">
      <w:pPr>
        <w:numPr>
          <w:ilvl w:val="0"/>
          <w:numId w:val="57"/>
        </w:numPr>
        <w:shd w:val="clear" w:color="auto" w:fill="FFFFFF"/>
        <w:rPr>
          <w:szCs w:val="22"/>
          <w:lang w:val="en-IN" w:eastAsia="en-IN"/>
        </w:rPr>
      </w:pPr>
      <w:r w:rsidRPr="008C08AF">
        <w:rPr>
          <w:szCs w:val="22"/>
          <w:lang w:val="en-IN" w:eastAsia="en-IN"/>
        </w:rPr>
        <w:t>Results in a linear commit history without merge commits.</w:t>
      </w:r>
    </w:p>
    <w:p w14:paraId="34033BC7" w14:textId="77777777" w:rsidR="008C08AF" w:rsidRPr="008C08AF" w:rsidRDefault="008C08AF" w:rsidP="00F55C59">
      <w:pPr>
        <w:numPr>
          <w:ilvl w:val="0"/>
          <w:numId w:val="57"/>
        </w:numPr>
        <w:shd w:val="clear" w:color="auto" w:fill="FFFFFF"/>
        <w:rPr>
          <w:szCs w:val="22"/>
          <w:lang w:val="en-IN" w:eastAsia="en-IN"/>
        </w:rPr>
      </w:pPr>
      <w:r w:rsidRPr="008C08AF">
        <w:rPr>
          <w:szCs w:val="22"/>
          <w:lang w:val="en-IN" w:eastAsia="en-IN"/>
        </w:rPr>
        <w:t>Can lead to conflicts if changes in the rebased branch conflict with changes in the target branch.</w:t>
      </w:r>
    </w:p>
    <w:p w14:paraId="7A8EB3C2" w14:textId="77777777" w:rsidR="008C08AF" w:rsidRDefault="008C08AF" w:rsidP="008C08AF">
      <w:pPr>
        <w:shd w:val="clear" w:color="auto" w:fill="FFFFFF"/>
        <w:rPr>
          <w:szCs w:val="22"/>
          <w:lang w:val="en-IN" w:eastAsia="en-IN"/>
        </w:rPr>
      </w:pPr>
    </w:p>
    <w:p w14:paraId="7B190447" w14:textId="35AE4B62" w:rsidR="008C08AF" w:rsidRPr="008C08AF" w:rsidRDefault="008C08AF" w:rsidP="008C08AF">
      <w:pPr>
        <w:shd w:val="clear" w:color="auto" w:fill="FFFFFF"/>
        <w:rPr>
          <w:b/>
          <w:bCs/>
          <w:sz w:val="24"/>
          <w:szCs w:val="24"/>
          <w:lang w:val="en-IN" w:eastAsia="en-IN"/>
        </w:rPr>
      </w:pPr>
      <w:r w:rsidRPr="008C08AF">
        <w:rPr>
          <w:b/>
          <w:bCs/>
          <w:sz w:val="24"/>
          <w:szCs w:val="24"/>
          <w:lang w:val="en-IN" w:eastAsia="en-IN"/>
        </w:rPr>
        <w:t>When to Use:</w:t>
      </w:r>
    </w:p>
    <w:p w14:paraId="7024AE66" w14:textId="77777777" w:rsidR="008C08AF" w:rsidRDefault="008C08AF" w:rsidP="008C08AF">
      <w:pPr>
        <w:shd w:val="clear" w:color="auto" w:fill="FFFFFF"/>
        <w:rPr>
          <w:b/>
          <w:bCs/>
          <w:szCs w:val="22"/>
          <w:lang w:val="en-IN" w:eastAsia="en-IN"/>
        </w:rPr>
      </w:pPr>
    </w:p>
    <w:p w14:paraId="09C60079" w14:textId="636D38B0" w:rsidR="008C08AF" w:rsidRPr="008C08AF" w:rsidRDefault="008C08AF" w:rsidP="008C08AF">
      <w:pPr>
        <w:shd w:val="clear" w:color="auto" w:fill="FFFFFF"/>
        <w:rPr>
          <w:szCs w:val="22"/>
          <w:lang w:val="en-IN" w:eastAsia="en-IN"/>
        </w:rPr>
      </w:pPr>
      <w:r w:rsidRPr="008C08AF">
        <w:rPr>
          <w:b/>
          <w:bCs/>
          <w:szCs w:val="22"/>
          <w:lang w:val="en-IN" w:eastAsia="en-IN"/>
        </w:rPr>
        <w:t>Merge</w:t>
      </w:r>
      <w:r w:rsidRPr="008C08AF">
        <w:rPr>
          <w:szCs w:val="22"/>
          <w:lang w:val="en-IN" w:eastAsia="en-IN"/>
        </w:rPr>
        <w:t>:</w:t>
      </w:r>
    </w:p>
    <w:p w14:paraId="0C0CCBFF" w14:textId="77777777" w:rsidR="008C08AF" w:rsidRPr="008C08AF" w:rsidRDefault="008C08AF" w:rsidP="00F55C59">
      <w:pPr>
        <w:numPr>
          <w:ilvl w:val="0"/>
          <w:numId w:val="58"/>
        </w:numPr>
        <w:shd w:val="clear" w:color="auto" w:fill="FFFFFF"/>
        <w:rPr>
          <w:szCs w:val="22"/>
          <w:lang w:val="en-IN" w:eastAsia="en-IN"/>
        </w:rPr>
      </w:pPr>
      <w:r w:rsidRPr="008C08AF">
        <w:rPr>
          <w:szCs w:val="22"/>
          <w:lang w:val="en-IN" w:eastAsia="en-IN"/>
        </w:rPr>
        <w:t>Use merge when you want to combine changes from one branch into another while preserving the original commit history.</w:t>
      </w:r>
    </w:p>
    <w:p w14:paraId="61FAA54A" w14:textId="77777777" w:rsidR="008C08AF" w:rsidRPr="008C08AF" w:rsidRDefault="008C08AF" w:rsidP="00F55C59">
      <w:pPr>
        <w:numPr>
          <w:ilvl w:val="0"/>
          <w:numId w:val="58"/>
        </w:numPr>
        <w:shd w:val="clear" w:color="auto" w:fill="FFFFFF"/>
        <w:rPr>
          <w:szCs w:val="22"/>
          <w:lang w:val="en-IN" w:eastAsia="en-IN"/>
        </w:rPr>
      </w:pPr>
      <w:r w:rsidRPr="008C08AF">
        <w:rPr>
          <w:szCs w:val="22"/>
          <w:lang w:val="en-IN" w:eastAsia="en-IN"/>
        </w:rPr>
        <w:t>Useful for incorporating changes from feature branches into the main branch.</w:t>
      </w:r>
    </w:p>
    <w:p w14:paraId="5CBFC905" w14:textId="77777777" w:rsidR="008C08AF" w:rsidRDefault="008C08AF" w:rsidP="008C08AF">
      <w:pPr>
        <w:shd w:val="clear" w:color="auto" w:fill="FFFFFF"/>
        <w:rPr>
          <w:b/>
          <w:bCs/>
          <w:szCs w:val="22"/>
          <w:lang w:val="en-IN" w:eastAsia="en-IN"/>
        </w:rPr>
      </w:pPr>
    </w:p>
    <w:p w14:paraId="67A3F5CD" w14:textId="1B6A6C0C" w:rsidR="008C08AF" w:rsidRPr="008C08AF" w:rsidRDefault="008C08AF" w:rsidP="008C08AF">
      <w:pPr>
        <w:shd w:val="clear" w:color="auto" w:fill="FFFFFF"/>
        <w:rPr>
          <w:szCs w:val="22"/>
          <w:lang w:val="en-IN" w:eastAsia="en-IN"/>
        </w:rPr>
      </w:pPr>
      <w:r w:rsidRPr="008C08AF">
        <w:rPr>
          <w:b/>
          <w:bCs/>
          <w:szCs w:val="22"/>
          <w:lang w:val="en-IN" w:eastAsia="en-IN"/>
        </w:rPr>
        <w:t>Rebase</w:t>
      </w:r>
      <w:r w:rsidRPr="008C08AF">
        <w:rPr>
          <w:szCs w:val="22"/>
          <w:lang w:val="en-IN" w:eastAsia="en-IN"/>
        </w:rPr>
        <w:t>:</w:t>
      </w:r>
    </w:p>
    <w:p w14:paraId="1819A539" w14:textId="2F1EE492" w:rsidR="008C08AF" w:rsidRPr="008C08AF" w:rsidRDefault="008C08AF" w:rsidP="00F55C59">
      <w:pPr>
        <w:numPr>
          <w:ilvl w:val="0"/>
          <w:numId w:val="59"/>
        </w:numPr>
        <w:shd w:val="clear" w:color="auto" w:fill="FFFFFF"/>
        <w:rPr>
          <w:szCs w:val="22"/>
          <w:lang w:val="en-IN" w:eastAsia="en-IN"/>
        </w:rPr>
      </w:pPr>
      <w:r w:rsidRPr="008C08AF">
        <w:rPr>
          <w:szCs w:val="22"/>
          <w:lang w:val="en-IN" w:eastAsia="en-IN"/>
        </w:rPr>
        <w:t>Use rebases when you want to maintain a clean and linear commit history without merge commits.</w:t>
      </w:r>
    </w:p>
    <w:p w14:paraId="2AE436D4" w14:textId="77777777" w:rsidR="008C08AF" w:rsidRPr="008C08AF" w:rsidRDefault="008C08AF" w:rsidP="00F55C59">
      <w:pPr>
        <w:numPr>
          <w:ilvl w:val="0"/>
          <w:numId w:val="59"/>
        </w:numPr>
        <w:shd w:val="clear" w:color="auto" w:fill="FFFFFF"/>
        <w:rPr>
          <w:szCs w:val="22"/>
          <w:lang w:val="en-IN" w:eastAsia="en-IN"/>
        </w:rPr>
      </w:pPr>
      <w:r w:rsidRPr="008C08AF">
        <w:rPr>
          <w:szCs w:val="22"/>
          <w:lang w:val="en-IN" w:eastAsia="en-IN"/>
        </w:rPr>
        <w:t>Useful for integrating changes from feature branches into the main branch while keeping the commit history clean and readable.</w:t>
      </w:r>
    </w:p>
    <w:p w14:paraId="3CC45362" w14:textId="77777777" w:rsidR="008C08AF" w:rsidRPr="00E960AA" w:rsidRDefault="008C08AF" w:rsidP="008C08AF">
      <w:pPr>
        <w:shd w:val="clear" w:color="auto" w:fill="FFFFFF"/>
        <w:rPr>
          <w:szCs w:val="22"/>
          <w:lang w:val="en-IN" w:eastAsia="en-IN"/>
        </w:rPr>
      </w:pPr>
    </w:p>
    <w:p w14:paraId="5B5E891D" w14:textId="4E9B2729" w:rsidR="00AD0A32" w:rsidRDefault="00AD0A32" w:rsidP="00AD0A32">
      <w:pPr>
        <w:pStyle w:val="Heading1"/>
        <w:rPr>
          <w:noProof/>
        </w:rPr>
      </w:pPr>
      <w:bookmarkStart w:id="37" w:name="_Toc231227768"/>
      <w:r>
        <w:rPr>
          <w:noProof/>
        </w:rPr>
        <w:lastRenderedPageBreak/>
        <w:t>ISSUES</w:t>
      </w:r>
      <w:r w:rsidR="001E09B1">
        <w:rPr>
          <w:noProof/>
        </w:rPr>
        <w:t xml:space="preserve"> : MERGE CONFLICT</w:t>
      </w:r>
      <w:bookmarkEnd w:id="37"/>
    </w:p>
    <w:p w14:paraId="07790E56" w14:textId="1FAE6CFD" w:rsidR="00AD0A32" w:rsidRDefault="00AD0A32" w:rsidP="001D74A3">
      <w:pPr>
        <w:ind w:left="360"/>
        <w:rPr>
          <w:rFonts w:ascii="Courier New" w:hAnsi="Courier New" w:cs="Courier New"/>
          <w:b/>
          <w:noProof/>
        </w:rPr>
      </w:pPr>
      <w:r w:rsidRPr="00AD0A32">
        <w:rPr>
          <w:rFonts w:ascii="Courier New" w:hAnsi="Courier New" w:cs="Courier New"/>
          <w:b/>
          <w:noProof/>
          <w:highlight w:val="yellow"/>
        </w:rPr>
        <w:t>ISSUE 1:</w:t>
      </w:r>
    </w:p>
    <w:p w14:paraId="2E2A85A2" w14:textId="77777777" w:rsidR="00AD0A32" w:rsidRDefault="00AD0A32" w:rsidP="001D74A3">
      <w:pPr>
        <w:ind w:left="360"/>
        <w:rPr>
          <w:rFonts w:ascii="Courier New" w:hAnsi="Courier New" w:cs="Courier New"/>
          <w:b/>
          <w:noProof/>
        </w:rPr>
      </w:pPr>
    </w:p>
    <w:p w14:paraId="5600871D" w14:textId="4E82D4FF" w:rsidR="00AD0A32" w:rsidRDefault="00F31CA8" w:rsidP="001D74A3">
      <w:pPr>
        <w:ind w:left="360"/>
        <w:rPr>
          <w:rFonts w:ascii="Courier New" w:hAnsi="Courier New" w:cs="Courier New"/>
          <w:b/>
          <w:noProof/>
        </w:rPr>
      </w:pPr>
      <w:r w:rsidRPr="00AD0A32">
        <w:rPr>
          <w:rFonts w:ascii="Courier New" w:hAnsi="Courier New" w:cs="Courier New"/>
          <w:b/>
          <w:noProof/>
        </w:rPr>
        <w:drawing>
          <wp:inline distT="0" distB="0" distL="0" distR="0" wp14:anchorId="09CF22B3" wp14:editId="240AD464">
            <wp:extent cx="6851650" cy="5721350"/>
            <wp:effectExtent l="0" t="0" r="0" b="0"/>
            <wp:docPr id="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851650" cy="5721350"/>
                    </a:xfrm>
                    <a:prstGeom prst="rect">
                      <a:avLst/>
                    </a:prstGeom>
                    <a:noFill/>
                    <a:ln>
                      <a:noFill/>
                    </a:ln>
                  </pic:spPr>
                </pic:pic>
              </a:graphicData>
            </a:graphic>
          </wp:inline>
        </w:drawing>
      </w:r>
    </w:p>
    <w:p w14:paraId="22DB0687" w14:textId="77777777" w:rsidR="00AD0A32" w:rsidRDefault="00AD0A32" w:rsidP="001D74A3">
      <w:pPr>
        <w:ind w:left="360"/>
        <w:rPr>
          <w:rFonts w:ascii="Courier New" w:hAnsi="Courier New" w:cs="Courier New"/>
          <w:b/>
          <w:noProof/>
        </w:rPr>
      </w:pPr>
    </w:p>
    <w:p w14:paraId="1908204F" w14:textId="77777777" w:rsidR="00AD0A32" w:rsidRDefault="00AD0A32" w:rsidP="00AD0A32">
      <w:pPr>
        <w:rPr>
          <w:rFonts w:ascii="Courier New" w:hAnsi="Courier New" w:cs="Courier New"/>
          <w:b/>
          <w:noProof/>
        </w:rPr>
      </w:pPr>
    </w:p>
    <w:p w14:paraId="6A9F93CF" w14:textId="73FF729E" w:rsidR="00AD0A32" w:rsidRPr="00AD0A32" w:rsidRDefault="00AD0A32" w:rsidP="00AD0A32">
      <w:pPr>
        <w:ind w:left="360"/>
        <w:rPr>
          <w:sz w:val="24"/>
          <w:szCs w:val="24"/>
          <w:lang w:val="en-IN" w:eastAsia="en-IN"/>
        </w:rPr>
      </w:pPr>
      <w:r w:rsidRPr="00AD0A32">
        <w:rPr>
          <w:sz w:val="24"/>
          <w:szCs w:val="24"/>
          <w:lang w:val="en-IN" w:eastAsia="en-IN"/>
        </w:rPr>
        <w:t xml:space="preserve">The error message </w:t>
      </w:r>
      <w:r w:rsidR="00AB646D" w:rsidRPr="00AD0A32">
        <w:rPr>
          <w:sz w:val="24"/>
          <w:szCs w:val="24"/>
          <w:lang w:val="en-IN" w:eastAsia="en-IN"/>
        </w:rPr>
        <w:t>you are</w:t>
      </w:r>
      <w:r w:rsidRPr="00AD0A32">
        <w:rPr>
          <w:sz w:val="24"/>
          <w:szCs w:val="24"/>
          <w:lang w:val="en-IN" w:eastAsia="en-IN"/>
        </w:rPr>
        <w:t xml:space="preserve"> seeing indicates that Git cannot automatically reconcile the changes between your local branch (</w:t>
      </w:r>
      <w:r w:rsidRPr="00AD0A32">
        <w:rPr>
          <w:rFonts w:ascii="Courier New" w:hAnsi="Courier New" w:cs="Courier New"/>
          <w:sz w:val="20"/>
          <w:lang w:val="en-IN" w:eastAsia="en-IN"/>
        </w:rPr>
        <w:t>master</w:t>
      </w:r>
      <w:r w:rsidRPr="00AD0A32">
        <w:rPr>
          <w:sz w:val="24"/>
          <w:szCs w:val="24"/>
          <w:lang w:val="en-IN" w:eastAsia="en-IN"/>
        </w:rPr>
        <w:t xml:space="preserve">) and the remote </w:t>
      </w:r>
      <w:r w:rsidRPr="00AD0A32">
        <w:rPr>
          <w:rFonts w:ascii="Courier New" w:hAnsi="Courier New" w:cs="Courier New"/>
          <w:sz w:val="20"/>
          <w:lang w:val="en-IN" w:eastAsia="en-IN"/>
        </w:rPr>
        <w:t>origin/master</w:t>
      </w:r>
      <w:r w:rsidRPr="00AD0A32">
        <w:rPr>
          <w:sz w:val="24"/>
          <w:szCs w:val="24"/>
          <w:lang w:val="en-IN" w:eastAsia="en-IN"/>
        </w:rPr>
        <w:t xml:space="preserve"> branch because they have diverged. This situation occurs when there are conflicting changes in both branches that Git cannot merge automatically.</w:t>
      </w:r>
    </w:p>
    <w:p w14:paraId="67D43805" w14:textId="25EA7C01" w:rsidR="00AD0A32" w:rsidRPr="00AD0A32" w:rsidRDefault="00AD0A32" w:rsidP="00AD0A32">
      <w:pPr>
        <w:spacing w:before="100" w:beforeAutospacing="1" w:after="100" w:afterAutospacing="1"/>
        <w:ind w:firstLine="360"/>
        <w:rPr>
          <w:sz w:val="24"/>
          <w:szCs w:val="24"/>
          <w:lang w:val="en-IN" w:eastAsia="en-IN"/>
        </w:rPr>
      </w:pPr>
      <w:r w:rsidRPr="00AD0A32">
        <w:rPr>
          <w:sz w:val="24"/>
          <w:szCs w:val="24"/>
          <w:lang w:val="en-IN" w:eastAsia="en-IN"/>
        </w:rPr>
        <w:t>To resolve this issue,</w:t>
      </w:r>
      <w:r>
        <w:rPr>
          <w:sz w:val="24"/>
          <w:szCs w:val="24"/>
          <w:lang w:val="en-IN" w:eastAsia="en-IN"/>
        </w:rPr>
        <w:t xml:space="preserve"> </w:t>
      </w:r>
      <w:r w:rsidRPr="00AD0A32">
        <w:rPr>
          <w:sz w:val="24"/>
          <w:szCs w:val="24"/>
          <w:lang w:val="en-IN" w:eastAsia="en-IN"/>
        </w:rPr>
        <w:t>you prefer to rebase your changes on top of the remote branch (</w:t>
      </w:r>
      <w:r w:rsidRPr="00AD0A32">
        <w:rPr>
          <w:rFonts w:ascii="Courier New" w:hAnsi="Courier New" w:cs="Courier New"/>
          <w:sz w:val="20"/>
          <w:lang w:val="en-IN" w:eastAsia="en-IN"/>
        </w:rPr>
        <w:t>origin/master</w:t>
      </w:r>
      <w:r w:rsidRPr="00AD0A32">
        <w:rPr>
          <w:sz w:val="24"/>
          <w:szCs w:val="24"/>
          <w:lang w:val="en-IN" w:eastAsia="en-IN"/>
        </w:rPr>
        <w:t>):</w:t>
      </w:r>
    </w:p>
    <w:p w14:paraId="5376182B" w14:textId="77777777" w:rsidR="00AD0A32" w:rsidRPr="00AD0A32" w:rsidRDefault="00AD0A32" w:rsidP="00F55C59">
      <w:pPr>
        <w:numPr>
          <w:ilvl w:val="0"/>
          <w:numId w:val="31"/>
        </w:numPr>
        <w:spacing w:before="100" w:beforeAutospacing="1" w:after="100" w:afterAutospacing="1"/>
        <w:rPr>
          <w:sz w:val="24"/>
          <w:szCs w:val="24"/>
          <w:lang w:val="en-IN" w:eastAsia="en-IN"/>
        </w:rPr>
      </w:pPr>
      <w:r w:rsidRPr="00AD0A32">
        <w:rPr>
          <w:b/>
          <w:bCs/>
          <w:sz w:val="24"/>
          <w:szCs w:val="24"/>
          <w:lang w:val="en-IN" w:eastAsia="en-IN"/>
        </w:rPr>
        <w:t>Rebase Changes:</w:t>
      </w:r>
      <w:r w:rsidRPr="00AD0A32">
        <w:rPr>
          <w:sz w:val="24"/>
          <w:szCs w:val="24"/>
          <w:lang w:val="en-IN" w:eastAsia="en-IN"/>
        </w:rPr>
        <w:t xml:space="preserve"> Rebase your local changes on top of </w:t>
      </w:r>
      <w:r w:rsidRPr="00AD0A32">
        <w:rPr>
          <w:rFonts w:ascii="Courier New" w:hAnsi="Courier New" w:cs="Courier New"/>
          <w:sz w:val="20"/>
          <w:lang w:val="en-IN" w:eastAsia="en-IN"/>
        </w:rPr>
        <w:t>origin/master</w:t>
      </w:r>
      <w:r w:rsidRPr="00AD0A32">
        <w:rPr>
          <w:sz w:val="24"/>
          <w:szCs w:val="24"/>
          <w:lang w:val="en-IN" w:eastAsia="en-IN"/>
        </w:rPr>
        <w:t>:</w:t>
      </w:r>
    </w:p>
    <w:p w14:paraId="3E00CCDE" w14:textId="77777777" w:rsidR="00AB646D" w:rsidRDefault="00AB646D" w:rsidP="00AD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p>
    <w:p w14:paraId="48F73C2E" w14:textId="59B2DE23" w:rsidR="00AD0A32" w:rsidRPr="00AB646D" w:rsidRDefault="00AD0A32" w:rsidP="00AD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AB646D">
        <w:rPr>
          <w:rFonts w:ascii="Courier New" w:hAnsi="Courier New" w:cs="Courier New"/>
          <w:b/>
          <w:bCs/>
          <w:szCs w:val="22"/>
          <w:lang w:val="en-IN" w:eastAsia="en-IN"/>
        </w:rPr>
        <w:t>git rebase origin/master</w:t>
      </w:r>
    </w:p>
    <w:p w14:paraId="4994017B" w14:textId="77777777" w:rsidR="00AB646D" w:rsidRDefault="00AB646D" w:rsidP="00AD0A32">
      <w:pPr>
        <w:spacing w:before="100" w:beforeAutospacing="1" w:after="100" w:afterAutospacing="1"/>
        <w:ind w:left="720"/>
        <w:rPr>
          <w:sz w:val="24"/>
          <w:szCs w:val="24"/>
          <w:lang w:val="en-IN" w:eastAsia="en-IN"/>
        </w:rPr>
      </w:pPr>
    </w:p>
    <w:p w14:paraId="4FCC7C76" w14:textId="3FC0268F" w:rsidR="00AD0A32" w:rsidRPr="00AD0A32" w:rsidRDefault="00AD0A32" w:rsidP="00AD0A32">
      <w:pPr>
        <w:spacing w:before="100" w:beforeAutospacing="1" w:after="100" w:afterAutospacing="1"/>
        <w:ind w:left="720"/>
        <w:rPr>
          <w:sz w:val="24"/>
          <w:szCs w:val="24"/>
          <w:lang w:val="en-IN" w:eastAsia="en-IN"/>
        </w:rPr>
      </w:pPr>
      <w:r w:rsidRPr="00AD0A32">
        <w:rPr>
          <w:sz w:val="24"/>
          <w:szCs w:val="24"/>
          <w:lang w:val="en-IN" w:eastAsia="en-IN"/>
        </w:rPr>
        <w:t xml:space="preserve">This command will replay your local commits on top of the latest </w:t>
      </w:r>
      <w:r w:rsidRPr="00AD0A32">
        <w:rPr>
          <w:rFonts w:ascii="Courier New" w:hAnsi="Courier New" w:cs="Courier New"/>
          <w:sz w:val="20"/>
          <w:lang w:val="en-IN" w:eastAsia="en-IN"/>
        </w:rPr>
        <w:t>origin/master</w:t>
      </w:r>
      <w:r w:rsidRPr="00AD0A32">
        <w:rPr>
          <w:sz w:val="24"/>
          <w:szCs w:val="24"/>
          <w:lang w:val="en-IN" w:eastAsia="en-IN"/>
        </w:rPr>
        <w:t>. If there are conflicts, you'll need to resolve them during the rebase process.</w:t>
      </w:r>
    </w:p>
    <w:p w14:paraId="72CFAD34" w14:textId="77777777" w:rsidR="00AD0A32" w:rsidRPr="00AD0A32" w:rsidRDefault="00AD0A32" w:rsidP="00F55C59">
      <w:pPr>
        <w:numPr>
          <w:ilvl w:val="0"/>
          <w:numId w:val="31"/>
        </w:numPr>
        <w:spacing w:before="100" w:beforeAutospacing="1" w:after="100" w:afterAutospacing="1"/>
        <w:rPr>
          <w:sz w:val="24"/>
          <w:szCs w:val="24"/>
          <w:lang w:val="en-IN" w:eastAsia="en-IN"/>
        </w:rPr>
      </w:pPr>
      <w:r w:rsidRPr="00AD0A32">
        <w:rPr>
          <w:b/>
          <w:bCs/>
          <w:sz w:val="24"/>
          <w:szCs w:val="24"/>
          <w:lang w:val="en-IN" w:eastAsia="en-IN"/>
        </w:rPr>
        <w:lastRenderedPageBreak/>
        <w:t>Continue Rebase (if needed):</w:t>
      </w:r>
      <w:r w:rsidRPr="00AD0A32">
        <w:rPr>
          <w:sz w:val="24"/>
          <w:szCs w:val="24"/>
          <w:lang w:val="en-IN" w:eastAsia="en-IN"/>
        </w:rPr>
        <w:t xml:space="preserve"> If Git pauses the rebase due to conflicts, resolve them as instructed and continue the rebase:</w:t>
      </w:r>
    </w:p>
    <w:p w14:paraId="6BE1F942" w14:textId="77777777" w:rsidR="00AB646D" w:rsidRDefault="00AB646D" w:rsidP="00AD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lang w:val="en-IN" w:eastAsia="en-IN"/>
        </w:rPr>
      </w:pPr>
    </w:p>
    <w:p w14:paraId="0414DD51" w14:textId="697941E6" w:rsidR="00AD0A32" w:rsidRPr="00AB646D" w:rsidRDefault="00AD0A32" w:rsidP="00AD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AB646D">
        <w:rPr>
          <w:rFonts w:ascii="Courier New" w:hAnsi="Courier New" w:cs="Courier New"/>
          <w:b/>
          <w:bCs/>
          <w:szCs w:val="22"/>
          <w:lang w:val="en-IN" w:eastAsia="en-IN"/>
        </w:rPr>
        <w:t>git rebase --continue</w:t>
      </w:r>
    </w:p>
    <w:p w14:paraId="2CD05465" w14:textId="77777777" w:rsidR="00AB646D" w:rsidRPr="00AB646D" w:rsidRDefault="00AB646D" w:rsidP="00AB646D">
      <w:pPr>
        <w:spacing w:before="100" w:beforeAutospacing="1" w:after="100" w:afterAutospacing="1"/>
        <w:ind w:left="720"/>
        <w:rPr>
          <w:sz w:val="24"/>
          <w:szCs w:val="24"/>
          <w:lang w:val="en-IN" w:eastAsia="en-IN"/>
        </w:rPr>
      </w:pPr>
    </w:p>
    <w:p w14:paraId="2F7B0D05" w14:textId="250786EF" w:rsidR="00AD0A32" w:rsidRPr="00AD0A32" w:rsidRDefault="00AD0A32" w:rsidP="00F55C59">
      <w:pPr>
        <w:numPr>
          <w:ilvl w:val="0"/>
          <w:numId w:val="31"/>
        </w:numPr>
        <w:spacing w:before="100" w:beforeAutospacing="1" w:after="100" w:afterAutospacing="1"/>
        <w:rPr>
          <w:sz w:val="24"/>
          <w:szCs w:val="24"/>
          <w:lang w:val="en-IN" w:eastAsia="en-IN"/>
        </w:rPr>
      </w:pPr>
      <w:r w:rsidRPr="00AD0A32">
        <w:rPr>
          <w:b/>
          <w:bCs/>
          <w:sz w:val="24"/>
          <w:szCs w:val="24"/>
          <w:lang w:val="en-IN" w:eastAsia="en-IN"/>
        </w:rPr>
        <w:t>Push Your Rebased Changes:</w:t>
      </w:r>
      <w:r w:rsidRPr="00AD0A32">
        <w:rPr>
          <w:sz w:val="24"/>
          <w:szCs w:val="24"/>
          <w:lang w:val="en-IN" w:eastAsia="en-IN"/>
        </w:rPr>
        <w:t xml:space="preserve"> After resolving conflicts and completing the rebase, push your changes to the remote repository:</w:t>
      </w:r>
    </w:p>
    <w:p w14:paraId="215EDAC4" w14:textId="77777777" w:rsidR="00AB646D" w:rsidRDefault="00AB646D" w:rsidP="00AD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lang w:val="en-IN" w:eastAsia="en-IN"/>
        </w:rPr>
      </w:pPr>
    </w:p>
    <w:p w14:paraId="7865A1B0" w14:textId="4BD1A77D" w:rsidR="00AD0A32" w:rsidRPr="00AB646D" w:rsidRDefault="00AD0A32" w:rsidP="00AB64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b/>
          <w:bCs/>
          <w:szCs w:val="22"/>
          <w:lang w:val="en-IN" w:eastAsia="en-IN"/>
        </w:rPr>
      </w:pPr>
      <w:r w:rsidRPr="00AB646D">
        <w:rPr>
          <w:rFonts w:ascii="Courier New" w:hAnsi="Courier New" w:cs="Courier New"/>
          <w:b/>
          <w:bCs/>
          <w:szCs w:val="22"/>
          <w:lang w:val="en-IN" w:eastAsia="en-IN"/>
        </w:rPr>
        <w:t>git push origin master</w:t>
      </w:r>
    </w:p>
    <w:p w14:paraId="1F132B2B" w14:textId="77777777" w:rsidR="00AD0A32" w:rsidRDefault="00AD0A32" w:rsidP="001D74A3">
      <w:pPr>
        <w:ind w:left="360"/>
        <w:rPr>
          <w:rFonts w:ascii="Courier New" w:hAnsi="Courier New" w:cs="Courier New"/>
          <w:b/>
          <w:noProof/>
        </w:rPr>
      </w:pPr>
    </w:p>
    <w:p w14:paraId="6D418702" w14:textId="77777777" w:rsidR="00AD0A32" w:rsidRDefault="00AD0A32" w:rsidP="001D74A3">
      <w:pPr>
        <w:ind w:left="360"/>
        <w:rPr>
          <w:rFonts w:ascii="Courier New" w:hAnsi="Courier New" w:cs="Courier New"/>
          <w:b/>
          <w:noProof/>
        </w:rPr>
      </w:pPr>
    </w:p>
    <w:p w14:paraId="4A627785" w14:textId="77777777" w:rsidR="00AD0A32" w:rsidRPr="001D74A3" w:rsidRDefault="00AD0A32" w:rsidP="001D74A3">
      <w:pPr>
        <w:ind w:left="360"/>
        <w:rPr>
          <w:rFonts w:ascii="Courier New" w:hAnsi="Courier New" w:cs="Courier New"/>
          <w:b/>
          <w:bCs/>
        </w:rPr>
      </w:pPr>
    </w:p>
    <w:sectPr w:rsidR="00AD0A32" w:rsidRPr="001D74A3" w:rsidSect="00790DDB">
      <w:headerReference w:type="even" r:id="rId82"/>
      <w:headerReference w:type="default" r:id="rId83"/>
      <w:footerReference w:type="even" r:id="rId84"/>
      <w:footerReference w:type="default" r:id="rId85"/>
      <w:headerReference w:type="first" r:id="rId86"/>
      <w:footerReference w:type="first" r:id="rId87"/>
      <w:pgSz w:w="12240" w:h="15840" w:code="1"/>
      <w:pgMar w:top="720" w:right="720" w:bottom="720" w:left="72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07DE" w14:textId="77777777" w:rsidR="00DC66C4" w:rsidRDefault="00DC66C4">
      <w:r>
        <w:separator/>
      </w:r>
    </w:p>
  </w:endnote>
  <w:endnote w:type="continuationSeparator" w:id="0">
    <w:p w14:paraId="1D6103C9" w14:textId="77777777" w:rsidR="00DC66C4" w:rsidRDefault="00DC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ouYuan">
    <w:altName w:val="Microsoft YaHei"/>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forAlcatel">
    <w:altName w:val="Times New Roman"/>
    <w:charset w:val="00"/>
    <w:family w:val="auto"/>
    <w:pitch w:val="default"/>
    <w:sig w:usb0="00000003" w:usb1="08070000" w:usb2="00000010" w:usb3="00000000" w:csb0="00020001" w:csb1="00000000"/>
  </w:font>
  <w:font w:name="Nokia Pure Text Light">
    <w:charset w:val="00"/>
    <w:family w:val="swiss"/>
    <w:pitch w:val="variable"/>
    <w:sig w:usb0="A00002FF" w:usb1="700078FB" w:usb2="0001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A13D" w14:textId="77777777" w:rsidR="00D229FA" w:rsidRDefault="00D229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F4B5" w14:textId="21B16D6E" w:rsidR="003C3132" w:rsidRDefault="003C3132" w:rsidP="00790DDB">
    <w:pPr>
      <w:tabs>
        <w:tab w:val="left" w:pos="4224"/>
        <w:tab w:val="right" w:pos="9360"/>
      </w:tabs>
      <w:jc w:val="right"/>
    </w:pPr>
    <w:r w:rsidRPr="00C326BC">
      <w:t xml:space="preserve">Page </w:t>
    </w:r>
    <w:r w:rsidRPr="00C326BC">
      <w:fldChar w:fldCharType="begin"/>
    </w:r>
    <w:r w:rsidRPr="00C326BC">
      <w:instrText xml:space="preserve"> PAGE </w:instrText>
    </w:r>
    <w:r w:rsidRPr="00C326BC">
      <w:fldChar w:fldCharType="separate"/>
    </w:r>
    <w:r>
      <w:rPr>
        <w:noProof/>
      </w:rPr>
      <w:t>1</w:t>
    </w:r>
    <w:r w:rsidRPr="00C326BC">
      <w:fldChar w:fldCharType="end"/>
    </w:r>
    <w:r w:rsidRPr="00C326BC">
      <w:t xml:space="preserve"> of </w:t>
    </w:r>
    <w:fldSimple w:instr=" NUMPAGES   \* MERGEFORMAT ">
      <w:r>
        <w:rPr>
          <w:noProof/>
        </w:rP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7203" w14:textId="77777777" w:rsidR="00D229FA" w:rsidRDefault="00D22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4F712" w14:textId="77777777" w:rsidR="00DC66C4" w:rsidRDefault="00DC66C4">
      <w:r>
        <w:separator/>
      </w:r>
    </w:p>
  </w:footnote>
  <w:footnote w:type="continuationSeparator" w:id="0">
    <w:p w14:paraId="029A91BD" w14:textId="77777777" w:rsidR="00DC66C4" w:rsidRDefault="00DC6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A74D" w14:textId="77777777" w:rsidR="00D229FA" w:rsidRDefault="00D229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120216"/>
      <w:docPartObj>
        <w:docPartGallery w:val="Watermarks"/>
        <w:docPartUnique/>
      </w:docPartObj>
    </w:sdtPr>
    <w:sdtEndPr/>
    <w:sdtContent>
      <w:p w14:paraId="2EBA01A6" w14:textId="6920DFD0" w:rsidR="00D229FA" w:rsidRDefault="00280C93">
        <w:pPr>
          <w:pStyle w:val="Header"/>
        </w:pPr>
        <w:r>
          <w:rPr>
            <w:noProof/>
          </w:rPr>
          <w:pict w14:anchorId="02C3C0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2058658" o:spid="_x0000_s1025" type="#_x0000_t136" style="position:absolute;margin-left:0;margin-top:0;width:622.9pt;height:138.4pt;rotation:315;z-index:-251658752;mso-position-horizontal:center;mso-position-horizontal-relative:margin;mso-position-vertical:center;mso-position-vertical-relative:margin" o:allowincell="f" fillcolor="silver" stroked="f">
              <v:fill opacity=".5"/>
              <v:textpath style="font-family:&quot;Cambria&quot;;font-size:1pt" string="Chaitany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F6D9" w14:textId="77777777" w:rsidR="00D229FA" w:rsidRDefault="00D22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A8A4608"/>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DE34333A"/>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792D75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A65D3C"/>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F86CE42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4C06E86"/>
    <w:multiLevelType w:val="multilevel"/>
    <w:tmpl w:val="CBA4FB68"/>
    <w:styleLink w:val="1111113"/>
    <w:lvl w:ilvl="0">
      <w:start w:val="1"/>
      <w:numFmt w:val="decimal"/>
      <w:lvlText w:val="%1"/>
      <w:lvlJc w:val="left"/>
      <w:pPr>
        <w:tabs>
          <w:tab w:val="num" w:pos="432"/>
        </w:tabs>
        <w:ind w:left="432" w:hanging="432"/>
      </w:pPr>
      <w:rPr>
        <w:b/>
        <w:bCs w:val="0"/>
        <w:i w:val="0"/>
        <w:iCs w:val="0"/>
        <w:caps w:val="0"/>
        <w:smallCaps w:val="0"/>
        <w:strike w:val="0"/>
        <w:dstrike w:val="0"/>
        <w:vanish w:val="0"/>
        <w:color w:val="auto"/>
        <w:spacing w:val="0"/>
        <w:w w:val="100"/>
        <w:kern w:val="0"/>
        <w:position w:val="0"/>
        <w:sz w:val="32"/>
        <w:szCs w:val="3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b/>
        <w:bCs w:val="0"/>
        <w:i w:val="0"/>
        <w:iCs w:val="0"/>
        <w:caps w:val="0"/>
        <w:smallCaps w:val="0"/>
        <w:strike w:val="0"/>
        <w:dstrike w:val="0"/>
        <w:vanish w:val="0"/>
        <w:color w:val="auto"/>
        <w:spacing w:val="0"/>
        <w:w w:val="100"/>
        <w:kern w:val="0"/>
        <w:position w:val="0"/>
        <w:sz w:val="28"/>
        <w:szCs w:val="28"/>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rPr>
        <w:b/>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4D875F0"/>
    <w:multiLevelType w:val="hybridMultilevel"/>
    <w:tmpl w:val="E29E42E0"/>
    <w:lvl w:ilvl="0" w:tplc="320C8570">
      <w:start w:val="1"/>
      <w:numFmt w:val="decimal"/>
      <w:pStyle w:val="1NListNum"/>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05874440"/>
    <w:multiLevelType w:val="multilevel"/>
    <w:tmpl w:val="D5C45086"/>
    <w:lvl w:ilvl="0">
      <w:start w:val="1"/>
      <w:numFmt w:val="upp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F72AF"/>
    <w:multiLevelType w:val="multilevel"/>
    <w:tmpl w:val="7C1A908E"/>
    <w:lvl w:ilvl="0">
      <w:start w:val="1"/>
      <w:numFmt w:val="decimal"/>
      <w:lvlText w:val="%1."/>
      <w:lvlJc w:val="left"/>
      <w:pPr>
        <w:tabs>
          <w:tab w:val="num" w:pos="360"/>
        </w:tabs>
        <w:ind w:left="360" w:hanging="360"/>
      </w:pPr>
      <w:rPr>
        <w:rFonts w:ascii="Times New Roman" w:hAnsi="Times New Roman" w:cs="Times New Roman" w:hint="default"/>
        <w:b w:val="0"/>
        <w:bCs w:val="0"/>
      </w:rPr>
    </w:lvl>
    <w:lvl w:ilvl="1">
      <w:start w:val="1"/>
      <w:numFmt w:val="decimal"/>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6CB4624"/>
    <w:multiLevelType w:val="multilevel"/>
    <w:tmpl w:val="253259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73B18CB"/>
    <w:multiLevelType w:val="hybridMultilevel"/>
    <w:tmpl w:val="9D16CC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9B92F93"/>
    <w:multiLevelType w:val="multilevel"/>
    <w:tmpl w:val="BDA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672E6"/>
    <w:multiLevelType w:val="hybridMultilevel"/>
    <w:tmpl w:val="59325E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3C1534"/>
    <w:multiLevelType w:val="hybridMultilevel"/>
    <w:tmpl w:val="2FA684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0511A01"/>
    <w:multiLevelType w:val="multilevel"/>
    <w:tmpl w:val="AE4AC5AE"/>
    <w:lvl w:ilvl="0">
      <w:start w:val="1"/>
      <w:numFmt w:val="bullet"/>
      <w:pStyle w:val="LegalBullets"/>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2B27A00"/>
    <w:multiLevelType w:val="multilevel"/>
    <w:tmpl w:val="05E2EEB4"/>
    <w:lvl w:ilvl="0">
      <w:start w:val="1"/>
      <w:numFmt w:val="decimal"/>
      <w:pStyle w:val="Numbering"/>
      <w:lvlText w:val="%1."/>
      <w:lvlJc w:val="left"/>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lvlText w:val="%1.%2."/>
      <w:lvlJc w:val="left"/>
      <w:pPr>
        <w:tabs>
          <w:tab w:val="num" w:pos="1247"/>
        </w:tabs>
        <w:ind w:left="1247" w:hanging="527"/>
      </w:pPr>
      <w:rPr>
        <w:rFonts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2381"/>
        </w:tabs>
        <w:ind w:left="2381" w:hanging="890"/>
      </w:pPr>
      <w:rPr>
        <w:rFonts w:hint="default"/>
      </w:rPr>
    </w:lvl>
    <w:lvl w:ilvl="4">
      <w:start w:val="1"/>
      <w:numFmt w:val="decimal"/>
      <w:lvlText w:val="%1.%2.%3.%4.%5."/>
      <w:lvlJc w:val="left"/>
      <w:pPr>
        <w:tabs>
          <w:tab w:val="num" w:pos="2948"/>
        </w:tabs>
        <w:ind w:left="2948" w:hanging="1100"/>
      </w:pPr>
      <w:rPr>
        <w:rFonts w:hint="default"/>
      </w:rPr>
    </w:lvl>
    <w:lvl w:ilvl="5">
      <w:start w:val="1"/>
      <w:numFmt w:val="decimal"/>
      <w:lvlText w:val="%1.%2.%3.%4.%5.%6."/>
      <w:lvlJc w:val="left"/>
      <w:pPr>
        <w:tabs>
          <w:tab w:val="num" w:pos="3402"/>
        </w:tabs>
        <w:ind w:left="3402" w:hanging="1191"/>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4F11D39"/>
    <w:multiLevelType w:val="multilevel"/>
    <w:tmpl w:val="A38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B21D1"/>
    <w:multiLevelType w:val="hybridMultilevel"/>
    <w:tmpl w:val="15F6F4B2"/>
    <w:lvl w:ilvl="0" w:tplc="32A68672">
      <w:start w:val="1"/>
      <w:numFmt w:val="bullet"/>
      <w:pStyle w:val="Bullet"/>
      <w:lvlText w:val=""/>
      <w:lvlJc w:val="left"/>
      <w:pPr>
        <w:tabs>
          <w:tab w:val="num" w:pos="540"/>
        </w:tabs>
        <w:ind w:left="540" w:hanging="360"/>
      </w:pPr>
      <w:rPr>
        <w:rFonts w:ascii="Symbol" w:hAnsi="Symbol" w:hint="default"/>
      </w:rPr>
    </w:lvl>
    <w:lvl w:ilvl="1" w:tplc="04090019">
      <w:start w:val="1"/>
      <w:numFmt w:val="bullet"/>
      <w:lvlText w:val="o"/>
      <w:lvlJc w:val="left"/>
      <w:pPr>
        <w:tabs>
          <w:tab w:val="num" w:pos="-2160"/>
        </w:tabs>
        <w:ind w:left="-2160" w:hanging="360"/>
      </w:pPr>
      <w:rPr>
        <w:rFonts w:ascii="Courier New" w:hAnsi="Courier New" w:cs="Courier New" w:hint="default"/>
      </w:rPr>
    </w:lvl>
    <w:lvl w:ilvl="2" w:tplc="0409001B">
      <w:start w:val="1"/>
      <w:numFmt w:val="bullet"/>
      <w:lvlText w:val=""/>
      <w:lvlJc w:val="left"/>
      <w:pPr>
        <w:tabs>
          <w:tab w:val="num" w:pos="-1440"/>
        </w:tabs>
        <w:ind w:left="-1440" w:hanging="360"/>
      </w:pPr>
      <w:rPr>
        <w:rFonts w:ascii="Wingdings" w:hAnsi="Wingdings" w:hint="default"/>
      </w:rPr>
    </w:lvl>
    <w:lvl w:ilvl="3" w:tplc="0409000F">
      <w:start w:val="1"/>
      <w:numFmt w:val="bullet"/>
      <w:lvlText w:val=""/>
      <w:lvlJc w:val="left"/>
      <w:pPr>
        <w:tabs>
          <w:tab w:val="num" w:pos="-720"/>
        </w:tabs>
        <w:ind w:left="-720" w:hanging="360"/>
      </w:pPr>
      <w:rPr>
        <w:rFonts w:ascii="Symbol" w:hAnsi="Symbol" w:hint="default"/>
      </w:rPr>
    </w:lvl>
    <w:lvl w:ilvl="4" w:tplc="04090019">
      <w:start w:val="1"/>
      <w:numFmt w:val="bullet"/>
      <w:lvlText w:val="o"/>
      <w:lvlJc w:val="left"/>
      <w:pPr>
        <w:tabs>
          <w:tab w:val="num" w:pos="0"/>
        </w:tabs>
        <w:ind w:left="0" w:hanging="360"/>
      </w:pPr>
      <w:rPr>
        <w:rFonts w:ascii="Courier New" w:hAnsi="Courier New" w:cs="Courier New" w:hint="default"/>
      </w:rPr>
    </w:lvl>
    <w:lvl w:ilvl="5" w:tplc="0409001B">
      <w:start w:val="1"/>
      <w:numFmt w:val="bullet"/>
      <w:lvlText w:val=""/>
      <w:lvlJc w:val="left"/>
      <w:pPr>
        <w:tabs>
          <w:tab w:val="num" w:pos="720"/>
        </w:tabs>
        <w:ind w:left="720" w:hanging="360"/>
      </w:pPr>
      <w:rPr>
        <w:rFonts w:ascii="Wingdings" w:hAnsi="Wingdings" w:hint="default"/>
      </w:rPr>
    </w:lvl>
    <w:lvl w:ilvl="6" w:tplc="0409000F">
      <w:start w:val="1"/>
      <w:numFmt w:val="bullet"/>
      <w:lvlText w:val=""/>
      <w:lvlJc w:val="left"/>
      <w:pPr>
        <w:tabs>
          <w:tab w:val="num" w:pos="1440"/>
        </w:tabs>
        <w:ind w:left="1440" w:hanging="360"/>
      </w:pPr>
      <w:rPr>
        <w:rFonts w:ascii="Symbol" w:hAnsi="Symbol" w:hint="default"/>
      </w:rPr>
    </w:lvl>
    <w:lvl w:ilvl="7" w:tplc="04090019">
      <w:start w:val="1"/>
      <w:numFmt w:val="bullet"/>
      <w:lvlText w:val="o"/>
      <w:lvlJc w:val="left"/>
      <w:pPr>
        <w:tabs>
          <w:tab w:val="num" w:pos="2160"/>
        </w:tabs>
        <w:ind w:left="2160" w:hanging="360"/>
      </w:pPr>
      <w:rPr>
        <w:rFonts w:ascii="Courier New" w:hAnsi="Courier New" w:cs="Courier New" w:hint="default"/>
      </w:rPr>
    </w:lvl>
    <w:lvl w:ilvl="8" w:tplc="0409001B" w:tentative="1">
      <w:start w:val="1"/>
      <w:numFmt w:val="bullet"/>
      <w:lvlText w:val=""/>
      <w:lvlJc w:val="left"/>
      <w:pPr>
        <w:tabs>
          <w:tab w:val="num" w:pos="2880"/>
        </w:tabs>
        <w:ind w:left="2880" w:hanging="360"/>
      </w:pPr>
      <w:rPr>
        <w:rFonts w:ascii="Wingdings" w:hAnsi="Wingdings" w:hint="default"/>
      </w:rPr>
    </w:lvl>
  </w:abstractNum>
  <w:abstractNum w:abstractNumId="18" w15:restartNumberingAfterBreak="0">
    <w:nsid w:val="162B2A1F"/>
    <w:multiLevelType w:val="hybridMultilevel"/>
    <w:tmpl w:val="C08C3EA0"/>
    <w:lvl w:ilvl="0" w:tplc="40090013">
      <w:start w:val="1"/>
      <w:numFmt w:val="upperRoman"/>
      <w:lvlText w:val="%1."/>
      <w:lvlJc w:val="righ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6457A76"/>
    <w:multiLevelType w:val="hybridMultilevel"/>
    <w:tmpl w:val="8E4A5598"/>
    <w:lvl w:ilvl="0" w:tplc="17D49250">
      <w:start w:val="1"/>
      <w:numFmt w:val="upperLetter"/>
      <w:pStyle w:val="APAppendixTitle"/>
      <w:lvlText w:val="Appendix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6EA3D3B"/>
    <w:multiLevelType w:val="hybridMultilevel"/>
    <w:tmpl w:val="0CBCFADE"/>
    <w:lvl w:ilvl="0" w:tplc="C602CB72">
      <w:start w:val="1"/>
      <w:numFmt w:val="decimal"/>
      <w:pStyle w:val="i"/>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7332C2A"/>
    <w:multiLevelType w:val="hybridMultilevel"/>
    <w:tmpl w:val="359045FE"/>
    <w:lvl w:ilvl="0" w:tplc="042C7ECE">
      <w:start w:val="1"/>
      <w:numFmt w:val="bullet"/>
      <w:pStyle w:val="2DListDash"/>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7695305"/>
    <w:multiLevelType w:val="multilevel"/>
    <w:tmpl w:val="3C9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A37E4"/>
    <w:multiLevelType w:val="hybridMultilevel"/>
    <w:tmpl w:val="BC0C8D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24B3F5A"/>
    <w:multiLevelType w:val="multilevel"/>
    <w:tmpl w:val="383CCB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4422BCD"/>
    <w:multiLevelType w:val="multilevel"/>
    <w:tmpl w:val="F768FCBC"/>
    <w:styleLink w:val="StyleTableHeaderTextTimesNewRoman11ptNotBoldLeft"/>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530"/>
        </w:tabs>
        <w:ind w:left="153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27563AEE"/>
    <w:multiLevelType w:val="multilevel"/>
    <w:tmpl w:val="F62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26AA8"/>
    <w:multiLevelType w:val="multilevel"/>
    <w:tmpl w:val="7BD040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F1F92"/>
    <w:multiLevelType w:val="hybridMultilevel"/>
    <w:tmpl w:val="65CCD24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0526B53"/>
    <w:multiLevelType w:val="hybridMultilevel"/>
    <w:tmpl w:val="CD76BA3C"/>
    <w:lvl w:ilvl="0" w:tplc="07AA44BC">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39442959"/>
    <w:multiLevelType w:val="multilevel"/>
    <w:tmpl w:val="D6A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9764A"/>
    <w:multiLevelType w:val="multilevel"/>
    <w:tmpl w:val="FD4CEF6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D1B69E8"/>
    <w:multiLevelType w:val="hybridMultilevel"/>
    <w:tmpl w:val="8F8C5E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3E53362A"/>
    <w:multiLevelType w:val="hybridMultilevel"/>
    <w:tmpl w:val="4D2E3A4A"/>
    <w:lvl w:ilvl="0" w:tplc="6DB4255A">
      <w:start w:val="1"/>
      <w:numFmt w:val="lowerLetter"/>
      <w:pStyle w:val="2AListAlpha"/>
      <w:lvlText w:val="%1."/>
      <w:lvlJc w:val="left"/>
      <w:pPr>
        <w:tabs>
          <w:tab w:val="num" w:pos="2160"/>
        </w:tabs>
        <w:ind w:left="2160" w:hanging="360"/>
      </w:pPr>
      <w:rPr>
        <w:rFonts w:hint="default"/>
        <w:b w:val="0"/>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CC51D7"/>
    <w:multiLevelType w:val="hybridMultilevel"/>
    <w:tmpl w:val="CB2286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2D64BF"/>
    <w:multiLevelType w:val="hybridMultilevel"/>
    <w:tmpl w:val="5AA6ECB2"/>
    <w:lvl w:ilvl="0" w:tplc="BC826A50">
      <w:start w:val="1"/>
      <w:numFmt w:val="decimal"/>
      <w:pStyle w:val="CharCharCharCharCharChar"/>
      <w:lvlText w:val="B-4.1.10115.%1"/>
      <w:lvlJc w:val="left"/>
      <w:pPr>
        <w:tabs>
          <w:tab w:val="num" w:pos="360"/>
        </w:tabs>
        <w:ind w:left="360" w:hanging="360"/>
      </w:pPr>
      <w:rPr>
        <w:rFonts w:cs="Times New Roman" w:hint="default"/>
        <w:color w:val="auto"/>
      </w:rPr>
    </w:lvl>
    <w:lvl w:ilvl="1" w:tplc="04090019" w:tentative="1">
      <w:start w:val="1"/>
      <w:numFmt w:val="lowerLetter"/>
      <w:lvlText w:val="%2."/>
      <w:lvlJc w:val="left"/>
      <w:pPr>
        <w:tabs>
          <w:tab w:val="num" w:pos="-2520"/>
        </w:tabs>
        <w:ind w:left="-2520" w:hanging="360"/>
      </w:pPr>
      <w:rPr>
        <w:rFonts w:cs="Times New Roman"/>
      </w:rPr>
    </w:lvl>
    <w:lvl w:ilvl="2" w:tplc="0409001B">
      <w:start w:val="1"/>
      <w:numFmt w:val="lowerRoman"/>
      <w:pStyle w:val="Header3"/>
      <w:lvlText w:val="%3."/>
      <w:lvlJc w:val="right"/>
      <w:pPr>
        <w:tabs>
          <w:tab w:val="num" w:pos="-1800"/>
        </w:tabs>
        <w:ind w:left="-180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360"/>
        </w:tabs>
        <w:ind w:left="-360" w:hanging="360"/>
      </w:pPr>
      <w:rPr>
        <w:rFonts w:cs="Times New Roman"/>
      </w:rPr>
    </w:lvl>
    <w:lvl w:ilvl="5" w:tplc="0409001B" w:tentative="1">
      <w:start w:val="1"/>
      <w:numFmt w:val="lowerRoman"/>
      <w:lvlText w:val="%6."/>
      <w:lvlJc w:val="right"/>
      <w:pPr>
        <w:tabs>
          <w:tab w:val="num" w:pos="360"/>
        </w:tabs>
        <w:ind w:left="360" w:hanging="180"/>
      </w:pPr>
      <w:rPr>
        <w:rFonts w:cs="Times New Roman"/>
      </w:rPr>
    </w:lvl>
    <w:lvl w:ilvl="6" w:tplc="0409000F" w:tentative="1">
      <w:start w:val="1"/>
      <w:numFmt w:val="decimal"/>
      <w:lvlText w:val="%7."/>
      <w:lvlJc w:val="left"/>
      <w:pPr>
        <w:tabs>
          <w:tab w:val="num" w:pos="1080"/>
        </w:tabs>
        <w:ind w:left="1080" w:hanging="360"/>
      </w:pPr>
      <w:rPr>
        <w:rFonts w:cs="Times New Roman"/>
      </w:rPr>
    </w:lvl>
    <w:lvl w:ilvl="7" w:tplc="04090019" w:tentative="1">
      <w:start w:val="1"/>
      <w:numFmt w:val="lowerLetter"/>
      <w:lvlText w:val="%8."/>
      <w:lvlJc w:val="left"/>
      <w:pPr>
        <w:tabs>
          <w:tab w:val="num" w:pos="1800"/>
        </w:tabs>
        <w:ind w:left="1800" w:hanging="360"/>
      </w:pPr>
      <w:rPr>
        <w:rFonts w:cs="Times New Roman"/>
      </w:rPr>
    </w:lvl>
    <w:lvl w:ilvl="8" w:tplc="0409001B" w:tentative="1">
      <w:start w:val="1"/>
      <w:numFmt w:val="lowerRoman"/>
      <w:lvlText w:val="%9."/>
      <w:lvlJc w:val="right"/>
      <w:pPr>
        <w:tabs>
          <w:tab w:val="num" w:pos="2520"/>
        </w:tabs>
        <w:ind w:left="2520" w:hanging="180"/>
      </w:pPr>
      <w:rPr>
        <w:rFonts w:cs="Times New Roman"/>
      </w:rPr>
    </w:lvl>
  </w:abstractNum>
  <w:abstractNum w:abstractNumId="36" w15:restartNumberingAfterBreak="0">
    <w:nsid w:val="43AA1A76"/>
    <w:multiLevelType w:val="hybridMultilevel"/>
    <w:tmpl w:val="17B4CD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4900F8E"/>
    <w:multiLevelType w:val="multilevel"/>
    <w:tmpl w:val="D5A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E15B8"/>
    <w:multiLevelType w:val="multilevel"/>
    <w:tmpl w:val="E3D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73A6F"/>
    <w:multiLevelType w:val="multilevel"/>
    <w:tmpl w:val="70DE84F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C81618"/>
    <w:multiLevelType w:val="multilevel"/>
    <w:tmpl w:val="BB04F90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BB1BA1"/>
    <w:multiLevelType w:val="multilevel"/>
    <w:tmpl w:val="1F4875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208AE"/>
    <w:multiLevelType w:val="hybridMultilevel"/>
    <w:tmpl w:val="26B2F272"/>
    <w:lvl w:ilvl="0" w:tplc="8BDE44C0">
      <w:start w:val="1"/>
      <w:numFmt w:val="bullet"/>
      <w:pStyle w:val="1B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4F7A4D3D"/>
    <w:multiLevelType w:val="multilevel"/>
    <w:tmpl w:val="CBA4FB68"/>
    <w:styleLink w:val="Style7"/>
    <w:lvl w:ilvl="0">
      <w:start w:val="1"/>
      <w:numFmt w:val="decimal"/>
      <w:lvlText w:val="%1"/>
      <w:lvlJc w:val="left"/>
      <w:pPr>
        <w:tabs>
          <w:tab w:val="num" w:pos="432"/>
        </w:tabs>
        <w:ind w:left="432" w:hanging="432"/>
      </w:pPr>
      <w:rPr>
        <w:b/>
        <w:bCs w:val="0"/>
        <w:i w:val="0"/>
        <w:iCs w:val="0"/>
        <w:caps w:val="0"/>
        <w:smallCaps w:val="0"/>
        <w:strike w:val="0"/>
        <w:dstrike w:val="0"/>
        <w:vanish w:val="0"/>
        <w:color w:val="auto"/>
        <w:spacing w:val="0"/>
        <w:w w:val="100"/>
        <w:kern w:val="0"/>
        <w:position w:val="0"/>
        <w:sz w:val="32"/>
        <w:szCs w:val="3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b/>
        <w:bCs w:val="0"/>
        <w:i w:val="0"/>
        <w:iCs w:val="0"/>
        <w:caps w:val="0"/>
        <w:smallCaps w:val="0"/>
        <w:strike w:val="0"/>
        <w:dstrike w:val="0"/>
        <w:vanish w:val="0"/>
        <w:color w:val="auto"/>
        <w:spacing w:val="0"/>
        <w:w w:val="100"/>
        <w:kern w:val="0"/>
        <w:position w:val="0"/>
        <w:sz w:val="28"/>
        <w:szCs w:val="28"/>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rPr>
        <w:b/>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2BC36F8"/>
    <w:multiLevelType w:val="multilevel"/>
    <w:tmpl w:val="6AD26E02"/>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54726B22"/>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46" w15:restartNumberingAfterBreak="0">
    <w:nsid w:val="575764B6"/>
    <w:multiLevelType w:val="hybridMultilevel"/>
    <w:tmpl w:val="ACC46E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B621878"/>
    <w:multiLevelType w:val="multilevel"/>
    <w:tmpl w:val="7C1A908E"/>
    <w:lvl w:ilvl="0">
      <w:start w:val="1"/>
      <w:numFmt w:val="decimal"/>
      <w:lvlText w:val="%1."/>
      <w:lvlJc w:val="left"/>
      <w:pPr>
        <w:tabs>
          <w:tab w:val="num" w:pos="360"/>
        </w:tabs>
        <w:ind w:left="360" w:hanging="360"/>
      </w:pPr>
      <w:rPr>
        <w:rFonts w:ascii="Times New Roman" w:hAnsi="Times New Roman" w:cs="Times New Roman" w:hint="default"/>
        <w:b w:val="0"/>
        <w:bCs w:val="0"/>
      </w:rPr>
    </w:lvl>
    <w:lvl w:ilvl="1">
      <w:start w:val="1"/>
      <w:numFmt w:val="decimal"/>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5B644E47"/>
    <w:multiLevelType w:val="multilevel"/>
    <w:tmpl w:val="AE4AC5AE"/>
    <w:styleLink w:val="StyleBullete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D194E26"/>
    <w:multiLevelType w:val="hybridMultilevel"/>
    <w:tmpl w:val="93AA72D2"/>
    <w:lvl w:ilvl="0" w:tplc="662AC95A">
      <w:start w:val="1"/>
      <w:numFmt w:val="decimal"/>
      <w:pStyle w:val="T1NTableListNum"/>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E856939"/>
    <w:multiLevelType w:val="hybridMultilevel"/>
    <w:tmpl w:val="B36E14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5F0509A9"/>
    <w:multiLevelType w:val="multilevel"/>
    <w:tmpl w:val="8A986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F69134F"/>
    <w:multiLevelType w:val="multilevel"/>
    <w:tmpl w:val="C0D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8834CF"/>
    <w:multiLevelType w:val="multilevel"/>
    <w:tmpl w:val="CE064CF4"/>
    <w:lvl w:ilvl="0">
      <w:start w:val="1"/>
      <w:numFmt w:val="decimal"/>
      <w:pStyle w:val="Heading1"/>
      <w:lvlText w:val="%1"/>
      <w:lvlJc w:val="left"/>
      <w:pPr>
        <w:ind w:left="432" w:hanging="432"/>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ascii="Times New Roman" w:hAnsi="Times New Roman" w:cs="Times New Roman" w:hint="default"/>
        <w:b/>
        <w:bCs w:val="0"/>
        <w:i w:val="0"/>
        <w:iCs w:val="0"/>
        <w:caps w:val="0"/>
        <w:smallCaps w:val="0"/>
        <w:strike w:val="0"/>
        <w:dstrike w:val="0"/>
        <w:vanish w:val="0"/>
        <w:color w:val="000000"/>
        <w:spacing w:val="0"/>
        <w:kern w:val="0"/>
        <w:position w:val="0"/>
        <w:sz w:val="28"/>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Times New Roman" w:hAnsi="Times New Roman" w:cs="Times New Roman"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4" w15:restartNumberingAfterBreak="0">
    <w:nsid w:val="65A12DDF"/>
    <w:multiLevelType w:val="multilevel"/>
    <w:tmpl w:val="FDE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D71848"/>
    <w:multiLevelType w:val="hybridMultilevel"/>
    <w:tmpl w:val="5268C22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7209202C"/>
    <w:multiLevelType w:val="multilevel"/>
    <w:tmpl w:val="E3D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0E4CD5"/>
    <w:multiLevelType w:val="hybridMultilevel"/>
    <w:tmpl w:val="BE4C19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355517E"/>
    <w:multiLevelType w:val="multilevel"/>
    <w:tmpl w:val="2CFE8A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771534A4"/>
    <w:multiLevelType w:val="multilevel"/>
    <w:tmpl w:val="FA40211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1B038E"/>
    <w:multiLevelType w:val="multilevel"/>
    <w:tmpl w:val="271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B1EBA"/>
    <w:multiLevelType w:val="multilevel"/>
    <w:tmpl w:val="B134C8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BC133F"/>
    <w:multiLevelType w:val="multilevel"/>
    <w:tmpl w:val="C71CF738"/>
    <w:lvl w:ilvl="0">
      <w:start w:val="1"/>
      <w:numFmt w:val="decimal"/>
      <w:lvlText w:val="%1."/>
      <w:lvlJc w:val="left"/>
      <w:pPr>
        <w:tabs>
          <w:tab w:val="num" w:pos="360"/>
        </w:tabs>
        <w:ind w:left="360" w:hanging="360"/>
      </w:pPr>
      <w:rPr>
        <w:b/>
        <w:bCs/>
        <w:sz w:val="22"/>
        <w:szCs w:val="2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63016259">
    <w:abstractNumId w:val="42"/>
  </w:num>
  <w:num w:numId="2" w16cid:durableId="1025248407">
    <w:abstractNumId w:val="14"/>
  </w:num>
  <w:num w:numId="3" w16cid:durableId="914972649">
    <w:abstractNumId w:val="3"/>
  </w:num>
  <w:num w:numId="4" w16cid:durableId="1069158417">
    <w:abstractNumId w:val="2"/>
  </w:num>
  <w:num w:numId="5" w16cid:durableId="510024757">
    <w:abstractNumId w:val="1"/>
  </w:num>
  <w:num w:numId="6" w16cid:durableId="364720456">
    <w:abstractNumId w:val="19"/>
  </w:num>
  <w:num w:numId="7" w16cid:durableId="1281687588">
    <w:abstractNumId w:val="33"/>
  </w:num>
  <w:num w:numId="8" w16cid:durableId="364254384">
    <w:abstractNumId w:val="21"/>
  </w:num>
  <w:num w:numId="9" w16cid:durableId="1800368534">
    <w:abstractNumId w:val="6"/>
  </w:num>
  <w:num w:numId="10" w16cid:durableId="1093285360">
    <w:abstractNumId w:val="35"/>
  </w:num>
  <w:num w:numId="11" w16cid:durableId="2124613925">
    <w:abstractNumId w:val="4"/>
  </w:num>
  <w:num w:numId="12" w16cid:durableId="1984117517">
    <w:abstractNumId w:val="48"/>
  </w:num>
  <w:num w:numId="13" w16cid:durableId="775714642">
    <w:abstractNumId w:val="25"/>
  </w:num>
  <w:num w:numId="14" w16cid:durableId="1653371157">
    <w:abstractNumId w:val="20"/>
  </w:num>
  <w:num w:numId="15" w16cid:durableId="2016875830">
    <w:abstractNumId w:val="45"/>
  </w:num>
  <w:num w:numId="16" w16cid:durableId="2045323684">
    <w:abstractNumId w:val="49"/>
  </w:num>
  <w:num w:numId="17" w16cid:durableId="977101821">
    <w:abstractNumId w:val="17"/>
  </w:num>
  <w:num w:numId="18" w16cid:durableId="916985229">
    <w:abstractNumId w:val="5"/>
  </w:num>
  <w:num w:numId="19" w16cid:durableId="10421739">
    <w:abstractNumId w:val="43"/>
  </w:num>
  <w:num w:numId="20" w16cid:durableId="1904943737">
    <w:abstractNumId w:val="0"/>
  </w:num>
  <w:num w:numId="21" w16cid:durableId="1069159911">
    <w:abstractNumId w:val="53"/>
  </w:num>
  <w:num w:numId="22" w16cid:durableId="1165628191">
    <w:abstractNumId w:val="15"/>
  </w:num>
  <w:num w:numId="23" w16cid:durableId="1402554649">
    <w:abstractNumId w:val="27"/>
  </w:num>
  <w:num w:numId="24" w16cid:durableId="1141459932">
    <w:abstractNumId w:val="59"/>
  </w:num>
  <w:num w:numId="25" w16cid:durableId="1101339169">
    <w:abstractNumId w:val="40"/>
  </w:num>
  <w:num w:numId="26" w16cid:durableId="788595802">
    <w:abstractNumId w:val="41"/>
  </w:num>
  <w:num w:numId="27" w16cid:durableId="1800416897">
    <w:abstractNumId w:val="61"/>
  </w:num>
  <w:num w:numId="28" w16cid:durableId="2126078682">
    <w:abstractNumId w:val="8"/>
  </w:num>
  <w:num w:numId="29" w16cid:durableId="2061124309">
    <w:abstractNumId w:val="44"/>
  </w:num>
  <w:num w:numId="30" w16cid:durableId="1762751796">
    <w:abstractNumId w:val="47"/>
  </w:num>
  <w:num w:numId="31" w16cid:durableId="230118774">
    <w:abstractNumId w:val="39"/>
  </w:num>
  <w:num w:numId="32" w16cid:durableId="260573208">
    <w:abstractNumId w:val="11"/>
  </w:num>
  <w:num w:numId="33" w16cid:durableId="830800073">
    <w:abstractNumId w:val="30"/>
  </w:num>
  <w:num w:numId="34" w16cid:durableId="742221289">
    <w:abstractNumId w:val="18"/>
  </w:num>
  <w:num w:numId="35" w16cid:durableId="1418092418">
    <w:abstractNumId w:val="46"/>
  </w:num>
  <w:num w:numId="36" w16cid:durableId="1983121116">
    <w:abstractNumId w:val="36"/>
  </w:num>
  <w:num w:numId="37" w16cid:durableId="568223800">
    <w:abstractNumId w:val="12"/>
  </w:num>
  <w:num w:numId="38" w16cid:durableId="1723408715">
    <w:abstractNumId w:val="55"/>
  </w:num>
  <w:num w:numId="39" w16cid:durableId="1506825534">
    <w:abstractNumId w:val="57"/>
  </w:num>
  <w:num w:numId="40" w16cid:durableId="1615597939">
    <w:abstractNumId w:val="13"/>
  </w:num>
  <w:num w:numId="41" w16cid:durableId="16271939">
    <w:abstractNumId w:val="24"/>
  </w:num>
  <w:num w:numId="42" w16cid:durableId="1097751633">
    <w:abstractNumId w:val="58"/>
  </w:num>
  <w:num w:numId="43" w16cid:durableId="1459109321">
    <w:abstractNumId w:val="51"/>
  </w:num>
  <w:num w:numId="44" w16cid:durableId="2059081891">
    <w:abstractNumId w:val="50"/>
  </w:num>
  <w:num w:numId="45" w16cid:durableId="329022455">
    <w:abstractNumId w:val="62"/>
  </w:num>
  <w:num w:numId="46" w16cid:durableId="994527705">
    <w:abstractNumId w:val="38"/>
  </w:num>
  <w:num w:numId="47" w16cid:durableId="899752470">
    <w:abstractNumId w:val="37"/>
  </w:num>
  <w:num w:numId="48" w16cid:durableId="968240631">
    <w:abstractNumId w:val="22"/>
  </w:num>
  <w:num w:numId="49" w16cid:durableId="882063844">
    <w:abstractNumId w:val="26"/>
  </w:num>
  <w:num w:numId="50" w16cid:durableId="1611543099">
    <w:abstractNumId w:val="28"/>
  </w:num>
  <w:num w:numId="51" w16cid:durableId="1631090616">
    <w:abstractNumId w:val="23"/>
  </w:num>
  <w:num w:numId="52" w16cid:durableId="1078673009">
    <w:abstractNumId w:val="34"/>
  </w:num>
  <w:num w:numId="53" w16cid:durableId="97914221">
    <w:abstractNumId w:val="32"/>
  </w:num>
  <w:num w:numId="54" w16cid:durableId="2090694206">
    <w:abstractNumId w:val="9"/>
  </w:num>
  <w:num w:numId="55" w16cid:durableId="1747144399">
    <w:abstractNumId w:val="54"/>
  </w:num>
  <w:num w:numId="56" w16cid:durableId="1626883113">
    <w:abstractNumId w:val="56"/>
  </w:num>
  <w:num w:numId="57" w16cid:durableId="530151027">
    <w:abstractNumId w:val="16"/>
  </w:num>
  <w:num w:numId="58" w16cid:durableId="1930386440">
    <w:abstractNumId w:val="60"/>
  </w:num>
  <w:num w:numId="59" w16cid:durableId="1299651469">
    <w:abstractNumId w:val="52"/>
  </w:num>
  <w:num w:numId="60" w16cid:durableId="692613514">
    <w:abstractNumId w:val="31"/>
  </w:num>
  <w:num w:numId="61" w16cid:durableId="51583628">
    <w:abstractNumId w:val="29"/>
  </w:num>
  <w:num w:numId="62" w16cid:durableId="1053037875">
    <w:abstractNumId w:val="10"/>
  </w:num>
  <w:num w:numId="63" w16cid:durableId="677078733">
    <w:abstractNumId w:val="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s-US" w:vendorID="64" w:dllVersion="6" w:nlCheck="1" w:checkStyle="1"/>
  <w:activeWritingStyle w:appName="MSWord" w:lang="es-MX" w:vendorID="64" w:dllVersion="6" w:nlCheck="1" w:checkStyle="1"/>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de-DE" w:vendorID="64" w:dllVersion="6" w:nlCheck="1" w:checkStyle="1"/>
  <w:activeWritingStyle w:appName="MSWord" w:lang="es-E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f" fillcolor="white">
      <v:fill color="white" on="f"/>
      <o:colormru v:ext="edit" colors="#c20,red,#c00"/>
    </o:shapedefaults>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FD"/>
    <w:rsid w:val="0000000E"/>
    <w:rsid w:val="000004B8"/>
    <w:rsid w:val="000009F5"/>
    <w:rsid w:val="000018DD"/>
    <w:rsid w:val="0000197A"/>
    <w:rsid w:val="000019C3"/>
    <w:rsid w:val="00001E6B"/>
    <w:rsid w:val="0000278E"/>
    <w:rsid w:val="0000296F"/>
    <w:rsid w:val="00002A88"/>
    <w:rsid w:val="00002B12"/>
    <w:rsid w:val="0000311D"/>
    <w:rsid w:val="000032A6"/>
    <w:rsid w:val="000032D3"/>
    <w:rsid w:val="000032EF"/>
    <w:rsid w:val="00003585"/>
    <w:rsid w:val="00003DF3"/>
    <w:rsid w:val="000045A6"/>
    <w:rsid w:val="0000515E"/>
    <w:rsid w:val="00005367"/>
    <w:rsid w:val="00005937"/>
    <w:rsid w:val="00005995"/>
    <w:rsid w:val="00005E76"/>
    <w:rsid w:val="00006304"/>
    <w:rsid w:val="0000635B"/>
    <w:rsid w:val="0000641E"/>
    <w:rsid w:val="0000693B"/>
    <w:rsid w:val="00006C86"/>
    <w:rsid w:val="00006CE7"/>
    <w:rsid w:val="00006D30"/>
    <w:rsid w:val="00006D68"/>
    <w:rsid w:val="00006EA6"/>
    <w:rsid w:val="000070F1"/>
    <w:rsid w:val="00007773"/>
    <w:rsid w:val="00007879"/>
    <w:rsid w:val="0000793D"/>
    <w:rsid w:val="00007C04"/>
    <w:rsid w:val="00007F28"/>
    <w:rsid w:val="00010003"/>
    <w:rsid w:val="0001093E"/>
    <w:rsid w:val="00010B81"/>
    <w:rsid w:val="00010F1C"/>
    <w:rsid w:val="000113D9"/>
    <w:rsid w:val="000115BB"/>
    <w:rsid w:val="00011672"/>
    <w:rsid w:val="00011D76"/>
    <w:rsid w:val="00012386"/>
    <w:rsid w:val="00012830"/>
    <w:rsid w:val="0001283E"/>
    <w:rsid w:val="00012A16"/>
    <w:rsid w:val="00012C7E"/>
    <w:rsid w:val="00012D7F"/>
    <w:rsid w:val="000135CC"/>
    <w:rsid w:val="00013AA5"/>
    <w:rsid w:val="00013C43"/>
    <w:rsid w:val="0001433D"/>
    <w:rsid w:val="000143FD"/>
    <w:rsid w:val="000146AB"/>
    <w:rsid w:val="00014976"/>
    <w:rsid w:val="00014CA9"/>
    <w:rsid w:val="00014E40"/>
    <w:rsid w:val="00014F52"/>
    <w:rsid w:val="00015349"/>
    <w:rsid w:val="00015470"/>
    <w:rsid w:val="000159E2"/>
    <w:rsid w:val="00015E3A"/>
    <w:rsid w:val="00015FE7"/>
    <w:rsid w:val="000160BE"/>
    <w:rsid w:val="000161C2"/>
    <w:rsid w:val="00016204"/>
    <w:rsid w:val="00016B41"/>
    <w:rsid w:val="00016D60"/>
    <w:rsid w:val="000174D9"/>
    <w:rsid w:val="00017514"/>
    <w:rsid w:val="00020048"/>
    <w:rsid w:val="0002012D"/>
    <w:rsid w:val="00020564"/>
    <w:rsid w:val="0002070E"/>
    <w:rsid w:val="00020C5A"/>
    <w:rsid w:val="00021992"/>
    <w:rsid w:val="00021B74"/>
    <w:rsid w:val="00021BB0"/>
    <w:rsid w:val="00022085"/>
    <w:rsid w:val="0002245A"/>
    <w:rsid w:val="00022B0E"/>
    <w:rsid w:val="00023295"/>
    <w:rsid w:val="00023313"/>
    <w:rsid w:val="000233FF"/>
    <w:rsid w:val="00023652"/>
    <w:rsid w:val="000238E4"/>
    <w:rsid w:val="000249FF"/>
    <w:rsid w:val="00024E8C"/>
    <w:rsid w:val="000252D9"/>
    <w:rsid w:val="00025338"/>
    <w:rsid w:val="00025363"/>
    <w:rsid w:val="00025384"/>
    <w:rsid w:val="0002611A"/>
    <w:rsid w:val="0002657A"/>
    <w:rsid w:val="000265B0"/>
    <w:rsid w:val="000266C6"/>
    <w:rsid w:val="00026DAD"/>
    <w:rsid w:val="00026E1F"/>
    <w:rsid w:val="00027534"/>
    <w:rsid w:val="000277E3"/>
    <w:rsid w:val="00027869"/>
    <w:rsid w:val="00027A36"/>
    <w:rsid w:val="00027C2B"/>
    <w:rsid w:val="0003054D"/>
    <w:rsid w:val="00030FF5"/>
    <w:rsid w:val="00031013"/>
    <w:rsid w:val="0003134E"/>
    <w:rsid w:val="00031436"/>
    <w:rsid w:val="00031673"/>
    <w:rsid w:val="00031702"/>
    <w:rsid w:val="000318DE"/>
    <w:rsid w:val="00031AD8"/>
    <w:rsid w:val="00031B3D"/>
    <w:rsid w:val="00032995"/>
    <w:rsid w:val="00032B1B"/>
    <w:rsid w:val="00032FCB"/>
    <w:rsid w:val="00033040"/>
    <w:rsid w:val="00033288"/>
    <w:rsid w:val="000338A1"/>
    <w:rsid w:val="00033A3B"/>
    <w:rsid w:val="00033B9D"/>
    <w:rsid w:val="00034499"/>
    <w:rsid w:val="00034663"/>
    <w:rsid w:val="00034F11"/>
    <w:rsid w:val="0003511F"/>
    <w:rsid w:val="000354D5"/>
    <w:rsid w:val="00035810"/>
    <w:rsid w:val="00035842"/>
    <w:rsid w:val="00035C8F"/>
    <w:rsid w:val="00035FB4"/>
    <w:rsid w:val="00036240"/>
    <w:rsid w:val="00036536"/>
    <w:rsid w:val="00037023"/>
    <w:rsid w:val="00037057"/>
    <w:rsid w:val="000370E5"/>
    <w:rsid w:val="00037C91"/>
    <w:rsid w:val="0004035F"/>
    <w:rsid w:val="000409D4"/>
    <w:rsid w:val="00040D89"/>
    <w:rsid w:val="00041185"/>
    <w:rsid w:val="00041728"/>
    <w:rsid w:val="00041FE2"/>
    <w:rsid w:val="00042EFC"/>
    <w:rsid w:val="000432B2"/>
    <w:rsid w:val="00043452"/>
    <w:rsid w:val="000436B6"/>
    <w:rsid w:val="00044836"/>
    <w:rsid w:val="00044FC3"/>
    <w:rsid w:val="0004520C"/>
    <w:rsid w:val="00045D2E"/>
    <w:rsid w:val="00045DE1"/>
    <w:rsid w:val="000463D9"/>
    <w:rsid w:val="00046BF8"/>
    <w:rsid w:val="00047598"/>
    <w:rsid w:val="0005068A"/>
    <w:rsid w:val="00050B8C"/>
    <w:rsid w:val="00050FC1"/>
    <w:rsid w:val="00051D79"/>
    <w:rsid w:val="00052139"/>
    <w:rsid w:val="00052D87"/>
    <w:rsid w:val="00053094"/>
    <w:rsid w:val="00053345"/>
    <w:rsid w:val="00053810"/>
    <w:rsid w:val="00053925"/>
    <w:rsid w:val="0005402C"/>
    <w:rsid w:val="0005420D"/>
    <w:rsid w:val="0005488D"/>
    <w:rsid w:val="00054AEF"/>
    <w:rsid w:val="00054E8B"/>
    <w:rsid w:val="00054F2F"/>
    <w:rsid w:val="00055292"/>
    <w:rsid w:val="00055358"/>
    <w:rsid w:val="000555DA"/>
    <w:rsid w:val="000556A3"/>
    <w:rsid w:val="0005580E"/>
    <w:rsid w:val="00055B20"/>
    <w:rsid w:val="00055D99"/>
    <w:rsid w:val="00056C57"/>
    <w:rsid w:val="000570B9"/>
    <w:rsid w:val="00057572"/>
    <w:rsid w:val="000579C4"/>
    <w:rsid w:val="000579E7"/>
    <w:rsid w:val="000601B2"/>
    <w:rsid w:val="00060BBC"/>
    <w:rsid w:val="00060CA4"/>
    <w:rsid w:val="00060D66"/>
    <w:rsid w:val="000610CB"/>
    <w:rsid w:val="00061316"/>
    <w:rsid w:val="0006131A"/>
    <w:rsid w:val="00061634"/>
    <w:rsid w:val="00061BC9"/>
    <w:rsid w:val="000620A4"/>
    <w:rsid w:val="000629A0"/>
    <w:rsid w:val="00062C36"/>
    <w:rsid w:val="00062CA7"/>
    <w:rsid w:val="00062E4A"/>
    <w:rsid w:val="00062E95"/>
    <w:rsid w:val="00063143"/>
    <w:rsid w:val="00063740"/>
    <w:rsid w:val="000638CB"/>
    <w:rsid w:val="000639AE"/>
    <w:rsid w:val="00063C4B"/>
    <w:rsid w:val="000640F1"/>
    <w:rsid w:val="0006424E"/>
    <w:rsid w:val="000648AC"/>
    <w:rsid w:val="00064B32"/>
    <w:rsid w:val="00065005"/>
    <w:rsid w:val="00065A49"/>
    <w:rsid w:val="00065C3C"/>
    <w:rsid w:val="00066623"/>
    <w:rsid w:val="0006672B"/>
    <w:rsid w:val="00066E1A"/>
    <w:rsid w:val="00067A09"/>
    <w:rsid w:val="00067F16"/>
    <w:rsid w:val="00067F75"/>
    <w:rsid w:val="000701D2"/>
    <w:rsid w:val="00070A30"/>
    <w:rsid w:val="00070BAB"/>
    <w:rsid w:val="00070D04"/>
    <w:rsid w:val="00070D93"/>
    <w:rsid w:val="000716A1"/>
    <w:rsid w:val="00071C49"/>
    <w:rsid w:val="00071CD8"/>
    <w:rsid w:val="00071F75"/>
    <w:rsid w:val="00072749"/>
    <w:rsid w:val="000727ED"/>
    <w:rsid w:val="00072BBA"/>
    <w:rsid w:val="00072CBF"/>
    <w:rsid w:val="00072FFE"/>
    <w:rsid w:val="000731D3"/>
    <w:rsid w:val="00073374"/>
    <w:rsid w:val="00073465"/>
    <w:rsid w:val="00073975"/>
    <w:rsid w:val="00074070"/>
    <w:rsid w:val="000745AE"/>
    <w:rsid w:val="00075250"/>
    <w:rsid w:val="00075732"/>
    <w:rsid w:val="0007573E"/>
    <w:rsid w:val="000759D9"/>
    <w:rsid w:val="0007640E"/>
    <w:rsid w:val="00076465"/>
    <w:rsid w:val="000766B7"/>
    <w:rsid w:val="00076A66"/>
    <w:rsid w:val="00076AC0"/>
    <w:rsid w:val="00076DF9"/>
    <w:rsid w:val="00077212"/>
    <w:rsid w:val="00077845"/>
    <w:rsid w:val="00077AA5"/>
    <w:rsid w:val="00077DD0"/>
    <w:rsid w:val="000802EA"/>
    <w:rsid w:val="00080390"/>
    <w:rsid w:val="00080C78"/>
    <w:rsid w:val="00081075"/>
    <w:rsid w:val="000811A5"/>
    <w:rsid w:val="00081222"/>
    <w:rsid w:val="00081A1B"/>
    <w:rsid w:val="00081A8D"/>
    <w:rsid w:val="00081C9B"/>
    <w:rsid w:val="00081D21"/>
    <w:rsid w:val="00081FA8"/>
    <w:rsid w:val="00082284"/>
    <w:rsid w:val="0008255B"/>
    <w:rsid w:val="0008335B"/>
    <w:rsid w:val="00083626"/>
    <w:rsid w:val="00083908"/>
    <w:rsid w:val="00083BB4"/>
    <w:rsid w:val="00083DF8"/>
    <w:rsid w:val="000843F4"/>
    <w:rsid w:val="000847A0"/>
    <w:rsid w:val="000847F9"/>
    <w:rsid w:val="00084BB3"/>
    <w:rsid w:val="00084F9D"/>
    <w:rsid w:val="00085988"/>
    <w:rsid w:val="00086031"/>
    <w:rsid w:val="00086398"/>
    <w:rsid w:val="000867B8"/>
    <w:rsid w:val="00086B89"/>
    <w:rsid w:val="00086D65"/>
    <w:rsid w:val="00087140"/>
    <w:rsid w:val="0008757B"/>
    <w:rsid w:val="00087982"/>
    <w:rsid w:val="00087F53"/>
    <w:rsid w:val="00090264"/>
    <w:rsid w:val="0009076E"/>
    <w:rsid w:val="00090928"/>
    <w:rsid w:val="000910B3"/>
    <w:rsid w:val="00091BA8"/>
    <w:rsid w:val="00091CEB"/>
    <w:rsid w:val="00091FA6"/>
    <w:rsid w:val="000921BD"/>
    <w:rsid w:val="0009223A"/>
    <w:rsid w:val="0009262A"/>
    <w:rsid w:val="00092D3C"/>
    <w:rsid w:val="000931AF"/>
    <w:rsid w:val="000933D5"/>
    <w:rsid w:val="00093536"/>
    <w:rsid w:val="0009377F"/>
    <w:rsid w:val="00093AC0"/>
    <w:rsid w:val="00093B79"/>
    <w:rsid w:val="00093C69"/>
    <w:rsid w:val="00093CC5"/>
    <w:rsid w:val="00093E6A"/>
    <w:rsid w:val="00094346"/>
    <w:rsid w:val="0009463C"/>
    <w:rsid w:val="00094860"/>
    <w:rsid w:val="000948DB"/>
    <w:rsid w:val="00095458"/>
    <w:rsid w:val="00095C12"/>
    <w:rsid w:val="00095FF0"/>
    <w:rsid w:val="000960D8"/>
    <w:rsid w:val="000968B3"/>
    <w:rsid w:val="000968BA"/>
    <w:rsid w:val="00096B7E"/>
    <w:rsid w:val="00096F60"/>
    <w:rsid w:val="000971D3"/>
    <w:rsid w:val="00097363"/>
    <w:rsid w:val="0009784E"/>
    <w:rsid w:val="00097A35"/>
    <w:rsid w:val="00097B7A"/>
    <w:rsid w:val="000A0278"/>
    <w:rsid w:val="000A0594"/>
    <w:rsid w:val="000A06A7"/>
    <w:rsid w:val="000A0904"/>
    <w:rsid w:val="000A0B33"/>
    <w:rsid w:val="000A0D1F"/>
    <w:rsid w:val="000A0DAC"/>
    <w:rsid w:val="000A265D"/>
    <w:rsid w:val="000A2B94"/>
    <w:rsid w:val="000A2C2E"/>
    <w:rsid w:val="000A3189"/>
    <w:rsid w:val="000A351C"/>
    <w:rsid w:val="000A35C7"/>
    <w:rsid w:val="000A3BEA"/>
    <w:rsid w:val="000A4C13"/>
    <w:rsid w:val="000A52CC"/>
    <w:rsid w:val="000A5775"/>
    <w:rsid w:val="000A58E2"/>
    <w:rsid w:val="000A5B28"/>
    <w:rsid w:val="000A606F"/>
    <w:rsid w:val="000A60D1"/>
    <w:rsid w:val="000A61DC"/>
    <w:rsid w:val="000A6342"/>
    <w:rsid w:val="000A6986"/>
    <w:rsid w:val="000A69D2"/>
    <w:rsid w:val="000A6A63"/>
    <w:rsid w:val="000A6C42"/>
    <w:rsid w:val="000A6DF3"/>
    <w:rsid w:val="000A739F"/>
    <w:rsid w:val="000A7C7E"/>
    <w:rsid w:val="000A7D03"/>
    <w:rsid w:val="000A7DEA"/>
    <w:rsid w:val="000B05A0"/>
    <w:rsid w:val="000B0865"/>
    <w:rsid w:val="000B088F"/>
    <w:rsid w:val="000B0FB1"/>
    <w:rsid w:val="000B1087"/>
    <w:rsid w:val="000B167F"/>
    <w:rsid w:val="000B1858"/>
    <w:rsid w:val="000B1AAA"/>
    <w:rsid w:val="000B206F"/>
    <w:rsid w:val="000B233C"/>
    <w:rsid w:val="000B2A45"/>
    <w:rsid w:val="000B30EC"/>
    <w:rsid w:val="000B3249"/>
    <w:rsid w:val="000B3540"/>
    <w:rsid w:val="000B3645"/>
    <w:rsid w:val="000B3C08"/>
    <w:rsid w:val="000B3DFD"/>
    <w:rsid w:val="000B3EBE"/>
    <w:rsid w:val="000B4441"/>
    <w:rsid w:val="000B44E7"/>
    <w:rsid w:val="000B46EC"/>
    <w:rsid w:val="000B48D0"/>
    <w:rsid w:val="000B4D1A"/>
    <w:rsid w:val="000B4E09"/>
    <w:rsid w:val="000B4FC4"/>
    <w:rsid w:val="000B5575"/>
    <w:rsid w:val="000B5707"/>
    <w:rsid w:val="000B5CFF"/>
    <w:rsid w:val="000B5FEE"/>
    <w:rsid w:val="000B60DA"/>
    <w:rsid w:val="000B6637"/>
    <w:rsid w:val="000B718B"/>
    <w:rsid w:val="000B7858"/>
    <w:rsid w:val="000B7B5F"/>
    <w:rsid w:val="000B7C77"/>
    <w:rsid w:val="000C0544"/>
    <w:rsid w:val="000C0613"/>
    <w:rsid w:val="000C08F7"/>
    <w:rsid w:val="000C0CA3"/>
    <w:rsid w:val="000C1258"/>
    <w:rsid w:val="000C1B88"/>
    <w:rsid w:val="000C2CFB"/>
    <w:rsid w:val="000C4406"/>
    <w:rsid w:val="000C4849"/>
    <w:rsid w:val="000C5392"/>
    <w:rsid w:val="000C5508"/>
    <w:rsid w:val="000C5AAA"/>
    <w:rsid w:val="000C5CE1"/>
    <w:rsid w:val="000C5E02"/>
    <w:rsid w:val="000C6203"/>
    <w:rsid w:val="000C6E29"/>
    <w:rsid w:val="000C6EAA"/>
    <w:rsid w:val="000C7053"/>
    <w:rsid w:val="000C7482"/>
    <w:rsid w:val="000C762E"/>
    <w:rsid w:val="000C798E"/>
    <w:rsid w:val="000D0242"/>
    <w:rsid w:val="000D0553"/>
    <w:rsid w:val="000D0936"/>
    <w:rsid w:val="000D0B7E"/>
    <w:rsid w:val="000D0DA9"/>
    <w:rsid w:val="000D12CA"/>
    <w:rsid w:val="000D1408"/>
    <w:rsid w:val="000D142E"/>
    <w:rsid w:val="000D1889"/>
    <w:rsid w:val="000D193A"/>
    <w:rsid w:val="000D1986"/>
    <w:rsid w:val="000D2513"/>
    <w:rsid w:val="000D2613"/>
    <w:rsid w:val="000D2C01"/>
    <w:rsid w:val="000D2F50"/>
    <w:rsid w:val="000D30E8"/>
    <w:rsid w:val="000D3550"/>
    <w:rsid w:val="000D39C2"/>
    <w:rsid w:val="000D40A6"/>
    <w:rsid w:val="000D40AA"/>
    <w:rsid w:val="000D4BCF"/>
    <w:rsid w:val="000D50B7"/>
    <w:rsid w:val="000D54CB"/>
    <w:rsid w:val="000D55A6"/>
    <w:rsid w:val="000D5E94"/>
    <w:rsid w:val="000D6287"/>
    <w:rsid w:val="000D68C5"/>
    <w:rsid w:val="000D752B"/>
    <w:rsid w:val="000E0107"/>
    <w:rsid w:val="000E0F40"/>
    <w:rsid w:val="000E17E2"/>
    <w:rsid w:val="000E279A"/>
    <w:rsid w:val="000E3965"/>
    <w:rsid w:val="000E4407"/>
    <w:rsid w:val="000E44BB"/>
    <w:rsid w:val="000E45DE"/>
    <w:rsid w:val="000E45FC"/>
    <w:rsid w:val="000E5301"/>
    <w:rsid w:val="000E530E"/>
    <w:rsid w:val="000E5400"/>
    <w:rsid w:val="000E5755"/>
    <w:rsid w:val="000E5ABD"/>
    <w:rsid w:val="000E5B1B"/>
    <w:rsid w:val="000E5DD5"/>
    <w:rsid w:val="000E6304"/>
    <w:rsid w:val="000E68E3"/>
    <w:rsid w:val="000E7769"/>
    <w:rsid w:val="000E7880"/>
    <w:rsid w:val="000E7B8A"/>
    <w:rsid w:val="000F01B0"/>
    <w:rsid w:val="000F0307"/>
    <w:rsid w:val="000F0D77"/>
    <w:rsid w:val="000F10AC"/>
    <w:rsid w:val="000F1360"/>
    <w:rsid w:val="000F1758"/>
    <w:rsid w:val="000F1DC3"/>
    <w:rsid w:val="000F1F86"/>
    <w:rsid w:val="000F21AC"/>
    <w:rsid w:val="000F2246"/>
    <w:rsid w:val="000F2C97"/>
    <w:rsid w:val="000F2D96"/>
    <w:rsid w:val="000F2F63"/>
    <w:rsid w:val="000F3772"/>
    <w:rsid w:val="000F3911"/>
    <w:rsid w:val="000F396C"/>
    <w:rsid w:val="000F3AB1"/>
    <w:rsid w:val="000F3D1E"/>
    <w:rsid w:val="000F3D53"/>
    <w:rsid w:val="000F3D7A"/>
    <w:rsid w:val="000F3F2E"/>
    <w:rsid w:val="000F3FD9"/>
    <w:rsid w:val="000F4146"/>
    <w:rsid w:val="000F437B"/>
    <w:rsid w:val="000F45B0"/>
    <w:rsid w:val="000F4A90"/>
    <w:rsid w:val="000F4DDD"/>
    <w:rsid w:val="000F4F57"/>
    <w:rsid w:val="000F56EE"/>
    <w:rsid w:val="000F58D8"/>
    <w:rsid w:val="000F5C29"/>
    <w:rsid w:val="000F5C59"/>
    <w:rsid w:val="000F5D55"/>
    <w:rsid w:val="000F5F79"/>
    <w:rsid w:val="000F6455"/>
    <w:rsid w:val="000F6526"/>
    <w:rsid w:val="000F6549"/>
    <w:rsid w:val="000F6813"/>
    <w:rsid w:val="000F6A90"/>
    <w:rsid w:val="000F71E2"/>
    <w:rsid w:val="00100A89"/>
    <w:rsid w:val="00100D8A"/>
    <w:rsid w:val="00101A0F"/>
    <w:rsid w:val="00101AAD"/>
    <w:rsid w:val="00101D86"/>
    <w:rsid w:val="001023F6"/>
    <w:rsid w:val="00102B4F"/>
    <w:rsid w:val="001032F4"/>
    <w:rsid w:val="00103423"/>
    <w:rsid w:val="00103578"/>
    <w:rsid w:val="00103745"/>
    <w:rsid w:val="00103F0C"/>
    <w:rsid w:val="00103FA2"/>
    <w:rsid w:val="00105193"/>
    <w:rsid w:val="001055EE"/>
    <w:rsid w:val="001058CB"/>
    <w:rsid w:val="00107304"/>
    <w:rsid w:val="00107509"/>
    <w:rsid w:val="00107714"/>
    <w:rsid w:val="00110026"/>
    <w:rsid w:val="0011090D"/>
    <w:rsid w:val="00110D3E"/>
    <w:rsid w:val="00110E69"/>
    <w:rsid w:val="0011100C"/>
    <w:rsid w:val="001110FB"/>
    <w:rsid w:val="0011145E"/>
    <w:rsid w:val="00111E38"/>
    <w:rsid w:val="00111ED3"/>
    <w:rsid w:val="001125DA"/>
    <w:rsid w:val="001127DB"/>
    <w:rsid w:val="00112D05"/>
    <w:rsid w:val="00112E51"/>
    <w:rsid w:val="00113042"/>
    <w:rsid w:val="001131B5"/>
    <w:rsid w:val="0011388A"/>
    <w:rsid w:val="00113C1E"/>
    <w:rsid w:val="00114060"/>
    <w:rsid w:val="00114139"/>
    <w:rsid w:val="001148CE"/>
    <w:rsid w:val="001148EF"/>
    <w:rsid w:val="00114915"/>
    <w:rsid w:val="00114DE5"/>
    <w:rsid w:val="0011512B"/>
    <w:rsid w:val="00115147"/>
    <w:rsid w:val="00115571"/>
    <w:rsid w:val="00115855"/>
    <w:rsid w:val="00115B0D"/>
    <w:rsid w:val="00115DF7"/>
    <w:rsid w:val="0011665B"/>
    <w:rsid w:val="001168E5"/>
    <w:rsid w:val="001169E5"/>
    <w:rsid w:val="00116B48"/>
    <w:rsid w:val="00116C34"/>
    <w:rsid w:val="00116E24"/>
    <w:rsid w:val="0011705B"/>
    <w:rsid w:val="00117779"/>
    <w:rsid w:val="00117919"/>
    <w:rsid w:val="00117952"/>
    <w:rsid w:val="00117F1D"/>
    <w:rsid w:val="00120024"/>
    <w:rsid w:val="001201CA"/>
    <w:rsid w:val="00120533"/>
    <w:rsid w:val="00120536"/>
    <w:rsid w:val="0012076B"/>
    <w:rsid w:val="001211A4"/>
    <w:rsid w:val="001214CC"/>
    <w:rsid w:val="00121538"/>
    <w:rsid w:val="0012201B"/>
    <w:rsid w:val="00122203"/>
    <w:rsid w:val="00122294"/>
    <w:rsid w:val="00122702"/>
    <w:rsid w:val="001230DA"/>
    <w:rsid w:val="00123C04"/>
    <w:rsid w:val="0012408B"/>
    <w:rsid w:val="00124748"/>
    <w:rsid w:val="00124C62"/>
    <w:rsid w:val="00124E96"/>
    <w:rsid w:val="0012614F"/>
    <w:rsid w:val="0012638B"/>
    <w:rsid w:val="001270A4"/>
    <w:rsid w:val="00127C7C"/>
    <w:rsid w:val="00130003"/>
    <w:rsid w:val="0013026D"/>
    <w:rsid w:val="00130629"/>
    <w:rsid w:val="00130DA8"/>
    <w:rsid w:val="001312A1"/>
    <w:rsid w:val="0013173B"/>
    <w:rsid w:val="00132313"/>
    <w:rsid w:val="00132688"/>
    <w:rsid w:val="00132DD2"/>
    <w:rsid w:val="00133A1D"/>
    <w:rsid w:val="0013426B"/>
    <w:rsid w:val="001345B8"/>
    <w:rsid w:val="00134776"/>
    <w:rsid w:val="00134C8E"/>
    <w:rsid w:val="001356E2"/>
    <w:rsid w:val="00135AFE"/>
    <w:rsid w:val="00135EC1"/>
    <w:rsid w:val="001364EF"/>
    <w:rsid w:val="001367ED"/>
    <w:rsid w:val="0013701A"/>
    <w:rsid w:val="001370A5"/>
    <w:rsid w:val="001372C0"/>
    <w:rsid w:val="00137805"/>
    <w:rsid w:val="00137F10"/>
    <w:rsid w:val="001402C8"/>
    <w:rsid w:val="0014043A"/>
    <w:rsid w:val="00140F25"/>
    <w:rsid w:val="00141351"/>
    <w:rsid w:val="0014164E"/>
    <w:rsid w:val="001416AA"/>
    <w:rsid w:val="001419E5"/>
    <w:rsid w:val="00141EA1"/>
    <w:rsid w:val="00142543"/>
    <w:rsid w:val="0014284F"/>
    <w:rsid w:val="00142BA3"/>
    <w:rsid w:val="001430D5"/>
    <w:rsid w:val="00143AE3"/>
    <w:rsid w:val="00143BB9"/>
    <w:rsid w:val="00143CDB"/>
    <w:rsid w:val="00144593"/>
    <w:rsid w:val="0014467A"/>
    <w:rsid w:val="0014513D"/>
    <w:rsid w:val="001453B3"/>
    <w:rsid w:val="001455E6"/>
    <w:rsid w:val="00145A2E"/>
    <w:rsid w:val="0014632A"/>
    <w:rsid w:val="00146A2F"/>
    <w:rsid w:val="00146C75"/>
    <w:rsid w:val="00146F53"/>
    <w:rsid w:val="00147116"/>
    <w:rsid w:val="00147352"/>
    <w:rsid w:val="00147763"/>
    <w:rsid w:val="001478E3"/>
    <w:rsid w:val="00147A7A"/>
    <w:rsid w:val="00147DFC"/>
    <w:rsid w:val="00147FEE"/>
    <w:rsid w:val="0015046B"/>
    <w:rsid w:val="00150881"/>
    <w:rsid w:val="00150C5F"/>
    <w:rsid w:val="00151127"/>
    <w:rsid w:val="00151253"/>
    <w:rsid w:val="00151850"/>
    <w:rsid w:val="00151DFF"/>
    <w:rsid w:val="00152030"/>
    <w:rsid w:val="00152620"/>
    <w:rsid w:val="00152829"/>
    <w:rsid w:val="001528EF"/>
    <w:rsid w:val="0015330D"/>
    <w:rsid w:val="0015345F"/>
    <w:rsid w:val="00153A7E"/>
    <w:rsid w:val="001540A7"/>
    <w:rsid w:val="0015432D"/>
    <w:rsid w:val="00154B95"/>
    <w:rsid w:val="0015582F"/>
    <w:rsid w:val="00155A80"/>
    <w:rsid w:val="00155AF1"/>
    <w:rsid w:val="00155B25"/>
    <w:rsid w:val="00155B79"/>
    <w:rsid w:val="00156D64"/>
    <w:rsid w:val="00156E78"/>
    <w:rsid w:val="001573AE"/>
    <w:rsid w:val="0015785C"/>
    <w:rsid w:val="001579FF"/>
    <w:rsid w:val="00157C0F"/>
    <w:rsid w:val="00160150"/>
    <w:rsid w:val="001606A7"/>
    <w:rsid w:val="00161000"/>
    <w:rsid w:val="0016129F"/>
    <w:rsid w:val="00161FF4"/>
    <w:rsid w:val="00162319"/>
    <w:rsid w:val="0016252A"/>
    <w:rsid w:val="00162575"/>
    <w:rsid w:val="001625F8"/>
    <w:rsid w:val="00162E13"/>
    <w:rsid w:val="001639CA"/>
    <w:rsid w:val="00163D17"/>
    <w:rsid w:val="00164995"/>
    <w:rsid w:val="00164BA5"/>
    <w:rsid w:val="00164D23"/>
    <w:rsid w:val="00165A86"/>
    <w:rsid w:val="00165AFF"/>
    <w:rsid w:val="00165DB7"/>
    <w:rsid w:val="00165E80"/>
    <w:rsid w:val="00165FC0"/>
    <w:rsid w:val="001660B2"/>
    <w:rsid w:val="00166717"/>
    <w:rsid w:val="00166A5D"/>
    <w:rsid w:val="00166E0F"/>
    <w:rsid w:val="00166E89"/>
    <w:rsid w:val="001670EE"/>
    <w:rsid w:val="00167304"/>
    <w:rsid w:val="001679FF"/>
    <w:rsid w:val="00167AF5"/>
    <w:rsid w:val="00167B22"/>
    <w:rsid w:val="00167EF1"/>
    <w:rsid w:val="00170640"/>
    <w:rsid w:val="001706C1"/>
    <w:rsid w:val="00170B37"/>
    <w:rsid w:val="00170C96"/>
    <w:rsid w:val="00170D1B"/>
    <w:rsid w:val="00170E23"/>
    <w:rsid w:val="001710D9"/>
    <w:rsid w:val="001718E4"/>
    <w:rsid w:val="00171B85"/>
    <w:rsid w:val="00171F0D"/>
    <w:rsid w:val="00172185"/>
    <w:rsid w:val="001721A2"/>
    <w:rsid w:val="0017252E"/>
    <w:rsid w:val="001730DE"/>
    <w:rsid w:val="00173754"/>
    <w:rsid w:val="001740AD"/>
    <w:rsid w:val="0017442F"/>
    <w:rsid w:val="001745A8"/>
    <w:rsid w:val="00174C79"/>
    <w:rsid w:val="00174FCC"/>
    <w:rsid w:val="0017620E"/>
    <w:rsid w:val="00176937"/>
    <w:rsid w:val="00176A13"/>
    <w:rsid w:val="00176ECC"/>
    <w:rsid w:val="001771F3"/>
    <w:rsid w:val="00177269"/>
    <w:rsid w:val="001776D8"/>
    <w:rsid w:val="00177916"/>
    <w:rsid w:val="00177A35"/>
    <w:rsid w:val="0018039E"/>
    <w:rsid w:val="001804E4"/>
    <w:rsid w:val="00180580"/>
    <w:rsid w:val="001807B3"/>
    <w:rsid w:val="0018093F"/>
    <w:rsid w:val="00180AC1"/>
    <w:rsid w:val="00180E18"/>
    <w:rsid w:val="0018160C"/>
    <w:rsid w:val="00181726"/>
    <w:rsid w:val="001824EE"/>
    <w:rsid w:val="00182AF7"/>
    <w:rsid w:val="00182B62"/>
    <w:rsid w:val="00182E3E"/>
    <w:rsid w:val="00182E48"/>
    <w:rsid w:val="001834CE"/>
    <w:rsid w:val="001841B8"/>
    <w:rsid w:val="0018476F"/>
    <w:rsid w:val="00184928"/>
    <w:rsid w:val="00184C7C"/>
    <w:rsid w:val="00184CE5"/>
    <w:rsid w:val="00185049"/>
    <w:rsid w:val="00185152"/>
    <w:rsid w:val="0018518A"/>
    <w:rsid w:val="00185331"/>
    <w:rsid w:val="00185D87"/>
    <w:rsid w:val="00185DF4"/>
    <w:rsid w:val="0018634A"/>
    <w:rsid w:val="0018651E"/>
    <w:rsid w:val="00186A8E"/>
    <w:rsid w:val="00186DEA"/>
    <w:rsid w:val="001877DD"/>
    <w:rsid w:val="00187B14"/>
    <w:rsid w:val="0019013D"/>
    <w:rsid w:val="001901D0"/>
    <w:rsid w:val="0019034F"/>
    <w:rsid w:val="00190692"/>
    <w:rsid w:val="00190D3E"/>
    <w:rsid w:val="00190FEE"/>
    <w:rsid w:val="0019125B"/>
    <w:rsid w:val="0019160E"/>
    <w:rsid w:val="001917AA"/>
    <w:rsid w:val="001918F3"/>
    <w:rsid w:val="00191F72"/>
    <w:rsid w:val="001925A4"/>
    <w:rsid w:val="00192D63"/>
    <w:rsid w:val="00192FB6"/>
    <w:rsid w:val="001930C0"/>
    <w:rsid w:val="001946C5"/>
    <w:rsid w:val="00194A53"/>
    <w:rsid w:val="00194C57"/>
    <w:rsid w:val="00197057"/>
    <w:rsid w:val="00197164"/>
    <w:rsid w:val="00197184"/>
    <w:rsid w:val="00197692"/>
    <w:rsid w:val="001976A3"/>
    <w:rsid w:val="001A0077"/>
    <w:rsid w:val="001A0975"/>
    <w:rsid w:val="001A0B81"/>
    <w:rsid w:val="001A0E46"/>
    <w:rsid w:val="001A14E6"/>
    <w:rsid w:val="001A15A9"/>
    <w:rsid w:val="001A1CC9"/>
    <w:rsid w:val="001A2213"/>
    <w:rsid w:val="001A2333"/>
    <w:rsid w:val="001A24F4"/>
    <w:rsid w:val="001A2F4B"/>
    <w:rsid w:val="001A31F2"/>
    <w:rsid w:val="001A372A"/>
    <w:rsid w:val="001A37D9"/>
    <w:rsid w:val="001A3C6B"/>
    <w:rsid w:val="001A434B"/>
    <w:rsid w:val="001A43A8"/>
    <w:rsid w:val="001A4584"/>
    <w:rsid w:val="001A49F1"/>
    <w:rsid w:val="001A4DB1"/>
    <w:rsid w:val="001A5062"/>
    <w:rsid w:val="001A55DC"/>
    <w:rsid w:val="001A56E4"/>
    <w:rsid w:val="001A5C0E"/>
    <w:rsid w:val="001A5C5A"/>
    <w:rsid w:val="001A5ED3"/>
    <w:rsid w:val="001A633B"/>
    <w:rsid w:val="001A6703"/>
    <w:rsid w:val="001A697A"/>
    <w:rsid w:val="001A6A0C"/>
    <w:rsid w:val="001A6E59"/>
    <w:rsid w:val="001A7154"/>
    <w:rsid w:val="001A7E49"/>
    <w:rsid w:val="001B0502"/>
    <w:rsid w:val="001B0692"/>
    <w:rsid w:val="001B0A7F"/>
    <w:rsid w:val="001B0F10"/>
    <w:rsid w:val="001B11D2"/>
    <w:rsid w:val="001B16CE"/>
    <w:rsid w:val="001B18F4"/>
    <w:rsid w:val="001B1F53"/>
    <w:rsid w:val="001B1F7F"/>
    <w:rsid w:val="001B1FAD"/>
    <w:rsid w:val="001B1FE4"/>
    <w:rsid w:val="001B2CD7"/>
    <w:rsid w:val="001B3C79"/>
    <w:rsid w:val="001B4170"/>
    <w:rsid w:val="001B538A"/>
    <w:rsid w:val="001B57C6"/>
    <w:rsid w:val="001B5B79"/>
    <w:rsid w:val="001B61B9"/>
    <w:rsid w:val="001B623C"/>
    <w:rsid w:val="001B7396"/>
    <w:rsid w:val="001B790B"/>
    <w:rsid w:val="001C000C"/>
    <w:rsid w:val="001C0018"/>
    <w:rsid w:val="001C048F"/>
    <w:rsid w:val="001C0B2F"/>
    <w:rsid w:val="001C0FC3"/>
    <w:rsid w:val="001C152E"/>
    <w:rsid w:val="001C1804"/>
    <w:rsid w:val="001C1C93"/>
    <w:rsid w:val="001C2039"/>
    <w:rsid w:val="001C2184"/>
    <w:rsid w:val="001C2515"/>
    <w:rsid w:val="001C28B0"/>
    <w:rsid w:val="001C2FEA"/>
    <w:rsid w:val="001C3135"/>
    <w:rsid w:val="001C448E"/>
    <w:rsid w:val="001C4D62"/>
    <w:rsid w:val="001C4E2D"/>
    <w:rsid w:val="001C51CD"/>
    <w:rsid w:val="001C56BB"/>
    <w:rsid w:val="001C5B6C"/>
    <w:rsid w:val="001C62B7"/>
    <w:rsid w:val="001C62C4"/>
    <w:rsid w:val="001C6469"/>
    <w:rsid w:val="001C64AD"/>
    <w:rsid w:val="001C6743"/>
    <w:rsid w:val="001C6CC6"/>
    <w:rsid w:val="001C718E"/>
    <w:rsid w:val="001D00CA"/>
    <w:rsid w:val="001D03FD"/>
    <w:rsid w:val="001D0705"/>
    <w:rsid w:val="001D0991"/>
    <w:rsid w:val="001D0A9B"/>
    <w:rsid w:val="001D139B"/>
    <w:rsid w:val="001D1494"/>
    <w:rsid w:val="001D15E5"/>
    <w:rsid w:val="001D1943"/>
    <w:rsid w:val="001D1FC7"/>
    <w:rsid w:val="001D2220"/>
    <w:rsid w:val="001D253C"/>
    <w:rsid w:val="001D26A0"/>
    <w:rsid w:val="001D2AB9"/>
    <w:rsid w:val="001D2E7A"/>
    <w:rsid w:val="001D30DD"/>
    <w:rsid w:val="001D333C"/>
    <w:rsid w:val="001D357A"/>
    <w:rsid w:val="001D3650"/>
    <w:rsid w:val="001D3942"/>
    <w:rsid w:val="001D3E6A"/>
    <w:rsid w:val="001D4AA5"/>
    <w:rsid w:val="001D507F"/>
    <w:rsid w:val="001D5443"/>
    <w:rsid w:val="001D5D55"/>
    <w:rsid w:val="001D63BC"/>
    <w:rsid w:val="001D644B"/>
    <w:rsid w:val="001D66EE"/>
    <w:rsid w:val="001D6D12"/>
    <w:rsid w:val="001D6FD1"/>
    <w:rsid w:val="001D74A3"/>
    <w:rsid w:val="001D7D73"/>
    <w:rsid w:val="001D7FE1"/>
    <w:rsid w:val="001E09B1"/>
    <w:rsid w:val="001E09D9"/>
    <w:rsid w:val="001E0D78"/>
    <w:rsid w:val="001E0FDC"/>
    <w:rsid w:val="001E1342"/>
    <w:rsid w:val="001E15A3"/>
    <w:rsid w:val="001E1CAC"/>
    <w:rsid w:val="001E1CB9"/>
    <w:rsid w:val="001E1CF4"/>
    <w:rsid w:val="001E30C1"/>
    <w:rsid w:val="001E3106"/>
    <w:rsid w:val="001E3126"/>
    <w:rsid w:val="001E3306"/>
    <w:rsid w:val="001E3799"/>
    <w:rsid w:val="001E3BE1"/>
    <w:rsid w:val="001E42C7"/>
    <w:rsid w:val="001E444A"/>
    <w:rsid w:val="001E4913"/>
    <w:rsid w:val="001E4C43"/>
    <w:rsid w:val="001E5131"/>
    <w:rsid w:val="001E553E"/>
    <w:rsid w:val="001E5561"/>
    <w:rsid w:val="001E5982"/>
    <w:rsid w:val="001E6952"/>
    <w:rsid w:val="001E6C06"/>
    <w:rsid w:val="001E787F"/>
    <w:rsid w:val="001E7B32"/>
    <w:rsid w:val="001E7B65"/>
    <w:rsid w:val="001F006C"/>
    <w:rsid w:val="001F0121"/>
    <w:rsid w:val="001F029F"/>
    <w:rsid w:val="001F0304"/>
    <w:rsid w:val="001F0714"/>
    <w:rsid w:val="001F09AE"/>
    <w:rsid w:val="001F110F"/>
    <w:rsid w:val="001F1232"/>
    <w:rsid w:val="001F237F"/>
    <w:rsid w:val="001F2534"/>
    <w:rsid w:val="001F281D"/>
    <w:rsid w:val="001F2B87"/>
    <w:rsid w:val="001F2E7A"/>
    <w:rsid w:val="001F318D"/>
    <w:rsid w:val="001F33E6"/>
    <w:rsid w:val="001F354F"/>
    <w:rsid w:val="001F3A44"/>
    <w:rsid w:val="001F3B8E"/>
    <w:rsid w:val="001F3F17"/>
    <w:rsid w:val="001F428F"/>
    <w:rsid w:val="001F494A"/>
    <w:rsid w:val="001F4CAA"/>
    <w:rsid w:val="001F56B8"/>
    <w:rsid w:val="001F5938"/>
    <w:rsid w:val="001F5A84"/>
    <w:rsid w:val="001F6968"/>
    <w:rsid w:val="001F6988"/>
    <w:rsid w:val="001F6D75"/>
    <w:rsid w:val="001F70AC"/>
    <w:rsid w:val="001F711C"/>
    <w:rsid w:val="001F7289"/>
    <w:rsid w:val="002011A4"/>
    <w:rsid w:val="0020182E"/>
    <w:rsid w:val="002019EE"/>
    <w:rsid w:val="00201A55"/>
    <w:rsid w:val="00202174"/>
    <w:rsid w:val="0020242A"/>
    <w:rsid w:val="002025C5"/>
    <w:rsid w:val="00202752"/>
    <w:rsid w:val="00202925"/>
    <w:rsid w:val="00202B93"/>
    <w:rsid w:val="00202BDA"/>
    <w:rsid w:val="002031A7"/>
    <w:rsid w:val="00203496"/>
    <w:rsid w:val="002039FB"/>
    <w:rsid w:val="00203DC0"/>
    <w:rsid w:val="002040CD"/>
    <w:rsid w:val="00204345"/>
    <w:rsid w:val="0020477D"/>
    <w:rsid w:val="00204BED"/>
    <w:rsid w:val="00204D12"/>
    <w:rsid w:val="0020506C"/>
    <w:rsid w:val="0020554D"/>
    <w:rsid w:val="00205A42"/>
    <w:rsid w:val="00205B0E"/>
    <w:rsid w:val="00206116"/>
    <w:rsid w:val="00206689"/>
    <w:rsid w:val="002068D6"/>
    <w:rsid w:val="00206D56"/>
    <w:rsid w:val="0020702C"/>
    <w:rsid w:val="00207301"/>
    <w:rsid w:val="00207CCD"/>
    <w:rsid w:val="002107C1"/>
    <w:rsid w:val="00211570"/>
    <w:rsid w:val="00211575"/>
    <w:rsid w:val="00211DB0"/>
    <w:rsid w:val="0021259D"/>
    <w:rsid w:val="002126ED"/>
    <w:rsid w:val="002128D3"/>
    <w:rsid w:val="0021290A"/>
    <w:rsid w:val="00212BB3"/>
    <w:rsid w:val="00212CCB"/>
    <w:rsid w:val="002133B9"/>
    <w:rsid w:val="00213A14"/>
    <w:rsid w:val="00214A27"/>
    <w:rsid w:val="00214E86"/>
    <w:rsid w:val="002150C3"/>
    <w:rsid w:val="0021552C"/>
    <w:rsid w:val="002155BE"/>
    <w:rsid w:val="002156FD"/>
    <w:rsid w:val="00215C91"/>
    <w:rsid w:val="0021601C"/>
    <w:rsid w:val="002164A7"/>
    <w:rsid w:val="00216A90"/>
    <w:rsid w:val="00217537"/>
    <w:rsid w:val="0021772B"/>
    <w:rsid w:val="002179B0"/>
    <w:rsid w:val="00220198"/>
    <w:rsid w:val="002201C1"/>
    <w:rsid w:val="0022044A"/>
    <w:rsid w:val="00220504"/>
    <w:rsid w:val="00221764"/>
    <w:rsid w:val="00221D07"/>
    <w:rsid w:val="00222655"/>
    <w:rsid w:val="0022274D"/>
    <w:rsid w:val="0022289B"/>
    <w:rsid w:val="00222B0A"/>
    <w:rsid w:val="00222B17"/>
    <w:rsid w:val="002230E0"/>
    <w:rsid w:val="002231AB"/>
    <w:rsid w:val="002234A2"/>
    <w:rsid w:val="00223C1D"/>
    <w:rsid w:val="00224152"/>
    <w:rsid w:val="0022460D"/>
    <w:rsid w:val="002247E5"/>
    <w:rsid w:val="00224935"/>
    <w:rsid w:val="002251D8"/>
    <w:rsid w:val="002255DD"/>
    <w:rsid w:val="00225867"/>
    <w:rsid w:val="002259CA"/>
    <w:rsid w:val="00225A95"/>
    <w:rsid w:val="00225CA7"/>
    <w:rsid w:val="00225E2C"/>
    <w:rsid w:val="002264CF"/>
    <w:rsid w:val="00226759"/>
    <w:rsid w:val="00226EAD"/>
    <w:rsid w:val="0022709E"/>
    <w:rsid w:val="00227268"/>
    <w:rsid w:val="002276C8"/>
    <w:rsid w:val="0022772C"/>
    <w:rsid w:val="00227812"/>
    <w:rsid w:val="00227869"/>
    <w:rsid w:val="002278D7"/>
    <w:rsid w:val="00227948"/>
    <w:rsid w:val="00227995"/>
    <w:rsid w:val="00227997"/>
    <w:rsid w:val="00230182"/>
    <w:rsid w:val="002301B4"/>
    <w:rsid w:val="00230463"/>
    <w:rsid w:val="002315E0"/>
    <w:rsid w:val="00231C35"/>
    <w:rsid w:val="00232511"/>
    <w:rsid w:val="002325EC"/>
    <w:rsid w:val="0023279D"/>
    <w:rsid w:val="00232D75"/>
    <w:rsid w:val="00232E35"/>
    <w:rsid w:val="002332CC"/>
    <w:rsid w:val="00233AB5"/>
    <w:rsid w:val="002346FD"/>
    <w:rsid w:val="00234849"/>
    <w:rsid w:val="002348EC"/>
    <w:rsid w:val="00234A19"/>
    <w:rsid w:val="00234C88"/>
    <w:rsid w:val="00235123"/>
    <w:rsid w:val="00235563"/>
    <w:rsid w:val="00235984"/>
    <w:rsid w:val="00235EA1"/>
    <w:rsid w:val="00236946"/>
    <w:rsid w:val="00237048"/>
    <w:rsid w:val="002374F3"/>
    <w:rsid w:val="00237617"/>
    <w:rsid w:val="00237CCC"/>
    <w:rsid w:val="00237F2C"/>
    <w:rsid w:val="0024067B"/>
    <w:rsid w:val="00240967"/>
    <w:rsid w:val="0024114A"/>
    <w:rsid w:val="00241764"/>
    <w:rsid w:val="00241FC3"/>
    <w:rsid w:val="00242082"/>
    <w:rsid w:val="0024287F"/>
    <w:rsid w:val="00243151"/>
    <w:rsid w:val="00243163"/>
    <w:rsid w:val="00243577"/>
    <w:rsid w:val="00243E71"/>
    <w:rsid w:val="00244012"/>
    <w:rsid w:val="00244873"/>
    <w:rsid w:val="00244B47"/>
    <w:rsid w:val="00244D88"/>
    <w:rsid w:val="00244E69"/>
    <w:rsid w:val="00244F06"/>
    <w:rsid w:val="002457CB"/>
    <w:rsid w:val="002459BA"/>
    <w:rsid w:val="00245A50"/>
    <w:rsid w:val="00245DD8"/>
    <w:rsid w:val="002461D7"/>
    <w:rsid w:val="002461FD"/>
    <w:rsid w:val="002468DA"/>
    <w:rsid w:val="00246C23"/>
    <w:rsid w:val="00246E24"/>
    <w:rsid w:val="00246FE7"/>
    <w:rsid w:val="002501BC"/>
    <w:rsid w:val="002505C2"/>
    <w:rsid w:val="00251695"/>
    <w:rsid w:val="00252434"/>
    <w:rsid w:val="002524F2"/>
    <w:rsid w:val="00252781"/>
    <w:rsid w:val="0025301F"/>
    <w:rsid w:val="00253CCD"/>
    <w:rsid w:val="00253DCC"/>
    <w:rsid w:val="0025493B"/>
    <w:rsid w:val="00254F13"/>
    <w:rsid w:val="00255406"/>
    <w:rsid w:val="00255A2D"/>
    <w:rsid w:val="00255C73"/>
    <w:rsid w:val="00255CC7"/>
    <w:rsid w:val="00255D3B"/>
    <w:rsid w:val="00255F0F"/>
    <w:rsid w:val="00255F79"/>
    <w:rsid w:val="002564D0"/>
    <w:rsid w:val="002567CC"/>
    <w:rsid w:val="00256D4A"/>
    <w:rsid w:val="00257064"/>
    <w:rsid w:val="002579B3"/>
    <w:rsid w:val="00257B4C"/>
    <w:rsid w:val="00257D0C"/>
    <w:rsid w:val="00257D5A"/>
    <w:rsid w:val="0026060A"/>
    <w:rsid w:val="002608D1"/>
    <w:rsid w:val="00260AD9"/>
    <w:rsid w:val="00260DCF"/>
    <w:rsid w:val="00261360"/>
    <w:rsid w:val="00261693"/>
    <w:rsid w:val="00261AEA"/>
    <w:rsid w:val="00261B7F"/>
    <w:rsid w:val="00261B9C"/>
    <w:rsid w:val="00261CDA"/>
    <w:rsid w:val="00261D89"/>
    <w:rsid w:val="00261DF6"/>
    <w:rsid w:val="00261FF9"/>
    <w:rsid w:val="002624B7"/>
    <w:rsid w:val="00262604"/>
    <w:rsid w:val="00262C83"/>
    <w:rsid w:val="0026329F"/>
    <w:rsid w:val="002638FA"/>
    <w:rsid w:val="002642C6"/>
    <w:rsid w:val="00264824"/>
    <w:rsid w:val="00264B1F"/>
    <w:rsid w:val="002656D6"/>
    <w:rsid w:val="00265748"/>
    <w:rsid w:val="0026574A"/>
    <w:rsid w:val="00265D38"/>
    <w:rsid w:val="002660E5"/>
    <w:rsid w:val="00266397"/>
    <w:rsid w:val="002666D0"/>
    <w:rsid w:val="002672F2"/>
    <w:rsid w:val="0026733E"/>
    <w:rsid w:val="00267898"/>
    <w:rsid w:val="00267D57"/>
    <w:rsid w:val="00270262"/>
    <w:rsid w:val="00270446"/>
    <w:rsid w:val="0027076A"/>
    <w:rsid w:val="002708BC"/>
    <w:rsid w:val="00270DFE"/>
    <w:rsid w:val="002713FE"/>
    <w:rsid w:val="00271569"/>
    <w:rsid w:val="0027169F"/>
    <w:rsid w:val="00271710"/>
    <w:rsid w:val="00271AF6"/>
    <w:rsid w:val="00271B90"/>
    <w:rsid w:val="00272112"/>
    <w:rsid w:val="00272476"/>
    <w:rsid w:val="002725DA"/>
    <w:rsid w:val="00272821"/>
    <w:rsid w:val="00272C9F"/>
    <w:rsid w:val="002731D4"/>
    <w:rsid w:val="00273908"/>
    <w:rsid w:val="002739B2"/>
    <w:rsid w:val="0027416C"/>
    <w:rsid w:val="00274A62"/>
    <w:rsid w:val="00274B23"/>
    <w:rsid w:val="00274E37"/>
    <w:rsid w:val="00275516"/>
    <w:rsid w:val="002756DF"/>
    <w:rsid w:val="00275A26"/>
    <w:rsid w:val="00275C84"/>
    <w:rsid w:val="002763DB"/>
    <w:rsid w:val="00276480"/>
    <w:rsid w:val="00276A1A"/>
    <w:rsid w:val="00276FC0"/>
    <w:rsid w:val="002779B1"/>
    <w:rsid w:val="00277B1B"/>
    <w:rsid w:val="00280009"/>
    <w:rsid w:val="0028025C"/>
    <w:rsid w:val="00280A00"/>
    <w:rsid w:val="00280C93"/>
    <w:rsid w:val="0028147E"/>
    <w:rsid w:val="00281CD6"/>
    <w:rsid w:val="00281E15"/>
    <w:rsid w:val="00281F7F"/>
    <w:rsid w:val="00282723"/>
    <w:rsid w:val="002827BB"/>
    <w:rsid w:val="0028297D"/>
    <w:rsid w:val="00282ED9"/>
    <w:rsid w:val="0028311C"/>
    <w:rsid w:val="002833D1"/>
    <w:rsid w:val="0028388E"/>
    <w:rsid w:val="00283A5C"/>
    <w:rsid w:val="00283F32"/>
    <w:rsid w:val="00284126"/>
    <w:rsid w:val="00284174"/>
    <w:rsid w:val="00284324"/>
    <w:rsid w:val="002843F5"/>
    <w:rsid w:val="00284507"/>
    <w:rsid w:val="00284909"/>
    <w:rsid w:val="002849A3"/>
    <w:rsid w:val="00285731"/>
    <w:rsid w:val="00285950"/>
    <w:rsid w:val="00285960"/>
    <w:rsid w:val="00285C57"/>
    <w:rsid w:val="0028615E"/>
    <w:rsid w:val="002862EA"/>
    <w:rsid w:val="0028638B"/>
    <w:rsid w:val="002866BE"/>
    <w:rsid w:val="00286831"/>
    <w:rsid w:val="00286895"/>
    <w:rsid w:val="00286DCD"/>
    <w:rsid w:val="00286DF2"/>
    <w:rsid w:val="002875AD"/>
    <w:rsid w:val="002875C1"/>
    <w:rsid w:val="002876FE"/>
    <w:rsid w:val="00287B34"/>
    <w:rsid w:val="00287C90"/>
    <w:rsid w:val="002902FA"/>
    <w:rsid w:val="0029099A"/>
    <w:rsid w:val="002909A0"/>
    <w:rsid w:val="002909D7"/>
    <w:rsid w:val="00290B78"/>
    <w:rsid w:val="00290C00"/>
    <w:rsid w:val="002913FA"/>
    <w:rsid w:val="0029157D"/>
    <w:rsid w:val="00291BFF"/>
    <w:rsid w:val="00292160"/>
    <w:rsid w:val="002925D4"/>
    <w:rsid w:val="00292A2F"/>
    <w:rsid w:val="0029337E"/>
    <w:rsid w:val="0029386A"/>
    <w:rsid w:val="00293BCF"/>
    <w:rsid w:val="00293BE7"/>
    <w:rsid w:val="002942EB"/>
    <w:rsid w:val="00294454"/>
    <w:rsid w:val="00294547"/>
    <w:rsid w:val="0029464F"/>
    <w:rsid w:val="00295860"/>
    <w:rsid w:val="002959E9"/>
    <w:rsid w:val="00295ABE"/>
    <w:rsid w:val="00295D43"/>
    <w:rsid w:val="0029610E"/>
    <w:rsid w:val="00296245"/>
    <w:rsid w:val="00296475"/>
    <w:rsid w:val="0029686C"/>
    <w:rsid w:val="00296A26"/>
    <w:rsid w:val="00296CB1"/>
    <w:rsid w:val="00296D81"/>
    <w:rsid w:val="002A03AB"/>
    <w:rsid w:val="002A0F72"/>
    <w:rsid w:val="002A11CA"/>
    <w:rsid w:val="002A1316"/>
    <w:rsid w:val="002A1879"/>
    <w:rsid w:val="002A1A26"/>
    <w:rsid w:val="002A2107"/>
    <w:rsid w:val="002A2261"/>
    <w:rsid w:val="002A279D"/>
    <w:rsid w:val="002A29B6"/>
    <w:rsid w:val="002A2AF6"/>
    <w:rsid w:val="002A2BE4"/>
    <w:rsid w:val="002A2CFF"/>
    <w:rsid w:val="002A32F7"/>
    <w:rsid w:val="002A33B8"/>
    <w:rsid w:val="002A3A57"/>
    <w:rsid w:val="002A3A8A"/>
    <w:rsid w:val="002A46D7"/>
    <w:rsid w:val="002A473A"/>
    <w:rsid w:val="002A47E2"/>
    <w:rsid w:val="002A49FA"/>
    <w:rsid w:val="002A4DE3"/>
    <w:rsid w:val="002A535A"/>
    <w:rsid w:val="002A5486"/>
    <w:rsid w:val="002A5C09"/>
    <w:rsid w:val="002A60E8"/>
    <w:rsid w:val="002A6515"/>
    <w:rsid w:val="002A673C"/>
    <w:rsid w:val="002A6AAA"/>
    <w:rsid w:val="002A7540"/>
    <w:rsid w:val="002A7DC2"/>
    <w:rsid w:val="002B09E7"/>
    <w:rsid w:val="002B13AC"/>
    <w:rsid w:val="002B15C4"/>
    <w:rsid w:val="002B1DCD"/>
    <w:rsid w:val="002B1E95"/>
    <w:rsid w:val="002B2122"/>
    <w:rsid w:val="002B2B00"/>
    <w:rsid w:val="002B2EFA"/>
    <w:rsid w:val="002B2F87"/>
    <w:rsid w:val="002B3193"/>
    <w:rsid w:val="002B3A21"/>
    <w:rsid w:val="002B3E5F"/>
    <w:rsid w:val="002B40FA"/>
    <w:rsid w:val="002B4357"/>
    <w:rsid w:val="002B477B"/>
    <w:rsid w:val="002B4A2D"/>
    <w:rsid w:val="002B505D"/>
    <w:rsid w:val="002B5314"/>
    <w:rsid w:val="002B53C4"/>
    <w:rsid w:val="002B63E4"/>
    <w:rsid w:val="002B68E3"/>
    <w:rsid w:val="002B694B"/>
    <w:rsid w:val="002B6953"/>
    <w:rsid w:val="002B6CCA"/>
    <w:rsid w:val="002B704F"/>
    <w:rsid w:val="002B734D"/>
    <w:rsid w:val="002B741B"/>
    <w:rsid w:val="002B75DC"/>
    <w:rsid w:val="002B779F"/>
    <w:rsid w:val="002B7A2A"/>
    <w:rsid w:val="002C0291"/>
    <w:rsid w:val="002C05F5"/>
    <w:rsid w:val="002C1685"/>
    <w:rsid w:val="002C16E6"/>
    <w:rsid w:val="002C18F6"/>
    <w:rsid w:val="002C1C41"/>
    <w:rsid w:val="002C1F12"/>
    <w:rsid w:val="002C1FB0"/>
    <w:rsid w:val="002C2638"/>
    <w:rsid w:val="002C2789"/>
    <w:rsid w:val="002C2C95"/>
    <w:rsid w:val="002C3549"/>
    <w:rsid w:val="002C35EE"/>
    <w:rsid w:val="002C397E"/>
    <w:rsid w:val="002C3B14"/>
    <w:rsid w:val="002C48C7"/>
    <w:rsid w:val="002C4910"/>
    <w:rsid w:val="002C4D0A"/>
    <w:rsid w:val="002C5268"/>
    <w:rsid w:val="002C5428"/>
    <w:rsid w:val="002C58CD"/>
    <w:rsid w:val="002C5E54"/>
    <w:rsid w:val="002C64C3"/>
    <w:rsid w:val="002C66FE"/>
    <w:rsid w:val="002C746D"/>
    <w:rsid w:val="002C7858"/>
    <w:rsid w:val="002C7E84"/>
    <w:rsid w:val="002D01A8"/>
    <w:rsid w:val="002D0458"/>
    <w:rsid w:val="002D0BE9"/>
    <w:rsid w:val="002D0CB8"/>
    <w:rsid w:val="002D0E38"/>
    <w:rsid w:val="002D17C0"/>
    <w:rsid w:val="002D1B03"/>
    <w:rsid w:val="002D23D3"/>
    <w:rsid w:val="002D2DC6"/>
    <w:rsid w:val="002D308C"/>
    <w:rsid w:val="002D36C7"/>
    <w:rsid w:val="002D3B5B"/>
    <w:rsid w:val="002D3FC3"/>
    <w:rsid w:val="002D4831"/>
    <w:rsid w:val="002D493A"/>
    <w:rsid w:val="002D501A"/>
    <w:rsid w:val="002D54D9"/>
    <w:rsid w:val="002D57D7"/>
    <w:rsid w:val="002D5D5E"/>
    <w:rsid w:val="002D640D"/>
    <w:rsid w:val="002D66C1"/>
    <w:rsid w:val="002D7115"/>
    <w:rsid w:val="002D733A"/>
    <w:rsid w:val="002D77BB"/>
    <w:rsid w:val="002D7BCE"/>
    <w:rsid w:val="002D7CD6"/>
    <w:rsid w:val="002E03E2"/>
    <w:rsid w:val="002E0887"/>
    <w:rsid w:val="002E08D5"/>
    <w:rsid w:val="002E0A0E"/>
    <w:rsid w:val="002E10D2"/>
    <w:rsid w:val="002E1495"/>
    <w:rsid w:val="002E196C"/>
    <w:rsid w:val="002E2053"/>
    <w:rsid w:val="002E2498"/>
    <w:rsid w:val="002E2C52"/>
    <w:rsid w:val="002E2E41"/>
    <w:rsid w:val="002E2E59"/>
    <w:rsid w:val="002E3073"/>
    <w:rsid w:val="002E3A5F"/>
    <w:rsid w:val="002E3C23"/>
    <w:rsid w:val="002E3E8A"/>
    <w:rsid w:val="002E4255"/>
    <w:rsid w:val="002E4877"/>
    <w:rsid w:val="002E4A28"/>
    <w:rsid w:val="002E5098"/>
    <w:rsid w:val="002E59AE"/>
    <w:rsid w:val="002E5C6A"/>
    <w:rsid w:val="002E5C94"/>
    <w:rsid w:val="002E6247"/>
    <w:rsid w:val="002E6838"/>
    <w:rsid w:val="002E68A2"/>
    <w:rsid w:val="002E6D70"/>
    <w:rsid w:val="002E748C"/>
    <w:rsid w:val="002E7850"/>
    <w:rsid w:val="002E798C"/>
    <w:rsid w:val="002E7AE1"/>
    <w:rsid w:val="002F052C"/>
    <w:rsid w:val="002F058D"/>
    <w:rsid w:val="002F0B3C"/>
    <w:rsid w:val="002F152B"/>
    <w:rsid w:val="002F152C"/>
    <w:rsid w:val="002F209C"/>
    <w:rsid w:val="002F20F3"/>
    <w:rsid w:val="002F2287"/>
    <w:rsid w:val="002F269E"/>
    <w:rsid w:val="002F2A84"/>
    <w:rsid w:val="002F2CEE"/>
    <w:rsid w:val="002F2FA5"/>
    <w:rsid w:val="002F31F1"/>
    <w:rsid w:val="002F358B"/>
    <w:rsid w:val="002F384A"/>
    <w:rsid w:val="002F38D4"/>
    <w:rsid w:val="002F3A9B"/>
    <w:rsid w:val="002F3AB2"/>
    <w:rsid w:val="002F3F92"/>
    <w:rsid w:val="002F4027"/>
    <w:rsid w:val="002F4530"/>
    <w:rsid w:val="002F4D5B"/>
    <w:rsid w:val="002F5321"/>
    <w:rsid w:val="002F5A79"/>
    <w:rsid w:val="002F5B40"/>
    <w:rsid w:val="002F5D98"/>
    <w:rsid w:val="002F66B4"/>
    <w:rsid w:val="002F6723"/>
    <w:rsid w:val="002F6939"/>
    <w:rsid w:val="002F6AB4"/>
    <w:rsid w:val="002F6ED5"/>
    <w:rsid w:val="002F70E2"/>
    <w:rsid w:val="002F772F"/>
    <w:rsid w:val="002F7A35"/>
    <w:rsid w:val="002F7F36"/>
    <w:rsid w:val="00300C84"/>
    <w:rsid w:val="00300EC6"/>
    <w:rsid w:val="00301A66"/>
    <w:rsid w:val="00301D6A"/>
    <w:rsid w:val="00301DF3"/>
    <w:rsid w:val="00301E78"/>
    <w:rsid w:val="0030226F"/>
    <w:rsid w:val="003025EC"/>
    <w:rsid w:val="003025FC"/>
    <w:rsid w:val="00302ACF"/>
    <w:rsid w:val="00303316"/>
    <w:rsid w:val="00303434"/>
    <w:rsid w:val="00303791"/>
    <w:rsid w:val="003038C9"/>
    <w:rsid w:val="00303B0A"/>
    <w:rsid w:val="00303B77"/>
    <w:rsid w:val="00303C44"/>
    <w:rsid w:val="00304340"/>
    <w:rsid w:val="00304E73"/>
    <w:rsid w:val="00304EF6"/>
    <w:rsid w:val="00305FC0"/>
    <w:rsid w:val="00306800"/>
    <w:rsid w:val="00307270"/>
    <w:rsid w:val="003074A9"/>
    <w:rsid w:val="00307DB7"/>
    <w:rsid w:val="00310478"/>
    <w:rsid w:val="0031057D"/>
    <w:rsid w:val="00310743"/>
    <w:rsid w:val="00311984"/>
    <w:rsid w:val="00311BCD"/>
    <w:rsid w:val="003121E6"/>
    <w:rsid w:val="003123AB"/>
    <w:rsid w:val="003123CA"/>
    <w:rsid w:val="0031249E"/>
    <w:rsid w:val="00312779"/>
    <w:rsid w:val="00312860"/>
    <w:rsid w:val="00312951"/>
    <w:rsid w:val="00312BBE"/>
    <w:rsid w:val="00312E96"/>
    <w:rsid w:val="00313437"/>
    <w:rsid w:val="003135AA"/>
    <w:rsid w:val="00313613"/>
    <w:rsid w:val="00314791"/>
    <w:rsid w:val="00314819"/>
    <w:rsid w:val="00314C61"/>
    <w:rsid w:val="003150AE"/>
    <w:rsid w:val="003153DB"/>
    <w:rsid w:val="0031553B"/>
    <w:rsid w:val="0031562D"/>
    <w:rsid w:val="00315A5C"/>
    <w:rsid w:val="00315F0F"/>
    <w:rsid w:val="0031621E"/>
    <w:rsid w:val="00316481"/>
    <w:rsid w:val="00316C2F"/>
    <w:rsid w:val="0031727F"/>
    <w:rsid w:val="0031737D"/>
    <w:rsid w:val="00317C14"/>
    <w:rsid w:val="0032042B"/>
    <w:rsid w:val="003208FB"/>
    <w:rsid w:val="003209D3"/>
    <w:rsid w:val="00320BEB"/>
    <w:rsid w:val="00320D3C"/>
    <w:rsid w:val="00320EBA"/>
    <w:rsid w:val="0032114F"/>
    <w:rsid w:val="003215B2"/>
    <w:rsid w:val="00321B07"/>
    <w:rsid w:val="00321D17"/>
    <w:rsid w:val="003221A4"/>
    <w:rsid w:val="00323349"/>
    <w:rsid w:val="00323693"/>
    <w:rsid w:val="00323824"/>
    <w:rsid w:val="003241E1"/>
    <w:rsid w:val="00324892"/>
    <w:rsid w:val="00324955"/>
    <w:rsid w:val="00324F26"/>
    <w:rsid w:val="003252D6"/>
    <w:rsid w:val="003255C9"/>
    <w:rsid w:val="00325C2E"/>
    <w:rsid w:val="003267BD"/>
    <w:rsid w:val="00327121"/>
    <w:rsid w:val="00327126"/>
    <w:rsid w:val="0032735A"/>
    <w:rsid w:val="00327499"/>
    <w:rsid w:val="003277D0"/>
    <w:rsid w:val="00327EA7"/>
    <w:rsid w:val="003300E0"/>
    <w:rsid w:val="003306DC"/>
    <w:rsid w:val="003308E5"/>
    <w:rsid w:val="00330B9E"/>
    <w:rsid w:val="00330E1A"/>
    <w:rsid w:val="00330F8A"/>
    <w:rsid w:val="00331246"/>
    <w:rsid w:val="00331291"/>
    <w:rsid w:val="003312D1"/>
    <w:rsid w:val="0033150A"/>
    <w:rsid w:val="00331866"/>
    <w:rsid w:val="00331D7B"/>
    <w:rsid w:val="003325C6"/>
    <w:rsid w:val="003326A9"/>
    <w:rsid w:val="003327EF"/>
    <w:rsid w:val="0033286C"/>
    <w:rsid w:val="00332F4B"/>
    <w:rsid w:val="0033308B"/>
    <w:rsid w:val="003332E1"/>
    <w:rsid w:val="0033366C"/>
    <w:rsid w:val="00333F3C"/>
    <w:rsid w:val="0033430E"/>
    <w:rsid w:val="00334698"/>
    <w:rsid w:val="003359DA"/>
    <w:rsid w:val="00335C21"/>
    <w:rsid w:val="00335E0D"/>
    <w:rsid w:val="00336A5E"/>
    <w:rsid w:val="00336AD5"/>
    <w:rsid w:val="0033762D"/>
    <w:rsid w:val="003378FD"/>
    <w:rsid w:val="003401D9"/>
    <w:rsid w:val="00340A99"/>
    <w:rsid w:val="00340E4B"/>
    <w:rsid w:val="00340E51"/>
    <w:rsid w:val="00340F97"/>
    <w:rsid w:val="00341B66"/>
    <w:rsid w:val="00342766"/>
    <w:rsid w:val="003429DD"/>
    <w:rsid w:val="00342AD5"/>
    <w:rsid w:val="00342D5D"/>
    <w:rsid w:val="0034324C"/>
    <w:rsid w:val="00343608"/>
    <w:rsid w:val="00343830"/>
    <w:rsid w:val="00343B84"/>
    <w:rsid w:val="00343CB3"/>
    <w:rsid w:val="00343D9B"/>
    <w:rsid w:val="00344094"/>
    <w:rsid w:val="003449F4"/>
    <w:rsid w:val="00344C3B"/>
    <w:rsid w:val="003451CA"/>
    <w:rsid w:val="00345371"/>
    <w:rsid w:val="003453B7"/>
    <w:rsid w:val="003454FA"/>
    <w:rsid w:val="0034563E"/>
    <w:rsid w:val="003458D1"/>
    <w:rsid w:val="00345B36"/>
    <w:rsid w:val="0034619D"/>
    <w:rsid w:val="003462F8"/>
    <w:rsid w:val="003465E0"/>
    <w:rsid w:val="00346B89"/>
    <w:rsid w:val="00346ECB"/>
    <w:rsid w:val="0034767D"/>
    <w:rsid w:val="0034778F"/>
    <w:rsid w:val="00347ADC"/>
    <w:rsid w:val="00347C61"/>
    <w:rsid w:val="00347EB1"/>
    <w:rsid w:val="00350ADC"/>
    <w:rsid w:val="00350B91"/>
    <w:rsid w:val="00351112"/>
    <w:rsid w:val="00351A05"/>
    <w:rsid w:val="00352167"/>
    <w:rsid w:val="00352780"/>
    <w:rsid w:val="00352C05"/>
    <w:rsid w:val="00352F4C"/>
    <w:rsid w:val="00353582"/>
    <w:rsid w:val="00353A0E"/>
    <w:rsid w:val="00353B72"/>
    <w:rsid w:val="00353CCE"/>
    <w:rsid w:val="003546CE"/>
    <w:rsid w:val="003548E1"/>
    <w:rsid w:val="00354BF3"/>
    <w:rsid w:val="00354DF0"/>
    <w:rsid w:val="00355055"/>
    <w:rsid w:val="00355438"/>
    <w:rsid w:val="003558DB"/>
    <w:rsid w:val="00355D91"/>
    <w:rsid w:val="00356136"/>
    <w:rsid w:val="003561AA"/>
    <w:rsid w:val="0035646D"/>
    <w:rsid w:val="003566CF"/>
    <w:rsid w:val="00356BBC"/>
    <w:rsid w:val="00356D11"/>
    <w:rsid w:val="00356D92"/>
    <w:rsid w:val="00357350"/>
    <w:rsid w:val="0035736A"/>
    <w:rsid w:val="00357919"/>
    <w:rsid w:val="003579A7"/>
    <w:rsid w:val="003579C4"/>
    <w:rsid w:val="00360370"/>
    <w:rsid w:val="00360497"/>
    <w:rsid w:val="003606AD"/>
    <w:rsid w:val="003607F8"/>
    <w:rsid w:val="0036097F"/>
    <w:rsid w:val="00361367"/>
    <w:rsid w:val="0036158A"/>
    <w:rsid w:val="00361A4B"/>
    <w:rsid w:val="00361DD9"/>
    <w:rsid w:val="003624A7"/>
    <w:rsid w:val="00362890"/>
    <w:rsid w:val="00363E11"/>
    <w:rsid w:val="00364473"/>
    <w:rsid w:val="00364543"/>
    <w:rsid w:val="00364675"/>
    <w:rsid w:val="003648D2"/>
    <w:rsid w:val="00364C88"/>
    <w:rsid w:val="00364C9D"/>
    <w:rsid w:val="00364D20"/>
    <w:rsid w:val="00364E46"/>
    <w:rsid w:val="00364EB8"/>
    <w:rsid w:val="00365562"/>
    <w:rsid w:val="00365AAA"/>
    <w:rsid w:val="00365DA5"/>
    <w:rsid w:val="00365DE0"/>
    <w:rsid w:val="00365E43"/>
    <w:rsid w:val="003661DB"/>
    <w:rsid w:val="003662E2"/>
    <w:rsid w:val="0036641D"/>
    <w:rsid w:val="0036661E"/>
    <w:rsid w:val="00366AD9"/>
    <w:rsid w:val="00366B0C"/>
    <w:rsid w:val="00366C55"/>
    <w:rsid w:val="003675C9"/>
    <w:rsid w:val="0036770A"/>
    <w:rsid w:val="00367E72"/>
    <w:rsid w:val="00370184"/>
    <w:rsid w:val="0037045D"/>
    <w:rsid w:val="00370696"/>
    <w:rsid w:val="00370B93"/>
    <w:rsid w:val="0037221C"/>
    <w:rsid w:val="0037223C"/>
    <w:rsid w:val="00372618"/>
    <w:rsid w:val="003726F0"/>
    <w:rsid w:val="00372DC4"/>
    <w:rsid w:val="00373690"/>
    <w:rsid w:val="0037381B"/>
    <w:rsid w:val="00373EF8"/>
    <w:rsid w:val="00374674"/>
    <w:rsid w:val="00374B81"/>
    <w:rsid w:val="003753C1"/>
    <w:rsid w:val="00375EA8"/>
    <w:rsid w:val="0037600F"/>
    <w:rsid w:val="00376A5B"/>
    <w:rsid w:val="00376C06"/>
    <w:rsid w:val="00377089"/>
    <w:rsid w:val="00377484"/>
    <w:rsid w:val="00377B65"/>
    <w:rsid w:val="00377B8C"/>
    <w:rsid w:val="00380686"/>
    <w:rsid w:val="00380733"/>
    <w:rsid w:val="0038084A"/>
    <w:rsid w:val="00380F84"/>
    <w:rsid w:val="003811FC"/>
    <w:rsid w:val="00381825"/>
    <w:rsid w:val="00381A16"/>
    <w:rsid w:val="003820B6"/>
    <w:rsid w:val="0038240F"/>
    <w:rsid w:val="00382589"/>
    <w:rsid w:val="00382627"/>
    <w:rsid w:val="00382A55"/>
    <w:rsid w:val="00382D01"/>
    <w:rsid w:val="00383227"/>
    <w:rsid w:val="0038334F"/>
    <w:rsid w:val="003836DD"/>
    <w:rsid w:val="0038375F"/>
    <w:rsid w:val="00384019"/>
    <w:rsid w:val="0038438A"/>
    <w:rsid w:val="003855EE"/>
    <w:rsid w:val="00385769"/>
    <w:rsid w:val="00385D2E"/>
    <w:rsid w:val="0038656F"/>
    <w:rsid w:val="00386A69"/>
    <w:rsid w:val="00386B36"/>
    <w:rsid w:val="00386B9A"/>
    <w:rsid w:val="00386C5E"/>
    <w:rsid w:val="00386F54"/>
    <w:rsid w:val="00386FC3"/>
    <w:rsid w:val="003871F2"/>
    <w:rsid w:val="00387516"/>
    <w:rsid w:val="003876E5"/>
    <w:rsid w:val="00387767"/>
    <w:rsid w:val="00387984"/>
    <w:rsid w:val="00387A51"/>
    <w:rsid w:val="00387DF4"/>
    <w:rsid w:val="003900BD"/>
    <w:rsid w:val="00390368"/>
    <w:rsid w:val="003904A5"/>
    <w:rsid w:val="00390E4E"/>
    <w:rsid w:val="00391010"/>
    <w:rsid w:val="003912F2"/>
    <w:rsid w:val="00391655"/>
    <w:rsid w:val="00391C53"/>
    <w:rsid w:val="00391D53"/>
    <w:rsid w:val="003923B7"/>
    <w:rsid w:val="0039275A"/>
    <w:rsid w:val="00392822"/>
    <w:rsid w:val="00392928"/>
    <w:rsid w:val="00392EE5"/>
    <w:rsid w:val="00393594"/>
    <w:rsid w:val="0039382B"/>
    <w:rsid w:val="003939F9"/>
    <w:rsid w:val="003941D4"/>
    <w:rsid w:val="00394323"/>
    <w:rsid w:val="003945ED"/>
    <w:rsid w:val="003948F3"/>
    <w:rsid w:val="00394C9C"/>
    <w:rsid w:val="00394DE4"/>
    <w:rsid w:val="003953FD"/>
    <w:rsid w:val="00395766"/>
    <w:rsid w:val="00395EA6"/>
    <w:rsid w:val="0039630E"/>
    <w:rsid w:val="0039650E"/>
    <w:rsid w:val="00396C06"/>
    <w:rsid w:val="00396D31"/>
    <w:rsid w:val="00397196"/>
    <w:rsid w:val="003972AF"/>
    <w:rsid w:val="003976D7"/>
    <w:rsid w:val="0039785E"/>
    <w:rsid w:val="003A05E4"/>
    <w:rsid w:val="003A0603"/>
    <w:rsid w:val="003A0664"/>
    <w:rsid w:val="003A06C7"/>
    <w:rsid w:val="003A097F"/>
    <w:rsid w:val="003A0C8C"/>
    <w:rsid w:val="003A12FE"/>
    <w:rsid w:val="003A14BB"/>
    <w:rsid w:val="003A1FE8"/>
    <w:rsid w:val="003A20C5"/>
    <w:rsid w:val="003A25E3"/>
    <w:rsid w:val="003A2CD4"/>
    <w:rsid w:val="003A2D5F"/>
    <w:rsid w:val="003A2E91"/>
    <w:rsid w:val="003A31B2"/>
    <w:rsid w:val="003A357B"/>
    <w:rsid w:val="003A3DE3"/>
    <w:rsid w:val="003A3E92"/>
    <w:rsid w:val="003A3F1A"/>
    <w:rsid w:val="003A41FC"/>
    <w:rsid w:val="003A4762"/>
    <w:rsid w:val="003A49B4"/>
    <w:rsid w:val="003A5A6A"/>
    <w:rsid w:val="003A5B43"/>
    <w:rsid w:val="003A6408"/>
    <w:rsid w:val="003A6553"/>
    <w:rsid w:val="003A65FB"/>
    <w:rsid w:val="003A6723"/>
    <w:rsid w:val="003A6B21"/>
    <w:rsid w:val="003A6CE4"/>
    <w:rsid w:val="003A706E"/>
    <w:rsid w:val="003A7118"/>
    <w:rsid w:val="003A735E"/>
    <w:rsid w:val="003A7629"/>
    <w:rsid w:val="003A783C"/>
    <w:rsid w:val="003A7884"/>
    <w:rsid w:val="003B016D"/>
    <w:rsid w:val="003B07BA"/>
    <w:rsid w:val="003B0BC2"/>
    <w:rsid w:val="003B0E0C"/>
    <w:rsid w:val="003B1168"/>
    <w:rsid w:val="003B12D5"/>
    <w:rsid w:val="003B2039"/>
    <w:rsid w:val="003B20B8"/>
    <w:rsid w:val="003B25FE"/>
    <w:rsid w:val="003B3951"/>
    <w:rsid w:val="003B3A62"/>
    <w:rsid w:val="003B3CF3"/>
    <w:rsid w:val="003B4037"/>
    <w:rsid w:val="003B4158"/>
    <w:rsid w:val="003B4E38"/>
    <w:rsid w:val="003B50BE"/>
    <w:rsid w:val="003B53ED"/>
    <w:rsid w:val="003B5771"/>
    <w:rsid w:val="003B57E9"/>
    <w:rsid w:val="003B6088"/>
    <w:rsid w:val="003B6913"/>
    <w:rsid w:val="003B695D"/>
    <w:rsid w:val="003B6B6C"/>
    <w:rsid w:val="003B6BD7"/>
    <w:rsid w:val="003B6F9D"/>
    <w:rsid w:val="003B702B"/>
    <w:rsid w:val="003B7503"/>
    <w:rsid w:val="003B7936"/>
    <w:rsid w:val="003B79A5"/>
    <w:rsid w:val="003C00A2"/>
    <w:rsid w:val="003C01F2"/>
    <w:rsid w:val="003C18AA"/>
    <w:rsid w:val="003C1997"/>
    <w:rsid w:val="003C19EF"/>
    <w:rsid w:val="003C22BA"/>
    <w:rsid w:val="003C2886"/>
    <w:rsid w:val="003C2920"/>
    <w:rsid w:val="003C29D4"/>
    <w:rsid w:val="003C2FA0"/>
    <w:rsid w:val="003C2FA3"/>
    <w:rsid w:val="003C30DC"/>
    <w:rsid w:val="003C312B"/>
    <w:rsid w:val="003C3132"/>
    <w:rsid w:val="003C317F"/>
    <w:rsid w:val="003C32CA"/>
    <w:rsid w:val="003C3BB2"/>
    <w:rsid w:val="003C3BCE"/>
    <w:rsid w:val="003C3EF8"/>
    <w:rsid w:val="003C4211"/>
    <w:rsid w:val="003C466B"/>
    <w:rsid w:val="003C49F5"/>
    <w:rsid w:val="003C4D62"/>
    <w:rsid w:val="003C4DD3"/>
    <w:rsid w:val="003C516A"/>
    <w:rsid w:val="003C57F0"/>
    <w:rsid w:val="003C5BB9"/>
    <w:rsid w:val="003C60D1"/>
    <w:rsid w:val="003C6791"/>
    <w:rsid w:val="003C686D"/>
    <w:rsid w:val="003C686E"/>
    <w:rsid w:val="003C6878"/>
    <w:rsid w:val="003C696F"/>
    <w:rsid w:val="003C6C6B"/>
    <w:rsid w:val="003C6CCF"/>
    <w:rsid w:val="003C7192"/>
    <w:rsid w:val="003C7458"/>
    <w:rsid w:val="003C7890"/>
    <w:rsid w:val="003D01D0"/>
    <w:rsid w:val="003D03ED"/>
    <w:rsid w:val="003D0BB4"/>
    <w:rsid w:val="003D0D9A"/>
    <w:rsid w:val="003D0E69"/>
    <w:rsid w:val="003D1050"/>
    <w:rsid w:val="003D10F2"/>
    <w:rsid w:val="003D13C8"/>
    <w:rsid w:val="003D187F"/>
    <w:rsid w:val="003D2744"/>
    <w:rsid w:val="003D278B"/>
    <w:rsid w:val="003D2E31"/>
    <w:rsid w:val="003D32D7"/>
    <w:rsid w:val="003D3311"/>
    <w:rsid w:val="003D3348"/>
    <w:rsid w:val="003D3426"/>
    <w:rsid w:val="003D3CF6"/>
    <w:rsid w:val="003D3F1C"/>
    <w:rsid w:val="003D4449"/>
    <w:rsid w:val="003D4538"/>
    <w:rsid w:val="003D474D"/>
    <w:rsid w:val="003D4B08"/>
    <w:rsid w:val="003D4EBC"/>
    <w:rsid w:val="003D5246"/>
    <w:rsid w:val="003D58F8"/>
    <w:rsid w:val="003D5AF1"/>
    <w:rsid w:val="003D5E16"/>
    <w:rsid w:val="003D6ED4"/>
    <w:rsid w:val="003D6F46"/>
    <w:rsid w:val="003D7E28"/>
    <w:rsid w:val="003E04C7"/>
    <w:rsid w:val="003E0E07"/>
    <w:rsid w:val="003E1A48"/>
    <w:rsid w:val="003E1A9D"/>
    <w:rsid w:val="003E1ADB"/>
    <w:rsid w:val="003E1B93"/>
    <w:rsid w:val="003E21DC"/>
    <w:rsid w:val="003E295C"/>
    <w:rsid w:val="003E2A98"/>
    <w:rsid w:val="003E2E43"/>
    <w:rsid w:val="003E30BD"/>
    <w:rsid w:val="003E34BC"/>
    <w:rsid w:val="003E35FB"/>
    <w:rsid w:val="003E36C8"/>
    <w:rsid w:val="003E3CB0"/>
    <w:rsid w:val="003E4175"/>
    <w:rsid w:val="003E4593"/>
    <w:rsid w:val="003E47CB"/>
    <w:rsid w:val="003E48D3"/>
    <w:rsid w:val="003E4FE4"/>
    <w:rsid w:val="003E5504"/>
    <w:rsid w:val="003E55AC"/>
    <w:rsid w:val="003E582F"/>
    <w:rsid w:val="003E6198"/>
    <w:rsid w:val="003E650B"/>
    <w:rsid w:val="003E67D7"/>
    <w:rsid w:val="003E6918"/>
    <w:rsid w:val="003E6E56"/>
    <w:rsid w:val="003E7B1A"/>
    <w:rsid w:val="003E7BA4"/>
    <w:rsid w:val="003F0082"/>
    <w:rsid w:val="003F00B0"/>
    <w:rsid w:val="003F05CE"/>
    <w:rsid w:val="003F0A3F"/>
    <w:rsid w:val="003F0BB2"/>
    <w:rsid w:val="003F0D41"/>
    <w:rsid w:val="003F0E9C"/>
    <w:rsid w:val="003F1386"/>
    <w:rsid w:val="003F15F1"/>
    <w:rsid w:val="003F1B6D"/>
    <w:rsid w:val="003F1FC1"/>
    <w:rsid w:val="003F24F0"/>
    <w:rsid w:val="003F2562"/>
    <w:rsid w:val="003F28EF"/>
    <w:rsid w:val="003F30AD"/>
    <w:rsid w:val="003F3139"/>
    <w:rsid w:val="003F32CB"/>
    <w:rsid w:val="003F3C4F"/>
    <w:rsid w:val="003F3E5F"/>
    <w:rsid w:val="003F3FBC"/>
    <w:rsid w:val="003F43B2"/>
    <w:rsid w:val="003F4A7A"/>
    <w:rsid w:val="003F4C52"/>
    <w:rsid w:val="003F4D66"/>
    <w:rsid w:val="003F511E"/>
    <w:rsid w:val="003F5146"/>
    <w:rsid w:val="003F55A4"/>
    <w:rsid w:val="003F5D50"/>
    <w:rsid w:val="003F5E31"/>
    <w:rsid w:val="003F5F87"/>
    <w:rsid w:val="003F69C8"/>
    <w:rsid w:val="003F69E5"/>
    <w:rsid w:val="003F772B"/>
    <w:rsid w:val="003F7782"/>
    <w:rsid w:val="0040021F"/>
    <w:rsid w:val="00400619"/>
    <w:rsid w:val="00400827"/>
    <w:rsid w:val="00400A0C"/>
    <w:rsid w:val="00400D47"/>
    <w:rsid w:val="0040127A"/>
    <w:rsid w:val="004018B1"/>
    <w:rsid w:val="00401A67"/>
    <w:rsid w:val="00401F04"/>
    <w:rsid w:val="00402232"/>
    <w:rsid w:val="004023B7"/>
    <w:rsid w:val="004028CE"/>
    <w:rsid w:val="00402906"/>
    <w:rsid w:val="00402CEE"/>
    <w:rsid w:val="00403086"/>
    <w:rsid w:val="00403214"/>
    <w:rsid w:val="00403268"/>
    <w:rsid w:val="00403304"/>
    <w:rsid w:val="0040330E"/>
    <w:rsid w:val="00403D21"/>
    <w:rsid w:val="0040400F"/>
    <w:rsid w:val="004048E6"/>
    <w:rsid w:val="00404900"/>
    <w:rsid w:val="00404B8E"/>
    <w:rsid w:val="00404F51"/>
    <w:rsid w:val="004058F7"/>
    <w:rsid w:val="00405922"/>
    <w:rsid w:val="00405F37"/>
    <w:rsid w:val="00405F5E"/>
    <w:rsid w:val="0040625E"/>
    <w:rsid w:val="004064FE"/>
    <w:rsid w:val="004065C3"/>
    <w:rsid w:val="00406700"/>
    <w:rsid w:val="00406AA4"/>
    <w:rsid w:val="00406B2C"/>
    <w:rsid w:val="00406EFB"/>
    <w:rsid w:val="00406FE5"/>
    <w:rsid w:val="00407280"/>
    <w:rsid w:val="00407A0B"/>
    <w:rsid w:val="00407E7E"/>
    <w:rsid w:val="0041003D"/>
    <w:rsid w:val="00410222"/>
    <w:rsid w:val="00410574"/>
    <w:rsid w:val="00412094"/>
    <w:rsid w:val="004120A8"/>
    <w:rsid w:val="004121BF"/>
    <w:rsid w:val="004123F3"/>
    <w:rsid w:val="00412668"/>
    <w:rsid w:val="004127A7"/>
    <w:rsid w:val="0041281A"/>
    <w:rsid w:val="004130DA"/>
    <w:rsid w:val="004132E5"/>
    <w:rsid w:val="00413376"/>
    <w:rsid w:val="0041401A"/>
    <w:rsid w:val="004140B5"/>
    <w:rsid w:val="00414D3B"/>
    <w:rsid w:val="00414EC9"/>
    <w:rsid w:val="00415770"/>
    <w:rsid w:val="00415C7F"/>
    <w:rsid w:val="00415D98"/>
    <w:rsid w:val="00415E67"/>
    <w:rsid w:val="00415F0A"/>
    <w:rsid w:val="0041725B"/>
    <w:rsid w:val="0041764B"/>
    <w:rsid w:val="00417908"/>
    <w:rsid w:val="00417B21"/>
    <w:rsid w:val="00417E92"/>
    <w:rsid w:val="00417E97"/>
    <w:rsid w:val="004201BE"/>
    <w:rsid w:val="0042062D"/>
    <w:rsid w:val="00420993"/>
    <w:rsid w:val="004209C8"/>
    <w:rsid w:val="00420C60"/>
    <w:rsid w:val="00420E13"/>
    <w:rsid w:val="00421702"/>
    <w:rsid w:val="0042181E"/>
    <w:rsid w:val="00421973"/>
    <w:rsid w:val="004221BB"/>
    <w:rsid w:val="0042263C"/>
    <w:rsid w:val="00422736"/>
    <w:rsid w:val="00422D8E"/>
    <w:rsid w:val="00423154"/>
    <w:rsid w:val="00423A90"/>
    <w:rsid w:val="0042412B"/>
    <w:rsid w:val="004243A3"/>
    <w:rsid w:val="004245DD"/>
    <w:rsid w:val="004245F6"/>
    <w:rsid w:val="00424BA9"/>
    <w:rsid w:val="00424D8C"/>
    <w:rsid w:val="00425D37"/>
    <w:rsid w:val="00425E42"/>
    <w:rsid w:val="00426053"/>
    <w:rsid w:val="004262B7"/>
    <w:rsid w:val="00426495"/>
    <w:rsid w:val="004264E0"/>
    <w:rsid w:val="00426958"/>
    <w:rsid w:val="004269B7"/>
    <w:rsid w:val="00426CEB"/>
    <w:rsid w:val="00426E66"/>
    <w:rsid w:val="00427090"/>
    <w:rsid w:val="0042721B"/>
    <w:rsid w:val="00427338"/>
    <w:rsid w:val="004273E8"/>
    <w:rsid w:val="00427413"/>
    <w:rsid w:val="004276C2"/>
    <w:rsid w:val="00427994"/>
    <w:rsid w:val="00427DAD"/>
    <w:rsid w:val="00427E7B"/>
    <w:rsid w:val="004300D2"/>
    <w:rsid w:val="004301D9"/>
    <w:rsid w:val="00430665"/>
    <w:rsid w:val="00430699"/>
    <w:rsid w:val="00431A0D"/>
    <w:rsid w:val="00431DDC"/>
    <w:rsid w:val="00432225"/>
    <w:rsid w:val="004328BB"/>
    <w:rsid w:val="00432902"/>
    <w:rsid w:val="00433224"/>
    <w:rsid w:val="00433358"/>
    <w:rsid w:val="00433395"/>
    <w:rsid w:val="004334BF"/>
    <w:rsid w:val="00433990"/>
    <w:rsid w:val="0043400B"/>
    <w:rsid w:val="0043407F"/>
    <w:rsid w:val="00434104"/>
    <w:rsid w:val="0043421F"/>
    <w:rsid w:val="004342D4"/>
    <w:rsid w:val="004346CA"/>
    <w:rsid w:val="0043579B"/>
    <w:rsid w:val="00435CA0"/>
    <w:rsid w:val="004363FC"/>
    <w:rsid w:val="00436533"/>
    <w:rsid w:val="00436592"/>
    <w:rsid w:val="0043664A"/>
    <w:rsid w:val="00436DAA"/>
    <w:rsid w:val="0043781E"/>
    <w:rsid w:val="00437849"/>
    <w:rsid w:val="00440752"/>
    <w:rsid w:val="00440936"/>
    <w:rsid w:val="00440CB7"/>
    <w:rsid w:val="00441332"/>
    <w:rsid w:val="00442908"/>
    <w:rsid w:val="00443604"/>
    <w:rsid w:val="00443796"/>
    <w:rsid w:val="00443E52"/>
    <w:rsid w:val="00444265"/>
    <w:rsid w:val="004442BC"/>
    <w:rsid w:val="004447E5"/>
    <w:rsid w:val="004447F4"/>
    <w:rsid w:val="004449DC"/>
    <w:rsid w:val="004449F6"/>
    <w:rsid w:val="00444BB4"/>
    <w:rsid w:val="00444D17"/>
    <w:rsid w:val="00445162"/>
    <w:rsid w:val="004454D6"/>
    <w:rsid w:val="00445807"/>
    <w:rsid w:val="00445F6A"/>
    <w:rsid w:val="0044609A"/>
    <w:rsid w:val="004462F5"/>
    <w:rsid w:val="00446B38"/>
    <w:rsid w:val="00446EB4"/>
    <w:rsid w:val="00446FEB"/>
    <w:rsid w:val="00447050"/>
    <w:rsid w:val="004475E1"/>
    <w:rsid w:val="00447633"/>
    <w:rsid w:val="00447686"/>
    <w:rsid w:val="00447FD7"/>
    <w:rsid w:val="004500D2"/>
    <w:rsid w:val="004503C0"/>
    <w:rsid w:val="00450A6D"/>
    <w:rsid w:val="00451679"/>
    <w:rsid w:val="0045293E"/>
    <w:rsid w:val="004529EC"/>
    <w:rsid w:val="00453052"/>
    <w:rsid w:val="00453574"/>
    <w:rsid w:val="00453ABF"/>
    <w:rsid w:val="00453D08"/>
    <w:rsid w:val="00454063"/>
    <w:rsid w:val="0045438E"/>
    <w:rsid w:val="004543E2"/>
    <w:rsid w:val="00454673"/>
    <w:rsid w:val="00454C9C"/>
    <w:rsid w:val="00454F81"/>
    <w:rsid w:val="004550DB"/>
    <w:rsid w:val="0045515E"/>
    <w:rsid w:val="004552B0"/>
    <w:rsid w:val="00455350"/>
    <w:rsid w:val="004553E9"/>
    <w:rsid w:val="00455401"/>
    <w:rsid w:val="00456157"/>
    <w:rsid w:val="0045637D"/>
    <w:rsid w:val="0045652B"/>
    <w:rsid w:val="00456745"/>
    <w:rsid w:val="00456861"/>
    <w:rsid w:val="004571C1"/>
    <w:rsid w:val="0045726D"/>
    <w:rsid w:val="00457379"/>
    <w:rsid w:val="00457632"/>
    <w:rsid w:val="004576B5"/>
    <w:rsid w:val="004579E3"/>
    <w:rsid w:val="00457A60"/>
    <w:rsid w:val="0046020F"/>
    <w:rsid w:val="004602B0"/>
    <w:rsid w:val="00460651"/>
    <w:rsid w:val="0046076D"/>
    <w:rsid w:val="004618E7"/>
    <w:rsid w:val="00462247"/>
    <w:rsid w:val="0046224A"/>
    <w:rsid w:val="00462981"/>
    <w:rsid w:val="00462F39"/>
    <w:rsid w:val="00463360"/>
    <w:rsid w:val="00463381"/>
    <w:rsid w:val="004633DC"/>
    <w:rsid w:val="00463467"/>
    <w:rsid w:val="00463602"/>
    <w:rsid w:val="00463823"/>
    <w:rsid w:val="00463A09"/>
    <w:rsid w:val="00463CEF"/>
    <w:rsid w:val="00464303"/>
    <w:rsid w:val="004646BC"/>
    <w:rsid w:val="00464765"/>
    <w:rsid w:val="00465B40"/>
    <w:rsid w:val="004661F9"/>
    <w:rsid w:val="00466302"/>
    <w:rsid w:val="00466369"/>
    <w:rsid w:val="00466BDE"/>
    <w:rsid w:val="00466C94"/>
    <w:rsid w:val="00467523"/>
    <w:rsid w:val="00467AF4"/>
    <w:rsid w:val="004704A1"/>
    <w:rsid w:val="00470757"/>
    <w:rsid w:val="004707AD"/>
    <w:rsid w:val="00470908"/>
    <w:rsid w:val="004709B9"/>
    <w:rsid w:val="0047110E"/>
    <w:rsid w:val="004716DB"/>
    <w:rsid w:val="00471AE9"/>
    <w:rsid w:val="00471CF2"/>
    <w:rsid w:val="00472042"/>
    <w:rsid w:val="0047262B"/>
    <w:rsid w:val="00472937"/>
    <w:rsid w:val="00472967"/>
    <w:rsid w:val="00472FD5"/>
    <w:rsid w:val="004733D7"/>
    <w:rsid w:val="00473802"/>
    <w:rsid w:val="0047438B"/>
    <w:rsid w:val="0047440E"/>
    <w:rsid w:val="00474904"/>
    <w:rsid w:val="004753E2"/>
    <w:rsid w:val="00475519"/>
    <w:rsid w:val="0047553C"/>
    <w:rsid w:val="00475BDA"/>
    <w:rsid w:val="00475DAE"/>
    <w:rsid w:val="00475E42"/>
    <w:rsid w:val="00475E6B"/>
    <w:rsid w:val="00475F52"/>
    <w:rsid w:val="004760D4"/>
    <w:rsid w:val="00476DB1"/>
    <w:rsid w:val="00476DF9"/>
    <w:rsid w:val="004771AF"/>
    <w:rsid w:val="004809E3"/>
    <w:rsid w:val="00480D26"/>
    <w:rsid w:val="00481917"/>
    <w:rsid w:val="00481971"/>
    <w:rsid w:val="00481CC0"/>
    <w:rsid w:val="0048203F"/>
    <w:rsid w:val="00482177"/>
    <w:rsid w:val="00482511"/>
    <w:rsid w:val="00482EF6"/>
    <w:rsid w:val="004832FC"/>
    <w:rsid w:val="00483B6C"/>
    <w:rsid w:val="0048400D"/>
    <w:rsid w:val="0048425E"/>
    <w:rsid w:val="00484B35"/>
    <w:rsid w:val="00484D95"/>
    <w:rsid w:val="004850C5"/>
    <w:rsid w:val="00485267"/>
    <w:rsid w:val="0048531E"/>
    <w:rsid w:val="004854FD"/>
    <w:rsid w:val="004855F7"/>
    <w:rsid w:val="00485AA7"/>
    <w:rsid w:val="00485B88"/>
    <w:rsid w:val="00485E39"/>
    <w:rsid w:val="004864D7"/>
    <w:rsid w:val="00486692"/>
    <w:rsid w:val="00486838"/>
    <w:rsid w:val="0048764D"/>
    <w:rsid w:val="00487678"/>
    <w:rsid w:val="00487770"/>
    <w:rsid w:val="00490192"/>
    <w:rsid w:val="004908D3"/>
    <w:rsid w:val="00490E84"/>
    <w:rsid w:val="0049139D"/>
    <w:rsid w:val="004914A9"/>
    <w:rsid w:val="00491672"/>
    <w:rsid w:val="004916DD"/>
    <w:rsid w:val="0049189F"/>
    <w:rsid w:val="0049225C"/>
    <w:rsid w:val="00492394"/>
    <w:rsid w:val="004923CF"/>
    <w:rsid w:val="004923D6"/>
    <w:rsid w:val="004925B5"/>
    <w:rsid w:val="00492FCF"/>
    <w:rsid w:val="0049394D"/>
    <w:rsid w:val="00493BF2"/>
    <w:rsid w:val="004945D7"/>
    <w:rsid w:val="00494C90"/>
    <w:rsid w:val="00494D1B"/>
    <w:rsid w:val="004954E0"/>
    <w:rsid w:val="00495500"/>
    <w:rsid w:val="00495617"/>
    <w:rsid w:val="00495BAA"/>
    <w:rsid w:val="00495E28"/>
    <w:rsid w:val="0049685B"/>
    <w:rsid w:val="00496BD2"/>
    <w:rsid w:val="004970EF"/>
    <w:rsid w:val="0049794B"/>
    <w:rsid w:val="00497A94"/>
    <w:rsid w:val="00497E18"/>
    <w:rsid w:val="004A038C"/>
    <w:rsid w:val="004A08B2"/>
    <w:rsid w:val="004A0943"/>
    <w:rsid w:val="004A0B86"/>
    <w:rsid w:val="004A0CA0"/>
    <w:rsid w:val="004A185D"/>
    <w:rsid w:val="004A2309"/>
    <w:rsid w:val="004A248D"/>
    <w:rsid w:val="004A24A7"/>
    <w:rsid w:val="004A284F"/>
    <w:rsid w:val="004A2870"/>
    <w:rsid w:val="004A32C0"/>
    <w:rsid w:val="004A33BD"/>
    <w:rsid w:val="004A3769"/>
    <w:rsid w:val="004A386B"/>
    <w:rsid w:val="004A3A16"/>
    <w:rsid w:val="004A3AD3"/>
    <w:rsid w:val="004A3AE7"/>
    <w:rsid w:val="004A3D87"/>
    <w:rsid w:val="004A3DB4"/>
    <w:rsid w:val="004A3E2B"/>
    <w:rsid w:val="004A4011"/>
    <w:rsid w:val="004A4A06"/>
    <w:rsid w:val="004A4DAB"/>
    <w:rsid w:val="004A52EF"/>
    <w:rsid w:val="004A59BA"/>
    <w:rsid w:val="004A5D16"/>
    <w:rsid w:val="004A5D4C"/>
    <w:rsid w:val="004A5F51"/>
    <w:rsid w:val="004A60E1"/>
    <w:rsid w:val="004A676B"/>
    <w:rsid w:val="004A6D14"/>
    <w:rsid w:val="004A73C7"/>
    <w:rsid w:val="004A74B7"/>
    <w:rsid w:val="004A7974"/>
    <w:rsid w:val="004B0205"/>
    <w:rsid w:val="004B0510"/>
    <w:rsid w:val="004B086A"/>
    <w:rsid w:val="004B0B98"/>
    <w:rsid w:val="004B189C"/>
    <w:rsid w:val="004B1950"/>
    <w:rsid w:val="004B1B83"/>
    <w:rsid w:val="004B1D33"/>
    <w:rsid w:val="004B2067"/>
    <w:rsid w:val="004B293A"/>
    <w:rsid w:val="004B2EB8"/>
    <w:rsid w:val="004B3369"/>
    <w:rsid w:val="004B3A32"/>
    <w:rsid w:val="004B3C12"/>
    <w:rsid w:val="004B4252"/>
    <w:rsid w:val="004B42DE"/>
    <w:rsid w:val="004B43A0"/>
    <w:rsid w:val="004B47F8"/>
    <w:rsid w:val="004B4815"/>
    <w:rsid w:val="004B4D39"/>
    <w:rsid w:val="004B4DFD"/>
    <w:rsid w:val="004B4E31"/>
    <w:rsid w:val="004B4FB4"/>
    <w:rsid w:val="004B505E"/>
    <w:rsid w:val="004B5265"/>
    <w:rsid w:val="004B57DD"/>
    <w:rsid w:val="004B594B"/>
    <w:rsid w:val="004B5AF4"/>
    <w:rsid w:val="004B6BA4"/>
    <w:rsid w:val="004B6DBC"/>
    <w:rsid w:val="004B745A"/>
    <w:rsid w:val="004B74B5"/>
    <w:rsid w:val="004B76F9"/>
    <w:rsid w:val="004B7A25"/>
    <w:rsid w:val="004B7DC5"/>
    <w:rsid w:val="004C02DF"/>
    <w:rsid w:val="004C0D89"/>
    <w:rsid w:val="004C0D8F"/>
    <w:rsid w:val="004C0EC8"/>
    <w:rsid w:val="004C1162"/>
    <w:rsid w:val="004C192C"/>
    <w:rsid w:val="004C2216"/>
    <w:rsid w:val="004C28FA"/>
    <w:rsid w:val="004C298F"/>
    <w:rsid w:val="004C2BC6"/>
    <w:rsid w:val="004C2D60"/>
    <w:rsid w:val="004C325F"/>
    <w:rsid w:val="004C33A7"/>
    <w:rsid w:val="004C359B"/>
    <w:rsid w:val="004C3B50"/>
    <w:rsid w:val="004C44CD"/>
    <w:rsid w:val="004C4BDA"/>
    <w:rsid w:val="004C4F79"/>
    <w:rsid w:val="004C4FA5"/>
    <w:rsid w:val="004C5627"/>
    <w:rsid w:val="004C5965"/>
    <w:rsid w:val="004C5C89"/>
    <w:rsid w:val="004C5E9E"/>
    <w:rsid w:val="004C5ED0"/>
    <w:rsid w:val="004C5ED1"/>
    <w:rsid w:val="004C65C8"/>
    <w:rsid w:val="004C6ABF"/>
    <w:rsid w:val="004C7656"/>
    <w:rsid w:val="004C7784"/>
    <w:rsid w:val="004C788D"/>
    <w:rsid w:val="004D09B7"/>
    <w:rsid w:val="004D0A73"/>
    <w:rsid w:val="004D0D0F"/>
    <w:rsid w:val="004D0EFE"/>
    <w:rsid w:val="004D10AF"/>
    <w:rsid w:val="004D12F0"/>
    <w:rsid w:val="004D15EF"/>
    <w:rsid w:val="004D1619"/>
    <w:rsid w:val="004D1B8E"/>
    <w:rsid w:val="004D1BA0"/>
    <w:rsid w:val="004D1D60"/>
    <w:rsid w:val="004D1FEA"/>
    <w:rsid w:val="004D23ED"/>
    <w:rsid w:val="004D2719"/>
    <w:rsid w:val="004D29B4"/>
    <w:rsid w:val="004D2A59"/>
    <w:rsid w:val="004D2B35"/>
    <w:rsid w:val="004D2FEA"/>
    <w:rsid w:val="004D39E1"/>
    <w:rsid w:val="004D3AC4"/>
    <w:rsid w:val="004D3E3D"/>
    <w:rsid w:val="004D3EB5"/>
    <w:rsid w:val="004D40B6"/>
    <w:rsid w:val="004D4310"/>
    <w:rsid w:val="004D434D"/>
    <w:rsid w:val="004D46C7"/>
    <w:rsid w:val="004D4A83"/>
    <w:rsid w:val="004D4B6E"/>
    <w:rsid w:val="004D4DF3"/>
    <w:rsid w:val="004D5069"/>
    <w:rsid w:val="004D5A50"/>
    <w:rsid w:val="004D5B3A"/>
    <w:rsid w:val="004D5BA3"/>
    <w:rsid w:val="004D62DE"/>
    <w:rsid w:val="004D6694"/>
    <w:rsid w:val="004D6CAE"/>
    <w:rsid w:val="004D7C7F"/>
    <w:rsid w:val="004D7DFE"/>
    <w:rsid w:val="004E03A1"/>
    <w:rsid w:val="004E0832"/>
    <w:rsid w:val="004E0CFF"/>
    <w:rsid w:val="004E1564"/>
    <w:rsid w:val="004E1F47"/>
    <w:rsid w:val="004E271D"/>
    <w:rsid w:val="004E2BC2"/>
    <w:rsid w:val="004E31E9"/>
    <w:rsid w:val="004E347C"/>
    <w:rsid w:val="004E3E43"/>
    <w:rsid w:val="004E441A"/>
    <w:rsid w:val="004E4615"/>
    <w:rsid w:val="004E46A7"/>
    <w:rsid w:val="004E4BF3"/>
    <w:rsid w:val="004E4D5A"/>
    <w:rsid w:val="004E4F2E"/>
    <w:rsid w:val="004E5BA8"/>
    <w:rsid w:val="004E5CB1"/>
    <w:rsid w:val="004E5D82"/>
    <w:rsid w:val="004E6132"/>
    <w:rsid w:val="004E61D8"/>
    <w:rsid w:val="004E6341"/>
    <w:rsid w:val="004E6401"/>
    <w:rsid w:val="004E7526"/>
    <w:rsid w:val="004E7D4C"/>
    <w:rsid w:val="004E7F25"/>
    <w:rsid w:val="004F042C"/>
    <w:rsid w:val="004F0C7B"/>
    <w:rsid w:val="004F0EA9"/>
    <w:rsid w:val="004F0EBC"/>
    <w:rsid w:val="004F0F10"/>
    <w:rsid w:val="004F1091"/>
    <w:rsid w:val="004F12A8"/>
    <w:rsid w:val="004F1513"/>
    <w:rsid w:val="004F1DCC"/>
    <w:rsid w:val="004F26F1"/>
    <w:rsid w:val="004F293F"/>
    <w:rsid w:val="004F311E"/>
    <w:rsid w:val="004F34DC"/>
    <w:rsid w:val="004F35E2"/>
    <w:rsid w:val="004F3BB3"/>
    <w:rsid w:val="004F3CD3"/>
    <w:rsid w:val="004F3E36"/>
    <w:rsid w:val="004F3F0E"/>
    <w:rsid w:val="004F4027"/>
    <w:rsid w:val="004F4605"/>
    <w:rsid w:val="004F4AA5"/>
    <w:rsid w:val="004F53F3"/>
    <w:rsid w:val="004F545F"/>
    <w:rsid w:val="004F5929"/>
    <w:rsid w:val="004F65BC"/>
    <w:rsid w:val="004F6A71"/>
    <w:rsid w:val="004F6E08"/>
    <w:rsid w:val="004F6EAE"/>
    <w:rsid w:val="004F6F2B"/>
    <w:rsid w:val="004F6FFB"/>
    <w:rsid w:val="004F70BD"/>
    <w:rsid w:val="004F70F8"/>
    <w:rsid w:val="004F712B"/>
    <w:rsid w:val="004F7472"/>
    <w:rsid w:val="004F747A"/>
    <w:rsid w:val="004F7992"/>
    <w:rsid w:val="004F7B8F"/>
    <w:rsid w:val="004F7BC7"/>
    <w:rsid w:val="004F7DFF"/>
    <w:rsid w:val="004F7F21"/>
    <w:rsid w:val="004F7F69"/>
    <w:rsid w:val="00500273"/>
    <w:rsid w:val="005009BD"/>
    <w:rsid w:val="00500B7D"/>
    <w:rsid w:val="00500E1D"/>
    <w:rsid w:val="00500F3E"/>
    <w:rsid w:val="00501C5B"/>
    <w:rsid w:val="00501D5C"/>
    <w:rsid w:val="005020C7"/>
    <w:rsid w:val="00502634"/>
    <w:rsid w:val="00502687"/>
    <w:rsid w:val="00502713"/>
    <w:rsid w:val="005033D6"/>
    <w:rsid w:val="00503C70"/>
    <w:rsid w:val="005047AA"/>
    <w:rsid w:val="00504F0C"/>
    <w:rsid w:val="00504F57"/>
    <w:rsid w:val="00504FEB"/>
    <w:rsid w:val="00505363"/>
    <w:rsid w:val="005059C0"/>
    <w:rsid w:val="00505DF6"/>
    <w:rsid w:val="005063E8"/>
    <w:rsid w:val="00507311"/>
    <w:rsid w:val="00507776"/>
    <w:rsid w:val="0050794C"/>
    <w:rsid w:val="00507BF4"/>
    <w:rsid w:val="0051068B"/>
    <w:rsid w:val="0051143C"/>
    <w:rsid w:val="0051162B"/>
    <w:rsid w:val="005119E8"/>
    <w:rsid w:val="00511FDE"/>
    <w:rsid w:val="00512950"/>
    <w:rsid w:val="00512EED"/>
    <w:rsid w:val="00513708"/>
    <w:rsid w:val="0051380A"/>
    <w:rsid w:val="00513AAE"/>
    <w:rsid w:val="0051480B"/>
    <w:rsid w:val="0051499C"/>
    <w:rsid w:val="00514B83"/>
    <w:rsid w:val="00515164"/>
    <w:rsid w:val="0051598E"/>
    <w:rsid w:val="00515DE6"/>
    <w:rsid w:val="005165A7"/>
    <w:rsid w:val="00516A07"/>
    <w:rsid w:val="00516B20"/>
    <w:rsid w:val="00516C0E"/>
    <w:rsid w:val="00516F78"/>
    <w:rsid w:val="00517430"/>
    <w:rsid w:val="00517506"/>
    <w:rsid w:val="00517EFA"/>
    <w:rsid w:val="005204F8"/>
    <w:rsid w:val="005207E7"/>
    <w:rsid w:val="00520F4B"/>
    <w:rsid w:val="00520FB2"/>
    <w:rsid w:val="00520FE5"/>
    <w:rsid w:val="005210C6"/>
    <w:rsid w:val="0052126B"/>
    <w:rsid w:val="0052169C"/>
    <w:rsid w:val="005217D5"/>
    <w:rsid w:val="00521A4D"/>
    <w:rsid w:val="00521F1A"/>
    <w:rsid w:val="0052279B"/>
    <w:rsid w:val="00522F9C"/>
    <w:rsid w:val="00523240"/>
    <w:rsid w:val="0052337A"/>
    <w:rsid w:val="005241DC"/>
    <w:rsid w:val="005246CD"/>
    <w:rsid w:val="00524B9C"/>
    <w:rsid w:val="00524ED2"/>
    <w:rsid w:val="00524F19"/>
    <w:rsid w:val="00525897"/>
    <w:rsid w:val="00525BA8"/>
    <w:rsid w:val="00525D6F"/>
    <w:rsid w:val="00525D77"/>
    <w:rsid w:val="00525FDD"/>
    <w:rsid w:val="005262D0"/>
    <w:rsid w:val="005265D9"/>
    <w:rsid w:val="00527197"/>
    <w:rsid w:val="005275CB"/>
    <w:rsid w:val="005276CD"/>
    <w:rsid w:val="00527C83"/>
    <w:rsid w:val="00527FC4"/>
    <w:rsid w:val="0053007F"/>
    <w:rsid w:val="00530177"/>
    <w:rsid w:val="00530666"/>
    <w:rsid w:val="00530CAF"/>
    <w:rsid w:val="00531978"/>
    <w:rsid w:val="005320E5"/>
    <w:rsid w:val="005323FD"/>
    <w:rsid w:val="0053254A"/>
    <w:rsid w:val="0053276C"/>
    <w:rsid w:val="00532FE5"/>
    <w:rsid w:val="00533400"/>
    <w:rsid w:val="005334FC"/>
    <w:rsid w:val="00533A91"/>
    <w:rsid w:val="00533CA6"/>
    <w:rsid w:val="00533F9C"/>
    <w:rsid w:val="0053464B"/>
    <w:rsid w:val="00534A74"/>
    <w:rsid w:val="00534EDF"/>
    <w:rsid w:val="00535114"/>
    <w:rsid w:val="005351C7"/>
    <w:rsid w:val="0053575E"/>
    <w:rsid w:val="00536043"/>
    <w:rsid w:val="005360D2"/>
    <w:rsid w:val="00536733"/>
    <w:rsid w:val="005368F6"/>
    <w:rsid w:val="005369C3"/>
    <w:rsid w:val="00536C4C"/>
    <w:rsid w:val="00536FF5"/>
    <w:rsid w:val="00537AD2"/>
    <w:rsid w:val="00537EE3"/>
    <w:rsid w:val="005412EC"/>
    <w:rsid w:val="00541F25"/>
    <w:rsid w:val="005422BB"/>
    <w:rsid w:val="00542865"/>
    <w:rsid w:val="00542FDE"/>
    <w:rsid w:val="00543E01"/>
    <w:rsid w:val="00543E0D"/>
    <w:rsid w:val="00544223"/>
    <w:rsid w:val="0054435C"/>
    <w:rsid w:val="00544577"/>
    <w:rsid w:val="00544598"/>
    <w:rsid w:val="00544BB8"/>
    <w:rsid w:val="005450CF"/>
    <w:rsid w:val="0054533C"/>
    <w:rsid w:val="00545406"/>
    <w:rsid w:val="0054557C"/>
    <w:rsid w:val="005455B7"/>
    <w:rsid w:val="00545B00"/>
    <w:rsid w:val="00546722"/>
    <w:rsid w:val="0054684E"/>
    <w:rsid w:val="00546C6A"/>
    <w:rsid w:val="00546EFA"/>
    <w:rsid w:val="005470B0"/>
    <w:rsid w:val="00547294"/>
    <w:rsid w:val="005477DE"/>
    <w:rsid w:val="005478DB"/>
    <w:rsid w:val="00547C6C"/>
    <w:rsid w:val="0055000F"/>
    <w:rsid w:val="00550AB1"/>
    <w:rsid w:val="00551334"/>
    <w:rsid w:val="00551483"/>
    <w:rsid w:val="005519E4"/>
    <w:rsid w:val="00551B1A"/>
    <w:rsid w:val="00551D42"/>
    <w:rsid w:val="00551D57"/>
    <w:rsid w:val="00551DDE"/>
    <w:rsid w:val="0055286B"/>
    <w:rsid w:val="00552EC5"/>
    <w:rsid w:val="0055318C"/>
    <w:rsid w:val="00553222"/>
    <w:rsid w:val="005535A4"/>
    <w:rsid w:val="00553755"/>
    <w:rsid w:val="00553835"/>
    <w:rsid w:val="00553C2D"/>
    <w:rsid w:val="00553FFC"/>
    <w:rsid w:val="00554277"/>
    <w:rsid w:val="00554281"/>
    <w:rsid w:val="0055437F"/>
    <w:rsid w:val="00554539"/>
    <w:rsid w:val="005545C7"/>
    <w:rsid w:val="00554C9E"/>
    <w:rsid w:val="00554ECC"/>
    <w:rsid w:val="0055540E"/>
    <w:rsid w:val="0055551A"/>
    <w:rsid w:val="00555BB0"/>
    <w:rsid w:val="00556370"/>
    <w:rsid w:val="005563D9"/>
    <w:rsid w:val="005564BA"/>
    <w:rsid w:val="005565D1"/>
    <w:rsid w:val="00557747"/>
    <w:rsid w:val="00557F51"/>
    <w:rsid w:val="0056059C"/>
    <w:rsid w:val="00560751"/>
    <w:rsid w:val="005609E2"/>
    <w:rsid w:val="00560AD5"/>
    <w:rsid w:val="00561143"/>
    <w:rsid w:val="005617D4"/>
    <w:rsid w:val="0056214B"/>
    <w:rsid w:val="005622B9"/>
    <w:rsid w:val="005623A7"/>
    <w:rsid w:val="00562889"/>
    <w:rsid w:val="00562C2B"/>
    <w:rsid w:val="00563048"/>
    <w:rsid w:val="005638FD"/>
    <w:rsid w:val="0056423C"/>
    <w:rsid w:val="005644B6"/>
    <w:rsid w:val="00564B48"/>
    <w:rsid w:val="00564B68"/>
    <w:rsid w:val="00564B78"/>
    <w:rsid w:val="00564C24"/>
    <w:rsid w:val="00564F54"/>
    <w:rsid w:val="00565351"/>
    <w:rsid w:val="0056572E"/>
    <w:rsid w:val="00565A68"/>
    <w:rsid w:val="00565C62"/>
    <w:rsid w:val="00565EB2"/>
    <w:rsid w:val="00565F40"/>
    <w:rsid w:val="005666C6"/>
    <w:rsid w:val="005670AA"/>
    <w:rsid w:val="005676F9"/>
    <w:rsid w:val="00567AC6"/>
    <w:rsid w:val="00570C7C"/>
    <w:rsid w:val="00570F99"/>
    <w:rsid w:val="00571348"/>
    <w:rsid w:val="00571E21"/>
    <w:rsid w:val="005721FB"/>
    <w:rsid w:val="00572812"/>
    <w:rsid w:val="005728CC"/>
    <w:rsid w:val="00572A24"/>
    <w:rsid w:val="00572A66"/>
    <w:rsid w:val="005734FA"/>
    <w:rsid w:val="00573817"/>
    <w:rsid w:val="00573D70"/>
    <w:rsid w:val="005742BA"/>
    <w:rsid w:val="005747EB"/>
    <w:rsid w:val="0057487C"/>
    <w:rsid w:val="0057514F"/>
    <w:rsid w:val="00575760"/>
    <w:rsid w:val="005758E6"/>
    <w:rsid w:val="00575A5B"/>
    <w:rsid w:val="00575C59"/>
    <w:rsid w:val="0057647E"/>
    <w:rsid w:val="00576573"/>
    <w:rsid w:val="00576968"/>
    <w:rsid w:val="00576C3F"/>
    <w:rsid w:val="00577987"/>
    <w:rsid w:val="00577C62"/>
    <w:rsid w:val="00577DBF"/>
    <w:rsid w:val="00577DF6"/>
    <w:rsid w:val="0058003E"/>
    <w:rsid w:val="00580399"/>
    <w:rsid w:val="00580A37"/>
    <w:rsid w:val="00580A80"/>
    <w:rsid w:val="00580F24"/>
    <w:rsid w:val="00580F98"/>
    <w:rsid w:val="00581F9F"/>
    <w:rsid w:val="005825B0"/>
    <w:rsid w:val="005828BF"/>
    <w:rsid w:val="0058338A"/>
    <w:rsid w:val="0058343E"/>
    <w:rsid w:val="0058431B"/>
    <w:rsid w:val="0058458B"/>
    <w:rsid w:val="0058487D"/>
    <w:rsid w:val="00584C4B"/>
    <w:rsid w:val="00584D1D"/>
    <w:rsid w:val="00584DA1"/>
    <w:rsid w:val="00584DBC"/>
    <w:rsid w:val="0058553A"/>
    <w:rsid w:val="00585665"/>
    <w:rsid w:val="00585A09"/>
    <w:rsid w:val="00585AFB"/>
    <w:rsid w:val="00585BB3"/>
    <w:rsid w:val="00586119"/>
    <w:rsid w:val="00586BC1"/>
    <w:rsid w:val="00586CF0"/>
    <w:rsid w:val="00587752"/>
    <w:rsid w:val="005878F7"/>
    <w:rsid w:val="0058791E"/>
    <w:rsid w:val="00587EB3"/>
    <w:rsid w:val="00590878"/>
    <w:rsid w:val="0059103D"/>
    <w:rsid w:val="005910A3"/>
    <w:rsid w:val="00591692"/>
    <w:rsid w:val="005917CF"/>
    <w:rsid w:val="00591983"/>
    <w:rsid w:val="00591AC5"/>
    <w:rsid w:val="00591DDC"/>
    <w:rsid w:val="0059245D"/>
    <w:rsid w:val="00592566"/>
    <w:rsid w:val="00592DF7"/>
    <w:rsid w:val="0059327C"/>
    <w:rsid w:val="0059332C"/>
    <w:rsid w:val="005933F7"/>
    <w:rsid w:val="0059343F"/>
    <w:rsid w:val="00593C58"/>
    <w:rsid w:val="0059434E"/>
    <w:rsid w:val="005946A1"/>
    <w:rsid w:val="00594867"/>
    <w:rsid w:val="005949B0"/>
    <w:rsid w:val="005950D9"/>
    <w:rsid w:val="00595AD9"/>
    <w:rsid w:val="0059634E"/>
    <w:rsid w:val="005964A3"/>
    <w:rsid w:val="0059668A"/>
    <w:rsid w:val="00596D52"/>
    <w:rsid w:val="00596FA1"/>
    <w:rsid w:val="00597297"/>
    <w:rsid w:val="00597384"/>
    <w:rsid w:val="005974BC"/>
    <w:rsid w:val="0059756E"/>
    <w:rsid w:val="0059758E"/>
    <w:rsid w:val="005976D9"/>
    <w:rsid w:val="005977EC"/>
    <w:rsid w:val="00597ACA"/>
    <w:rsid w:val="005A0355"/>
    <w:rsid w:val="005A03B8"/>
    <w:rsid w:val="005A0A3F"/>
    <w:rsid w:val="005A1202"/>
    <w:rsid w:val="005A1297"/>
    <w:rsid w:val="005A18EB"/>
    <w:rsid w:val="005A19EC"/>
    <w:rsid w:val="005A1D57"/>
    <w:rsid w:val="005A21FD"/>
    <w:rsid w:val="005A280A"/>
    <w:rsid w:val="005A2A80"/>
    <w:rsid w:val="005A302B"/>
    <w:rsid w:val="005A3272"/>
    <w:rsid w:val="005A33D5"/>
    <w:rsid w:val="005A359B"/>
    <w:rsid w:val="005A3E97"/>
    <w:rsid w:val="005A42F1"/>
    <w:rsid w:val="005A4A36"/>
    <w:rsid w:val="005A4B51"/>
    <w:rsid w:val="005A4C68"/>
    <w:rsid w:val="005A573C"/>
    <w:rsid w:val="005A5A06"/>
    <w:rsid w:val="005A64AC"/>
    <w:rsid w:val="005A7D23"/>
    <w:rsid w:val="005B04CB"/>
    <w:rsid w:val="005B0745"/>
    <w:rsid w:val="005B07F6"/>
    <w:rsid w:val="005B0BC1"/>
    <w:rsid w:val="005B0BE1"/>
    <w:rsid w:val="005B0C3A"/>
    <w:rsid w:val="005B0E21"/>
    <w:rsid w:val="005B1807"/>
    <w:rsid w:val="005B1A27"/>
    <w:rsid w:val="005B1B99"/>
    <w:rsid w:val="005B2339"/>
    <w:rsid w:val="005B2370"/>
    <w:rsid w:val="005B25BF"/>
    <w:rsid w:val="005B260E"/>
    <w:rsid w:val="005B29C4"/>
    <w:rsid w:val="005B2C9D"/>
    <w:rsid w:val="005B2D2B"/>
    <w:rsid w:val="005B2F6A"/>
    <w:rsid w:val="005B3570"/>
    <w:rsid w:val="005B3D23"/>
    <w:rsid w:val="005B3F3A"/>
    <w:rsid w:val="005B4048"/>
    <w:rsid w:val="005B4284"/>
    <w:rsid w:val="005B4580"/>
    <w:rsid w:val="005B485C"/>
    <w:rsid w:val="005B4B95"/>
    <w:rsid w:val="005B4CA7"/>
    <w:rsid w:val="005B4DD4"/>
    <w:rsid w:val="005B51EA"/>
    <w:rsid w:val="005B58F7"/>
    <w:rsid w:val="005B5B7F"/>
    <w:rsid w:val="005B6579"/>
    <w:rsid w:val="005B6674"/>
    <w:rsid w:val="005B6B98"/>
    <w:rsid w:val="005B6C49"/>
    <w:rsid w:val="005B6D7F"/>
    <w:rsid w:val="005B7DA0"/>
    <w:rsid w:val="005B7FBF"/>
    <w:rsid w:val="005C03D6"/>
    <w:rsid w:val="005C0734"/>
    <w:rsid w:val="005C0A50"/>
    <w:rsid w:val="005C0B14"/>
    <w:rsid w:val="005C13F5"/>
    <w:rsid w:val="005C14E1"/>
    <w:rsid w:val="005C16D2"/>
    <w:rsid w:val="005C1ECB"/>
    <w:rsid w:val="005C2283"/>
    <w:rsid w:val="005C272B"/>
    <w:rsid w:val="005C2881"/>
    <w:rsid w:val="005C2D31"/>
    <w:rsid w:val="005C2D47"/>
    <w:rsid w:val="005C2D81"/>
    <w:rsid w:val="005C3120"/>
    <w:rsid w:val="005C3140"/>
    <w:rsid w:val="005C33C9"/>
    <w:rsid w:val="005C3723"/>
    <w:rsid w:val="005C3F2C"/>
    <w:rsid w:val="005C4CE0"/>
    <w:rsid w:val="005C4FCB"/>
    <w:rsid w:val="005C5E5F"/>
    <w:rsid w:val="005C5FA2"/>
    <w:rsid w:val="005C60B7"/>
    <w:rsid w:val="005C64A3"/>
    <w:rsid w:val="005C6708"/>
    <w:rsid w:val="005C6A7C"/>
    <w:rsid w:val="005C74A0"/>
    <w:rsid w:val="005C75E4"/>
    <w:rsid w:val="005C76A8"/>
    <w:rsid w:val="005C7B78"/>
    <w:rsid w:val="005C7ED7"/>
    <w:rsid w:val="005D00C2"/>
    <w:rsid w:val="005D0236"/>
    <w:rsid w:val="005D199E"/>
    <w:rsid w:val="005D1CE3"/>
    <w:rsid w:val="005D2080"/>
    <w:rsid w:val="005D2596"/>
    <w:rsid w:val="005D26A1"/>
    <w:rsid w:val="005D26B1"/>
    <w:rsid w:val="005D3133"/>
    <w:rsid w:val="005D35EB"/>
    <w:rsid w:val="005D3639"/>
    <w:rsid w:val="005D37C7"/>
    <w:rsid w:val="005D37FF"/>
    <w:rsid w:val="005D3EBB"/>
    <w:rsid w:val="005D46DC"/>
    <w:rsid w:val="005D4891"/>
    <w:rsid w:val="005D4A21"/>
    <w:rsid w:val="005D57E9"/>
    <w:rsid w:val="005D6140"/>
    <w:rsid w:val="005D66F7"/>
    <w:rsid w:val="005D6E81"/>
    <w:rsid w:val="005D6FA6"/>
    <w:rsid w:val="005D72AF"/>
    <w:rsid w:val="005D74EF"/>
    <w:rsid w:val="005E0024"/>
    <w:rsid w:val="005E03B7"/>
    <w:rsid w:val="005E06FD"/>
    <w:rsid w:val="005E097E"/>
    <w:rsid w:val="005E0B4E"/>
    <w:rsid w:val="005E109A"/>
    <w:rsid w:val="005E13D3"/>
    <w:rsid w:val="005E1FDF"/>
    <w:rsid w:val="005E21BB"/>
    <w:rsid w:val="005E26B3"/>
    <w:rsid w:val="005E2A7B"/>
    <w:rsid w:val="005E2B2C"/>
    <w:rsid w:val="005E2E63"/>
    <w:rsid w:val="005E3190"/>
    <w:rsid w:val="005E3C54"/>
    <w:rsid w:val="005E4344"/>
    <w:rsid w:val="005E47EE"/>
    <w:rsid w:val="005E4D50"/>
    <w:rsid w:val="005E5051"/>
    <w:rsid w:val="005E52FF"/>
    <w:rsid w:val="005E59CF"/>
    <w:rsid w:val="005E5AAB"/>
    <w:rsid w:val="005E5FB8"/>
    <w:rsid w:val="005E615E"/>
    <w:rsid w:val="005E6519"/>
    <w:rsid w:val="005E69B3"/>
    <w:rsid w:val="005E6CB4"/>
    <w:rsid w:val="005E6E96"/>
    <w:rsid w:val="005E72E3"/>
    <w:rsid w:val="005E736D"/>
    <w:rsid w:val="005E76FC"/>
    <w:rsid w:val="005E7B2C"/>
    <w:rsid w:val="005F010F"/>
    <w:rsid w:val="005F086F"/>
    <w:rsid w:val="005F0977"/>
    <w:rsid w:val="005F0B5D"/>
    <w:rsid w:val="005F16ED"/>
    <w:rsid w:val="005F1736"/>
    <w:rsid w:val="005F1825"/>
    <w:rsid w:val="005F1885"/>
    <w:rsid w:val="005F1A46"/>
    <w:rsid w:val="005F1BF0"/>
    <w:rsid w:val="005F1E7F"/>
    <w:rsid w:val="005F212B"/>
    <w:rsid w:val="005F23FE"/>
    <w:rsid w:val="005F3135"/>
    <w:rsid w:val="005F34E4"/>
    <w:rsid w:val="005F46B2"/>
    <w:rsid w:val="005F6454"/>
    <w:rsid w:val="005F68EA"/>
    <w:rsid w:val="005F6BCE"/>
    <w:rsid w:val="005F6D83"/>
    <w:rsid w:val="005F6E10"/>
    <w:rsid w:val="005F6EBF"/>
    <w:rsid w:val="005F727D"/>
    <w:rsid w:val="005F78C7"/>
    <w:rsid w:val="005F7C4D"/>
    <w:rsid w:val="005F7C83"/>
    <w:rsid w:val="005F7F71"/>
    <w:rsid w:val="00600231"/>
    <w:rsid w:val="00600768"/>
    <w:rsid w:val="00600ADE"/>
    <w:rsid w:val="0060148C"/>
    <w:rsid w:val="00601499"/>
    <w:rsid w:val="0060288B"/>
    <w:rsid w:val="00603137"/>
    <w:rsid w:val="006033E0"/>
    <w:rsid w:val="006039AA"/>
    <w:rsid w:val="00603B9E"/>
    <w:rsid w:val="00603D4A"/>
    <w:rsid w:val="00603FA9"/>
    <w:rsid w:val="006042C4"/>
    <w:rsid w:val="00604618"/>
    <w:rsid w:val="006046A5"/>
    <w:rsid w:val="006049D4"/>
    <w:rsid w:val="00604D58"/>
    <w:rsid w:val="0060566D"/>
    <w:rsid w:val="0060587E"/>
    <w:rsid w:val="00605CC5"/>
    <w:rsid w:val="00605D32"/>
    <w:rsid w:val="00605E0D"/>
    <w:rsid w:val="00605FE8"/>
    <w:rsid w:val="006068D6"/>
    <w:rsid w:val="0060729F"/>
    <w:rsid w:val="00607396"/>
    <w:rsid w:val="006073F4"/>
    <w:rsid w:val="006075EC"/>
    <w:rsid w:val="00610133"/>
    <w:rsid w:val="006108B0"/>
    <w:rsid w:val="00610B29"/>
    <w:rsid w:val="00610BE5"/>
    <w:rsid w:val="00610CC2"/>
    <w:rsid w:val="006112DF"/>
    <w:rsid w:val="0061142F"/>
    <w:rsid w:val="00611662"/>
    <w:rsid w:val="00611F61"/>
    <w:rsid w:val="00612167"/>
    <w:rsid w:val="00612278"/>
    <w:rsid w:val="006122D4"/>
    <w:rsid w:val="006124FF"/>
    <w:rsid w:val="00612B99"/>
    <w:rsid w:val="00612D63"/>
    <w:rsid w:val="00612F4B"/>
    <w:rsid w:val="0061300A"/>
    <w:rsid w:val="006130EB"/>
    <w:rsid w:val="00613713"/>
    <w:rsid w:val="00613841"/>
    <w:rsid w:val="006139BF"/>
    <w:rsid w:val="00613CEE"/>
    <w:rsid w:val="006140A9"/>
    <w:rsid w:val="00614113"/>
    <w:rsid w:val="006146C1"/>
    <w:rsid w:val="00615140"/>
    <w:rsid w:val="00615636"/>
    <w:rsid w:val="00615696"/>
    <w:rsid w:val="00616131"/>
    <w:rsid w:val="006165E0"/>
    <w:rsid w:val="00616633"/>
    <w:rsid w:val="0061688C"/>
    <w:rsid w:val="00617322"/>
    <w:rsid w:val="00617BFC"/>
    <w:rsid w:val="00617EA9"/>
    <w:rsid w:val="00620CDC"/>
    <w:rsid w:val="00620FC6"/>
    <w:rsid w:val="006216DC"/>
    <w:rsid w:val="006218F2"/>
    <w:rsid w:val="00621F05"/>
    <w:rsid w:val="00622052"/>
    <w:rsid w:val="00622352"/>
    <w:rsid w:val="006223A8"/>
    <w:rsid w:val="00622455"/>
    <w:rsid w:val="006228CC"/>
    <w:rsid w:val="00622953"/>
    <w:rsid w:val="006229B8"/>
    <w:rsid w:val="00622A94"/>
    <w:rsid w:val="00622C93"/>
    <w:rsid w:val="00623931"/>
    <w:rsid w:val="00623E6D"/>
    <w:rsid w:val="00623F83"/>
    <w:rsid w:val="006244CF"/>
    <w:rsid w:val="006249BC"/>
    <w:rsid w:val="00624B75"/>
    <w:rsid w:val="0062516F"/>
    <w:rsid w:val="00625681"/>
    <w:rsid w:val="006257F4"/>
    <w:rsid w:val="006258D1"/>
    <w:rsid w:val="006266B6"/>
    <w:rsid w:val="00626BB9"/>
    <w:rsid w:val="00626C14"/>
    <w:rsid w:val="0062702B"/>
    <w:rsid w:val="006274D6"/>
    <w:rsid w:val="0062761C"/>
    <w:rsid w:val="00627771"/>
    <w:rsid w:val="00627EA2"/>
    <w:rsid w:val="00630169"/>
    <w:rsid w:val="0063025B"/>
    <w:rsid w:val="00630575"/>
    <w:rsid w:val="0063073D"/>
    <w:rsid w:val="0063104F"/>
    <w:rsid w:val="006310E3"/>
    <w:rsid w:val="00631309"/>
    <w:rsid w:val="00631359"/>
    <w:rsid w:val="0063160E"/>
    <w:rsid w:val="00631B8B"/>
    <w:rsid w:val="00631BE1"/>
    <w:rsid w:val="00631F9D"/>
    <w:rsid w:val="006327FF"/>
    <w:rsid w:val="00632950"/>
    <w:rsid w:val="00632D54"/>
    <w:rsid w:val="00632FAF"/>
    <w:rsid w:val="006335C5"/>
    <w:rsid w:val="00633775"/>
    <w:rsid w:val="00633B0B"/>
    <w:rsid w:val="00633F6F"/>
    <w:rsid w:val="00634016"/>
    <w:rsid w:val="00634296"/>
    <w:rsid w:val="00634A34"/>
    <w:rsid w:val="00635172"/>
    <w:rsid w:val="0063517F"/>
    <w:rsid w:val="006354B7"/>
    <w:rsid w:val="006356EC"/>
    <w:rsid w:val="0063582D"/>
    <w:rsid w:val="00635BB2"/>
    <w:rsid w:val="00635E42"/>
    <w:rsid w:val="0063622C"/>
    <w:rsid w:val="0063627B"/>
    <w:rsid w:val="00636450"/>
    <w:rsid w:val="00636609"/>
    <w:rsid w:val="00636DFB"/>
    <w:rsid w:val="00637040"/>
    <w:rsid w:val="00637087"/>
    <w:rsid w:val="0063730A"/>
    <w:rsid w:val="00637871"/>
    <w:rsid w:val="00637985"/>
    <w:rsid w:val="00640244"/>
    <w:rsid w:val="006404DE"/>
    <w:rsid w:val="00640E9B"/>
    <w:rsid w:val="00641131"/>
    <w:rsid w:val="00641330"/>
    <w:rsid w:val="006413BA"/>
    <w:rsid w:val="006416F9"/>
    <w:rsid w:val="00642951"/>
    <w:rsid w:val="00642C2B"/>
    <w:rsid w:val="00642D76"/>
    <w:rsid w:val="0064306D"/>
    <w:rsid w:val="0064322F"/>
    <w:rsid w:val="00643C24"/>
    <w:rsid w:val="00643D4F"/>
    <w:rsid w:val="006440A1"/>
    <w:rsid w:val="00644322"/>
    <w:rsid w:val="00644447"/>
    <w:rsid w:val="0064448C"/>
    <w:rsid w:val="00644EE8"/>
    <w:rsid w:val="0064568F"/>
    <w:rsid w:val="00645849"/>
    <w:rsid w:val="00645982"/>
    <w:rsid w:val="00645BDE"/>
    <w:rsid w:val="00645CBF"/>
    <w:rsid w:val="00646351"/>
    <w:rsid w:val="00646459"/>
    <w:rsid w:val="0064689F"/>
    <w:rsid w:val="00646D04"/>
    <w:rsid w:val="00646D3D"/>
    <w:rsid w:val="00646DAD"/>
    <w:rsid w:val="00647688"/>
    <w:rsid w:val="00647A63"/>
    <w:rsid w:val="00647D9C"/>
    <w:rsid w:val="00647FC5"/>
    <w:rsid w:val="006502D2"/>
    <w:rsid w:val="006503FB"/>
    <w:rsid w:val="00651222"/>
    <w:rsid w:val="00651369"/>
    <w:rsid w:val="006514A5"/>
    <w:rsid w:val="0065173E"/>
    <w:rsid w:val="0065190E"/>
    <w:rsid w:val="00651CD1"/>
    <w:rsid w:val="00651F35"/>
    <w:rsid w:val="006525AC"/>
    <w:rsid w:val="006527AC"/>
    <w:rsid w:val="00652B10"/>
    <w:rsid w:val="006531D7"/>
    <w:rsid w:val="0065332C"/>
    <w:rsid w:val="0065372E"/>
    <w:rsid w:val="006538D3"/>
    <w:rsid w:val="00653BCD"/>
    <w:rsid w:val="00653EF3"/>
    <w:rsid w:val="00653FC2"/>
    <w:rsid w:val="0065402C"/>
    <w:rsid w:val="006540C7"/>
    <w:rsid w:val="0065438E"/>
    <w:rsid w:val="006546FC"/>
    <w:rsid w:val="006547C4"/>
    <w:rsid w:val="00654931"/>
    <w:rsid w:val="00654A65"/>
    <w:rsid w:val="00654BA5"/>
    <w:rsid w:val="00654C32"/>
    <w:rsid w:val="006553CB"/>
    <w:rsid w:val="00655B48"/>
    <w:rsid w:val="00656300"/>
    <w:rsid w:val="006563AF"/>
    <w:rsid w:val="00656BB8"/>
    <w:rsid w:val="00656BCE"/>
    <w:rsid w:val="00656F52"/>
    <w:rsid w:val="00657000"/>
    <w:rsid w:val="00657276"/>
    <w:rsid w:val="006572CB"/>
    <w:rsid w:val="00657788"/>
    <w:rsid w:val="0065791C"/>
    <w:rsid w:val="00657ABA"/>
    <w:rsid w:val="0066003A"/>
    <w:rsid w:val="00660148"/>
    <w:rsid w:val="006603A0"/>
    <w:rsid w:val="006605D3"/>
    <w:rsid w:val="00660BBF"/>
    <w:rsid w:val="00660BC5"/>
    <w:rsid w:val="00661299"/>
    <w:rsid w:val="006616B4"/>
    <w:rsid w:val="00661792"/>
    <w:rsid w:val="0066193F"/>
    <w:rsid w:val="00661F86"/>
    <w:rsid w:val="00662173"/>
    <w:rsid w:val="00662417"/>
    <w:rsid w:val="00662E19"/>
    <w:rsid w:val="006636FB"/>
    <w:rsid w:val="00663964"/>
    <w:rsid w:val="00663AFA"/>
    <w:rsid w:val="00663E53"/>
    <w:rsid w:val="00663EAE"/>
    <w:rsid w:val="00663ED4"/>
    <w:rsid w:val="00663F89"/>
    <w:rsid w:val="00664B47"/>
    <w:rsid w:val="00665209"/>
    <w:rsid w:val="00665247"/>
    <w:rsid w:val="006656EE"/>
    <w:rsid w:val="00665D16"/>
    <w:rsid w:val="00665DC8"/>
    <w:rsid w:val="006660C5"/>
    <w:rsid w:val="00666125"/>
    <w:rsid w:val="0066625D"/>
    <w:rsid w:val="0066626C"/>
    <w:rsid w:val="00666755"/>
    <w:rsid w:val="00666AE5"/>
    <w:rsid w:val="00666F3A"/>
    <w:rsid w:val="00667143"/>
    <w:rsid w:val="006671DA"/>
    <w:rsid w:val="006679A2"/>
    <w:rsid w:val="00667A5F"/>
    <w:rsid w:val="00667D1C"/>
    <w:rsid w:val="00670684"/>
    <w:rsid w:val="006706F6"/>
    <w:rsid w:val="00670944"/>
    <w:rsid w:val="00670BE8"/>
    <w:rsid w:val="00670E3B"/>
    <w:rsid w:val="00671132"/>
    <w:rsid w:val="0067120B"/>
    <w:rsid w:val="00671F12"/>
    <w:rsid w:val="00672122"/>
    <w:rsid w:val="0067258D"/>
    <w:rsid w:val="006726F0"/>
    <w:rsid w:val="00672AD0"/>
    <w:rsid w:val="0067369C"/>
    <w:rsid w:val="00673AB8"/>
    <w:rsid w:val="00674133"/>
    <w:rsid w:val="00674245"/>
    <w:rsid w:val="0067426B"/>
    <w:rsid w:val="006744C4"/>
    <w:rsid w:val="0067475E"/>
    <w:rsid w:val="006748AF"/>
    <w:rsid w:val="006748FB"/>
    <w:rsid w:val="00674BB8"/>
    <w:rsid w:val="00674FB2"/>
    <w:rsid w:val="00675223"/>
    <w:rsid w:val="00675C9C"/>
    <w:rsid w:val="0067600E"/>
    <w:rsid w:val="0067619E"/>
    <w:rsid w:val="00676785"/>
    <w:rsid w:val="00676B68"/>
    <w:rsid w:val="00676E4F"/>
    <w:rsid w:val="00677B83"/>
    <w:rsid w:val="00677BE8"/>
    <w:rsid w:val="00677CA3"/>
    <w:rsid w:val="006801E4"/>
    <w:rsid w:val="00680600"/>
    <w:rsid w:val="0068076E"/>
    <w:rsid w:val="00680B7F"/>
    <w:rsid w:val="00681060"/>
    <w:rsid w:val="0068110A"/>
    <w:rsid w:val="0068123D"/>
    <w:rsid w:val="00681A5A"/>
    <w:rsid w:val="00682382"/>
    <w:rsid w:val="006824D8"/>
    <w:rsid w:val="00682884"/>
    <w:rsid w:val="0068290C"/>
    <w:rsid w:val="0068295B"/>
    <w:rsid w:val="00682B05"/>
    <w:rsid w:val="00682BD3"/>
    <w:rsid w:val="006832E5"/>
    <w:rsid w:val="00683AF1"/>
    <w:rsid w:val="00684002"/>
    <w:rsid w:val="00684DE7"/>
    <w:rsid w:val="00685087"/>
    <w:rsid w:val="006852C8"/>
    <w:rsid w:val="00685556"/>
    <w:rsid w:val="00685CCA"/>
    <w:rsid w:val="00685E79"/>
    <w:rsid w:val="0068626E"/>
    <w:rsid w:val="00686D43"/>
    <w:rsid w:val="00686F19"/>
    <w:rsid w:val="00686F72"/>
    <w:rsid w:val="006872E1"/>
    <w:rsid w:val="00687664"/>
    <w:rsid w:val="0069013B"/>
    <w:rsid w:val="00690416"/>
    <w:rsid w:val="00690575"/>
    <w:rsid w:val="0069089C"/>
    <w:rsid w:val="00690905"/>
    <w:rsid w:val="006911B4"/>
    <w:rsid w:val="00691908"/>
    <w:rsid w:val="00691A74"/>
    <w:rsid w:val="00692444"/>
    <w:rsid w:val="00693E5D"/>
    <w:rsid w:val="006942DF"/>
    <w:rsid w:val="00694B15"/>
    <w:rsid w:val="00694C4A"/>
    <w:rsid w:val="0069513C"/>
    <w:rsid w:val="006953C4"/>
    <w:rsid w:val="006956F7"/>
    <w:rsid w:val="00695B11"/>
    <w:rsid w:val="00695CC7"/>
    <w:rsid w:val="0069632A"/>
    <w:rsid w:val="0069647E"/>
    <w:rsid w:val="00696ACC"/>
    <w:rsid w:val="00696D5A"/>
    <w:rsid w:val="00696E08"/>
    <w:rsid w:val="006970BA"/>
    <w:rsid w:val="00697373"/>
    <w:rsid w:val="0069757C"/>
    <w:rsid w:val="00697BAE"/>
    <w:rsid w:val="006A0487"/>
    <w:rsid w:val="006A089F"/>
    <w:rsid w:val="006A08B1"/>
    <w:rsid w:val="006A0A94"/>
    <w:rsid w:val="006A0CAE"/>
    <w:rsid w:val="006A0DB3"/>
    <w:rsid w:val="006A0E18"/>
    <w:rsid w:val="006A0FDD"/>
    <w:rsid w:val="006A113D"/>
    <w:rsid w:val="006A1EB5"/>
    <w:rsid w:val="006A1FD0"/>
    <w:rsid w:val="006A2641"/>
    <w:rsid w:val="006A2F90"/>
    <w:rsid w:val="006A3349"/>
    <w:rsid w:val="006A372A"/>
    <w:rsid w:val="006A397A"/>
    <w:rsid w:val="006A39FA"/>
    <w:rsid w:val="006A400B"/>
    <w:rsid w:val="006A4211"/>
    <w:rsid w:val="006A42CB"/>
    <w:rsid w:val="006A459D"/>
    <w:rsid w:val="006A4D2D"/>
    <w:rsid w:val="006A4D7E"/>
    <w:rsid w:val="006A551B"/>
    <w:rsid w:val="006A552B"/>
    <w:rsid w:val="006A57F3"/>
    <w:rsid w:val="006A5CD1"/>
    <w:rsid w:val="006A5FBF"/>
    <w:rsid w:val="006A60CF"/>
    <w:rsid w:val="006A63B0"/>
    <w:rsid w:val="006A6764"/>
    <w:rsid w:val="006A67D0"/>
    <w:rsid w:val="006A6B40"/>
    <w:rsid w:val="006A7084"/>
    <w:rsid w:val="006A739B"/>
    <w:rsid w:val="006A74F2"/>
    <w:rsid w:val="006A7819"/>
    <w:rsid w:val="006A7913"/>
    <w:rsid w:val="006B01C3"/>
    <w:rsid w:val="006B01DA"/>
    <w:rsid w:val="006B0394"/>
    <w:rsid w:val="006B06C5"/>
    <w:rsid w:val="006B0791"/>
    <w:rsid w:val="006B088C"/>
    <w:rsid w:val="006B0C4A"/>
    <w:rsid w:val="006B1033"/>
    <w:rsid w:val="006B15A5"/>
    <w:rsid w:val="006B17EA"/>
    <w:rsid w:val="006B1C52"/>
    <w:rsid w:val="006B2091"/>
    <w:rsid w:val="006B23FE"/>
    <w:rsid w:val="006B2692"/>
    <w:rsid w:val="006B2F54"/>
    <w:rsid w:val="006B2F76"/>
    <w:rsid w:val="006B32DD"/>
    <w:rsid w:val="006B338A"/>
    <w:rsid w:val="006B3DB3"/>
    <w:rsid w:val="006B438C"/>
    <w:rsid w:val="006B4770"/>
    <w:rsid w:val="006B4A13"/>
    <w:rsid w:val="006B4AA4"/>
    <w:rsid w:val="006B4CCD"/>
    <w:rsid w:val="006B4D48"/>
    <w:rsid w:val="006B4DB2"/>
    <w:rsid w:val="006B606F"/>
    <w:rsid w:val="006B6E62"/>
    <w:rsid w:val="006B79A8"/>
    <w:rsid w:val="006B7AF6"/>
    <w:rsid w:val="006B7B5B"/>
    <w:rsid w:val="006B7DDA"/>
    <w:rsid w:val="006B7DFF"/>
    <w:rsid w:val="006B7FB1"/>
    <w:rsid w:val="006C00BD"/>
    <w:rsid w:val="006C023C"/>
    <w:rsid w:val="006C0551"/>
    <w:rsid w:val="006C058B"/>
    <w:rsid w:val="006C0826"/>
    <w:rsid w:val="006C117E"/>
    <w:rsid w:val="006C1DFD"/>
    <w:rsid w:val="006C1FF7"/>
    <w:rsid w:val="006C21D6"/>
    <w:rsid w:val="006C22F7"/>
    <w:rsid w:val="006C2A22"/>
    <w:rsid w:val="006C2B92"/>
    <w:rsid w:val="006C31A0"/>
    <w:rsid w:val="006C329E"/>
    <w:rsid w:val="006C34BE"/>
    <w:rsid w:val="006C3659"/>
    <w:rsid w:val="006C3B8C"/>
    <w:rsid w:val="006C3CF8"/>
    <w:rsid w:val="006C4379"/>
    <w:rsid w:val="006C4E35"/>
    <w:rsid w:val="006C5519"/>
    <w:rsid w:val="006C5531"/>
    <w:rsid w:val="006C57C6"/>
    <w:rsid w:val="006C599E"/>
    <w:rsid w:val="006C5C74"/>
    <w:rsid w:val="006C5D23"/>
    <w:rsid w:val="006C5D78"/>
    <w:rsid w:val="006C69EE"/>
    <w:rsid w:val="006C6AA8"/>
    <w:rsid w:val="006C7FB1"/>
    <w:rsid w:val="006D0129"/>
    <w:rsid w:val="006D0CCB"/>
    <w:rsid w:val="006D0DFE"/>
    <w:rsid w:val="006D19F1"/>
    <w:rsid w:val="006D1DBE"/>
    <w:rsid w:val="006D1F26"/>
    <w:rsid w:val="006D20BC"/>
    <w:rsid w:val="006D2242"/>
    <w:rsid w:val="006D29B8"/>
    <w:rsid w:val="006D2BB3"/>
    <w:rsid w:val="006D2DA3"/>
    <w:rsid w:val="006D2DD9"/>
    <w:rsid w:val="006D2E02"/>
    <w:rsid w:val="006D2EB9"/>
    <w:rsid w:val="006D31B0"/>
    <w:rsid w:val="006D32AF"/>
    <w:rsid w:val="006D35D6"/>
    <w:rsid w:val="006D370D"/>
    <w:rsid w:val="006D41B7"/>
    <w:rsid w:val="006D4350"/>
    <w:rsid w:val="006D446B"/>
    <w:rsid w:val="006D4B57"/>
    <w:rsid w:val="006D57DC"/>
    <w:rsid w:val="006D5B23"/>
    <w:rsid w:val="006D5FAA"/>
    <w:rsid w:val="006D6339"/>
    <w:rsid w:val="006D65D3"/>
    <w:rsid w:val="006D6B43"/>
    <w:rsid w:val="006D6E38"/>
    <w:rsid w:val="006D6F6E"/>
    <w:rsid w:val="006D72D3"/>
    <w:rsid w:val="006D743C"/>
    <w:rsid w:val="006E08D4"/>
    <w:rsid w:val="006E0E56"/>
    <w:rsid w:val="006E14C8"/>
    <w:rsid w:val="006E1650"/>
    <w:rsid w:val="006E1DB5"/>
    <w:rsid w:val="006E1F0D"/>
    <w:rsid w:val="006E2CD4"/>
    <w:rsid w:val="006E3282"/>
    <w:rsid w:val="006E3615"/>
    <w:rsid w:val="006E3984"/>
    <w:rsid w:val="006E3B51"/>
    <w:rsid w:val="006E3FA4"/>
    <w:rsid w:val="006E43FA"/>
    <w:rsid w:val="006E442A"/>
    <w:rsid w:val="006E455A"/>
    <w:rsid w:val="006E4B38"/>
    <w:rsid w:val="006E4F48"/>
    <w:rsid w:val="006E4F7C"/>
    <w:rsid w:val="006E5A06"/>
    <w:rsid w:val="006E5A94"/>
    <w:rsid w:val="006E6153"/>
    <w:rsid w:val="006E695C"/>
    <w:rsid w:val="006E6D31"/>
    <w:rsid w:val="006E6DB8"/>
    <w:rsid w:val="006E719E"/>
    <w:rsid w:val="006E724C"/>
    <w:rsid w:val="006E75F9"/>
    <w:rsid w:val="006E78A8"/>
    <w:rsid w:val="006E79ED"/>
    <w:rsid w:val="006E7D58"/>
    <w:rsid w:val="006E7E97"/>
    <w:rsid w:val="006F00EF"/>
    <w:rsid w:val="006F0344"/>
    <w:rsid w:val="006F0DBD"/>
    <w:rsid w:val="006F0E11"/>
    <w:rsid w:val="006F1826"/>
    <w:rsid w:val="006F1D5A"/>
    <w:rsid w:val="006F2041"/>
    <w:rsid w:val="006F2C3E"/>
    <w:rsid w:val="006F2C68"/>
    <w:rsid w:val="006F2CEB"/>
    <w:rsid w:val="006F2EC6"/>
    <w:rsid w:val="006F3215"/>
    <w:rsid w:val="006F342E"/>
    <w:rsid w:val="006F343A"/>
    <w:rsid w:val="006F346D"/>
    <w:rsid w:val="006F357E"/>
    <w:rsid w:val="006F3980"/>
    <w:rsid w:val="006F3D21"/>
    <w:rsid w:val="006F4803"/>
    <w:rsid w:val="006F4EEE"/>
    <w:rsid w:val="006F538B"/>
    <w:rsid w:val="006F57A4"/>
    <w:rsid w:val="006F5998"/>
    <w:rsid w:val="006F5C0D"/>
    <w:rsid w:val="006F641F"/>
    <w:rsid w:val="006F67D1"/>
    <w:rsid w:val="006F685E"/>
    <w:rsid w:val="006F6E11"/>
    <w:rsid w:val="006F6E76"/>
    <w:rsid w:val="006F71B6"/>
    <w:rsid w:val="006F7612"/>
    <w:rsid w:val="006F7765"/>
    <w:rsid w:val="006F7B0F"/>
    <w:rsid w:val="006F7C15"/>
    <w:rsid w:val="006F7C38"/>
    <w:rsid w:val="006F7EF2"/>
    <w:rsid w:val="0070001B"/>
    <w:rsid w:val="007006F6"/>
    <w:rsid w:val="0070094B"/>
    <w:rsid w:val="00700A41"/>
    <w:rsid w:val="00700B53"/>
    <w:rsid w:val="00700CD1"/>
    <w:rsid w:val="00701419"/>
    <w:rsid w:val="0070144C"/>
    <w:rsid w:val="00701682"/>
    <w:rsid w:val="007016D6"/>
    <w:rsid w:val="00701D7D"/>
    <w:rsid w:val="00701ECD"/>
    <w:rsid w:val="00701EE0"/>
    <w:rsid w:val="007021B2"/>
    <w:rsid w:val="00702606"/>
    <w:rsid w:val="007026DB"/>
    <w:rsid w:val="00703107"/>
    <w:rsid w:val="0070345D"/>
    <w:rsid w:val="00703567"/>
    <w:rsid w:val="00703585"/>
    <w:rsid w:val="00703B9C"/>
    <w:rsid w:val="00704741"/>
    <w:rsid w:val="00704C7B"/>
    <w:rsid w:val="00704DC7"/>
    <w:rsid w:val="007052D6"/>
    <w:rsid w:val="0070545A"/>
    <w:rsid w:val="007055CF"/>
    <w:rsid w:val="007057CB"/>
    <w:rsid w:val="007059D0"/>
    <w:rsid w:val="00705C31"/>
    <w:rsid w:val="00705CA8"/>
    <w:rsid w:val="00705DFF"/>
    <w:rsid w:val="00705E10"/>
    <w:rsid w:val="00705FB7"/>
    <w:rsid w:val="0070612C"/>
    <w:rsid w:val="00706134"/>
    <w:rsid w:val="00706A1C"/>
    <w:rsid w:val="00706A9E"/>
    <w:rsid w:val="00706AF2"/>
    <w:rsid w:val="00706BFD"/>
    <w:rsid w:val="00706D05"/>
    <w:rsid w:val="00706D26"/>
    <w:rsid w:val="00706FA1"/>
    <w:rsid w:val="00707144"/>
    <w:rsid w:val="007076FD"/>
    <w:rsid w:val="0070782D"/>
    <w:rsid w:val="00707EA1"/>
    <w:rsid w:val="00707F71"/>
    <w:rsid w:val="00710317"/>
    <w:rsid w:val="007103E5"/>
    <w:rsid w:val="007109D4"/>
    <w:rsid w:val="00711631"/>
    <w:rsid w:val="007116B4"/>
    <w:rsid w:val="00711943"/>
    <w:rsid w:val="00711BD2"/>
    <w:rsid w:val="0071207B"/>
    <w:rsid w:val="007120B1"/>
    <w:rsid w:val="0071233D"/>
    <w:rsid w:val="007125C3"/>
    <w:rsid w:val="00712A20"/>
    <w:rsid w:val="00712BB4"/>
    <w:rsid w:val="007134E6"/>
    <w:rsid w:val="007135D0"/>
    <w:rsid w:val="0071372C"/>
    <w:rsid w:val="00713B2B"/>
    <w:rsid w:val="00713CE4"/>
    <w:rsid w:val="007143ED"/>
    <w:rsid w:val="0071446E"/>
    <w:rsid w:val="007148E2"/>
    <w:rsid w:val="00714F2A"/>
    <w:rsid w:val="00715073"/>
    <w:rsid w:val="0071554F"/>
    <w:rsid w:val="007159B5"/>
    <w:rsid w:val="00715FE0"/>
    <w:rsid w:val="00716061"/>
    <w:rsid w:val="0071622F"/>
    <w:rsid w:val="00716563"/>
    <w:rsid w:val="00716716"/>
    <w:rsid w:val="007169D6"/>
    <w:rsid w:val="00716F39"/>
    <w:rsid w:val="00716F93"/>
    <w:rsid w:val="00717FD3"/>
    <w:rsid w:val="007200D4"/>
    <w:rsid w:val="0072030F"/>
    <w:rsid w:val="007209B1"/>
    <w:rsid w:val="00720BFF"/>
    <w:rsid w:val="00720CDA"/>
    <w:rsid w:val="00720F2D"/>
    <w:rsid w:val="0072124A"/>
    <w:rsid w:val="0072160D"/>
    <w:rsid w:val="00721657"/>
    <w:rsid w:val="0072243A"/>
    <w:rsid w:val="007225F7"/>
    <w:rsid w:val="00722F9A"/>
    <w:rsid w:val="0072305C"/>
    <w:rsid w:val="007236F3"/>
    <w:rsid w:val="00723749"/>
    <w:rsid w:val="00723861"/>
    <w:rsid w:val="00723CBB"/>
    <w:rsid w:val="00723F43"/>
    <w:rsid w:val="00723FED"/>
    <w:rsid w:val="007241DC"/>
    <w:rsid w:val="0072424F"/>
    <w:rsid w:val="00724945"/>
    <w:rsid w:val="00724EAC"/>
    <w:rsid w:val="0072588E"/>
    <w:rsid w:val="00725F6D"/>
    <w:rsid w:val="00726175"/>
    <w:rsid w:val="00726FED"/>
    <w:rsid w:val="007270F6"/>
    <w:rsid w:val="007273F7"/>
    <w:rsid w:val="00727481"/>
    <w:rsid w:val="00727E3F"/>
    <w:rsid w:val="007304BB"/>
    <w:rsid w:val="00730566"/>
    <w:rsid w:val="00730911"/>
    <w:rsid w:val="007309D5"/>
    <w:rsid w:val="00730B3E"/>
    <w:rsid w:val="007310AC"/>
    <w:rsid w:val="0073197C"/>
    <w:rsid w:val="007320C7"/>
    <w:rsid w:val="0073257A"/>
    <w:rsid w:val="00732785"/>
    <w:rsid w:val="00732CBC"/>
    <w:rsid w:val="00732D31"/>
    <w:rsid w:val="00732E09"/>
    <w:rsid w:val="00732F3C"/>
    <w:rsid w:val="007335CC"/>
    <w:rsid w:val="00733A71"/>
    <w:rsid w:val="007345FE"/>
    <w:rsid w:val="00734940"/>
    <w:rsid w:val="00735070"/>
    <w:rsid w:val="00735B38"/>
    <w:rsid w:val="00735B92"/>
    <w:rsid w:val="00735F00"/>
    <w:rsid w:val="0073663E"/>
    <w:rsid w:val="00736684"/>
    <w:rsid w:val="00736852"/>
    <w:rsid w:val="007368F3"/>
    <w:rsid w:val="00736E92"/>
    <w:rsid w:val="00737285"/>
    <w:rsid w:val="007375ED"/>
    <w:rsid w:val="00737C35"/>
    <w:rsid w:val="007403B4"/>
    <w:rsid w:val="00740FA9"/>
    <w:rsid w:val="00741483"/>
    <w:rsid w:val="007419D0"/>
    <w:rsid w:val="00741B0E"/>
    <w:rsid w:val="007425BC"/>
    <w:rsid w:val="007426C2"/>
    <w:rsid w:val="00742701"/>
    <w:rsid w:val="00742B81"/>
    <w:rsid w:val="007437D6"/>
    <w:rsid w:val="0074387F"/>
    <w:rsid w:val="00743A18"/>
    <w:rsid w:val="00743DE3"/>
    <w:rsid w:val="0074401A"/>
    <w:rsid w:val="007445BC"/>
    <w:rsid w:val="0074487A"/>
    <w:rsid w:val="00744BDE"/>
    <w:rsid w:val="00744FC8"/>
    <w:rsid w:val="00745B68"/>
    <w:rsid w:val="00745B70"/>
    <w:rsid w:val="00745C7D"/>
    <w:rsid w:val="00745E4F"/>
    <w:rsid w:val="00745EE0"/>
    <w:rsid w:val="007460F9"/>
    <w:rsid w:val="00746164"/>
    <w:rsid w:val="00746298"/>
    <w:rsid w:val="00746D13"/>
    <w:rsid w:val="007472CF"/>
    <w:rsid w:val="007474E7"/>
    <w:rsid w:val="007477D4"/>
    <w:rsid w:val="007478D1"/>
    <w:rsid w:val="00747E71"/>
    <w:rsid w:val="0075019D"/>
    <w:rsid w:val="00750404"/>
    <w:rsid w:val="007506BF"/>
    <w:rsid w:val="0075087F"/>
    <w:rsid w:val="00750AD8"/>
    <w:rsid w:val="00751638"/>
    <w:rsid w:val="00751A50"/>
    <w:rsid w:val="00751CAF"/>
    <w:rsid w:val="00751D7F"/>
    <w:rsid w:val="00751ECF"/>
    <w:rsid w:val="0075204C"/>
    <w:rsid w:val="00752CD5"/>
    <w:rsid w:val="00752D01"/>
    <w:rsid w:val="00753402"/>
    <w:rsid w:val="00753488"/>
    <w:rsid w:val="007536C6"/>
    <w:rsid w:val="00753B74"/>
    <w:rsid w:val="00754224"/>
    <w:rsid w:val="0075426A"/>
    <w:rsid w:val="00754930"/>
    <w:rsid w:val="00754B00"/>
    <w:rsid w:val="00754B66"/>
    <w:rsid w:val="0075532F"/>
    <w:rsid w:val="00755337"/>
    <w:rsid w:val="007558D3"/>
    <w:rsid w:val="00755ABD"/>
    <w:rsid w:val="00755E63"/>
    <w:rsid w:val="00756B0D"/>
    <w:rsid w:val="00757340"/>
    <w:rsid w:val="00757541"/>
    <w:rsid w:val="0075796B"/>
    <w:rsid w:val="00757BD4"/>
    <w:rsid w:val="0076067B"/>
    <w:rsid w:val="0076148A"/>
    <w:rsid w:val="00761B38"/>
    <w:rsid w:val="00761BD7"/>
    <w:rsid w:val="00761DCD"/>
    <w:rsid w:val="00762452"/>
    <w:rsid w:val="00762FD9"/>
    <w:rsid w:val="007632C3"/>
    <w:rsid w:val="00763601"/>
    <w:rsid w:val="0076401E"/>
    <w:rsid w:val="00764D0E"/>
    <w:rsid w:val="00764E67"/>
    <w:rsid w:val="00765156"/>
    <w:rsid w:val="00765159"/>
    <w:rsid w:val="00765812"/>
    <w:rsid w:val="007659B7"/>
    <w:rsid w:val="007659CE"/>
    <w:rsid w:val="00765AF9"/>
    <w:rsid w:val="00765CA9"/>
    <w:rsid w:val="00766502"/>
    <w:rsid w:val="007667DF"/>
    <w:rsid w:val="00766B2F"/>
    <w:rsid w:val="00766FCB"/>
    <w:rsid w:val="00767327"/>
    <w:rsid w:val="0076747B"/>
    <w:rsid w:val="00767936"/>
    <w:rsid w:val="00770342"/>
    <w:rsid w:val="0077103E"/>
    <w:rsid w:val="00771CAB"/>
    <w:rsid w:val="007724A2"/>
    <w:rsid w:val="007729D9"/>
    <w:rsid w:val="00772B30"/>
    <w:rsid w:val="0077343A"/>
    <w:rsid w:val="00773611"/>
    <w:rsid w:val="0077382E"/>
    <w:rsid w:val="00773902"/>
    <w:rsid w:val="0077439A"/>
    <w:rsid w:val="00774AB7"/>
    <w:rsid w:val="0077519C"/>
    <w:rsid w:val="0077523B"/>
    <w:rsid w:val="0077543B"/>
    <w:rsid w:val="0077573F"/>
    <w:rsid w:val="007757AE"/>
    <w:rsid w:val="00775D4E"/>
    <w:rsid w:val="00775D5D"/>
    <w:rsid w:val="00775E5D"/>
    <w:rsid w:val="00775FCF"/>
    <w:rsid w:val="00776399"/>
    <w:rsid w:val="007766FB"/>
    <w:rsid w:val="00776C61"/>
    <w:rsid w:val="007770B8"/>
    <w:rsid w:val="007774AE"/>
    <w:rsid w:val="00777708"/>
    <w:rsid w:val="00777A4C"/>
    <w:rsid w:val="00777AAF"/>
    <w:rsid w:val="00780093"/>
    <w:rsid w:val="00780425"/>
    <w:rsid w:val="00780574"/>
    <w:rsid w:val="007805AE"/>
    <w:rsid w:val="007811F9"/>
    <w:rsid w:val="00781730"/>
    <w:rsid w:val="00781906"/>
    <w:rsid w:val="00782036"/>
    <w:rsid w:val="00782411"/>
    <w:rsid w:val="0078273D"/>
    <w:rsid w:val="00782FE1"/>
    <w:rsid w:val="00783133"/>
    <w:rsid w:val="0078320E"/>
    <w:rsid w:val="007837F4"/>
    <w:rsid w:val="00784EAC"/>
    <w:rsid w:val="00785334"/>
    <w:rsid w:val="00785396"/>
    <w:rsid w:val="0078574F"/>
    <w:rsid w:val="00785BE8"/>
    <w:rsid w:val="00786240"/>
    <w:rsid w:val="0078624D"/>
    <w:rsid w:val="00786991"/>
    <w:rsid w:val="00786CD9"/>
    <w:rsid w:val="00786FB2"/>
    <w:rsid w:val="00786FBB"/>
    <w:rsid w:val="007876A9"/>
    <w:rsid w:val="00787E0C"/>
    <w:rsid w:val="00787F28"/>
    <w:rsid w:val="00790188"/>
    <w:rsid w:val="00790601"/>
    <w:rsid w:val="00790BA7"/>
    <w:rsid w:val="00790DDB"/>
    <w:rsid w:val="00791096"/>
    <w:rsid w:val="007911E8"/>
    <w:rsid w:val="00791580"/>
    <w:rsid w:val="007917F2"/>
    <w:rsid w:val="00791976"/>
    <w:rsid w:val="00791A1D"/>
    <w:rsid w:val="00791D35"/>
    <w:rsid w:val="00792253"/>
    <w:rsid w:val="00792758"/>
    <w:rsid w:val="00792A4B"/>
    <w:rsid w:val="00792B84"/>
    <w:rsid w:val="00792C4F"/>
    <w:rsid w:val="00793108"/>
    <w:rsid w:val="0079352A"/>
    <w:rsid w:val="00793F6B"/>
    <w:rsid w:val="00794071"/>
    <w:rsid w:val="0079446F"/>
    <w:rsid w:val="00794940"/>
    <w:rsid w:val="00794AD1"/>
    <w:rsid w:val="00794DDA"/>
    <w:rsid w:val="00794F98"/>
    <w:rsid w:val="007952C5"/>
    <w:rsid w:val="00795A3A"/>
    <w:rsid w:val="007962FD"/>
    <w:rsid w:val="00796483"/>
    <w:rsid w:val="00796C0F"/>
    <w:rsid w:val="00796E20"/>
    <w:rsid w:val="00797565"/>
    <w:rsid w:val="00797F65"/>
    <w:rsid w:val="007A0145"/>
    <w:rsid w:val="007A03A9"/>
    <w:rsid w:val="007A200E"/>
    <w:rsid w:val="007A2E39"/>
    <w:rsid w:val="007A2E5D"/>
    <w:rsid w:val="007A31C7"/>
    <w:rsid w:val="007A328B"/>
    <w:rsid w:val="007A3AB4"/>
    <w:rsid w:val="007A3ADF"/>
    <w:rsid w:val="007A3F6D"/>
    <w:rsid w:val="007A415A"/>
    <w:rsid w:val="007A429F"/>
    <w:rsid w:val="007A4631"/>
    <w:rsid w:val="007A48BB"/>
    <w:rsid w:val="007A5619"/>
    <w:rsid w:val="007A5643"/>
    <w:rsid w:val="007A587F"/>
    <w:rsid w:val="007A6071"/>
    <w:rsid w:val="007A6F55"/>
    <w:rsid w:val="007A710F"/>
    <w:rsid w:val="007A785D"/>
    <w:rsid w:val="007A792D"/>
    <w:rsid w:val="007A7F19"/>
    <w:rsid w:val="007B02D0"/>
    <w:rsid w:val="007B0E44"/>
    <w:rsid w:val="007B1244"/>
    <w:rsid w:val="007B1246"/>
    <w:rsid w:val="007B173D"/>
    <w:rsid w:val="007B1C4D"/>
    <w:rsid w:val="007B20CF"/>
    <w:rsid w:val="007B2356"/>
    <w:rsid w:val="007B2926"/>
    <w:rsid w:val="007B299A"/>
    <w:rsid w:val="007B3291"/>
    <w:rsid w:val="007B3436"/>
    <w:rsid w:val="007B3D5A"/>
    <w:rsid w:val="007B3EA4"/>
    <w:rsid w:val="007B4634"/>
    <w:rsid w:val="007B4D94"/>
    <w:rsid w:val="007B505F"/>
    <w:rsid w:val="007B51E0"/>
    <w:rsid w:val="007B606A"/>
    <w:rsid w:val="007B6386"/>
    <w:rsid w:val="007B70A6"/>
    <w:rsid w:val="007B7211"/>
    <w:rsid w:val="007B790E"/>
    <w:rsid w:val="007B7B3F"/>
    <w:rsid w:val="007B7C28"/>
    <w:rsid w:val="007B7CCE"/>
    <w:rsid w:val="007B7E00"/>
    <w:rsid w:val="007C018F"/>
    <w:rsid w:val="007C0ABC"/>
    <w:rsid w:val="007C117D"/>
    <w:rsid w:val="007C1251"/>
    <w:rsid w:val="007C1317"/>
    <w:rsid w:val="007C14EB"/>
    <w:rsid w:val="007C16DF"/>
    <w:rsid w:val="007C1860"/>
    <w:rsid w:val="007C1A02"/>
    <w:rsid w:val="007C1AB4"/>
    <w:rsid w:val="007C223F"/>
    <w:rsid w:val="007C242B"/>
    <w:rsid w:val="007C2868"/>
    <w:rsid w:val="007C2A09"/>
    <w:rsid w:val="007C356E"/>
    <w:rsid w:val="007C3DA9"/>
    <w:rsid w:val="007C4866"/>
    <w:rsid w:val="007C48D1"/>
    <w:rsid w:val="007C495F"/>
    <w:rsid w:val="007C4D7E"/>
    <w:rsid w:val="007C4ED3"/>
    <w:rsid w:val="007C568F"/>
    <w:rsid w:val="007C581E"/>
    <w:rsid w:val="007C584A"/>
    <w:rsid w:val="007C59C0"/>
    <w:rsid w:val="007C5A99"/>
    <w:rsid w:val="007C62E9"/>
    <w:rsid w:val="007C66AA"/>
    <w:rsid w:val="007C72C0"/>
    <w:rsid w:val="007C7399"/>
    <w:rsid w:val="007C74AF"/>
    <w:rsid w:val="007C7594"/>
    <w:rsid w:val="007C76D2"/>
    <w:rsid w:val="007C76D3"/>
    <w:rsid w:val="007C7AF4"/>
    <w:rsid w:val="007C7D7D"/>
    <w:rsid w:val="007D01DA"/>
    <w:rsid w:val="007D030D"/>
    <w:rsid w:val="007D04EF"/>
    <w:rsid w:val="007D0FCB"/>
    <w:rsid w:val="007D1880"/>
    <w:rsid w:val="007D20A8"/>
    <w:rsid w:val="007D2206"/>
    <w:rsid w:val="007D2595"/>
    <w:rsid w:val="007D276B"/>
    <w:rsid w:val="007D282B"/>
    <w:rsid w:val="007D28C4"/>
    <w:rsid w:val="007D2B80"/>
    <w:rsid w:val="007D3446"/>
    <w:rsid w:val="007D36D4"/>
    <w:rsid w:val="007D3A17"/>
    <w:rsid w:val="007D414C"/>
    <w:rsid w:val="007D4F60"/>
    <w:rsid w:val="007D4FD6"/>
    <w:rsid w:val="007D5088"/>
    <w:rsid w:val="007D589A"/>
    <w:rsid w:val="007D5A62"/>
    <w:rsid w:val="007D5EA4"/>
    <w:rsid w:val="007D62C2"/>
    <w:rsid w:val="007D7156"/>
    <w:rsid w:val="007D71A6"/>
    <w:rsid w:val="007D79CC"/>
    <w:rsid w:val="007D7BC3"/>
    <w:rsid w:val="007D7EBA"/>
    <w:rsid w:val="007E005C"/>
    <w:rsid w:val="007E1165"/>
    <w:rsid w:val="007E14F5"/>
    <w:rsid w:val="007E15A6"/>
    <w:rsid w:val="007E181D"/>
    <w:rsid w:val="007E19D1"/>
    <w:rsid w:val="007E29C4"/>
    <w:rsid w:val="007E328E"/>
    <w:rsid w:val="007E339C"/>
    <w:rsid w:val="007E3F1B"/>
    <w:rsid w:val="007E3FD9"/>
    <w:rsid w:val="007E43DE"/>
    <w:rsid w:val="007E468F"/>
    <w:rsid w:val="007E46AB"/>
    <w:rsid w:val="007E47EB"/>
    <w:rsid w:val="007E4BD9"/>
    <w:rsid w:val="007E5154"/>
    <w:rsid w:val="007E52C3"/>
    <w:rsid w:val="007E567E"/>
    <w:rsid w:val="007E56C6"/>
    <w:rsid w:val="007E57B7"/>
    <w:rsid w:val="007E5957"/>
    <w:rsid w:val="007E5A2F"/>
    <w:rsid w:val="007E5A8D"/>
    <w:rsid w:val="007E61B5"/>
    <w:rsid w:val="007E6688"/>
    <w:rsid w:val="007E692E"/>
    <w:rsid w:val="007E78A3"/>
    <w:rsid w:val="007E7CEB"/>
    <w:rsid w:val="007E7EAB"/>
    <w:rsid w:val="007F0302"/>
    <w:rsid w:val="007F0A31"/>
    <w:rsid w:val="007F0A7B"/>
    <w:rsid w:val="007F0D75"/>
    <w:rsid w:val="007F16E5"/>
    <w:rsid w:val="007F16ED"/>
    <w:rsid w:val="007F1E1B"/>
    <w:rsid w:val="007F2215"/>
    <w:rsid w:val="007F2278"/>
    <w:rsid w:val="007F2787"/>
    <w:rsid w:val="007F29CA"/>
    <w:rsid w:val="007F3068"/>
    <w:rsid w:val="007F3BE1"/>
    <w:rsid w:val="007F3D13"/>
    <w:rsid w:val="007F3FDA"/>
    <w:rsid w:val="007F4382"/>
    <w:rsid w:val="007F4B10"/>
    <w:rsid w:val="007F4F98"/>
    <w:rsid w:val="007F5548"/>
    <w:rsid w:val="007F6159"/>
    <w:rsid w:val="007F62BA"/>
    <w:rsid w:val="007F6888"/>
    <w:rsid w:val="007F6EEC"/>
    <w:rsid w:val="007F71BC"/>
    <w:rsid w:val="007F7847"/>
    <w:rsid w:val="008000EA"/>
    <w:rsid w:val="008003ED"/>
    <w:rsid w:val="00800555"/>
    <w:rsid w:val="00800B04"/>
    <w:rsid w:val="00800E90"/>
    <w:rsid w:val="00800EF3"/>
    <w:rsid w:val="00800F33"/>
    <w:rsid w:val="008011D8"/>
    <w:rsid w:val="008011E9"/>
    <w:rsid w:val="00801374"/>
    <w:rsid w:val="00801461"/>
    <w:rsid w:val="00801616"/>
    <w:rsid w:val="008017B6"/>
    <w:rsid w:val="008020D0"/>
    <w:rsid w:val="0080223E"/>
    <w:rsid w:val="008022D5"/>
    <w:rsid w:val="0080275B"/>
    <w:rsid w:val="0080297E"/>
    <w:rsid w:val="00802A83"/>
    <w:rsid w:val="00802AB1"/>
    <w:rsid w:val="00802F21"/>
    <w:rsid w:val="0080302F"/>
    <w:rsid w:val="00803331"/>
    <w:rsid w:val="008034FA"/>
    <w:rsid w:val="00803697"/>
    <w:rsid w:val="00803A40"/>
    <w:rsid w:val="00803BCE"/>
    <w:rsid w:val="00803F07"/>
    <w:rsid w:val="008045E7"/>
    <w:rsid w:val="00804691"/>
    <w:rsid w:val="00804AED"/>
    <w:rsid w:val="00804B8B"/>
    <w:rsid w:val="00805646"/>
    <w:rsid w:val="00805F20"/>
    <w:rsid w:val="008068B6"/>
    <w:rsid w:val="00806ABB"/>
    <w:rsid w:val="00806D0D"/>
    <w:rsid w:val="00806F6B"/>
    <w:rsid w:val="00807DA8"/>
    <w:rsid w:val="0081018F"/>
    <w:rsid w:val="0081044B"/>
    <w:rsid w:val="00810723"/>
    <w:rsid w:val="00810E63"/>
    <w:rsid w:val="0081109B"/>
    <w:rsid w:val="00811482"/>
    <w:rsid w:val="0081156C"/>
    <w:rsid w:val="00811702"/>
    <w:rsid w:val="00811889"/>
    <w:rsid w:val="00811A78"/>
    <w:rsid w:val="00811CCE"/>
    <w:rsid w:val="00811D9C"/>
    <w:rsid w:val="00811EB6"/>
    <w:rsid w:val="00812055"/>
    <w:rsid w:val="008129A9"/>
    <w:rsid w:val="00812F3E"/>
    <w:rsid w:val="00812FDF"/>
    <w:rsid w:val="008134B5"/>
    <w:rsid w:val="00813FB8"/>
    <w:rsid w:val="0081401B"/>
    <w:rsid w:val="008140BF"/>
    <w:rsid w:val="008141D8"/>
    <w:rsid w:val="008147C6"/>
    <w:rsid w:val="008147EF"/>
    <w:rsid w:val="008149B2"/>
    <w:rsid w:val="00814AAB"/>
    <w:rsid w:val="008152DB"/>
    <w:rsid w:val="008154FE"/>
    <w:rsid w:val="008158EB"/>
    <w:rsid w:val="00815976"/>
    <w:rsid w:val="00815A15"/>
    <w:rsid w:val="00815B2A"/>
    <w:rsid w:val="00815CB7"/>
    <w:rsid w:val="00815E95"/>
    <w:rsid w:val="0081627C"/>
    <w:rsid w:val="0081641D"/>
    <w:rsid w:val="008164F9"/>
    <w:rsid w:val="0081671F"/>
    <w:rsid w:val="00816970"/>
    <w:rsid w:val="008169CC"/>
    <w:rsid w:val="00816DE4"/>
    <w:rsid w:val="00816E0E"/>
    <w:rsid w:val="00816E74"/>
    <w:rsid w:val="00817457"/>
    <w:rsid w:val="0081788E"/>
    <w:rsid w:val="00817B4E"/>
    <w:rsid w:val="00817EB2"/>
    <w:rsid w:val="00821009"/>
    <w:rsid w:val="008210BF"/>
    <w:rsid w:val="00821628"/>
    <w:rsid w:val="00822A94"/>
    <w:rsid w:val="0082330E"/>
    <w:rsid w:val="0082372F"/>
    <w:rsid w:val="00823847"/>
    <w:rsid w:val="00823982"/>
    <w:rsid w:val="00823A97"/>
    <w:rsid w:val="00823E99"/>
    <w:rsid w:val="00823F77"/>
    <w:rsid w:val="008240F3"/>
    <w:rsid w:val="008245DE"/>
    <w:rsid w:val="00824A05"/>
    <w:rsid w:val="00824B8B"/>
    <w:rsid w:val="00824BD5"/>
    <w:rsid w:val="0082595D"/>
    <w:rsid w:val="00825A7A"/>
    <w:rsid w:val="00825E0E"/>
    <w:rsid w:val="0082610B"/>
    <w:rsid w:val="0082623C"/>
    <w:rsid w:val="008262A4"/>
    <w:rsid w:val="00826712"/>
    <w:rsid w:val="008268D8"/>
    <w:rsid w:val="00826F3B"/>
    <w:rsid w:val="008273CE"/>
    <w:rsid w:val="00827624"/>
    <w:rsid w:val="00830665"/>
    <w:rsid w:val="008307A7"/>
    <w:rsid w:val="0083080E"/>
    <w:rsid w:val="00830E1E"/>
    <w:rsid w:val="00830E5E"/>
    <w:rsid w:val="008311B4"/>
    <w:rsid w:val="008317BD"/>
    <w:rsid w:val="0083185D"/>
    <w:rsid w:val="00832807"/>
    <w:rsid w:val="00833154"/>
    <w:rsid w:val="00833336"/>
    <w:rsid w:val="008337E1"/>
    <w:rsid w:val="00833A8B"/>
    <w:rsid w:val="00833D64"/>
    <w:rsid w:val="00833DBA"/>
    <w:rsid w:val="00833EA7"/>
    <w:rsid w:val="00833F2F"/>
    <w:rsid w:val="0083447C"/>
    <w:rsid w:val="008344AE"/>
    <w:rsid w:val="00834586"/>
    <w:rsid w:val="00834E4F"/>
    <w:rsid w:val="00835029"/>
    <w:rsid w:val="008353E8"/>
    <w:rsid w:val="00835E17"/>
    <w:rsid w:val="008360C7"/>
    <w:rsid w:val="00836578"/>
    <w:rsid w:val="00836C18"/>
    <w:rsid w:val="00836F54"/>
    <w:rsid w:val="00837512"/>
    <w:rsid w:val="00837736"/>
    <w:rsid w:val="00837BA7"/>
    <w:rsid w:val="00837EBD"/>
    <w:rsid w:val="008402D8"/>
    <w:rsid w:val="008406A1"/>
    <w:rsid w:val="008406D5"/>
    <w:rsid w:val="00840993"/>
    <w:rsid w:val="00841701"/>
    <w:rsid w:val="0084173E"/>
    <w:rsid w:val="008419DA"/>
    <w:rsid w:val="00841D25"/>
    <w:rsid w:val="00842381"/>
    <w:rsid w:val="008424F8"/>
    <w:rsid w:val="0084268C"/>
    <w:rsid w:val="00842C92"/>
    <w:rsid w:val="00842CAD"/>
    <w:rsid w:val="00843663"/>
    <w:rsid w:val="0084426E"/>
    <w:rsid w:val="0084479E"/>
    <w:rsid w:val="008448FA"/>
    <w:rsid w:val="00844B96"/>
    <w:rsid w:val="00845036"/>
    <w:rsid w:val="008457AC"/>
    <w:rsid w:val="00845AE8"/>
    <w:rsid w:val="00845F3A"/>
    <w:rsid w:val="0084631A"/>
    <w:rsid w:val="0084642C"/>
    <w:rsid w:val="0084661C"/>
    <w:rsid w:val="00847479"/>
    <w:rsid w:val="008479AF"/>
    <w:rsid w:val="00847BCC"/>
    <w:rsid w:val="00847E6B"/>
    <w:rsid w:val="00850A77"/>
    <w:rsid w:val="00850E60"/>
    <w:rsid w:val="00850FB5"/>
    <w:rsid w:val="0085181C"/>
    <w:rsid w:val="00851D0F"/>
    <w:rsid w:val="00851E58"/>
    <w:rsid w:val="00852652"/>
    <w:rsid w:val="00853B4E"/>
    <w:rsid w:val="00854117"/>
    <w:rsid w:val="0085416B"/>
    <w:rsid w:val="00854221"/>
    <w:rsid w:val="00854D64"/>
    <w:rsid w:val="0085518F"/>
    <w:rsid w:val="008551A6"/>
    <w:rsid w:val="008551CF"/>
    <w:rsid w:val="00855B7E"/>
    <w:rsid w:val="00855BFC"/>
    <w:rsid w:val="00855CBC"/>
    <w:rsid w:val="00855E1F"/>
    <w:rsid w:val="00855E34"/>
    <w:rsid w:val="00855F28"/>
    <w:rsid w:val="0085611B"/>
    <w:rsid w:val="00856247"/>
    <w:rsid w:val="008566D3"/>
    <w:rsid w:val="00856765"/>
    <w:rsid w:val="008569CA"/>
    <w:rsid w:val="0085711F"/>
    <w:rsid w:val="00857477"/>
    <w:rsid w:val="00857653"/>
    <w:rsid w:val="00857790"/>
    <w:rsid w:val="0085780A"/>
    <w:rsid w:val="00860788"/>
    <w:rsid w:val="008607E1"/>
    <w:rsid w:val="00860853"/>
    <w:rsid w:val="00860A08"/>
    <w:rsid w:val="0086112C"/>
    <w:rsid w:val="00861638"/>
    <w:rsid w:val="00861AA3"/>
    <w:rsid w:val="00861BA8"/>
    <w:rsid w:val="00861D61"/>
    <w:rsid w:val="0086208A"/>
    <w:rsid w:val="0086211A"/>
    <w:rsid w:val="00862616"/>
    <w:rsid w:val="008628BE"/>
    <w:rsid w:val="00863218"/>
    <w:rsid w:val="008632AB"/>
    <w:rsid w:val="00863313"/>
    <w:rsid w:val="0086342F"/>
    <w:rsid w:val="00863513"/>
    <w:rsid w:val="008638C8"/>
    <w:rsid w:val="008639A8"/>
    <w:rsid w:val="00863D8B"/>
    <w:rsid w:val="008646D0"/>
    <w:rsid w:val="008646D9"/>
    <w:rsid w:val="008649D1"/>
    <w:rsid w:val="00864EC0"/>
    <w:rsid w:val="0086560B"/>
    <w:rsid w:val="0086574D"/>
    <w:rsid w:val="00866450"/>
    <w:rsid w:val="008664AF"/>
    <w:rsid w:val="00866819"/>
    <w:rsid w:val="008668A4"/>
    <w:rsid w:val="00867705"/>
    <w:rsid w:val="00870CA9"/>
    <w:rsid w:val="00870EB2"/>
    <w:rsid w:val="00871421"/>
    <w:rsid w:val="00871617"/>
    <w:rsid w:val="008716B0"/>
    <w:rsid w:val="008717D2"/>
    <w:rsid w:val="00871B03"/>
    <w:rsid w:val="00871C66"/>
    <w:rsid w:val="00871F0F"/>
    <w:rsid w:val="00872214"/>
    <w:rsid w:val="00872750"/>
    <w:rsid w:val="008729F0"/>
    <w:rsid w:val="00873574"/>
    <w:rsid w:val="008738F7"/>
    <w:rsid w:val="00873A10"/>
    <w:rsid w:val="00873F18"/>
    <w:rsid w:val="0087422D"/>
    <w:rsid w:val="008745CF"/>
    <w:rsid w:val="00874B34"/>
    <w:rsid w:val="00875176"/>
    <w:rsid w:val="008753B0"/>
    <w:rsid w:val="00875EC9"/>
    <w:rsid w:val="008762FC"/>
    <w:rsid w:val="0087655A"/>
    <w:rsid w:val="008765A4"/>
    <w:rsid w:val="0087666A"/>
    <w:rsid w:val="008767BD"/>
    <w:rsid w:val="008768AC"/>
    <w:rsid w:val="008768EF"/>
    <w:rsid w:val="008770C4"/>
    <w:rsid w:val="0087724C"/>
    <w:rsid w:val="00877307"/>
    <w:rsid w:val="0087776C"/>
    <w:rsid w:val="00877985"/>
    <w:rsid w:val="00877B65"/>
    <w:rsid w:val="0088000A"/>
    <w:rsid w:val="00880581"/>
    <w:rsid w:val="008808EB"/>
    <w:rsid w:val="00880E43"/>
    <w:rsid w:val="00881195"/>
    <w:rsid w:val="00881414"/>
    <w:rsid w:val="0088153B"/>
    <w:rsid w:val="00881F66"/>
    <w:rsid w:val="008829AF"/>
    <w:rsid w:val="0088309D"/>
    <w:rsid w:val="00883548"/>
    <w:rsid w:val="00883572"/>
    <w:rsid w:val="008836F2"/>
    <w:rsid w:val="008837AC"/>
    <w:rsid w:val="00883825"/>
    <w:rsid w:val="0088393B"/>
    <w:rsid w:val="0088393F"/>
    <w:rsid w:val="00883DA2"/>
    <w:rsid w:val="00883E99"/>
    <w:rsid w:val="008844C5"/>
    <w:rsid w:val="00884A10"/>
    <w:rsid w:val="00884B5A"/>
    <w:rsid w:val="00884E37"/>
    <w:rsid w:val="00884E51"/>
    <w:rsid w:val="00885032"/>
    <w:rsid w:val="0088555E"/>
    <w:rsid w:val="0088596F"/>
    <w:rsid w:val="00885A79"/>
    <w:rsid w:val="00885DED"/>
    <w:rsid w:val="008861A2"/>
    <w:rsid w:val="00886791"/>
    <w:rsid w:val="00886BF3"/>
    <w:rsid w:val="00886E28"/>
    <w:rsid w:val="00887312"/>
    <w:rsid w:val="00887C79"/>
    <w:rsid w:val="00887D00"/>
    <w:rsid w:val="00887D76"/>
    <w:rsid w:val="00887DBD"/>
    <w:rsid w:val="00890141"/>
    <w:rsid w:val="008903BC"/>
    <w:rsid w:val="00890D28"/>
    <w:rsid w:val="0089105D"/>
    <w:rsid w:val="008912E3"/>
    <w:rsid w:val="008914BA"/>
    <w:rsid w:val="00891633"/>
    <w:rsid w:val="00891716"/>
    <w:rsid w:val="00891BED"/>
    <w:rsid w:val="00891CBD"/>
    <w:rsid w:val="00891E5E"/>
    <w:rsid w:val="008923C1"/>
    <w:rsid w:val="008923CB"/>
    <w:rsid w:val="00892598"/>
    <w:rsid w:val="00892958"/>
    <w:rsid w:val="00892B38"/>
    <w:rsid w:val="00892FE0"/>
    <w:rsid w:val="0089348C"/>
    <w:rsid w:val="00893688"/>
    <w:rsid w:val="00893C42"/>
    <w:rsid w:val="00894109"/>
    <w:rsid w:val="008944CB"/>
    <w:rsid w:val="0089488C"/>
    <w:rsid w:val="008949F7"/>
    <w:rsid w:val="00894DEA"/>
    <w:rsid w:val="0089544B"/>
    <w:rsid w:val="00895483"/>
    <w:rsid w:val="00895520"/>
    <w:rsid w:val="00895714"/>
    <w:rsid w:val="00895D82"/>
    <w:rsid w:val="008960AF"/>
    <w:rsid w:val="008964BC"/>
    <w:rsid w:val="00896571"/>
    <w:rsid w:val="008966E0"/>
    <w:rsid w:val="008971C6"/>
    <w:rsid w:val="00897823"/>
    <w:rsid w:val="008978FB"/>
    <w:rsid w:val="00897A91"/>
    <w:rsid w:val="008A0166"/>
    <w:rsid w:val="008A01C0"/>
    <w:rsid w:val="008A01E9"/>
    <w:rsid w:val="008A0482"/>
    <w:rsid w:val="008A07BA"/>
    <w:rsid w:val="008A0BB8"/>
    <w:rsid w:val="008A102A"/>
    <w:rsid w:val="008A10C1"/>
    <w:rsid w:val="008A11A2"/>
    <w:rsid w:val="008A12C8"/>
    <w:rsid w:val="008A1DC4"/>
    <w:rsid w:val="008A1E6B"/>
    <w:rsid w:val="008A23F7"/>
    <w:rsid w:val="008A242A"/>
    <w:rsid w:val="008A26A0"/>
    <w:rsid w:val="008A2C1C"/>
    <w:rsid w:val="008A2CCF"/>
    <w:rsid w:val="008A2D96"/>
    <w:rsid w:val="008A3DD8"/>
    <w:rsid w:val="008A427B"/>
    <w:rsid w:val="008A4335"/>
    <w:rsid w:val="008A4708"/>
    <w:rsid w:val="008A4828"/>
    <w:rsid w:val="008A4876"/>
    <w:rsid w:val="008A48F5"/>
    <w:rsid w:val="008A4CC9"/>
    <w:rsid w:val="008A4EE5"/>
    <w:rsid w:val="008A50FB"/>
    <w:rsid w:val="008A534A"/>
    <w:rsid w:val="008A5C14"/>
    <w:rsid w:val="008A5F49"/>
    <w:rsid w:val="008A612D"/>
    <w:rsid w:val="008A63CA"/>
    <w:rsid w:val="008A67F9"/>
    <w:rsid w:val="008A693F"/>
    <w:rsid w:val="008A7274"/>
    <w:rsid w:val="008A76F0"/>
    <w:rsid w:val="008A779F"/>
    <w:rsid w:val="008A78C1"/>
    <w:rsid w:val="008A799E"/>
    <w:rsid w:val="008A7B98"/>
    <w:rsid w:val="008A7CEC"/>
    <w:rsid w:val="008B00F6"/>
    <w:rsid w:val="008B0383"/>
    <w:rsid w:val="008B0753"/>
    <w:rsid w:val="008B0B5B"/>
    <w:rsid w:val="008B0B96"/>
    <w:rsid w:val="008B0C90"/>
    <w:rsid w:val="008B1444"/>
    <w:rsid w:val="008B1CBC"/>
    <w:rsid w:val="008B1CDD"/>
    <w:rsid w:val="008B1E95"/>
    <w:rsid w:val="008B2504"/>
    <w:rsid w:val="008B290E"/>
    <w:rsid w:val="008B2A8B"/>
    <w:rsid w:val="008B2DE5"/>
    <w:rsid w:val="008B2F32"/>
    <w:rsid w:val="008B35C8"/>
    <w:rsid w:val="008B3B7B"/>
    <w:rsid w:val="008B3E15"/>
    <w:rsid w:val="008B4729"/>
    <w:rsid w:val="008B4DC5"/>
    <w:rsid w:val="008B5E82"/>
    <w:rsid w:val="008B5EC5"/>
    <w:rsid w:val="008B5F6A"/>
    <w:rsid w:val="008B7BE9"/>
    <w:rsid w:val="008B7D5B"/>
    <w:rsid w:val="008C0100"/>
    <w:rsid w:val="008C01FF"/>
    <w:rsid w:val="008C02D9"/>
    <w:rsid w:val="008C06F7"/>
    <w:rsid w:val="008C08AF"/>
    <w:rsid w:val="008C0940"/>
    <w:rsid w:val="008C0F2B"/>
    <w:rsid w:val="008C12DB"/>
    <w:rsid w:val="008C1364"/>
    <w:rsid w:val="008C1760"/>
    <w:rsid w:val="008C1CB6"/>
    <w:rsid w:val="008C1DD4"/>
    <w:rsid w:val="008C2220"/>
    <w:rsid w:val="008C2A51"/>
    <w:rsid w:val="008C2CA3"/>
    <w:rsid w:val="008C2F2D"/>
    <w:rsid w:val="008C333F"/>
    <w:rsid w:val="008C3498"/>
    <w:rsid w:val="008C3688"/>
    <w:rsid w:val="008C39E2"/>
    <w:rsid w:val="008C39F1"/>
    <w:rsid w:val="008C3B06"/>
    <w:rsid w:val="008C3B54"/>
    <w:rsid w:val="008C40DB"/>
    <w:rsid w:val="008C4118"/>
    <w:rsid w:val="008C4361"/>
    <w:rsid w:val="008C43DD"/>
    <w:rsid w:val="008C4668"/>
    <w:rsid w:val="008C59CF"/>
    <w:rsid w:val="008C5F8D"/>
    <w:rsid w:val="008C63FF"/>
    <w:rsid w:val="008C690E"/>
    <w:rsid w:val="008C6C13"/>
    <w:rsid w:val="008C6D65"/>
    <w:rsid w:val="008C770B"/>
    <w:rsid w:val="008C79EE"/>
    <w:rsid w:val="008C7F8D"/>
    <w:rsid w:val="008D02A6"/>
    <w:rsid w:val="008D05F2"/>
    <w:rsid w:val="008D13B5"/>
    <w:rsid w:val="008D142A"/>
    <w:rsid w:val="008D14D8"/>
    <w:rsid w:val="008D1CEA"/>
    <w:rsid w:val="008D28F1"/>
    <w:rsid w:val="008D28F6"/>
    <w:rsid w:val="008D29D8"/>
    <w:rsid w:val="008D2BB7"/>
    <w:rsid w:val="008D2BDD"/>
    <w:rsid w:val="008D2F46"/>
    <w:rsid w:val="008D366A"/>
    <w:rsid w:val="008D3690"/>
    <w:rsid w:val="008D3CC5"/>
    <w:rsid w:val="008D5608"/>
    <w:rsid w:val="008D5B1A"/>
    <w:rsid w:val="008D5E8A"/>
    <w:rsid w:val="008D5F61"/>
    <w:rsid w:val="008D6675"/>
    <w:rsid w:val="008D6CF9"/>
    <w:rsid w:val="008D6DF5"/>
    <w:rsid w:val="008D6F4A"/>
    <w:rsid w:val="008D6FBC"/>
    <w:rsid w:val="008D7527"/>
    <w:rsid w:val="008D77D3"/>
    <w:rsid w:val="008D7AA7"/>
    <w:rsid w:val="008D7C74"/>
    <w:rsid w:val="008E150C"/>
    <w:rsid w:val="008E16EE"/>
    <w:rsid w:val="008E2512"/>
    <w:rsid w:val="008E2848"/>
    <w:rsid w:val="008E297E"/>
    <w:rsid w:val="008E30A0"/>
    <w:rsid w:val="008E31F1"/>
    <w:rsid w:val="008E39D1"/>
    <w:rsid w:val="008E3BD4"/>
    <w:rsid w:val="008E3D51"/>
    <w:rsid w:val="008E3E76"/>
    <w:rsid w:val="008E43FD"/>
    <w:rsid w:val="008E4E60"/>
    <w:rsid w:val="008E500E"/>
    <w:rsid w:val="008E5525"/>
    <w:rsid w:val="008E558B"/>
    <w:rsid w:val="008E57CD"/>
    <w:rsid w:val="008E5988"/>
    <w:rsid w:val="008E599E"/>
    <w:rsid w:val="008E5CB5"/>
    <w:rsid w:val="008E64F5"/>
    <w:rsid w:val="008E65D4"/>
    <w:rsid w:val="008E668C"/>
    <w:rsid w:val="008E6756"/>
    <w:rsid w:val="008E693C"/>
    <w:rsid w:val="008E6A56"/>
    <w:rsid w:val="008E6DB8"/>
    <w:rsid w:val="008E6E2E"/>
    <w:rsid w:val="008E70DB"/>
    <w:rsid w:val="008E7AE6"/>
    <w:rsid w:val="008E7BF0"/>
    <w:rsid w:val="008F01F1"/>
    <w:rsid w:val="008F05BB"/>
    <w:rsid w:val="008F0C71"/>
    <w:rsid w:val="008F0DF6"/>
    <w:rsid w:val="008F23FB"/>
    <w:rsid w:val="008F26E0"/>
    <w:rsid w:val="008F33F3"/>
    <w:rsid w:val="008F3A36"/>
    <w:rsid w:val="008F3CA1"/>
    <w:rsid w:val="008F3E49"/>
    <w:rsid w:val="008F409C"/>
    <w:rsid w:val="008F4937"/>
    <w:rsid w:val="008F4C4C"/>
    <w:rsid w:val="008F4F7C"/>
    <w:rsid w:val="008F50E2"/>
    <w:rsid w:val="008F5205"/>
    <w:rsid w:val="008F53C4"/>
    <w:rsid w:val="008F5AE5"/>
    <w:rsid w:val="008F5C50"/>
    <w:rsid w:val="008F5F75"/>
    <w:rsid w:val="008F5FF6"/>
    <w:rsid w:val="008F6219"/>
    <w:rsid w:val="008F64F8"/>
    <w:rsid w:val="008F658B"/>
    <w:rsid w:val="008F6ACF"/>
    <w:rsid w:val="008F6D3A"/>
    <w:rsid w:val="008F7551"/>
    <w:rsid w:val="008F7CF9"/>
    <w:rsid w:val="009000E8"/>
    <w:rsid w:val="00900900"/>
    <w:rsid w:val="0090107E"/>
    <w:rsid w:val="009010A1"/>
    <w:rsid w:val="009017D4"/>
    <w:rsid w:val="009017E1"/>
    <w:rsid w:val="00902164"/>
    <w:rsid w:val="0090230A"/>
    <w:rsid w:val="0090339A"/>
    <w:rsid w:val="009036DB"/>
    <w:rsid w:val="009039AE"/>
    <w:rsid w:val="00903A5D"/>
    <w:rsid w:val="009041C2"/>
    <w:rsid w:val="009045FB"/>
    <w:rsid w:val="00904743"/>
    <w:rsid w:val="00904A42"/>
    <w:rsid w:val="00904A73"/>
    <w:rsid w:val="00904C4C"/>
    <w:rsid w:val="00905728"/>
    <w:rsid w:val="00905AF2"/>
    <w:rsid w:val="009060F1"/>
    <w:rsid w:val="00906504"/>
    <w:rsid w:val="00906742"/>
    <w:rsid w:val="009067D1"/>
    <w:rsid w:val="00906F8A"/>
    <w:rsid w:val="009070EE"/>
    <w:rsid w:val="00907360"/>
    <w:rsid w:val="00907675"/>
    <w:rsid w:val="009076C2"/>
    <w:rsid w:val="00907B38"/>
    <w:rsid w:val="00910341"/>
    <w:rsid w:val="00910EB5"/>
    <w:rsid w:val="0091193A"/>
    <w:rsid w:val="00911CB8"/>
    <w:rsid w:val="00912490"/>
    <w:rsid w:val="009125DE"/>
    <w:rsid w:val="00912AD6"/>
    <w:rsid w:val="00912F7A"/>
    <w:rsid w:val="009138E2"/>
    <w:rsid w:val="00913A7E"/>
    <w:rsid w:val="00913B74"/>
    <w:rsid w:val="00913C42"/>
    <w:rsid w:val="00913CB9"/>
    <w:rsid w:val="009141F0"/>
    <w:rsid w:val="0091437D"/>
    <w:rsid w:val="00914419"/>
    <w:rsid w:val="0091492A"/>
    <w:rsid w:val="00914B80"/>
    <w:rsid w:val="00914C2B"/>
    <w:rsid w:val="00915574"/>
    <w:rsid w:val="00915CA0"/>
    <w:rsid w:val="00916175"/>
    <w:rsid w:val="009161D4"/>
    <w:rsid w:val="0091626C"/>
    <w:rsid w:val="009165D6"/>
    <w:rsid w:val="009170B2"/>
    <w:rsid w:val="00917B73"/>
    <w:rsid w:val="00917C4C"/>
    <w:rsid w:val="00917FDC"/>
    <w:rsid w:val="0092040B"/>
    <w:rsid w:val="00920428"/>
    <w:rsid w:val="0092062B"/>
    <w:rsid w:val="009209A9"/>
    <w:rsid w:val="00920C0D"/>
    <w:rsid w:val="00920E6C"/>
    <w:rsid w:val="009216DC"/>
    <w:rsid w:val="009217BA"/>
    <w:rsid w:val="009223EA"/>
    <w:rsid w:val="0092244E"/>
    <w:rsid w:val="00922B87"/>
    <w:rsid w:val="00922C2D"/>
    <w:rsid w:val="00923A64"/>
    <w:rsid w:val="009241D8"/>
    <w:rsid w:val="0092430D"/>
    <w:rsid w:val="009244E7"/>
    <w:rsid w:val="009246A5"/>
    <w:rsid w:val="00924AE4"/>
    <w:rsid w:val="00924E16"/>
    <w:rsid w:val="00924E2B"/>
    <w:rsid w:val="00924F4B"/>
    <w:rsid w:val="009253A1"/>
    <w:rsid w:val="009253C0"/>
    <w:rsid w:val="00925579"/>
    <w:rsid w:val="009256A3"/>
    <w:rsid w:val="009257A0"/>
    <w:rsid w:val="0092625B"/>
    <w:rsid w:val="00926517"/>
    <w:rsid w:val="00926637"/>
    <w:rsid w:val="00926656"/>
    <w:rsid w:val="00926AF7"/>
    <w:rsid w:val="00926BBB"/>
    <w:rsid w:val="00926E71"/>
    <w:rsid w:val="00927021"/>
    <w:rsid w:val="00927C7D"/>
    <w:rsid w:val="0093039D"/>
    <w:rsid w:val="0093048F"/>
    <w:rsid w:val="0093058F"/>
    <w:rsid w:val="00930882"/>
    <w:rsid w:val="00930902"/>
    <w:rsid w:val="0093107B"/>
    <w:rsid w:val="00931200"/>
    <w:rsid w:val="0093125F"/>
    <w:rsid w:val="009312C9"/>
    <w:rsid w:val="0093154E"/>
    <w:rsid w:val="009318AD"/>
    <w:rsid w:val="00931DE6"/>
    <w:rsid w:val="00931F4D"/>
    <w:rsid w:val="009320BB"/>
    <w:rsid w:val="00932768"/>
    <w:rsid w:val="009329AF"/>
    <w:rsid w:val="00932B64"/>
    <w:rsid w:val="00932C2F"/>
    <w:rsid w:val="00932D6C"/>
    <w:rsid w:val="00933921"/>
    <w:rsid w:val="00933FDC"/>
    <w:rsid w:val="009340CD"/>
    <w:rsid w:val="00934920"/>
    <w:rsid w:val="00934A32"/>
    <w:rsid w:val="00934AD2"/>
    <w:rsid w:val="00934D22"/>
    <w:rsid w:val="009359FA"/>
    <w:rsid w:val="00935A6A"/>
    <w:rsid w:val="00935B4E"/>
    <w:rsid w:val="00936247"/>
    <w:rsid w:val="0093631D"/>
    <w:rsid w:val="009369B1"/>
    <w:rsid w:val="009369CC"/>
    <w:rsid w:val="00937039"/>
    <w:rsid w:val="0093766D"/>
    <w:rsid w:val="00937AAD"/>
    <w:rsid w:val="00937D2C"/>
    <w:rsid w:val="009402CC"/>
    <w:rsid w:val="009406D1"/>
    <w:rsid w:val="00941B97"/>
    <w:rsid w:val="00941E06"/>
    <w:rsid w:val="00941EA3"/>
    <w:rsid w:val="009420F5"/>
    <w:rsid w:val="0094297F"/>
    <w:rsid w:val="009429B8"/>
    <w:rsid w:val="00942BC4"/>
    <w:rsid w:val="009434F8"/>
    <w:rsid w:val="009437F2"/>
    <w:rsid w:val="009438E2"/>
    <w:rsid w:val="00943D41"/>
    <w:rsid w:val="00944222"/>
    <w:rsid w:val="00944534"/>
    <w:rsid w:val="00944621"/>
    <w:rsid w:val="009447B3"/>
    <w:rsid w:val="0094495E"/>
    <w:rsid w:val="00944C1C"/>
    <w:rsid w:val="00944E58"/>
    <w:rsid w:val="00944F53"/>
    <w:rsid w:val="00945388"/>
    <w:rsid w:val="00945569"/>
    <w:rsid w:val="00945684"/>
    <w:rsid w:val="00945B8F"/>
    <w:rsid w:val="00945EF2"/>
    <w:rsid w:val="0094650E"/>
    <w:rsid w:val="00946CE0"/>
    <w:rsid w:val="00946E50"/>
    <w:rsid w:val="009470E4"/>
    <w:rsid w:val="0094711A"/>
    <w:rsid w:val="00947186"/>
    <w:rsid w:val="009472D4"/>
    <w:rsid w:val="00947332"/>
    <w:rsid w:val="00947477"/>
    <w:rsid w:val="009476EA"/>
    <w:rsid w:val="00947712"/>
    <w:rsid w:val="00947794"/>
    <w:rsid w:val="00947847"/>
    <w:rsid w:val="0094790F"/>
    <w:rsid w:val="00947ECC"/>
    <w:rsid w:val="00947FE4"/>
    <w:rsid w:val="00950331"/>
    <w:rsid w:val="00950337"/>
    <w:rsid w:val="00950468"/>
    <w:rsid w:val="009506DE"/>
    <w:rsid w:val="0095085D"/>
    <w:rsid w:val="00950C9D"/>
    <w:rsid w:val="00950CBB"/>
    <w:rsid w:val="00951898"/>
    <w:rsid w:val="009519FD"/>
    <w:rsid w:val="0095200D"/>
    <w:rsid w:val="009522C8"/>
    <w:rsid w:val="00952769"/>
    <w:rsid w:val="00952949"/>
    <w:rsid w:val="00952CA1"/>
    <w:rsid w:val="00952F73"/>
    <w:rsid w:val="00952FA9"/>
    <w:rsid w:val="009531A2"/>
    <w:rsid w:val="009535E9"/>
    <w:rsid w:val="009542C1"/>
    <w:rsid w:val="009546E3"/>
    <w:rsid w:val="00954C52"/>
    <w:rsid w:val="0095578D"/>
    <w:rsid w:val="00955BD2"/>
    <w:rsid w:val="009562A3"/>
    <w:rsid w:val="00956535"/>
    <w:rsid w:val="00956651"/>
    <w:rsid w:val="009566DB"/>
    <w:rsid w:val="00956747"/>
    <w:rsid w:val="00956C07"/>
    <w:rsid w:val="0096010E"/>
    <w:rsid w:val="009603B1"/>
    <w:rsid w:val="00960643"/>
    <w:rsid w:val="009607AC"/>
    <w:rsid w:val="0096093F"/>
    <w:rsid w:val="00960A88"/>
    <w:rsid w:val="00961687"/>
    <w:rsid w:val="009618DE"/>
    <w:rsid w:val="00961A50"/>
    <w:rsid w:val="00961FC2"/>
    <w:rsid w:val="0096204E"/>
    <w:rsid w:val="00962157"/>
    <w:rsid w:val="009621A4"/>
    <w:rsid w:val="00962214"/>
    <w:rsid w:val="009622B6"/>
    <w:rsid w:val="00963203"/>
    <w:rsid w:val="00963365"/>
    <w:rsid w:val="009635AA"/>
    <w:rsid w:val="009636E1"/>
    <w:rsid w:val="009637F3"/>
    <w:rsid w:val="00963AA8"/>
    <w:rsid w:val="00963DC7"/>
    <w:rsid w:val="00963EC3"/>
    <w:rsid w:val="00963FD4"/>
    <w:rsid w:val="00964FD6"/>
    <w:rsid w:val="0096510F"/>
    <w:rsid w:val="0096521F"/>
    <w:rsid w:val="009653E4"/>
    <w:rsid w:val="00965677"/>
    <w:rsid w:val="009656EF"/>
    <w:rsid w:val="009660F5"/>
    <w:rsid w:val="00966343"/>
    <w:rsid w:val="00966B40"/>
    <w:rsid w:val="009676D8"/>
    <w:rsid w:val="009677E7"/>
    <w:rsid w:val="00967B45"/>
    <w:rsid w:val="00967BA1"/>
    <w:rsid w:val="00967C75"/>
    <w:rsid w:val="00967D07"/>
    <w:rsid w:val="009708D6"/>
    <w:rsid w:val="00970949"/>
    <w:rsid w:val="00970A7F"/>
    <w:rsid w:val="009714E3"/>
    <w:rsid w:val="00971E65"/>
    <w:rsid w:val="00972157"/>
    <w:rsid w:val="00972176"/>
    <w:rsid w:val="00972563"/>
    <w:rsid w:val="00972A56"/>
    <w:rsid w:val="00972A8D"/>
    <w:rsid w:val="00972C2F"/>
    <w:rsid w:val="00973067"/>
    <w:rsid w:val="00973406"/>
    <w:rsid w:val="00973521"/>
    <w:rsid w:val="00973A94"/>
    <w:rsid w:val="00973C56"/>
    <w:rsid w:val="0097418A"/>
    <w:rsid w:val="009746B8"/>
    <w:rsid w:val="009746C8"/>
    <w:rsid w:val="00974D33"/>
    <w:rsid w:val="00974FF3"/>
    <w:rsid w:val="009751F1"/>
    <w:rsid w:val="009755E1"/>
    <w:rsid w:val="0097580E"/>
    <w:rsid w:val="00975E57"/>
    <w:rsid w:val="0097615F"/>
    <w:rsid w:val="00976303"/>
    <w:rsid w:val="00976509"/>
    <w:rsid w:val="0097653B"/>
    <w:rsid w:val="00976724"/>
    <w:rsid w:val="009770EA"/>
    <w:rsid w:val="00977102"/>
    <w:rsid w:val="0097753C"/>
    <w:rsid w:val="009776DC"/>
    <w:rsid w:val="00980315"/>
    <w:rsid w:val="00980BD9"/>
    <w:rsid w:val="00980CDF"/>
    <w:rsid w:val="00981B01"/>
    <w:rsid w:val="00981C5C"/>
    <w:rsid w:val="00981F5C"/>
    <w:rsid w:val="00982362"/>
    <w:rsid w:val="009826DB"/>
    <w:rsid w:val="009829AE"/>
    <w:rsid w:val="00982A0D"/>
    <w:rsid w:val="00982B11"/>
    <w:rsid w:val="00982BE7"/>
    <w:rsid w:val="00982E25"/>
    <w:rsid w:val="00982F82"/>
    <w:rsid w:val="009831A1"/>
    <w:rsid w:val="009831C7"/>
    <w:rsid w:val="009834B8"/>
    <w:rsid w:val="009837FC"/>
    <w:rsid w:val="00983D99"/>
    <w:rsid w:val="00984311"/>
    <w:rsid w:val="00984419"/>
    <w:rsid w:val="00984428"/>
    <w:rsid w:val="00984955"/>
    <w:rsid w:val="00984C35"/>
    <w:rsid w:val="0098541B"/>
    <w:rsid w:val="0098554F"/>
    <w:rsid w:val="009856C1"/>
    <w:rsid w:val="00985959"/>
    <w:rsid w:val="00985E97"/>
    <w:rsid w:val="00986123"/>
    <w:rsid w:val="0098654D"/>
    <w:rsid w:val="00986696"/>
    <w:rsid w:val="00986E26"/>
    <w:rsid w:val="009871BD"/>
    <w:rsid w:val="0098774E"/>
    <w:rsid w:val="009900F1"/>
    <w:rsid w:val="0099074B"/>
    <w:rsid w:val="009909BF"/>
    <w:rsid w:val="00990C19"/>
    <w:rsid w:val="009912B8"/>
    <w:rsid w:val="00991392"/>
    <w:rsid w:val="009913CE"/>
    <w:rsid w:val="0099145E"/>
    <w:rsid w:val="009914EC"/>
    <w:rsid w:val="009918F4"/>
    <w:rsid w:val="00991B38"/>
    <w:rsid w:val="00991CA3"/>
    <w:rsid w:val="00992343"/>
    <w:rsid w:val="0099264E"/>
    <w:rsid w:val="00992C5B"/>
    <w:rsid w:val="00993178"/>
    <w:rsid w:val="009933BB"/>
    <w:rsid w:val="009934B1"/>
    <w:rsid w:val="00993839"/>
    <w:rsid w:val="00993877"/>
    <w:rsid w:val="00993A22"/>
    <w:rsid w:val="0099413C"/>
    <w:rsid w:val="00994EBC"/>
    <w:rsid w:val="00994F1E"/>
    <w:rsid w:val="009956E9"/>
    <w:rsid w:val="00995CF3"/>
    <w:rsid w:val="00996079"/>
    <w:rsid w:val="0099645E"/>
    <w:rsid w:val="0099667C"/>
    <w:rsid w:val="009966E8"/>
    <w:rsid w:val="00996966"/>
    <w:rsid w:val="0099733F"/>
    <w:rsid w:val="0099751B"/>
    <w:rsid w:val="0099759B"/>
    <w:rsid w:val="00997E4D"/>
    <w:rsid w:val="009A014B"/>
    <w:rsid w:val="009A0176"/>
    <w:rsid w:val="009A07FB"/>
    <w:rsid w:val="009A0DFA"/>
    <w:rsid w:val="009A0F62"/>
    <w:rsid w:val="009A176D"/>
    <w:rsid w:val="009A1F16"/>
    <w:rsid w:val="009A23B5"/>
    <w:rsid w:val="009A25BA"/>
    <w:rsid w:val="009A2B6E"/>
    <w:rsid w:val="009A3818"/>
    <w:rsid w:val="009A3C63"/>
    <w:rsid w:val="009A4016"/>
    <w:rsid w:val="009A44AC"/>
    <w:rsid w:val="009A44D5"/>
    <w:rsid w:val="009A44FA"/>
    <w:rsid w:val="009A4607"/>
    <w:rsid w:val="009A4AB0"/>
    <w:rsid w:val="009A4C60"/>
    <w:rsid w:val="009A5139"/>
    <w:rsid w:val="009A54BC"/>
    <w:rsid w:val="009A5D73"/>
    <w:rsid w:val="009A6818"/>
    <w:rsid w:val="009A688C"/>
    <w:rsid w:val="009A6A2E"/>
    <w:rsid w:val="009A6D98"/>
    <w:rsid w:val="009A6DB3"/>
    <w:rsid w:val="009A6ED8"/>
    <w:rsid w:val="009A712B"/>
    <w:rsid w:val="009A77C4"/>
    <w:rsid w:val="009B0135"/>
    <w:rsid w:val="009B0D11"/>
    <w:rsid w:val="009B0EF7"/>
    <w:rsid w:val="009B102C"/>
    <w:rsid w:val="009B10EC"/>
    <w:rsid w:val="009B164B"/>
    <w:rsid w:val="009B19DD"/>
    <w:rsid w:val="009B1E47"/>
    <w:rsid w:val="009B1F57"/>
    <w:rsid w:val="009B21E4"/>
    <w:rsid w:val="009B2723"/>
    <w:rsid w:val="009B2A81"/>
    <w:rsid w:val="009B3295"/>
    <w:rsid w:val="009B357D"/>
    <w:rsid w:val="009B3877"/>
    <w:rsid w:val="009B39CC"/>
    <w:rsid w:val="009B3F14"/>
    <w:rsid w:val="009B42CC"/>
    <w:rsid w:val="009B42ED"/>
    <w:rsid w:val="009B44A6"/>
    <w:rsid w:val="009B45A1"/>
    <w:rsid w:val="009B4697"/>
    <w:rsid w:val="009B5153"/>
    <w:rsid w:val="009B53AA"/>
    <w:rsid w:val="009B55ED"/>
    <w:rsid w:val="009B5E9D"/>
    <w:rsid w:val="009B61A1"/>
    <w:rsid w:val="009B61F7"/>
    <w:rsid w:val="009B6384"/>
    <w:rsid w:val="009B6751"/>
    <w:rsid w:val="009B6E0A"/>
    <w:rsid w:val="009B6F1C"/>
    <w:rsid w:val="009B720F"/>
    <w:rsid w:val="009B73DC"/>
    <w:rsid w:val="009B7600"/>
    <w:rsid w:val="009C0643"/>
    <w:rsid w:val="009C0724"/>
    <w:rsid w:val="009C0B19"/>
    <w:rsid w:val="009C1106"/>
    <w:rsid w:val="009C1194"/>
    <w:rsid w:val="009C172D"/>
    <w:rsid w:val="009C1BBC"/>
    <w:rsid w:val="009C1BFC"/>
    <w:rsid w:val="009C1DA6"/>
    <w:rsid w:val="009C1F4B"/>
    <w:rsid w:val="009C26CB"/>
    <w:rsid w:val="009C308A"/>
    <w:rsid w:val="009C39BE"/>
    <w:rsid w:val="009C3E61"/>
    <w:rsid w:val="009C4AF7"/>
    <w:rsid w:val="009C4BC9"/>
    <w:rsid w:val="009C4C93"/>
    <w:rsid w:val="009C4F4F"/>
    <w:rsid w:val="009C53C0"/>
    <w:rsid w:val="009C53FC"/>
    <w:rsid w:val="009C5860"/>
    <w:rsid w:val="009C5E58"/>
    <w:rsid w:val="009C616F"/>
    <w:rsid w:val="009C61F8"/>
    <w:rsid w:val="009C655A"/>
    <w:rsid w:val="009C6758"/>
    <w:rsid w:val="009C699B"/>
    <w:rsid w:val="009C7101"/>
    <w:rsid w:val="009C76B1"/>
    <w:rsid w:val="009C787D"/>
    <w:rsid w:val="009C7DBB"/>
    <w:rsid w:val="009D0264"/>
    <w:rsid w:val="009D0FA1"/>
    <w:rsid w:val="009D103C"/>
    <w:rsid w:val="009D1493"/>
    <w:rsid w:val="009D1566"/>
    <w:rsid w:val="009D177F"/>
    <w:rsid w:val="009D269A"/>
    <w:rsid w:val="009D26F8"/>
    <w:rsid w:val="009D314A"/>
    <w:rsid w:val="009D3AD2"/>
    <w:rsid w:val="009D4461"/>
    <w:rsid w:val="009D4507"/>
    <w:rsid w:val="009D45B4"/>
    <w:rsid w:val="009D45D5"/>
    <w:rsid w:val="009D4908"/>
    <w:rsid w:val="009D4961"/>
    <w:rsid w:val="009D4E33"/>
    <w:rsid w:val="009D4FBC"/>
    <w:rsid w:val="009D5261"/>
    <w:rsid w:val="009D5589"/>
    <w:rsid w:val="009D57D5"/>
    <w:rsid w:val="009D626A"/>
    <w:rsid w:val="009D66B5"/>
    <w:rsid w:val="009D66EF"/>
    <w:rsid w:val="009D6725"/>
    <w:rsid w:val="009D7704"/>
    <w:rsid w:val="009D7D16"/>
    <w:rsid w:val="009D7DAD"/>
    <w:rsid w:val="009E0A83"/>
    <w:rsid w:val="009E0D62"/>
    <w:rsid w:val="009E0EC7"/>
    <w:rsid w:val="009E0FEE"/>
    <w:rsid w:val="009E12C7"/>
    <w:rsid w:val="009E196C"/>
    <w:rsid w:val="009E2058"/>
    <w:rsid w:val="009E2584"/>
    <w:rsid w:val="009E2C11"/>
    <w:rsid w:val="009E2D74"/>
    <w:rsid w:val="009E3631"/>
    <w:rsid w:val="009E3B5D"/>
    <w:rsid w:val="009E40C1"/>
    <w:rsid w:val="009E42EA"/>
    <w:rsid w:val="009E431A"/>
    <w:rsid w:val="009E4BF9"/>
    <w:rsid w:val="009E5192"/>
    <w:rsid w:val="009E53D2"/>
    <w:rsid w:val="009E57F9"/>
    <w:rsid w:val="009E6ACE"/>
    <w:rsid w:val="009E7373"/>
    <w:rsid w:val="009E7689"/>
    <w:rsid w:val="009F0543"/>
    <w:rsid w:val="009F09F6"/>
    <w:rsid w:val="009F113B"/>
    <w:rsid w:val="009F123A"/>
    <w:rsid w:val="009F1349"/>
    <w:rsid w:val="009F18CA"/>
    <w:rsid w:val="009F25D2"/>
    <w:rsid w:val="009F2FEF"/>
    <w:rsid w:val="009F31D7"/>
    <w:rsid w:val="009F3344"/>
    <w:rsid w:val="009F35EE"/>
    <w:rsid w:val="009F397F"/>
    <w:rsid w:val="009F39FB"/>
    <w:rsid w:val="009F3EC1"/>
    <w:rsid w:val="009F45AC"/>
    <w:rsid w:val="009F6A73"/>
    <w:rsid w:val="009F6B2F"/>
    <w:rsid w:val="009F6FD5"/>
    <w:rsid w:val="009F7060"/>
    <w:rsid w:val="009F71B0"/>
    <w:rsid w:val="009F7358"/>
    <w:rsid w:val="009F7F0B"/>
    <w:rsid w:val="00A01659"/>
    <w:rsid w:val="00A01A7F"/>
    <w:rsid w:val="00A01DE8"/>
    <w:rsid w:val="00A02802"/>
    <w:rsid w:val="00A03046"/>
    <w:rsid w:val="00A0349B"/>
    <w:rsid w:val="00A0357B"/>
    <w:rsid w:val="00A035D9"/>
    <w:rsid w:val="00A036CC"/>
    <w:rsid w:val="00A03C2C"/>
    <w:rsid w:val="00A04147"/>
    <w:rsid w:val="00A04269"/>
    <w:rsid w:val="00A0452C"/>
    <w:rsid w:val="00A04553"/>
    <w:rsid w:val="00A05542"/>
    <w:rsid w:val="00A0605F"/>
    <w:rsid w:val="00A0632B"/>
    <w:rsid w:val="00A06332"/>
    <w:rsid w:val="00A0642F"/>
    <w:rsid w:val="00A0664B"/>
    <w:rsid w:val="00A06B5A"/>
    <w:rsid w:val="00A076EB"/>
    <w:rsid w:val="00A07AC1"/>
    <w:rsid w:val="00A1007B"/>
    <w:rsid w:val="00A10AA6"/>
    <w:rsid w:val="00A10D83"/>
    <w:rsid w:val="00A11533"/>
    <w:rsid w:val="00A11E81"/>
    <w:rsid w:val="00A124DA"/>
    <w:rsid w:val="00A12909"/>
    <w:rsid w:val="00A12AF5"/>
    <w:rsid w:val="00A12BDD"/>
    <w:rsid w:val="00A12E4A"/>
    <w:rsid w:val="00A12EE3"/>
    <w:rsid w:val="00A13672"/>
    <w:rsid w:val="00A13F0C"/>
    <w:rsid w:val="00A13FE9"/>
    <w:rsid w:val="00A141D0"/>
    <w:rsid w:val="00A14387"/>
    <w:rsid w:val="00A14447"/>
    <w:rsid w:val="00A14602"/>
    <w:rsid w:val="00A14813"/>
    <w:rsid w:val="00A14A64"/>
    <w:rsid w:val="00A14FE0"/>
    <w:rsid w:val="00A154F5"/>
    <w:rsid w:val="00A1564A"/>
    <w:rsid w:val="00A15813"/>
    <w:rsid w:val="00A1590A"/>
    <w:rsid w:val="00A15A73"/>
    <w:rsid w:val="00A15B63"/>
    <w:rsid w:val="00A15CE1"/>
    <w:rsid w:val="00A16218"/>
    <w:rsid w:val="00A1627A"/>
    <w:rsid w:val="00A165EF"/>
    <w:rsid w:val="00A16BD6"/>
    <w:rsid w:val="00A16C99"/>
    <w:rsid w:val="00A16D30"/>
    <w:rsid w:val="00A16DAB"/>
    <w:rsid w:val="00A16ECA"/>
    <w:rsid w:val="00A170A4"/>
    <w:rsid w:val="00A17846"/>
    <w:rsid w:val="00A17A7D"/>
    <w:rsid w:val="00A20A23"/>
    <w:rsid w:val="00A20CEC"/>
    <w:rsid w:val="00A21313"/>
    <w:rsid w:val="00A213AB"/>
    <w:rsid w:val="00A2149A"/>
    <w:rsid w:val="00A216DB"/>
    <w:rsid w:val="00A21BFF"/>
    <w:rsid w:val="00A21E63"/>
    <w:rsid w:val="00A22CE3"/>
    <w:rsid w:val="00A23106"/>
    <w:rsid w:val="00A2361D"/>
    <w:rsid w:val="00A23EE6"/>
    <w:rsid w:val="00A23FFA"/>
    <w:rsid w:val="00A2425B"/>
    <w:rsid w:val="00A2435B"/>
    <w:rsid w:val="00A24549"/>
    <w:rsid w:val="00A24B43"/>
    <w:rsid w:val="00A24BB0"/>
    <w:rsid w:val="00A24C9F"/>
    <w:rsid w:val="00A2519C"/>
    <w:rsid w:val="00A251B9"/>
    <w:rsid w:val="00A25201"/>
    <w:rsid w:val="00A257BE"/>
    <w:rsid w:val="00A26519"/>
    <w:rsid w:val="00A26818"/>
    <w:rsid w:val="00A2687F"/>
    <w:rsid w:val="00A270B9"/>
    <w:rsid w:val="00A27341"/>
    <w:rsid w:val="00A27C4A"/>
    <w:rsid w:val="00A27DD2"/>
    <w:rsid w:val="00A30B4A"/>
    <w:rsid w:val="00A30BC3"/>
    <w:rsid w:val="00A315AC"/>
    <w:rsid w:val="00A316C1"/>
    <w:rsid w:val="00A31B58"/>
    <w:rsid w:val="00A31B66"/>
    <w:rsid w:val="00A31DAA"/>
    <w:rsid w:val="00A31FA6"/>
    <w:rsid w:val="00A323E4"/>
    <w:rsid w:val="00A337F7"/>
    <w:rsid w:val="00A339B1"/>
    <w:rsid w:val="00A339BD"/>
    <w:rsid w:val="00A34EA5"/>
    <w:rsid w:val="00A35303"/>
    <w:rsid w:val="00A354F7"/>
    <w:rsid w:val="00A358B6"/>
    <w:rsid w:val="00A35AF0"/>
    <w:rsid w:val="00A3758B"/>
    <w:rsid w:val="00A37595"/>
    <w:rsid w:val="00A378F1"/>
    <w:rsid w:val="00A40037"/>
    <w:rsid w:val="00A40392"/>
    <w:rsid w:val="00A40EE0"/>
    <w:rsid w:val="00A41063"/>
    <w:rsid w:val="00A42407"/>
    <w:rsid w:val="00A42909"/>
    <w:rsid w:val="00A4363E"/>
    <w:rsid w:val="00A43C38"/>
    <w:rsid w:val="00A43D51"/>
    <w:rsid w:val="00A43E04"/>
    <w:rsid w:val="00A441AE"/>
    <w:rsid w:val="00A44BAD"/>
    <w:rsid w:val="00A44EB7"/>
    <w:rsid w:val="00A45271"/>
    <w:rsid w:val="00A455FE"/>
    <w:rsid w:val="00A457DF"/>
    <w:rsid w:val="00A45D8E"/>
    <w:rsid w:val="00A462D1"/>
    <w:rsid w:val="00A4638E"/>
    <w:rsid w:val="00A464EE"/>
    <w:rsid w:val="00A465BB"/>
    <w:rsid w:val="00A467D5"/>
    <w:rsid w:val="00A46956"/>
    <w:rsid w:val="00A46CD4"/>
    <w:rsid w:val="00A4704F"/>
    <w:rsid w:val="00A4730F"/>
    <w:rsid w:val="00A474F3"/>
    <w:rsid w:val="00A4757A"/>
    <w:rsid w:val="00A478EA"/>
    <w:rsid w:val="00A5086B"/>
    <w:rsid w:val="00A50A7F"/>
    <w:rsid w:val="00A50CB5"/>
    <w:rsid w:val="00A50CE7"/>
    <w:rsid w:val="00A51F0A"/>
    <w:rsid w:val="00A52922"/>
    <w:rsid w:val="00A52CCF"/>
    <w:rsid w:val="00A53276"/>
    <w:rsid w:val="00A533EE"/>
    <w:rsid w:val="00A53712"/>
    <w:rsid w:val="00A5386F"/>
    <w:rsid w:val="00A544BF"/>
    <w:rsid w:val="00A544DA"/>
    <w:rsid w:val="00A54511"/>
    <w:rsid w:val="00A54991"/>
    <w:rsid w:val="00A550E1"/>
    <w:rsid w:val="00A555B8"/>
    <w:rsid w:val="00A56030"/>
    <w:rsid w:val="00A5645C"/>
    <w:rsid w:val="00A56564"/>
    <w:rsid w:val="00A56A61"/>
    <w:rsid w:val="00A56DED"/>
    <w:rsid w:val="00A56E23"/>
    <w:rsid w:val="00A56EB2"/>
    <w:rsid w:val="00A56F81"/>
    <w:rsid w:val="00A570EC"/>
    <w:rsid w:val="00A57494"/>
    <w:rsid w:val="00A57529"/>
    <w:rsid w:val="00A60B33"/>
    <w:rsid w:val="00A610E9"/>
    <w:rsid w:val="00A61218"/>
    <w:rsid w:val="00A618C6"/>
    <w:rsid w:val="00A620F7"/>
    <w:rsid w:val="00A622AF"/>
    <w:rsid w:val="00A6242C"/>
    <w:rsid w:val="00A62B71"/>
    <w:rsid w:val="00A6325C"/>
    <w:rsid w:val="00A636A0"/>
    <w:rsid w:val="00A640A6"/>
    <w:rsid w:val="00A6463A"/>
    <w:rsid w:val="00A654F1"/>
    <w:rsid w:val="00A655A5"/>
    <w:rsid w:val="00A656A8"/>
    <w:rsid w:val="00A6654B"/>
    <w:rsid w:val="00A66B4D"/>
    <w:rsid w:val="00A66C12"/>
    <w:rsid w:val="00A66FC1"/>
    <w:rsid w:val="00A67727"/>
    <w:rsid w:val="00A67908"/>
    <w:rsid w:val="00A67A36"/>
    <w:rsid w:val="00A67A46"/>
    <w:rsid w:val="00A7082A"/>
    <w:rsid w:val="00A70FAF"/>
    <w:rsid w:val="00A71634"/>
    <w:rsid w:val="00A71B13"/>
    <w:rsid w:val="00A71C89"/>
    <w:rsid w:val="00A72CE5"/>
    <w:rsid w:val="00A72F32"/>
    <w:rsid w:val="00A73D7C"/>
    <w:rsid w:val="00A73FCE"/>
    <w:rsid w:val="00A741BD"/>
    <w:rsid w:val="00A74687"/>
    <w:rsid w:val="00A746F2"/>
    <w:rsid w:val="00A7476B"/>
    <w:rsid w:val="00A7496C"/>
    <w:rsid w:val="00A74A34"/>
    <w:rsid w:val="00A74C5B"/>
    <w:rsid w:val="00A75509"/>
    <w:rsid w:val="00A757EF"/>
    <w:rsid w:val="00A75AE0"/>
    <w:rsid w:val="00A75FC3"/>
    <w:rsid w:val="00A76320"/>
    <w:rsid w:val="00A76331"/>
    <w:rsid w:val="00A763CC"/>
    <w:rsid w:val="00A76856"/>
    <w:rsid w:val="00A76A7C"/>
    <w:rsid w:val="00A76B0C"/>
    <w:rsid w:val="00A770A6"/>
    <w:rsid w:val="00A7745D"/>
    <w:rsid w:val="00A77988"/>
    <w:rsid w:val="00A77FEA"/>
    <w:rsid w:val="00A8050F"/>
    <w:rsid w:val="00A80B16"/>
    <w:rsid w:val="00A80D02"/>
    <w:rsid w:val="00A81514"/>
    <w:rsid w:val="00A8192C"/>
    <w:rsid w:val="00A81A9E"/>
    <w:rsid w:val="00A82380"/>
    <w:rsid w:val="00A82462"/>
    <w:rsid w:val="00A832A0"/>
    <w:rsid w:val="00A83AD0"/>
    <w:rsid w:val="00A84DB8"/>
    <w:rsid w:val="00A84DE9"/>
    <w:rsid w:val="00A8527D"/>
    <w:rsid w:val="00A8631C"/>
    <w:rsid w:val="00A86F73"/>
    <w:rsid w:val="00A870E5"/>
    <w:rsid w:val="00A87A9B"/>
    <w:rsid w:val="00A90383"/>
    <w:rsid w:val="00A904C4"/>
    <w:rsid w:val="00A90E17"/>
    <w:rsid w:val="00A913B2"/>
    <w:rsid w:val="00A91819"/>
    <w:rsid w:val="00A91CCC"/>
    <w:rsid w:val="00A91E82"/>
    <w:rsid w:val="00A92B0E"/>
    <w:rsid w:val="00A93059"/>
    <w:rsid w:val="00A933FB"/>
    <w:rsid w:val="00A93ED6"/>
    <w:rsid w:val="00A93F4B"/>
    <w:rsid w:val="00A94485"/>
    <w:rsid w:val="00A94CE0"/>
    <w:rsid w:val="00A95463"/>
    <w:rsid w:val="00A95B71"/>
    <w:rsid w:val="00A9615D"/>
    <w:rsid w:val="00A96855"/>
    <w:rsid w:val="00A96BFD"/>
    <w:rsid w:val="00A96C9A"/>
    <w:rsid w:val="00A971F7"/>
    <w:rsid w:val="00A97521"/>
    <w:rsid w:val="00A97901"/>
    <w:rsid w:val="00A97A73"/>
    <w:rsid w:val="00A97F1F"/>
    <w:rsid w:val="00A97FF7"/>
    <w:rsid w:val="00AA04C8"/>
    <w:rsid w:val="00AA05CC"/>
    <w:rsid w:val="00AA0953"/>
    <w:rsid w:val="00AA0CDC"/>
    <w:rsid w:val="00AA0D6D"/>
    <w:rsid w:val="00AA0DD4"/>
    <w:rsid w:val="00AA1361"/>
    <w:rsid w:val="00AA13C4"/>
    <w:rsid w:val="00AA147D"/>
    <w:rsid w:val="00AA1969"/>
    <w:rsid w:val="00AA1C7B"/>
    <w:rsid w:val="00AA1D49"/>
    <w:rsid w:val="00AA1F48"/>
    <w:rsid w:val="00AA1F87"/>
    <w:rsid w:val="00AA206D"/>
    <w:rsid w:val="00AA278F"/>
    <w:rsid w:val="00AA2C0B"/>
    <w:rsid w:val="00AA2C9A"/>
    <w:rsid w:val="00AA2DD1"/>
    <w:rsid w:val="00AA2EDC"/>
    <w:rsid w:val="00AA3342"/>
    <w:rsid w:val="00AA36A0"/>
    <w:rsid w:val="00AA4247"/>
    <w:rsid w:val="00AA447D"/>
    <w:rsid w:val="00AA46D2"/>
    <w:rsid w:val="00AA490B"/>
    <w:rsid w:val="00AA493D"/>
    <w:rsid w:val="00AA501D"/>
    <w:rsid w:val="00AA55FB"/>
    <w:rsid w:val="00AA65B1"/>
    <w:rsid w:val="00AA676F"/>
    <w:rsid w:val="00AA67F7"/>
    <w:rsid w:val="00AA6A7E"/>
    <w:rsid w:val="00AA6D84"/>
    <w:rsid w:val="00AA7077"/>
    <w:rsid w:val="00AA70C3"/>
    <w:rsid w:val="00AA7431"/>
    <w:rsid w:val="00AA76AB"/>
    <w:rsid w:val="00AA7B2E"/>
    <w:rsid w:val="00AB01A6"/>
    <w:rsid w:val="00AB0261"/>
    <w:rsid w:val="00AB039A"/>
    <w:rsid w:val="00AB04FC"/>
    <w:rsid w:val="00AB0620"/>
    <w:rsid w:val="00AB0C6B"/>
    <w:rsid w:val="00AB177A"/>
    <w:rsid w:val="00AB1A82"/>
    <w:rsid w:val="00AB1AAF"/>
    <w:rsid w:val="00AB1B20"/>
    <w:rsid w:val="00AB2063"/>
    <w:rsid w:val="00AB2126"/>
    <w:rsid w:val="00AB22B0"/>
    <w:rsid w:val="00AB304C"/>
    <w:rsid w:val="00AB355E"/>
    <w:rsid w:val="00AB35E2"/>
    <w:rsid w:val="00AB39EA"/>
    <w:rsid w:val="00AB3CF3"/>
    <w:rsid w:val="00AB3D42"/>
    <w:rsid w:val="00AB3F0A"/>
    <w:rsid w:val="00AB5082"/>
    <w:rsid w:val="00AB50DF"/>
    <w:rsid w:val="00AB5427"/>
    <w:rsid w:val="00AB5517"/>
    <w:rsid w:val="00AB5658"/>
    <w:rsid w:val="00AB58DE"/>
    <w:rsid w:val="00AB5976"/>
    <w:rsid w:val="00AB5C77"/>
    <w:rsid w:val="00AB60ED"/>
    <w:rsid w:val="00AB646D"/>
    <w:rsid w:val="00AB6B39"/>
    <w:rsid w:val="00AB7074"/>
    <w:rsid w:val="00AB739E"/>
    <w:rsid w:val="00AB75CA"/>
    <w:rsid w:val="00AC017C"/>
    <w:rsid w:val="00AC040F"/>
    <w:rsid w:val="00AC05E2"/>
    <w:rsid w:val="00AC06C8"/>
    <w:rsid w:val="00AC08BF"/>
    <w:rsid w:val="00AC0C60"/>
    <w:rsid w:val="00AC11E7"/>
    <w:rsid w:val="00AC1671"/>
    <w:rsid w:val="00AC1DCF"/>
    <w:rsid w:val="00AC2830"/>
    <w:rsid w:val="00AC2897"/>
    <w:rsid w:val="00AC2E5D"/>
    <w:rsid w:val="00AC30C9"/>
    <w:rsid w:val="00AC3221"/>
    <w:rsid w:val="00AC323E"/>
    <w:rsid w:val="00AC34DB"/>
    <w:rsid w:val="00AC351F"/>
    <w:rsid w:val="00AC3D2F"/>
    <w:rsid w:val="00AC49B0"/>
    <w:rsid w:val="00AC4D2C"/>
    <w:rsid w:val="00AC51B1"/>
    <w:rsid w:val="00AC595B"/>
    <w:rsid w:val="00AC59EA"/>
    <w:rsid w:val="00AC5ADA"/>
    <w:rsid w:val="00AC60D9"/>
    <w:rsid w:val="00AC642E"/>
    <w:rsid w:val="00AC6615"/>
    <w:rsid w:val="00AC6837"/>
    <w:rsid w:val="00AC68F6"/>
    <w:rsid w:val="00AC6C91"/>
    <w:rsid w:val="00AC7118"/>
    <w:rsid w:val="00AC7430"/>
    <w:rsid w:val="00AC7569"/>
    <w:rsid w:val="00AC7E7D"/>
    <w:rsid w:val="00AD0504"/>
    <w:rsid w:val="00AD0A32"/>
    <w:rsid w:val="00AD0AF3"/>
    <w:rsid w:val="00AD1083"/>
    <w:rsid w:val="00AD10B8"/>
    <w:rsid w:val="00AD17DE"/>
    <w:rsid w:val="00AD1B7F"/>
    <w:rsid w:val="00AD1ED9"/>
    <w:rsid w:val="00AD21CA"/>
    <w:rsid w:val="00AD2DAE"/>
    <w:rsid w:val="00AD38C0"/>
    <w:rsid w:val="00AD391E"/>
    <w:rsid w:val="00AD420F"/>
    <w:rsid w:val="00AD4252"/>
    <w:rsid w:val="00AD4301"/>
    <w:rsid w:val="00AD5AC9"/>
    <w:rsid w:val="00AD5C4A"/>
    <w:rsid w:val="00AD5E4A"/>
    <w:rsid w:val="00AD62F8"/>
    <w:rsid w:val="00AD6A10"/>
    <w:rsid w:val="00AD6AE3"/>
    <w:rsid w:val="00AD71E3"/>
    <w:rsid w:val="00AD7B62"/>
    <w:rsid w:val="00AE052D"/>
    <w:rsid w:val="00AE0A77"/>
    <w:rsid w:val="00AE0E4A"/>
    <w:rsid w:val="00AE2483"/>
    <w:rsid w:val="00AE26A2"/>
    <w:rsid w:val="00AE2890"/>
    <w:rsid w:val="00AE2BDD"/>
    <w:rsid w:val="00AE3142"/>
    <w:rsid w:val="00AE3414"/>
    <w:rsid w:val="00AE34ED"/>
    <w:rsid w:val="00AE3994"/>
    <w:rsid w:val="00AE3DC2"/>
    <w:rsid w:val="00AE3E17"/>
    <w:rsid w:val="00AE44A0"/>
    <w:rsid w:val="00AE4CE9"/>
    <w:rsid w:val="00AE4E44"/>
    <w:rsid w:val="00AE52A9"/>
    <w:rsid w:val="00AE5432"/>
    <w:rsid w:val="00AE5633"/>
    <w:rsid w:val="00AE5B15"/>
    <w:rsid w:val="00AE5E2D"/>
    <w:rsid w:val="00AE6280"/>
    <w:rsid w:val="00AE6758"/>
    <w:rsid w:val="00AE71E7"/>
    <w:rsid w:val="00AE721C"/>
    <w:rsid w:val="00AE7464"/>
    <w:rsid w:val="00AE7799"/>
    <w:rsid w:val="00AE79A4"/>
    <w:rsid w:val="00AF0555"/>
    <w:rsid w:val="00AF082B"/>
    <w:rsid w:val="00AF1007"/>
    <w:rsid w:val="00AF12AB"/>
    <w:rsid w:val="00AF136D"/>
    <w:rsid w:val="00AF1A36"/>
    <w:rsid w:val="00AF1F4F"/>
    <w:rsid w:val="00AF26A6"/>
    <w:rsid w:val="00AF26B8"/>
    <w:rsid w:val="00AF2741"/>
    <w:rsid w:val="00AF2E25"/>
    <w:rsid w:val="00AF2E5B"/>
    <w:rsid w:val="00AF3E11"/>
    <w:rsid w:val="00AF40E7"/>
    <w:rsid w:val="00AF4284"/>
    <w:rsid w:val="00AF436B"/>
    <w:rsid w:val="00AF45EA"/>
    <w:rsid w:val="00AF4624"/>
    <w:rsid w:val="00AF49DB"/>
    <w:rsid w:val="00AF4C9C"/>
    <w:rsid w:val="00AF4EDF"/>
    <w:rsid w:val="00AF53B7"/>
    <w:rsid w:val="00AF541A"/>
    <w:rsid w:val="00AF587D"/>
    <w:rsid w:val="00AF59F0"/>
    <w:rsid w:val="00AF6525"/>
    <w:rsid w:val="00AF689A"/>
    <w:rsid w:val="00AF6B8E"/>
    <w:rsid w:val="00AF736E"/>
    <w:rsid w:val="00AF73BB"/>
    <w:rsid w:val="00AF76B0"/>
    <w:rsid w:val="00AF7A64"/>
    <w:rsid w:val="00AF7DE0"/>
    <w:rsid w:val="00AF7FC7"/>
    <w:rsid w:val="00B00072"/>
    <w:rsid w:val="00B000A9"/>
    <w:rsid w:val="00B0042F"/>
    <w:rsid w:val="00B00460"/>
    <w:rsid w:val="00B00959"/>
    <w:rsid w:val="00B00AFB"/>
    <w:rsid w:val="00B011B1"/>
    <w:rsid w:val="00B01AAE"/>
    <w:rsid w:val="00B01E15"/>
    <w:rsid w:val="00B02114"/>
    <w:rsid w:val="00B023E8"/>
    <w:rsid w:val="00B02DE6"/>
    <w:rsid w:val="00B0408F"/>
    <w:rsid w:val="00B042D4"/>
    <w:rsid w:val="00B04496"/>
    <w:rsid w:val="00B046F6"/>
    <w:rsid w:val="00B052F1"/>
    <w:rsid w:val="00B0585A"/>
    <w:rsid w:val="00B05968"/>
    <w:rsid w:val="00B05DD4"/>
    <w:rsid w:val="00B0668E"/>
    <w:rsid w:val="00B06842"/>
    <w:rsid w:val="00B06AA3"/>
    <w:rsid w:val="00B06BED"/>
    <w:rsid w:val="00B06DFC"/>
    <w:rsid w:val="00B07020"/>
    <w:rsid w:val="00B07404"/>
    <w:rsid w:val="00B07A01"/>
    <w:rsid w:val="00B10395"/>
    <w:rsid w:val="00B109D8"/>
    <w:rsid w:val="00B10C13"/>
    <w:rsid w:val="00B11619"/>
    <w:rsid w:val="00B11C94"/>
    <w:rsid w:val="00B11E17"/>
    <w:rsid w:val="00B122C3"/>
    <w:rsid w:val="00B1235B"/>
    <w:rsid w:val="00B123FD"/>
    <w:rsid w:val="00B125E8"/>
    <w:rsid w:val="00B12681"/>
    <w:rsid w:val="00B126EC"/>
    <w:rsid w:val="00B12ABA"/>
    <w:rsid w:val="00B12CBE"/>
    <w:rsid w:val="00B12D49"/>
    <w:rsid w:val="00B13015"/>
    <w:rsid w:val="00B1308A"/>
    <w:rsid w:val="00B13555"/>
    <w:rsid w:val="00B1413C"/>
    <w:rsid w:val="00B14219"/>
    <w:rsid w:val="00B1437D"/>
    <w:rsid w:val="00B14B36"/>
    <w:rsid w:val="00B14DC4"/>
    <w:rsid w:val="00B14FBF"/>
    <w:rsid w:val="00B1579F"/>
    <w:rsid w:val="00B15B5E"/>
    <w:rsid w:val="00B15BD5"/>
    <w:rsid w:val="00B1673F"/>
    <w:rsid w:val="00B16BB0"/>
    <w:rsid w:val="00B16FA0"/>
    <w:rsid w:val="00B1700B"/>
    <w:rsid w:val="00B1705C"/>
    <w:rsid w:val="00B1740B"/>
    <w:rsid w:val="00B17CF9"/>
    <w:rsid w:val="00B20A80"/>
    <w:rsid w:val="00B2135C"/>
    <w:rsid w:val="00B213A2"/>
    <w:rsid w:val="00B21AE5"/>
    <w:rsid w:val="00B21EC9"/>
    <w:rsid w:val="00B21EF7"/>
    <w:rsid w:val="00B2236A"/>
    <w:rsid w:val="00B229E7"/>
    <w:rsid w:val="00B231B3"/>
    <w:rsid w:val="00B234EC"/>
    <w:rsid w:val="00B2352D"/>
    <w:rsid w:val="00B23945"/>
    <w:rsid w:val="00B23EA3"/>
    <w:rsid w:val="00B23F80"/>
    <w:rsid w:val="00B24152"/>
    <w:rsid w:val="00B241F6"/>
    <w:rsid w:val="00B246CC"/>
    <w:rsid w:val="00B247EF"/>
    <w:rsid w:val="00B24AD4"/>
    <w:rsid w:val="00B252FE"/>
    <w:rsid w:val="00B2536A"/>
    <w:rsid w:val="00B2549D"/>
    <w:rsid w:val="00B255AA"/>
    <w:rsid w:val="00B25771"/>
    <w:rsid w:val="00B262D6"/>
    <w:rsid w:val="00B26894"/>
    <w:rsid w:val="00B26986"/>
    <w:rsid w:val="00B26E2B"/>
    <w:rsid w:val="00B2725D"/>
    <w:rsid w:val="00B27718"/>
    <w:rsid w:val="00B278D6"/>
    <w:rsid w:val="00B2796A"/>
    <w:rsid w:val="00B3026F"/>
    <w:rsid w:val="00B3059E"/>
    <w:rsid w:val="00B30673"/>
    <w:rsid w:val="00B30BFD"/>
    <w:rsid w:val="00B3113F"/>
    <w:rsid w:val="00B31196"/>
    <w:rsid w:val="00B31AC3"/>
    <w:rsid w:val="00B31F22"/>
    <w:rsid w:val="00B321F6"/>
    <w:rsid w:val="00B3247B"/>
    <w:rsid w:val="00B3275E"/>
    <w:rsid w:val="00B327E6"/>
    <w:rsid w:val="00B32BF8"/>
    <w:rsid w:val="00B32F57"/>
    <w:rsid w:val="00B33283"/>
    <w:rsid w:val="00B336BA"/>
    <w:rsid w:val="00B33782"/>
    <w:rsid w:val="00B340D0"/>
    <w:rsid w:val="00B356D2"/>
    <w:rsid w:val="00B35B73"/>
    <w:rsid w:val="00B3641D"/>
    <w:rsid w:val="00B36A11"/>
    <w:rsid w:val="00B372D9"/>
    <w:rsid w:val="00B37A52"/>
    <w:rsid w:val="00B37B22"/>
    <w:rsid w:val="00B37F21"/>
    <w:rsid w:val="00B4023E"/>
    <w:rsid w:val="00B40565"/>
    <w:rsid w:val="00B414D5"/>
    <w:rsid w:val="00B41547"/>
    <w:rsid w:val="00B41A5E"/>
    <w:rsid w:val="00B4244E"/>
    <w:rsid w:val="00B428F0"/>
    <w:rsid w:val="00B43402"/>
    <w:rsid w:val="00B446CC"/>
    <w:rsid w:val="00B44801"/>
    <w:rsid w:val="00B44A19"/>
    <w:rsid w:val="00B44E53"/>
    <w:rsid w:val="00B44E60"/>
    <w:rsid w:val="00B451DD"/>
    <w:rsid w:val="00B451E9"/>
    <w:rsid w:val="00B4557A"/>
    <w:rsid w:val="00B45924"/>
    <w:rsid w:val="00B45D4A"/>
    <w:rsid w:val="00B46519"/>
    <w:rsid w:val="00B4659A"/>
    <w:rsid w:val="00B46609"/>
    <w:rsid w:val="00B47C05"/>
    <w:rsid w:val="00B47EC2"/>
    <w:rsid w:val="00B47FC2"/>
    <w:rsid w:val="00B5144A"/>
    <w:rsid w:val="00B51458"/>
    <w:rsid w:val="00B51B71"/>
    <w:rsid w:val="00B52060"/>
    <w:rsid w:val="00B521CD"/>
    <w:rsid w:val="00B525F0"/>
    <w:rsid w:val="00B52675"/>
    <w:rsid w:val="00B52D69"/>
    <w:rsid w:val="00B52D80"/>
    <w:rsid w:val="00B52FC3"/>
    <w:rsid w:val="00B532B8"/>
    <w:rsid w:val="00B5342A"/>
    <w:rsid w:val="00B536DD"/>
    <w:rsid w:val="00B53B04"/>
    <w:rsid w:val="00B53B62"/>
    <w:rsid w:val="00B54472"/>
    <w:rsid w:val="00B5451A"/>
    <w:rsid w:val="00B5489D"/>
    <w:rsid w:val="00B54AF7"/>
    <w:rsid w:val="00B54BC0"/>
    <w:rsid w:val="00B54E03"/>
    <w:rsid w:val="00B550E4"/>
    <w:rsid w:val="00B5521E"/>
    <w:rsid w:val="00B55B43"/>
    <w:rsid w:val="00B55B73"/>
    <w:rsid w:val="00B5611A"/>
    <w:rsid w:val="00B5638C"/>
    <w:rsid w:val="00B56606"/>
    <w:rsid w:val="00B571F1"/>
    <w:rsid w:val="00B572E1"/>
    <w:rsid w:val="00B57337"/>
    <w:rsid w:val="00B575D7"/>
    <w:rsid w:val="00B576E0"/>
    <w:rsid w:val="00B57948"/>
    <w:rsid w:val="00B57A8A"/>
    <w:rsid w:val="00B602AD"/>
    <w:rsid w:val="00B6041A"/>
    <w:rsid w:val="00B6046C"/>
    <w:rsid w:val="00B616BA"/>
    <w:rsid w:val="00B61DB2"/>
    <w:rsid w:val="00B620FA"/>
    <w:rsid w:val="00B62300"/>
    <w:rsid w:val="00B625ED"/>
    <w:rsid w:val="00B62B73"/>
    <w:rsid w:val="00B63207"/>
    <w:rsid w:val="00B6390B"/>
    <w:rsid w:val="00B639D6"/>
    <w:rsid w:val="00B64E8B"/>
    <w:rsid w:val="00B64E8F"/>
    <w:rsid w:val="00B6528B"/>
    <w:rsid w:val="00B65581"/>
    <w:rsid w:val="00B65955"/>
    <w:rsid w:val="00B65B8B"/>
    <w:rsid w:val="00B65F9F"/>
    <w:rsid w:val="00B66054"/>
    <w:rsid w:val="00B6657F"/>
    <w:rsid w:val="00B667AE"/>
    <w:rsid w:val="00B66BFA"/>
    <w:rsid w:val="00B676FA"/>
    <w:rsid w:val="00B676FC"/>
    <w:rsid w:val="00B67D52"/>
    <w:rsid w:val="00B67E74"/>
    <w:rsid w:val="00B70A3C"/>
    <w:rsid w:val="00B70A7F"/>
    <w:rsid w:val="00B71698"/>
    <w:rsid w:val="00B71714"/>
    <w:rsid w:val="00B72003"/>
    <w:rsid w:val="00B7218D"/>
    <w:rsid w:val="00B72280"/>
    <w:rsid w:val="00B72531"/>
    <w:rsid w:val="00B7291C"/>
    <w:rsid w:val="00B72CD3"/>
    <w:rsid w:val="00B73167"/>
    <w:rsid w:val="00B733FB"/>
    <w:rsid w:val="00B7350B"/>
    <w:rsid w:val="00B735B6"/>
    <w:rsid w:val="00B73807"/>
    <w:rsid w:val="00B73A55"/>
    <w:rsid w:val="00B73FAB"/>
    <w:rsid w:val="00B740BC"/>
    <w:rsid w:val="00B74430"/>
    <w:rsid w:val="00B7466E"/>
    <w:rsid w:val="00B748A8"/>
    <w:rsid w:val="00B753B8"/>
    <w:rsid w:val="00B75DD4"/>
    <w:rsid w:val="00B76235"/>
    <w:rsid w:val="00B7650F"/>
    <w:rsid w:val="00B77174"/>
    <w:rsid w:val="00B77776"/>
    <w:rsid w:val="00B7777D"/>
    <w:rsid w:val="00B77F37"/>
    <w:rsid w:val="00B80DF7"/>
    <w:rsid w:val="00B81328"/>
    <w:rsid w:val="00B818EC"/>
    <w:rsid w:val="00B81D70"/>
    <w:rsid w:val="00B82237"/>
    <w:rsid w:val="00B8277E"/>
    <w:rsid w:val="00B83553"/>
    <w:rsid w:val="00B8357C"/>
    <w:rsid w:val="00B835B8"/>
    <w:rsid w:val="00B83717"/>
    <w:rsid w:val="00B83DB3"/>
    <w:rsid w:val="00B83F10"/>
    <w:rsid w:val="00B84008"/>
    <w:rsid w:val="00B842AB"/>
    <w:rsid w:val="00B842C2"/>
    <w:rsid w:val="00B856EB"/>
    <w:rsid w:val="00B85A70"/>
    <w:rsid w:val="00B85FA4"/>
    <w:rsid w:val="00B86488"/>
    <w:rsid w:val="00B8674B"/>
    <w:rsid w:val="00B867A8"/>
    <w:rsid w:val="00B86C8A"/>
    <w:rsid w:val="00B86F28"/>
    <w:rsid w:val="00B8719F"/>
    <w:rsid w:val="00B873A4"/>
    <w:rsid w:val="00B8771D"/>
    <w:rsid w:val="00B90BBF"/>
    <w:rsid w:val="00B91163"/>
    <w:rsid w:val="00B91337"/>
    <w:rsid w:val="00B91445"/>
    <w:rsid w:val="00B91612"/>
    <w:rsid w:val="00B91EA9"/>
    <w:rsid w:val="00B92708"/>
    <w:rsid w:val="00B92A03"/>
    <w:rsid w:val="00B92C47"/>
    <w:rsid w:val="00B93168"/>
    <w:rsid w:val="00B93DCD"/>
    <w:rsid w:val="00B93E8B"/>
    <w:rsid w:val="00B9410B"/>
    <w:rsid w:val="00B94863"/>
    <w:rsid w:val="00B9489A"/>
    <w:rsid w:val="00B949DF"/>
    <w:rsid w:val="00B94C4B"/>
    <w:rsid w:val="00B94E9B"/>
    <w:rsid w:val="00B95379"/>
    <w:rsid w:val="00B95634"/>
    <w:rsid w:val="00B958B2"/>
    <w:rsid w:val="00B95BA8"/>
    <w:rsid w:val="00B95EB8"/>
    <w:rsid w:val="00B95F45"/>
    <w:rsid w:val="00B96C90"/>
    <w:rsid w:val="00BA0148"/>
    <w:rsid w:val="00BA0621"/>
    <w:rsid w:val="00BA0996"/>
    <w:rsid w:val="00BA0B22"/>
    <w:rsid w:val="00BA0B53"/>
    <w:rsid w:val="00BA0B79"/>
    <w:rsid w:val="00BA0BE6"/>
    <w:rsid w:val="00BA0FEB"/>
    <w:rsid w:val="00BA1201"/>
    <w:rsid w:val="00BA127D"/>
    <w:rsid w:val="00BA15D0"/>
    <w:rsid w:val="00BA17A6"/>
    <w:rsid w:val="00BA1815"/>
    <w:rsid w:val="00BA191D"/>
    <w:rsid w:val="00BA1956"/>
    <w:rsid w:val="00BA21D2"/>
    <w:rsid w:val="00BA2819"/>
    <w:rsid w:val="00BA2BBF"/>
    <w:rsid w:val="00BA3348"/>
    <w:rsid w:val="00BA35D0"/>
    <w:rsid w:val="00BA44CE"/>
    <w:rsid w:val="00BA4CC4"/>
    <w:rsid w:val="00BA517D"/>
    <w:rsid w:val="00BA5238"/>
    <w:rsid w:val="00BA578A"/>
    <w:rsid w:val="00BA5F06"/>
    <w:rsid w:val="00BA60C5"/>
    <w:rsid w:val="00BA61B7"/>
    <w:rsid w:val="00BA61CD"/>
    <w:rsid w:val="00BA66C9"/>
    <w:rsid w:val="00BA68CB"/>
    <w:rsid w:val="00BA6C97"/>
    <w:rsid w:val="00BA6FE3"/>
    <w:rsid w:val="00BA701A"/>
    <w:rsid w:val="00BA7081"/>
    <w:rsid w:val="00BA7402"/>
    <w:rsid w:val="00BA79D0"/>
    <w:rsid w:val="00BA7C7D"/>
    <w:rsid w:val="00BB09F4"/>
    <w:rsid w:val="00BB0B78"/>
    <w:rsid w:val="00BB0CE3"/>
    <w:rsid w:val="00BB114A"/>
    <w:rsid w:val="00BB11F0"/>
    <w:rsid w:val="00BB13E4"/>
    <w:rsid w:val="00BB1648"/>
    <w:rsid w:val="00BB1E78"/>
    <w:rsid w:val="00BB1EF5"/>
    <w:rsid w:val="00BB1FD3"/>
    <w:rsid w:val="00BB2313"/>
    <w:rsid w:val="00BB24CA"/>
    <w:rsid w:val="00BB2502"/>
    <w:rsid w:val="00BB290C"/>
    <w:rsid w:val="00BB2EF5"/>
    <w:rsid w:val="00BB35EB"/>
    <w:rsid w:val="00BB3660"/>
    <w:rsid w:val="00BB38AB"/>
    <w:rsid w:val="00BB41EF"/>
    <w:rsid w:val="00BB4749"/>
    <w:rsid w:val="00BB4E01"/>
    <w:rsid w:val="00BB4ED1"/>
    <w:rsid w:val="00BB535C"/>
    <w:rsid w:val="00BB56BD"/>
    <w:rsid w:val="00BB5859"/>
    <w:rsid w:val="00BB613E"/>
    <w:rsid w:val="00BB6256"/>
    <w:rsid w:val="00BB65DE"/>
    <w:rsid w:val="00BB6617"/>
    <w:rsid w:val="00BB6AFF"/>
    <w:rsid w:val="00BB703D"/>
    <w:rsid w:val="00BB71E7"/>
    <w:rsid w:val="00BB7261"/>
    <w:rsid w:val="00BB739B"/>
    <w:rsid w:val="00BB7740"/>
    <w:rsid w:val="00BB784B"/>
    <w:rsid w:val="00BB79A0"/>
    <w:rsid w:val="00BB7AFE"/>
    <w:rsid w:val="00BB7BDF"/>
    <w:rsid w:val="00BB7F9A"/>
    <w:rsid w:val="00BC035A"/>
    <w:rsid w:val="00BC054E"/>
    <w:rsid w:val="00BC0557"/>
    <w:rsid w:val="00BC056C"/>
    <w:rsid w:val="00BC0763"/>
    <w:rsid w:val="00BC07EE"/>
    <w:rsid w:val="00BC1337"/>
    <w:rsid w:val="00BC17DF"/>
    <w:rsid w:val="00BC1B05"/>
    <w:rsid w:val="00BC21B0"/>
    <w:rsid w:val="00BC25A9"/>
    <w:rsid w:val="00BC2802"/>
    <w:rsid w:val="00BC2952"/>
    <w:rsid w:val="00BC2C6E"/>
    <w:rsid w:val="00BC315C"/>
    <w:rsid w:val="00BC3D3C"/>
    <w:rsid w:val="00BC3F91"/>
    <w:rsid w:val="00BC4216"/>
    <w:rsid w:val="00BC484F"/>
    <w:rsid w:val="00BC498A"/>
    <w:rsid w:val="00BC4998"/>
    <w:rsid w:val="00BC4AFC"/>
    <w:rsid w:val="00BC4CE4"/>
    <w:rsid w:val="00BC52B3"/>
    <w:rsid w:val="00BC559C"/>
    <w:rsid w:val="00BC55F9"/>
    <w:rsid w:val="00BC560C"/>
    <w:rsid w:val="00BC57DE"/>
    <w:rsid w:val="00BC5EE4"/>
    <w:rsid w:val="00BC66AF"/>
    <w:rsid w:val="00BC6BA5"/>
    <w:rsid w:val="00BC6C25"/>
    <w:rsid w:val="00BC6D99"/>
    <w:rsid w:val="00BC7756"/>
    <w:rsid w:val="00BC7AF4"/>
    <w:rsid w:val="00BC7BB5"/>
    <w:rsid w:val="00BD0005"/>
    <w:rsid w:val="00BD0097"/>
    <w:rsid w:val="00BD07DF"/>
    <w:rsid w:val="00BD08BA"/>
    <w:rsid w:val="00BD0A46"/>
    <w:rsid w:val="00BD0C29"/>
    <w:rsid w:val="00BD1A71"/>
    <w:rsid w:val="00BD1B37"/>
    <w:rsid w:val="00BD2097"/>
    <w:rsid w:val="00BD2540"/>
    <w:rsid w:val="00BD26F2"/>
    <w:rsid w:val="00BD29CD"/>
    <w:rsid w:val="00BD357F"/>
    <w:rsid w:val="00BD3603"/>
    <w:rsid w:val="00BD4314"/>
    <w:rsid w:val="00BD48B4"/>
    <w:rsid w:val="00BD4C94"/>
    <w:rsid w:val="00BD4DC0"/>
    <w:rsid w:val="00BD58CC"/>
    <w:rsid w:val="00BD5BC6"/>
    <w:rsid w:val="00BD6720"/>
    <w:rsid w:val="00BD7621"/>
    <w:rsid w:val="00BD76CD"/>
    <w:rsid w:val="00BD77BF"/>
    <w:rsid w:val="00BE0024"/>
    <w:rsid w:val="00BE0307"/>
    <w:rsid w:val="00BE122E"/>
    <w:rsid w:val="00BE1330"/>
    <w:rsid w:val="00BE18C0"/>
    <w:rsid w:val="00BE1E05"/>
    <w:rsid w:val="00BE28C5"/>
    <w:rsid w:val="00BE2A7D"/>
    <w:rsid w:val="00BE2CE1"/>
    <w:rsid w:val="00BE2F78"/>
    <w:rsid w:val="00BE33F3"/>
    <w:rsid w:val="00BE377E"/>
    <w:rsid w:val="00BE38AF"/>
    <w:rsid w:val="00BE38C1"/>
    <w:rsid w:val="00BE3CE3"/>
    <w:rsid w:val="00BE3E72"/>
    <w:rsid w:val="00BE4455"/>
    <w:rsid w:val="00BE51E5"/>
    <w:rsid w:val="00BE54D5"/>
    <w:rsid w:val="00BE5D12"/>
    <w:rsid w:val="00BE5D5F"/>
    <w:rsid w:val="00BE69AE"/>
    <w:rsid w:val="00BE6B26"/>
    <w:rsid w:val="00BE6D2A"/>
    <w:rsid w:val="00BE6D5E"/>
    <w:rsid w:val="00BE6F5B"/>
    <w:rsid w:val="00BE70B4"/>
    <w:rsid w:val="00BE75C9"/>
    <w:rsid w:val="00BE78B7"/>
    <w:rsid w:val="00BE7B22"/>
    <w:rsid w:val="00BE7C0F"/>
    <w:rsid w:val="00BF0517"/>
    <w:rsid w:val="00BF060B"/>
    <w:rsid w:val="00BF0BFF"/>
    <w:rsid w:val="00BF0D18"/>
    <w:rsid w:val="00BF168B"/>
    <w:rsid w:val="00BF22E4"/>
    <w:rsid w:val="00BF248E"/>
    <w:rsid w:val="00BF2567"/>
    <w:rsid w:val="00BF2A00"/>
    <w:rsid w:val="00BF314C"/>
    <w:rsid w:val="00BF323A"/>
    <w:rsid w:val="00BF33DE"/>
    <w:rsid w:val="00BF3719"/>
    <w:rsid w:val="00BF3E48"/>
    <w:rsid w:val="00BF4573"/>
    <w:rsid w:val="00BF4641"/>
    <w:rsid w:val="00BF4790"/>
    <w:rsid w:val="00BF529C"/>
    <w:rsid w:val="00BF5412"/>
    <w:rsid w:val="00BF5589"/>
    <w:rsid w:val="00BF5780"/>
    <w:rsid w:val="00BF612B"/>
    <w:rsid w:val="00BF6306"/>
    <w:rsid w:val="00BF65C0"/>
    <w:rsid w:val="00BF673A"/>
    <w:rsid w:val="00BF6CC9"/>
    <w:rsid w:val="00BF6DFE"/>
    <w:rsid w:val="00BF70CE"/>
    <w:rsid w:val="00BF71D8"/>
    <w:rsid w:val="00BF7EA2"/>
    <w:rsid w:val="00C005B9"/>
    <w:rsid w:val="00C00949"/>
    <w:rsid w:val="00C00957"/>
    <w:rsid w:val="00C01847"/>
    <w:rsid w:val="00C019D5"/>
    <w:rsid w:val="00C01B3A"/>
    <w:rsid w:val="00C01CC9"/>
    <w:rsid w:val="00C020ED"/>
    <w:rsid w:val="00C04567"/>
    <w:rsid w:val="00C04F42"/>
    <w:rsid w:val="00C05548"/>
    <w:rsid w:val="00C05CDE"/>
    <w:rsid w:val="00C0609F"/>
    <w:rsid w:val="00C0611D"/>
    <w:rsid w:val="00C06B40"/>
    <w:rsid w:val="00C06EDC"/>
    <w:rsid w:val="00C07022"/>
    <w:rsid w:val="00C07048"/>
    <w:rsid w:val="00C0760C"/>
    <w:rsid w:val="00C07A10"/>
    <w:rsid w:val="00C1000E"/>
    <w:rsid w:val="00C10013"/>
    <w:rsid w:val="00C1082D"/>
    <w:rsid w:val="00C108AA"/>
    <w:rsid w:val="00C10AF5"/>
    <w:rsid w:val="00C10AFE"/>
    <w:rsid w:val="00C10D55"/>
    <w:rsid w:val="00C1112E"/>
    <w:rsid w:val="00C11B61"/>
    <w:rsid w:val="00C11E88"/>
    <w:rsid w:val="00C12AE1"/>
    <w:rsid w:val="00C1313C"/>
    <w:rsid w:val="00C13573"/>
    <w:rsid w:val="00C13786"/>
    <w:rsid w:val="00C13961"/>
    <w:rsid w:val="00C13A71"/>
    <w:rsid w:val="00C13EF5"/>
    <w:rsid w:val="00C140A3"/>
    <w:rsid w:val="00C1410F"/>
    <w:rsid w:val="00C14635"/>
    <w:rsid w:val="00C14793"/>
    <w:rsid w:val="00C147A3"/>
    <w:rsid w:val="00C147E1"/>
    <w:rsid w:val="00C1511E"/>
    <w:rsid w:val="00C15244"/>
    <w:rsid w:val="00C157D3"/>
    <w:rsid w:val="00C157DC"/>
    <w:rsid w:val="00C15E14"/>
    <w:rsid w:val="00C163DD"/>
    <w:rsid w:val="00C16550"/>
    <w:rsid w:val="00C16835"/>
    <w:rsid w:val="00C1684D"/>
    <w:rsid w:val="00C16CA3"/>
    <w:rsid w:val="00C16D2F"/>
    <w:rsid w:val="00C16E9B"/>
    <w:rsid w:val="00C17228"/>
    <w:rsid w:val="00C178FA"/>
    <w:rsid w:val="00C17949"/>
    <w:rsid w:val="00C20295"/>
    <w:rsid w:val="00C205A0"/>
    <w:rsid w:val="00C20AC3"/>
    <w:rsid w:val="00C20DE7"/>
    <w:rsid w:val="00C2160E"/>
    <w:rsid w:val="00C21F31"/>
    <w:rsid w:val="00C2227E"/>
    <w:rsid w:val="00C22384"/>
    <w:rsid w:val="00C22608"/>
    <w:rsid w:val="00C22BB7"/>
    <w:rsid w:val="00C22DC7"/>
    <w:rsid w:val="00C23089"/>
    <w:rsid w:val="00C2367A"/>
    <w:rsid w:val="00C238C5"/>
    <w:rsid w:val="00C239C0"/>
    <w:rsid w:val="00C23C52"/>
    <w:rsid w:val="00C24250"/>
    <w:rsid w:val="00C242D9"/>
    <w:rsid w:val="00C24544"/>
    <w:rsid w:val="00C24739"/>
    <w:rsid w:val="00C24BE7"/>
    <w:rsid w:val="00C25769"/>
    <w:rsid w:val="00C2587D"/>
    <w:rsid w:val="00C25D72"/>
    <w:rsid w:val="00C260AE"/>
    <w:rsid w:val="00C2614D"/>
    <w:rsid w:val="00C2626C"/>
    <w:rsid w:val="00C26555"/>
    <w:rsid w:val="00C26975"/>
    <w:rsid w:val="00C26FFA"/>
    <w:rsid w:val="00C2790B"/>
    <w:rsid w:val="00C27F10"/>
    <w:rsid w:val="00C30257"/>
    <w:rsid w:val="00C30756"/>
    <w:rsid w:val="00C30999"/>
    <w:rsid w:val="00C30AD0"/>
    <w:rsid w:val="00C30BCD"/>
    <w:rsid w:val="00C3105B"/>
    <w:rsid w:val="00C31548"/>
    <w:rsid w:val="00C31FD9"/>
    <w:rsid w:val="00C32188"/>
    <w:rsid w:val="00C32255"/>
    <w:rsid w:val="00C3256B"/>
    <w:rsid w:val="00C32661"/>
    <w:rsid w:val="00C326BC"/>
    <w:rsid w:val="00C327A7"/>
    <w:rsid w:val="00C328BC"/>
    <w:rsid w:val="00C32F30"/>
    <w:rsid w:val="00C331A0"/>
    <w:rsid w:val="00C3372C"/>
    <w:rsid w:val="00C33E5C"/>
    <w:rsid w:val="00C34006"/>
    <w:rsid w:val="00C344B0"/>
    <w:rsid w:val="00C345CF"/>
    <w:rsid w:val="00C34644"/>
    <w:rsid w:val="00C34713"/>
    <w:rsid w:val="00C347E8"/>
    <w:rsid w:val="00C34B83"/>
    <w:rsid w:val="00C34C8A"/>
    <w:rsid w:val="00C356C9"/>
    <w:rsid w:val="00C35907"/>
    <w:rsid w:val="00C35912"/>
    <w:rsid w:val="00C36281"/>
    <w:rsid w:val="00C36285"/>
    <w:rsid w:val="00C36EBE"/>
    <w:rsid w:val="00C36FD4"/>
    <w:rsid w:val="00C373DA"/>
    <w:rsid w:val="00C375CA"/>
    <w:rsid w:val="00C3766A"/>
    <w:rsid w:val="00C37681"/>
    <w:rsid w:val="00C37B55"/>
    <w:rsid w:val="00C37C63"/>
    <w:rsid w:val="00C403CF"/>
    <w:rsid w:val="00C404E0"/>
    <w:rsid w:val="00C405A3"/>
    <w:rsid w:val="00C40B00"/>
    <w:rsid w:val="00C410BB"/>
    <w:rsid w:val="00C413F5"/>
    <w:rsid w:val="00C417D8"/>
    <w:rsid w:val="00C419E6"/>
    <w:rsid w:val="00C41E41"/>
    <w:rsid w:val="00C41F35"/>
    <w:rsid w:val="00C4225A"/>
    <w:rsid w:val="00C42990"/>
    <w:rsid w:val="00C42B8D"/>
    <w:rsid w:val="00C42CC4"/>
    <w:rsid w:val="00C430B5"/>
    <w:rsid w:val="00C438FD"/>
    <w:rsid w:val="00C439F3"/>
    <w:rsid w:val="00C43BEA"/>
    <w:rsid w:val="00C44750"/>
    <w:rsid w:val="00C44BA1"/>
    <w:rsid w:val="00C44C3E"/>
    <w:rsid w:val="00C44CBF"/>
    <w:rsid w:val="00C4582E"/>
    <w:rsid w:val="00C45C48"/>
    <w:rsid w:val="00C466AE"/>
    <w:rsid w:val="00C46A63"/>
    <w:rsid w:val="00C46CDE"/>
    <w:rsid w:val="00C46D68"/>
    <w:rsid w:val="00C47021"/>
    <w:rsid w:val="00C47070"/>
    <w:rsid w:val="00C4733B"/>
    <w:rsid w:val="00C4778C"/>
    <w:rsid w:val="00C4782C"/>
    <w:rsid w:val="00C47941"/>
    <w:rsid w:val="00C50265"/>
    <w:rsid w:val="00C505BC"/>
    <w:rsid w:val="00C50824"/>
    <w:rsid w:val="00C50901"/>
    <w:rsid w:val="00C50E78"/>
    <w:rsid w:val="00C50FC5"/>
    <w:rsid w:val="00C5122C"/>
    <w:rsid w:val="00C512D3"/>
    <w:rsid w:val="00C51C23"/>
    <w:rsid w:val="00C51F08"/>
    <w:rsid w:val="00C520BE"/>
    <w:rsid w:val="00C52435"/>
    <w:rsid w:val="00C52969"/>
    <w:rsid w:val="00C52C81"/>
    <w:rsid w:val="00C53ACB"/>
    <w:rsid w:val="00C53BB1"/>
    <w:rsid w:val="00C545B1"/>
    <w:rsid w:val="00C54613"/>
    <w:rsid w:val="00C5494A"/>
    <w:rsid w:val="00C55C34"/>
    <w:rsid w:val="00C55D5E"/>
    <w:rsid w:val="00C56050"/>
    <w:rsid w:val="00C565D9"/>
    <w:rsid w:val="00C567CE"/>
    <w:rsid w:val="00C5688F"/>
    <w:rsid w:val="00C5692E"/>
    <w:rsid w:val="00C56EBA"/>
    <w:rsid w:val="00C574D0"/>
    <w:rsid w:val="00C5779F"/>
    <w:rsid w:val="00C57943"/>
    <w:rsid w:val="00C6044E"/>
    <w:rsid w:val="00C60A1F"/>
    <w:rsid w:val="00C60F32"/>
    <w:rsid w:val="00C6112A"/>
    <w:rsid w:val="00C6130B"/>
    <w:rsid w:val="00C61B22"/>
    <w:rsid w:val="00C61B50"/>
    <w:rsid w:val="00C61CCE"/>
    <w:rsid w:val="00C61E90"/>
    <w:rsid w:val="00C623D1"/>
    <w:rsid w:val="00C62A93"/>
    <w:rsid w:val="00C62AAB"/>
    <w:rsid w:val="00C636D8"/>
    <w:rsid w:val="00C63901"/>
    <w:rsid w:val="00C63FAA"/>
    <w:rsid w:val="00C645B2"/>
    <w:rsid w:val="00C647E2"/>
    <w:rsid w:val="00C64835"/>
    <w:rsid w:val="00C648CD"/>
    <w:rsid w:val="00C64F1E"/>
    <w:rsid w:val="00C65324"/>
    <w:rsid w:val="00C657B8"/>
    <w:rsid w:val="00C65BAB"/>
    <w:rsid w:val="00C65E44"/>
    <w:rsid w:val="00C66D8B"/>
    <w:rsid w:val="00C66F69"/>
    <w:rsid w:val="00C6751C"/>
    <w:rsid w:val="00C67932"/>
    <w:rsid w:val="00C67DC3"/>
    <w:rsid w:val="00C67E89"/>
    <w:rsid w:val="00C67FC8"/>
    <w:rsid w:val="00C7036B"/>
    <w:rsid w:val="00C70A56"/>
    <w:rsid w:val="00C70BE2"/>
    <w:rsid w:val="00C70F00"/>
    <w:rsid w:val="00C71FD9"/>
    <w:rsid w:val="00C7215C"/>
    <w:rsid w:val="00C7247B"/>
    <w:rsid w:val="00C72533"/>
    <w:rsid w:val="00C72605"/>
    <w:rsid w:val="00C726A0"/>
    <w:rsid w:val="00C73116"/>
    <w:rsid w:val="00C734FC"/>
    <w:rsid w:val="00C73904"/>
    <w:rsid w:val="00C73C38"/>
    <w:rsid w:val="00C744D0"/>
    <w:rsid w:val="00C74EDA"/>
    <w:rsid w:val="00C75007"/>
    <w:rsid w:val="00C75709"/>
    <w:rsid w:val="00C76270"/>
    <w:rsid w:val="00C762F8"/>
    <w:rsid w:val="00C76739"/>
    <w:rsid w:val="00C76BF2"/>
    <w:rsid w:val="00C77D0B"/>
    <w:rsid w:val="00C77D2B"/>
    <w:rsid w:val="00C80244"/>
    <w:rsid w:val="00C8051D"/>
    <w:rsid w:val="00C80CAB"/>
    <w:rsid w:val="00C80E22"/>
    <w:rsid w:val="00C8117B"/>
    <w:rsid w:val="00C811DC"/>
    <w:rsid w:val="00C819F1"/>
    <w:rsid w:val="00C81BD9"/>
    <w:rsid w:val="00C82127"/>
    <w:rsid w:val="00C8251F"/>
    <w:rsid w:val="00C82A55"/>
    <w:rsid w:val="00C83B36"/>
    <w:rsid w:val="00C83FF7"/>
    <w:rsid w:val="00C8491B"/>
    <w:rsid w:val="00C84FA0"/>
    <w:rsid w:val="00C84FF3"/>
    <w:rsid w:val="00C85384"/>
    <w:rsid w:val="00C85A14"/>
    <w:rsid w:val="00C85E82"/>
    <w:rsid w:val="00C861D2"/>
    <w:rsid w:val="00C86828"/>
    <w:rsid w:val="00C868C2"/>
    <w:rsid w:val="00C86DE9"/>
    <w:rsid w:val="00C86ED3"/>
    <w:rsid w:val="00C870BC"/>
    <w:rsid w:val="00C8714A"/>
    <w:rsid w:val="00C8738D"/>
    <w:rsid w:val="00C873F5"/>
    <w:rsid w:val="00C87559"/>
    <w:rsid w:val="00C907D4"/>
    <w:rsid w:val="00C91053"/>
    <w:rsid w:val="00C9133A"/>
    <w:rsid w:val="00C9134C"/>
    <w:rsid w:val="00C915F9"/>
    <w:rsid w:val="00C91CBF"/>
    <w:rsid w:val="00C9294B"/>
    <w:rsid w:val="00C92CEB"/>
    <w:rsid w:val="00C92F8E"/>
    <w:rsid w:val="00C93386"/>
    <w:rsid w:val="00C93741"/>
    <w:rsid w:val="00C93A40"/>
    <w:rsid w:val="00C93D1B"/>
    <w:rsid w:val="00C9415F"/>
    <w:rsid w:val="00C94265"/>
    <w:rsid w:val="00C9457E"/>
    <w:rsid w:val="00C945A8"/>
    <w:rsid w:val="00C94922"/>
    <w:rsid w:val="00C954BC"/>
    <w:rsid w:val="00C95FEB"/>
    <w:rsid w:val="00C961A5"/>
    <w:rsid w:val="00C96869"/>
    <w:rsid w:val="00C9689A"/>
    <w:rsid w:val="00C96926"/>
    <w:rsid w:val="00C96CCC"/>
    <w:rsid w:val="00C97672"/>
    <w:rsid w:val="00C9778A"/>
    <w:rsid w:val="00C978F3"/>
    <w:rsid w:val="00CA01D9"/>
    <w:rsid w:val="00CA09D7"/>
    <w:rsid w:val="00CA0D58"/>
    <w:rsid w:val="00CA1340"/>
    <w:rsid w:val="00CA1E70"/>
    <w:rsid w:val="00CA2183"/>
    <w:rsid w:val="00CA248C"/>
    <w:rsid w:val="00CA2827"/>
    <w:rsid w:val="00CA2E25"/>
    <w:rsid w:val="00CA2F48"/>
    <w:rsid w:val="00CA3623"/>
    <w:rsid w:val="00CA36E6"/>
    <w:rsid w:val="00CA3F5C"/>
    <w:rsid w:val="00CA4081"/>
    <w:rsid w:val="00CA456F"/>
    <w:rsid w:val="00CA4ADA"/>
    <w:rsid w:val="00CA511E"/>
    <w:rsid w:val="00CA5287"/>
    <w:rsid w:val="00CA5890"/>
    <w:rsid w:val="00CA5906"/>
    <w:rsid w:val="00CA5B50"/>
    <w:rsid w:val="00CA5BCF"/>
    <w:rsid w:val="00CA62C8"/>
    <w:rsid w:val="00CA687D"/>
    <w:rsid w:val="00CA6BFC"/>
    <w:rsid w:val="00CA757C"/>
    <w:rsid w:val="00CB06EA"/>
    <w:rsid w:val="00CB07BA"/>
    <w:rsid w:val="00CB0CF7"/>
    <w:rsid w:val="00CB17E0"/>
    <w:rsid w:val="00CB197D"/>
    <w:rsid w:val="00CB1BD4"/>
    <w:rsid w:val="00CB22A0"/>
    <w:rsid w:val="00CB267B"/>
    <w:rsid w:val="00CB2F46"/>
    <w:rsid w:val="00CB31CD"/>
    <w:rsid w:val="00CB3316"/>
    <w:rsid w:val="00CB384A"/>
    <w:rsid w:val="00CB43A5"/>
    <w:rsid w:val="00CB4764"/>
    <w:rsid w:val="00CB47DA"/>
    <w:rsid w:val="00CB59A6"/>
    <w:rsid w:val="00CB5CE4"/>
    <w:rsid w:val="00CB5F5A"/>
    <w:rsid w:val="00CB6126"/>
    <w:rsid w:val="00CB6553"/>
    <w:rsid w:val="00CB6F3C"/>
    <w:rsid w:val="00CB6FF4"/>
    <w:rsid w:val="00CB750B"/>
    <w:rsid w:val="00CB7537"/>
    <w:rsid w:val="00CB7559"/>
    <w:rsid w:val="00CB75A2"/>
    <w:rsid w:val="00CB7D8A"/>
    <w:rsid w:val="00CB7FB2"/>
    <w:rsid w:val="00CC086E"/>
    <w:rsid w:val="00CC0936"/>
    <w:rsid w:val="00CC0D65"/>
    <w:rsid w:val="00CC0D6F"/>
    <w:rsid w:val="00CC1083"/>
    <w:rsid w:val="00CC1162"/>
    <w:rsid w:val="00CC14BF"/>
    <w:rsid w:val="00CC1598"/>
    <w:rsid w:val="00CC15CE"/>
    <w:rsid w:val="00CC17F5"/>
    <w:rsid w:val="00CC19C2"/>
    <w:rsid w:val="00CC2022"/>
    <w:rsid w:val="00CC20F8"/>
    <w:rsid w:val="00CC22B4"/>
    <w:rsid w:val="00CC2545"/>
    <w:rsid w:val="00CC2585"/>
    <w:rsid w:val="00CC258D"/>
    <w:rsid w:val="00CC2997"/>
    <w:rsid w:val="00CC2E7F"/>
    <w:rsid w:val="00CC338F"/>
    <w:rsid w:val="00CC372D"/>
    <w:rsid w:val="00CC394B"/>
    <w:rsid w:val="00CC3E9A"/>
    <w:rsid w:val="00CC3FEA"/>
    <w:rsid w:val="00CC3FFA"/>
    <w:rsid w:val="00CC4A1E"/>
    <w:rsid w:val="00CC5898"/>
    <w:rsid w:val="00CC5A27"/>
    <w:rsid w:val="00CC5AC4"/>
    <w:rsid w:val="00CC5BBF"/>
    <w:rsid w:val="00CC5C59"/>
    <w:rsid w:val="00CC6212"/>
    <w:rsid w:val="00CC650B"/>
    <w:rsid w:val="00CC6686"/>
    <w:rsid w:val="00CC76E3"/>
    <w:rsid w:val="00CC773C"/>
    <w:rsid w:val="00CC780E"/>
    <w:rsid w:val="00CD02B9"/>
    <w:rsid w:val="00CD033B"/>
    <w:rsid w:val="00CD045D"/>
    <w:rsid w:val="00CD12C1"/>
    <w:rsid w:val="00CD136C"/>
    <w:rsid w:val="00CD1374"/>
    <w:rsid w:val="00CD1B41"/>
    <w:rsid w:val="00CD262C"/>
    <w:rsid w:val="00CD2A4F"/>
    <w:rsid w:val="00CD2DA1"/>
    <w:rsid w:val="00CD2F2E"/>
    <w:rsid w:val="00CD3140"/>
    <w:rsid w:val="00CD32B1"/>
    <w:rsid w:val="00CD3772"/>
    <w:rsid w:val="00CD3BA7"/>
    <w:rsid w:val="00CD408B"/>
    <w:rsid w:val="00CD4AE3"/>
    <w:rsid w:val="00CD5087"/>
    <w:rsid w:val="00CD5366"/>
    <w:rsid w:val="00CD54CD"/>
    <w:rsid w:val="00CD5B23"/>
    <w:rsid w:val="00CD6223"/>
    <w:rsid w:val="00CD652A"/>
    <w:rsid w:val="00CD6736"/>
    <w:rsid w:val="00CD6915"/>
    <w:rsid w:val="00CD6935"/>
    <w:rsid w:val="00CD6A50"/>
    <w:rsid w:val="00CD6D7F"/>
    <w:rsid w:val="00CD738A"/>
    <w:rsid w:val="00CD76C7"/>
    <w:rsid w:val="00CD7885"/>
    <w:rsid w:val="00CD7E37"/>
    <w:rsid w:val="00CE08DC"/>
    <w:rsid w:val="00CE09FB"/>
    <w:rsid w:val="00CE0B35"/>
    <w:rsid w:val="00CE0CB4"/>
    <w:rsid w:val="00CE0E6E"/>
    <w:rsid w:val="00CE1507"/>
    <w:rsid w:val="00CE26E3"/>
    <w:rsid w:val="00CE2CD9"/>
    <w:rsid w:val="00CE2DAB"/>
    <w:rsid w:val="00CE3206"/>
    <w:rsid w:val="00CE3439"/>
    <w:rsid w:val="00CE3CBE"/>
    <w:rsid w:val="00CE3D1F"/>
    <w:rsid w:val="00CE41F0"/>
    <w:rsid w:val="00CE4349"/>
    <w:rsid w:val="00CE480B"/>
    <w:rsid w:val="00CE4C6E"/>
    <w:rsid w:val="00CE5921"/>
    <w:rsid w:val="00CE5EFA"/>
    <w:rsid w:val="00CE629F"/>
    <w:rsid w:val="00CE6420"/>
    <w:rsid w:val="00CE6DA3"/>
    <w:rsid w:val="00CE6ECC"/>
    <w:rsid w:val="00CF0834"/>
    <w:rsid w:val="00CF099C"/>
    <w:rsid w:val="00CF09A8"/>
    <w:rsid w:val="00CF0F3D"/>
    <w:rsid w:val="00CF0FC9"/>
    <w:rsid w:val="00CF16A0"/>
    <w:rsid w:val="00CF1A0E"/>
    <w:rsid w:val="00CF236F"/>
    <w:rsid w:val="00CF23A8"/>
    <w:rsid w:val="00CF2400"/>
    <w:rsid w:val="00CF252F"/>
    <w:rsid w:val="00CF261C"/>
    <w:rsid w:val="00CF2DB7"/>
    <w:rsid w:val="00CF3353"/>
    <w:rsid w:val="00CF34F0"/>
    <w:rsid w:val="00CF3A9B"/>
    <w:rsid w:val="00CF3ADD"/>
    <w:rsid w:val="00CF3BC6"/>
    <w:rsid w:val="00CF3BFA"/>
    <w:rsid w:val="00CF3C10"/>
    <w:rsid w:val="00CF4869"/>
    <w:rsid w:val="00CF495B"/>
    <w:rsid w:val="00CF49A7"/>
    <w:rsid w:val="00CF4A6C"/>
    <w:rsid w:val="00CF4AAC"/>
    <w:rsid w:val="00CF4B0A"/>
    <w:rsid w:val="00CF4BC9"/>
    <w:rsid w:val="00CF504B"/>
    <w:rsid w:val="00CF5085"/>
    <w:rsid w:val="00CF50FE"/>
    <w:rsid w:val="00CF55A2"/>
    <w:rsid w:val="00CF60EB"/>
    <w:rsid w:val="00CF62F8"/>
    <w:rsid w:val="00CF64C5"/>
    <w:rsid w:val="00CF667B"/>
    <w:rsid w:val="00CF672C"/>
    <w:rsid w:val="00CF7AD8"/>
    <w:rsid w:val="00CF7B24"/>
    <w:rsid w:val="00D00630"/>
    <w:rsid w:val="00D008FE"/>
    <w:rsid w:val="00D00DF1"/>
    <w:rsid w:val="00D01086"/>
    <w:rsid w:val="00D01250"/>
    <w:rsid w:val="00D01380"/>
    <w:rsid w:val="00D01A94"/>
    <w:rsid w:val="00D023AA"/>
    <w:rsid w:val="00D02AB9"/>
    <w:rsid w:val="00D02C56"/>
    <w:rsid w:val="00D0387B"/>
    <w:rsid w:val="00D0418D"/>
    <w:rsid w:val="00D04435"/>
    <w:rsid w:val="00D0484D"/>
    <w:rsid w:val="00D04DB6"/>
    <w:rsid w:val="00D04DE0"/>
    <w:rsid w:val="00D04FEB"/>
    <w:rsid w:val="00D050B5"/>
    <w:rsid w:val="00D05203"/>
    <w:rsid w:val="00D05605"/>
    <w:rsid w:val="00D06A92"/>
    <w:rsid w:val="00D06AEA"/>
    <w:rsid w:val="00D06BAE"/>
    <w:rsid w:val="00D06FD1"/>
    <w:rsid w:val="00D07344"/>
    <w:rsid w:val="00D102F3"/>
    <w:rsid w:val="00D105E1"/>
    <w:rsid w:val="00D10781"/>
    <w:rsid w:val="00D10EE6"/>
    <w:rsid w:val="00D11E8C"/>
    <w:rsid w:val="00D12344"/>
    <w:rsid w:val="00D12CBB"/>
    <w:rsid w:val="00D131AE"/>
    <w:rsid w:val="00D1330A"/>
    <w:rsid w:val="00D134D5"/>
    <w:rsid w:val="00D14200"/>
    <w:rsid w:val="00D142E6"/>
    <w:rsid w:val="00D14743"/>
    <w:rsid w:val="00D147AE"/>
    <w:rsid w:val="00D1492F"/>
    <w:rsid w:val="00D14BB9"/>
    <w:rsid w:val="00D14C4B"/>
    <w:rsid w:val="00D14C5D"/>
    <w:rsid w:val="00D1596F"/>
    <w:rsid w:val="00D15F58"/>
    <w:rsid w:val="00D16230"/>
    <w:rsid w:val="00D167F9"/>
    <w:rsid w:val="00D17174"/>
    <w:rsid w:val="00D172AC"/>
    <w:rsid w:val="00D17383"/>
    <w:rsid w:val="00D17D41"/>
    <w:rsid w:val="00D17DB9"/>
    <w:rsid w:val="00D2034B"/>
    <w:rsid w:val="00D207B1"/>
    <w:rsid w:val="00D20B67"/>
    <w:rsid w:val="00D216D4"/>
    <w:rsid w:val="00D21BF0"/>
    <w:rsid w:val="00D22150"/>
    <w:rsid w:val="00D2234F"/>
    <w:rsid w:val="00D22531"/>
    <w:rsid w:val="00D229FA"/>
    <w:rsid w:val="00D22BA9"/>
    <w:rsid w:val="00D22BD9"/>
    <w:rsid w:val="00D2386E"/>
    <w:rsid w:val="00D23DB6"/>
    <w:rsid w:val="00D245B8"/>
    <w:rsid w:val="00D24A3F"/>
    <w:rsid w:val="00D24BA3"/>
    <w:rsid w:val="00D25DCF"/>
    <w:rsid w:val="00D26142"/>
    <w:rsid w:val="00D26203"/>
    <w:rsid w:val="00D262BA"/>
    <w:rsid w:val="00D2645F"/>
    <w:rsid w:val="00D266D5"/>
    <w:rsid w:val="00D26A75"/>
    <w:rsid w:val="00D26CBE"/>
    <w:rsid w:val="00D26FF0"/>
    <w:rsid w:val="00D271B3"/>
    <w:rsid w:val="00D27515"/>
    <w:rsid w:val="00D2761A"/>
    <w:rsid w:val="00D279B4"/>
    <w:rsid w:val="00D27B39"/>
    <w:rsid w:val="00D27F0C"/>
    <w:rsid w:val="00D301EB"/>
    <w:rsid w:val="00D30538"/>
    <w:rsid w:val="00D30B55"/>
    <w:rsid w:val="00D30DC0"/>
    <w:rsid w:val="00D30F75"/>
    <w:rsid w:val="00D311CD"/>
    <w:rsid w:val="00D31402"/>
    <w:rsid w:val="00D31756"/>
    <w:rsid w:val="00D320C5"/>
    <w:rsid w:val="00D3229C"/>
    <w:rsid w:val="00D32488"/>
    <w:rsid w:val="00D32A0F"/>
    <w:rsid w:val="00D32E5E"/>
    <w:rsid w:val="00D32F76"/>
    <w:rsid w:val="00D33050"/>
    <w:rsid w:val="00D33924"/>
    <w:rsid w:val="00D33BC0"/>
    <w:rsid w:val="00D33C36"/>
    <w:rsid w:val="00D34104"/>
    <w:rsid w:val="00D34296"/>
    <w:rsid w:val="00D34C48"/>
    <w:rsid w:val="00D34CEC"/>
    <w:rsid w:val="00D34FDD"/>
    <w:rsid w:val="00D3513E"/>
    <w:rsid w:val="00D35490"/>
    <w:rsid w:val="00D35658"/>
    <w:rsid w:val="00D35D8A"/>
    <w:rsid w:val="00D3603F"/>
    <w:rsid w:val="00D3616C"/>
    <w:rsid w:val="00D36B32"/>
    <w:rsid w:val="00D40540"/>
    <w:rsid w:val="00D4144E"/>
    <w:rsid w:val="00D418CA"/>
    <w:rsid w:val="00D41C81"/>
    <w:rsid w:val="00D42210"/>
    <w:rsid w:val="00D4229D"/>
    <w:rsid w:val="00D4253C"/>
    <w:rsid w:val="00D4272A"/>
    <w:rsid w:val="00D42E40"/>
    <w:rsid w:val="00D430F9"/>
    <w:rsid w:val="00D43718"/>
    <w:rsid w:val="00D4389A"/>
    <w:rsid w:val="00D4409D"/>
    <w:rsid w:val="00D44841"/>
    <w:rsid w:val="00D448B2"/>
    <w:rsid w:val="00D44E1C"/>
    <w:rsid w:val="00D44EED"/>
    <w:rsid w:val="00D44F61"/>
    <w:rsid w:val="00D451C8"/>
    <w:rsid w:val="00D452BF"/>
    <w:rsid w:val="00D45870"/>
    <w:rsid w:val="00D45871"/>
    <w:rsid w:val="00D459E0"/>
    <w:rsid w:val="00D45D26"/>
    <w:rsid w:val="00D46991"/>
    <w:rsid w:val="00D47149"/>
    <w:rsid w:val="00D474CA"/>
    <w:rsid w:val="00D475B4"/>
    <w:rsid w:val="00D4777F"/>
    <w:rsid w:val="00D479D4"/>
    <w:rsid w:val="00D47DE2"/>
    <w:rsid w:val="00D47E71"/>
    <w:rsid w:val="00D5123A"/>
    <w:rsid w:val="00D51EB4"/>
    <w:rsid w:val="00D51F6D"/>
    <w:rsid w:val="00D523AA"/>
    <w:rsid w:val="00D529D7"/>
    <w:rsid w:val="00D536B8"/>
    <w:rsid w:val="00D53A87"/>
    <w:rsid w:val="00D53C29"/>
    <w:rsid w:val="00D53C71"/>
    <w:rsid w:val="00D53E05"/>
    <w:rsid w:val="00D54052"/>
    <w:rsid w:val="00D5411D"/>
    <w:rsid w:val="00D54272"/>
    <w:rsid w:val="00D5440E"/>
    <w:rsid w:val="00D544EE"/>
    <w:rsid w:val="00D5470D"/>
    <w:rsid w:val="00D54A34"/>
    <w:rsid w:val="00D5537C"/>
    <w:rsid w:val="00D555D6"/>
    <w:rsid w:val="00D558E7"/>
    <w:rsid w:val="00D55C5C"/>
    <w:rsid w:val="00D55E36"/>
    <w:rsid w:val="00D55F97"/>
    <w:rsid w:val="00D5611D"/>
    <w:rsid w:val="00D56341"/>
    <w:rsid w:val="00D56576"/>
    <w:rsid w:val="00D5744B"/>
    <w:rsid w:val="00D57B1C"/>
    <w:rsid w:val="00D57D10"/>
    <w:rsid w:val="00D60119"/>
    <w:rsid w:val="00D608E2"/>
    <w:rsid w:val="00D60C8B"/>
    <w:rsid w:val="00D62060"/>
    <w:rsid w:val="00D6207A"/>
    <w:rsid w:val="00D62134"/>
    <w:rsid w:val="00D62439"/>
    <w:rsid w:val="00D625F1"/>
    <w:rsid w:val="00D63310"/>
    <w:rsid w:val="00D63540"/>
    <w:rsid w:val="00D635D1"/>
    <w:rsid w:val="00D636D9"/>
    <w:rsid w:val="00D648ED"/>
    <w:rsid w:val="00D64962"/>
    <w:rsid w:val="00D64A5E"/>
    <w:rsid w:val="00D64B19"/>
    <w:rsid w:val="00D64F4D"/>
    <w:rsid w:val="00D653BD"/>
    <w:rsid w:val="00D66054"/>
    <w:rsid w:val="00D6628A"/>
    <w:rsid w:val="00D6677A"/>
    <w:rsid w:val="00D6782A"/>
    <w:rsid w:val="00D67B99"/>
    <w:rsid w:val="00D67CBF"/>
    <w:rsid w:val="00D67CF8"/>
    <w:rsid w:val="00D67E29"/>
    <w:rsid w:val="00D70155"/>
    <w:rsid w:val="00D70CD8"/>
    <w:rsid w:val="00D714C4"/>
    <w:rsid w:val="00D71602"/>
    <w:rsid w:val="00D7180C"/>
    <w:rsid w:val="00D7188F"/>
    <w:rsid w:val="00D72790"/>
    <w:rsid w:val="00D727AA"/>
    <w:rsid w:val="00D727F2"/>
    <w:rsid w:val="00D72DBB"/>
    <w:rsid w:val="00D72F02"/>
    <w:rsid w:val="00D7323C"/>
    <w:rsid w:val="00D732DA"/>
    <w:rsid w:val="00D73565"/>
    <w:rsid w:val="00D75EB9"/>
    <w:rsid w:val="00D7610C"/>
    <w:rsid w:val="00D761DE"/>
    <w:rsid w:val="00D767D8"/>
    <w:rsid w:val="00D770D6"/>
    <w:rsid w:val="00D77910"/>
    <w:rsid w:val="00D77D50"/>
    <w:rsid w:val="00D77EEA"/>
    <w:rsid w:val="00D803A0"/>
    <w:rsid w:val="00D805FF"/>
    <w:rsid w:val="00D807DA"/>
    <w:rsid w:val="00D81975"/>
    <w:rsid w:val="00D81C7D"/>
    <w:rsid w:val="00D81E3D"/>
    <w:rsid w:val="00D81E4F"/>
    <w:rsid w:val="00D81E9A"/>
    <w:rsid w:val="00D82178"/>
    <w:rsid w:val="00D827E6"/>
    <w:rsid w:val="00D829D2"/>
    <w:rsid w:val="00D830E8"/>
    <w:rsid w:val="00D83179"/>
    <w:rsid w:val="00D8333B"/>
    <w:rsid w:val="00D83578"/>
    <w:rsid w:val="00D8359F"/>
    <w:rsid w:val="00D83791"/>
    <w:rsid w:val="00D83837"/>
    <w:rsid w:val="00D8386E"/>
    <w:rsid w:val="00D83DDF"/>
    <w:rsid w:val="00D841FA"/>
    <w:rsid w:val="00D8435B"/>
    <w:rsid w:val="00D84504"/>
    <w:rsid w:val="00D8464F"/>
    <w:rsid w:val="00D85A7E"/>
    <w:rsid w:val="00D85BFA"/>
    <w:rsid w:val="00D861A4"/>
    <w:rsid w:val="00D863BE"/>
    <w:rsid w:val="00D86614"/>
    <w:rsid w:val="00D86732"/>
    <w:rsid w:val="00D86EBE"/>
    <w:rsid w:val="00D871E3"/>
    <w:rsid w:val="00D878EF"/>
    <w:rsid w:val="00D87A7B"/>
    <w:rsid w:val="00D87D56"/>
    <w:rsid w:val="00D9057D"/>
    <w:rsid w:val="00D914ED"/>
    <w:rsid w:val="00D9163A"/>
    <w:rsid w:val="00D91A02"/>
    <w:rsid w:val="00D9257B"/>
    <w:rsid w:val="00D9272C"/>
    <w:rsid w:val="00D92782"/>
    <w:rsid w:val="00D92CFA"/>
    <w:rsid w:val="00D932DD"/>
    <w:rsid w:val="00D93CB1"/>
    <w:rsid w:val="00D941AA"/>
    <w:rsid w:val="00D94C38"/>
    <w:rsid w:val="00D94FA5"/>
    <w:rsid w:val="00D95439"/>
    <w:rsid w:val="00D9559C"/>
    <w:rsid w:val="00D9589C"/>
    <w:rsid w:val="00D95F47"/>
    <w:rsid w:val="00D9630D"/>
    <w:rsid w:val="00D9677F"/>
    <w:rsid w:val="00D96FC1"/>
    <w:rsid w:val="00D979EA"/>
    <w:rsid w:val="00DA0B2D"/>
    <w:rsid w:val="00DA0DC3"/>
    <w:rsid w:val="00DA0F3C"/>
    <w:rsid w:val="00DA1044"/>
    <w:rsid w:val="00DA1881"/>
    <w:rsid w:val="00DA1A04"/>
    <w:rsid w:val="00DA1A4C"/>
    <w:rsid w:val="00DA1CED"/>
    <w:rsid w:val="00DA2266"/>
    <w:rsid w:val="00DA22AE"/>
    <w:rsid w:val="00DA2684"/>
    <w:rsid w:val="00DA2701"/>
    <w:rsid w:val="00DA2A53"/>
    <w:rsid w:val="00DA2F60"/>
    <w:rsid w:val="00DA3187"/>
    <w:rsid w:val="00DA321D"/>
    <w:rsid w:val="00DA33BD"/>
    <w:rsid w:val="00DA35F3"/>
    <w:rsid w:val="00DA37A6"/>
    <w:rsid w:val="00DA42B7"/>
    <w:rsid w:val="00DA43E4"/>
    <w:rsid w:val="00DA5EB7"/>
    <w:rsid w:val="00DA6981"/>
    <w:rsid w:val="00DA6D4B"/>
    <w:rsid w:val="00DA705D"/>
    <w:rsid w:val="00DA789F"/>
    <w:rsid w:val="00DA7B2B"/>
    <w:rsid w:val="00DA7CAB"/>
    <w:rsid w:val="00DA7DAA"/>
    <w:rsid w:val="00DB0960"/>
    <w:rsid w:val="00DB0F2C"/>
    <w:rsid w:val="00DB1423"/>
    <w:rsid w:val="00DB14C6"/>
    <w:rsid w:val="00DB1817"/>
    <w:rsid w:val="00DB1D6F"/>
    <w:rsid w:val="00DB23EE"/>
    <w:rsid w:val="00DB2C00"/>
    <w:rsid w:val="00DB3564"/>
    <w:rsid w:val="00DB3686"/>
    <w:rsid w:val="00DB3746"/>
    <w:rsid w:val="00DB3951"/>
    <w:rsid w:val="00DB3AAA"/>
    <w:rsid w:val="00DB4663"/>
    <w:rsid w:val="00DB4738"/>
    <w:rsid w:val="00DB481C"/>
    <w:rsid w:val="00DB49B2"/>
    <w:rsid w:val="00DB4D5D"/>
    <w:rsid w:val="00DB4D66"/>
    <w:rsid w:val="00DB5237"/>
    <w:rsid w:val="00DB58BA"/>
    <w:rsid w:val="00DB5BA9"/>
    <w:rsid w:val="00DB5CCF"/>
    <w:rsid w:val="00DB6203"/>
    <w:rsid w:val="00DB638E"/>
    <w:rsid w:val="00DB6688"/>
    <w:rsid w:val="00DB699F"/>
    <w:rsid w:val="00DB7295"/>
    <w:rsid w:val="00DB77B5"/>
    <w:rsid w:val="00DB7DA6"/>
    <w:rsid w:val="00DC072F"/>
    <w:rsid w:val="00DC0764"/>
    <w:rsid w:val="00DC0C57"/>
    <w:rsid w:val="00DC0F76"/>
    <w:rsid w:val="00DC0FC6"/>
    <w:rsid w:val="00DC122C"/>
    <w:rsid w:val="00DC1A77"/>
    <w:rsid w:val="00DC20D4"/>
    <w:rsid w:val="00DC2A99"/>
    <w:rsid w:val="00DC305B"/>
    <w:rsid w:val="00DC3265"/>
    <w:rsid w:val="00DC359A"/>
    <w:rsid w:val="00DC388D"/>
    <w:rsid w:val="00DC3C2F"/>
    <w:rsid w:val="00DC3EBF"/>
    <w:rsid w:val="00DC41AD"/>
    <w:rsid w:val="00DC42BE"/>
    <w:rsid w:val="00DC435E"/>
    <w:rsid w:val="00DC49F7"/>
    <w:rsid w:val="00DC4A59"/>
    <w:rsid w:val="00DC4D9A"/>
    <w:rsid w:val="00DC5820"/>
    <w:rsid w:val="00DC6052"/>
    <w:rsid w:val="00DC66C4"/>
    <w:rsid w:val="00DC6BB4"/>
    <w:rsid w:val="00DC71D3"/>
    <w:rsid w:val="00DC72F6"/>
    <w:rsid w:val="00DC79AB"/>
    <w:rsid w:val="00DD0B9F"/>
    <w:rsid w:val="00DD116D"/>
    <w:rsid w:val="00DD121B"/>
    <w:rsid w:val="00DD16D4"/>
    <w:rsid w:val="00DD25B6"/>
    <w:rsid w:val="00DD25BB"/>
    <w:rsid w:val="00DD2A6B"/>
    <w:rsid w:val="00DD2A75"/>
    <w:rsid w:val="00DD2B9C"/>
    <w:rsid w:val="00DD3CC4"/>
    <w:rsid w:val="00DD4041"/>
    <w:rsid w:val="00DD4345"/>
    <w:rsid w:val="00DD44F9"/>
    <w:rsid w:val="00DD48B4"/>
    <w:rsid w:val="00DD4B0A"/>
    <w:rsid w:val="00DD5DC2"/>
    <w:rsid w:val="00DD5EB3"/>
    <w:rsid w:val="00DD6D02"/>
    <w:rsid w:val="00DD6DA8"/>
    <w:rsid w:val="00DD6F0E"/>
    <w:rsid w:val="00DD71D3"/>
    <w:rsid w:val="00DD725C"/>
    <w:rsid w:val="00DD737E"/>
    <w:rsid w:val="00DD738F"/>
    <w:rsid w:val="00DD73FB"/>
    <w:rsid w:val="00DD7566"/>
    <w:rsid w:val="00DD77B0"/>
    <w:rsid w:val="00DD78FB"/>
    <w:rsid w:val="00DD7C42"/>
    <w:rsid w:val="00DE07F5"/>
    <w:rsid w:val="00DE1AA5"/>
    <w:rsid w:val="00DE1DB1"/>
    <w:rsid w:val="00DE1EDB"/>
    <w:rsid w:val="00DE1F4F"/>
    <w:rsid w:val="00DE24E2"/>
    <w:rsid w:val="00DE26AE"/>
    <w:rsid w:val="00DE2AE9"/>
    <w:rsid w:val="00DE319C"/>
    <w:rsid w:val="00DE3675"/>
    <w:rsid w:val="00DE3B6C"/>
    <w:rsid w:val="00DE3F35"/>
    <w:rsid w:val="00DE4097"/>
    <w:rsid w:val="00DE41C0"/>
    <w:rsid w:val="00DE4720"/>
    <w:rsid w:val="00DE4AD6"/>
    <w:rsid w:val="00DE4B31"/>
    <w:rsid w:val="00DE4CD5"/>
    <w:rsid w:val="00DE529E"/>
    <w:rsid w:val="00DE5516"/>
    <w:rsid w:val="00DE5756"/>
    <w:rsid w:val="00DE5F55"/>
    <w:rsid w:val="00DE634A"/>
    <w:rsid w:val="00DE6739"/>
    <w:rsid w:val="00DE7301"/>
    <w:rsid w:val="00DE7434"/>
    <w:rsid w:val="00DE743E"/>
    <w:rsid w:val="00DE75E9"/>
    <w:rsid w:val="00DE7B0A"/>
    <w:rsid w:val="00DF050D"/>
    <w:rsid w:val="00DF1368"/>
    <w:rsid w:val="00DF1739"/>
    <w:rsid w:val="00DF22F9"/>
    <w:rsid w:val="00DF2626"/>
    <w:rsid w:val="00DF45F6"/>
    <w:rsid w:val="00DF4BC0"/>
    <w:rsid w:val="00DF519B"/>
    <w:rsid w:val="00DF55EF"/>
    <w:rsid w:val="00DF56C3"/>
    <w:rsid w:val="00DF5882"/>
    <w:rsid w:val="00DF5C65"/>
    <w:rsid w:val="00DF5F24"/>
    <w:rsid w:val="00DF6AC8"/>
    <w:rsid w:val="00DF72FA"/>
    <w:rsid w:val="00DF758C"/>
    <w:rsid w:val="00DF75DC"/>
    <w:rsid w:val="00DF7E6F"/>
    <w:rsid w:val="00E000B5"/>
    <w:rsid w:val="00E00F81"/>
    <w:rsid w:val="00E012D2"/>
    <w:rsid w:val="00E023E4"/>
    <w:rsid w:val="00E02AA1"/>
    <w:rsid w:val="00E02C06"/>
    <w:rsid w:val="00E03024"/>
    <w:rsid w:val="00E03339"/>
    <w:rsid w:val="00E03B8B"/>
    <w:rsid w:val="00E03CB4"/>
    <w:rsid w:val="00E0416F"/>
    <w:rsid w:val="00E04B7F"/>
    <w:rsid w:val="00E04D73"/>
    <w:rsid w:val="00E052AF"/>
    <w:rsid w:val="00E055AF"/>
    <w:rsid w:val="00E05907"/>
    <w:rsid w:val="00E05F52"/>
    <w:rsid w:val="00E05FD9"/>
    <w:rsid w:val="00E06976"/>
    <w:rsid w:val="00E06AE7"/>
    <w:rsid w:val="00E06DBC"/>
    <w:rsid w:val="00E06F08"/>
    <w:rsid w:val="00E07134"/>
    <w:rsid w:val="00E0722B"/>
    <w:rsid w:val="00E0779F"/>
    <w:rsid w:val="00E07EC5"/>
    <w:rsid w:val="00E10066"/>
    <w:rsid w:val="00E10246"/>
    <w:rsid w:val="00E1029E"/>
    <w:rsid w:val="00E1065C"/>
    <w:rsid w:val="00E10A82"/>
    <w:rsid w:val="00E10B58"/>
    <w:rsid w:val="00E10C08"/>
    <w:rsid w:val="00E10EFC"/>
    <w:rsid w:val="00E113D4"/>
    <w:rsid w:val="00E115F0"/>
    <w:rsid w:val="00E115FA"/>
    <w:rsid w:val="00E11682"/>
    <w:rsid w:val="00E117EE"/>
    <w:rsid w:val="00E11C22"/>
    <w:rsid w:val="00E12103"/>
    <w:rsid w:val="00E122F6"/>
    <w:rsid w:val="00E1262F"/>
    <w:rsid w:val="00E12691"/>
    <w:rsid w:val="00E130BA"/>
    <w:rsid w:val="00E13E9E"/>
    <w:rsid w:val="00E13EF8"/>
    <w:rsid w:val="00E14662"/>
    <w:rsid w:val="00E14761"/>
    <w:rsid w:val="00E148E6"/>
    <w:rsid w:val="00E14B86"/>
    <w:rsid w:val="00E14C2E"/>
    <w:rsid w:val="00E158D8"/>
    <w:rsid w:val="00E15E71"/>
    <w:rsid w:val="00E16A0F"/>
    <w:rsid w:val="00E16A3D"/>
    <w:rsid w:val="00E17F7C"/>
    <w:rsid w:val="00E17FCA"/>
    <w:rsid w:val="00E20FED"/>
    <w:rsid w:val="00E21337"/>
    <w:rsid w:val="00E217D6"/>
    <w:rsid w:val="00E21A4B"/>
    <w:rsid w:val="00E2278A"/>
    <w:rsid w:val="00E22A31"/>
    <w:rsid w:val="00E22FAF"/>
    <w:rsid w:val="00E235E2"/>
    <w:rsid w:val="00E2364A"/>
    <w:rsid w:val="00E23B3D"/>
    <w:rsid w:val="00E23B80"/>
    <w:rsid w:val="00E24396"/>
    <w:rsid w:val="00E246CC"/>
    <w:rsid w:val="00E24974"/>
    <w:rsid w:val="00E24A23"/>
    <w:rsid w:val="00E2505D"/>
    <w:rsid w:val="00E250DB"/>
    <w:rsid w:val="00E250E6"/>
    <w:rsid w:val="00E2568B"/>
    <w:rsid w:val="00E2597F"/>
    <w:rsid w:val="00E25DA4"/>
    <w:rsid w:val="00E260AC"/>
    <w:rsid w:val="00E264CF"/>
    <w:rsid w:val="00E26901"/>
    <w:rsid w:val="00E26C4B"/>
    <w:rsid w:val="00E26EAB"/>
    <w:rsid w:val="00E27122"/>
    <w:rsid w:val="00E27672"/>
    <w:rsid w:val="00E27741"/>
    <w:rsid w:val="00E279B0"/>
    <w:rsid w:val="00E30023"/>
    <w:rsid w:val="00E3052F"/>
    <w:rsid w:val="00E30582"/>
    <w:rsid w:val="00E30655"/>
    <w:rsid w:val="00E309E1"/>
    <w:rsid w:val="00E30BF5"/>
    <w:rsid w:val="00E30CCC"/>
    <w:rsid w:val="00E312D4"/>
    <w:rsid w:val="00E31737"/>
    <w:rsid w:val="00E31919"/>
    <w:rsid w:val="00E31BF2"/>
    <w:rsid w:val="00E31E5A"/>
    <w:rsid w:val="00E3203A"/>
    <w:rsid w:val="00E323A8"/>
    <w:rsid w:val="00E32626"/>
    <w:rsid w:val="00E32849"/>
    <w:rsid w:val="00E3293B"/>
    <w:rsid w:val="00E33267"/>
    <w:rsid w:val="00E336FA"/>
    <w:rsid w:val="00E339AE"/>
    <w:rsid w:val="00E33C72"/>
    <w:rsid w:val="00E33CCF"/>
    <w:rsid w:val="00E3484B"/>
    <w:rsid w:val="00E34B40"/>
    <w:rsid w:val="00E3508E"/>
    <w:rsid w:val="00E35415"/>
    <w:rsid w:val="00E358F6"/>
    <w:rsid w:val="00E35F82"/>
    <w:rsid w:val="00E3690C"/>
    <w:rsid w:val="00E36CCD"/>
    <w:rsid w:val="00E3748E"/>
    <w:rsid w:val="00E37760"/>
    <w:rsid w:val="00E377DA"/>
    <w:rsid w:val="00E37AC4"/>
    <w:rsid w:val="00E37B9E"/>
    <w:rsid w:val="00E40169"/>
    <w:rsid w:val="00E4037B"/>
    <w:rsid w:val="00E40418"/>
    <w:rsid w:val="00E40798"/>
    <w:rsid w:val="00E4083E"/>
    <w:rsid w:val="00E409A1"/>
    <w:rsid w:val="00E40B8A"/>
    <w:rsid w:val="00E40F36"/>
    <w:rsid w:val="00E414BD"/>
    <w:rsid w:val="00E4161A"/>
    <w:rsid w:val="00E41A43"/>
    <w:rsid w:val="00E41C25"/>
    <w:rsid w:val="00E41DD5"/>
    <w:rsid w:val="00E42192"/>
    <w:rsid w:val="00E423D5"/>
    <w:rsid w:val="00E4274D"/>
    <w:rsid w:val="00E4299A"/>
    <w:rsid w:val="00E42D71"/>
    <w:rsid w:val="00E434D6"/>
    <w:rsid w:val="00E435A1"/>
    <w:rsid w:val="00E43644"/>
    <w:rsid w:val="00E43CF2"/>
    <w:rsid w:val="00E43EB7"/>
    <w:rsid w:val="00E440A7"/>
    <w:rsid w:val="00E44350"/>
    <w:rsid w:val="00E4458C"/>
    <w:rsid w:val="00E44AFF"/>
    <w:rsid w:val="00E44E95"/>
    <w:rsid w:val="00E45285"/>
    <w:rsid w:val="00E45653"/>
    <w:rsid w:val="00E45B6F"/>
    <w:rsid w:val="00E45C90"/>
    <w:rsid w:val="00E46702"/>
    <w:rsid w:val="00E46892"/>
    <w:rsid w:val="00E469A4"/>
    <w:rsid w:val="00E46D6A"/>
    <w:rsid w:val="00E47CC0"/>
    <w:rsid w:val="00E47E95"/>
    <w:rsid w:val="00E47F4D"/>
    <w:rsid w:val="00E47FC6"/>
    <w:rsid w:val="00E501BC"/>
    <w:rsid w:val="00E5076B"/>
    <w:rsid w:val="00E5083C"/>
    <w:rsid w:val="00E508C4"/>
    <w:rsid w:val="00E5115E"/>
    <w:rsid w:val="00E5169D"/>
    <w:rsid w:val="00E516AA"/>
    <w:rsid w:val="00E51B25"/>
    <w:rsid w:val="00E51CF9"/>
    <w:rsid w:val="00E5209B"/>
    <w:rsid w:val="00E5225F"/>
    <w:rsid w:val="00E5233A"/>
    <w:rsid w:val="00E52382"/>
    <w:rsid w:val="00E528DC"/>
    <w:rsid w:val="00E52C57"/>
    <w:rsid w:val="00E52FB7"/>
    <w:rsid w:val="00E5342C"/>
    <w:rsid w:val="00E5370C"/>
    <w:rsid w:val="00E543FE"/>
    <w:rsid w:val="00E548F0"/>
    <w:rsid w:val="00E54C09"/>
    <w:rsid w:val="00E54C65"/>
    <w:rsid w:val="00E54D53"/>
    <w:rsid w:val="00E54E62"/>
    <w:rsid w:val="00E5531E"/>
    <w:rsid w:val="00E555A8"/>
    <w:rsid w:val="00E558AE"/>
    <w:rsid w:val="00E55AB4"/>
    <w:rsid w:val="00E55D55"/>
    <w:rsid w:val="00E55E65"/>
    <w:rsid w:val="00E56294"/>
    <w:rsid w:val="00E56786"/>
    <w:rsid w:val="00E567A6"/>
    <w:rsid w:val="00E56ACA"/>
    <w:rsid w:val="00E579F5"/>
    <w:rsid w:val="00E57A4E"/>
    <w:rsid w:val="00E57B58"/>
    <w:rsid w:val="00E57CF4"/>
    <w:rsid w:val="00E6022A"/>
    <w:rsid w:val="00E60ACA"/>
    <w:rsid w:val="00E60FE6"/>
    <w:rsid w:val="00E6168E"/>
    <w:rsid w:val="00E61738"/>
    <w:rsid w:val="00E6186E"/>
    <w:rsid w:val="00E61885"/>
    <w:rsid w:val="00E6194F"/>
    <w:rsid w:val="00E61BE5"/>
    <w:rsid w:val="00E61DB2"/>
    <w:rsid w:val="00E6212C"/>
    <w:rsid w:val="00E62377"/>
    <w:rsid w:val="00E6279E"/>
    <w:rsid w:val="00E62A4E"/>
    <w:rsid w:val="00E62B73"/>
    <w:rsid w:val="00E6304C"/>
    <w:rsid w:val="00E64582"/>
    <w:rsid w:val="00E64601"/>
    <w:rsid w:val="00E64806"/>
    <w:rsid w:val="00E649DF"/>
    <w:rsid w:val="00E64B15"/>
    <w:rsid w:val="00E64CCA"/>
    <w:rsid w:val="00E64E99"/>
    <w:rsid w:val="00E655F8"/>
    <w:rsid w:val="00E65B5B"/>
    <w:rsid w:val="00E65E6B"/>
    <w:rsid w:val="00E65F15"/>
    <w:rsid w:val="00E66BB6"/>
    <w:rsid w:val="00E674E9"/>
    <w:rsid w:val="00E67592"/>
    <w:rsid w:val="00E67817"/>
    <w:rsid w:val="00E67F1B"/>
    <w:rsid w:val="00E70176"/>
    <w:rsid w:val="00E707A4"/>
    <w:rsid w:val="00E70D16"/>
    <w:rsid w:val="00E7130E"/>
    <w:rsid w:val="00E71876"/>
    <w:rsid w:val="00E72B8C"/>
    <w:rsid w:val="00E72C6C"/>
    <w:rsid w:val="00E72EDE"/>
    <w:rsid w:val="00E73192"/>
    <w:rsid w:val="00E731CE"/>
    <w:rsid w:val="00E7322C"/>
    <w:rsid w:val="00E733EB"/>
    <w:rsid w:val="00E739EA"/>
    <w:rsid w:val="00E73ACA"/>
    <w:rsid w:val="00E73D78"/>
    <w:rsid w:val="00E73FF0"/>
    <w:rsid w:val="00E741AA"/>
    <w:rsid w:val="00E744EC"/>
    <w:rsid w:val="00E7456D"/>
    <w:rsid w:val="00E74D7F"/>
    <w:rsid w:val="00E756FC"/>
    <w:rsid w:val="00E771E8"/>
    <w:rsid w:val="00E7766E"/>
    <w:rsid w:val="00E77C4C"/>
    <w:rsid w:val="00E77D80"/>
    <w:rsid w:val="00E80366"/>
    <w:rsid w:val="00E805FB"/>
    <w:rsid w:val="00E8066D"/>
    <w:rsid w:val="00E80C0D"/>
    <w:rsid w:val="00E80E68"/>
    <w:rsid w:val="00E80F35"/>
    <w:rsid w:val="00E81212"/>
    <w:rsid w:val="00E8154C"/>
    <w:rsid w:val="00E81D2F"/>
    <w:rsid w:val="00E82719"/>
    <w:rsid w:val="00E82896"/>
    <w:rsid w:val="00E829EB"/>
    <w:rsid w:val="00E836CE"/>
    <w:rsid w:val="00E83D4D"/>
    <w:rsid w:val="00E83DC8"/>
    <w:rsid w:val="00E83EC4"/>
    <w:rsid w:val="00E841C1"/>
    <w:rsid w:val="00E84DDA"/>
    <w:rsid w:val="00E84F35"/>
    <w:rsid w:val="00E850E6"/>
    <w:rsid w:val="00E85D84"/>
    <w:rsid w:val="00E86321"/>
    <w:rsid w:val="00E86898"/>
    <w:rsid w:val="00E86D8D"/>
    <w:rsid w:val="00E86FB2"/>
    <w:rsid w:val="00E87018"/>
    <w:rsid w:val="00E8715B"/>
    <w:rsid w:val="00E87338"/>
    <w:rsid w:val="00E87B10"/>
    <w:rsid w:val="00E87CFA"/>
    <w:rsid w:val="00E9003F"/>
    <w:rsid w:val="00E900C4"/>
    <w:rsid w:val="00E90844"/>
    <w:rsid w:val="00E90BA4"/>
    <w:rsid w:val="00E9108E"/>
    <w:rsid w:val="00E91372"/>
    <w:rsid w:val="00E91959"/>
    <w:rsid w:val="00E92289"/>
    <w:rsid w:val="00E923ED"/>
    <w:rsid w:val="00E92DD4"/>
    <w:rsid w:val="00E92EF7"/>
    <w:rsid w:val="00E93977"/>
    <w:rsid w:val="00E93BD6"/>
    <w:rsid w:val="00E941F1"/>
    <w:rsid w:val="00E947C0"/>
    <w:rsid w:val="00E94848"/>
    <w:rsid w:val="00E949BF"/>
    <w:rsid w:val="00E94CCD"/>
    <w:rsid w:val="00E94D14"/>
    <w:rsid w:val="00E95117"/>
    <w:rsid w:val="00E960AA"/>
    <w:rsid w:val="00E963CF"/>
    <w:rsid w:val="00E963F0"/>
    <w:rsid w:val="00E96624"/>
    <w:rsid w:val="00E96D6A"/>
    <w:rsid w:val="00E96FE6"/>
    <w:rsid w:val="00E9704C"/>
    <w:rsid w:val="00E970BA"/>
    <w:rsid w:val="00E97780"/>
    <w:rsid w:val="00E979EE"/>
    <w:rsid w:val="00E97B6A"/>
    <w:rsid w:val="00E97B71"/>
    <w:rsid w:val="00E97F66"/>
    <w:rsid w:val="00EA0376"/>
    <w:rsid w:val="00EA0962"/>
    <w:rsid w:val="00EA16B1"/>
    <w:rsid w:val="00EA2A30"/>
    <w:rsid w:val="00EA3057"/>
    <w:rsid w:val="00EA30AC"/>
    <w:rsid w:val="00EA3471"/>
    <w:rsid w:val="00EA3767"/>
    <w:rsid w:val="00EA3826"/>
    <w:rsid w:val="00EA3F8A"/>
    <w:rsid w:val="00EA42BE"/>
    <w:rsid w:val="00EA4616"/>
    <w:rsid w:val="00EA46B6"/>
    <w:rsid w:val="00EA47FB"/>
    <w:rsid w:val="00EA5113"/>
    <w:rsid w:val="00EA5202"/>
    <w:rsid w:val="00EA5307"/>
    <w:rsid w:val="00EA5317"/>
    <w:rsid w:val="00EA5DA5"/>
    <w:rsid w:val="00EA5F68"/>
    <w:rsid w:val="00EA614E"/>
    <w:rsid w:val="00EA6351"/>
    <w:rsid w:val="00EA64EB"/>
    <w:rsid w:val="00EA6A21"/>
    <w:rsid w:val="00EA6C0B"/>
    <w:rsid w:val="00EA74EF"/>
    <w:rsid w:val="00EA7DAD"/>
    <w:rsid w:val="00EB0309"/>
    <w:rsid w:val="00EB0367"/>
    <w:rsid w:val="00EB0702"/>
    <w:rsid w:val="00EB0739"/>
    <w:rsid w:val="00EB0970"/>
    <w:rsid w:val="00EB0A2B"/>
    <w:rsid w:val="00EB0EE5"/>
    <w:rsid w:val="00EB11B6"/>
    <w:rsid w:val="00EB11C3"/>
    <w:rsid w:val="00EB1206"/>
    <w:rsid w:val="00EB164B"/>
    <w:rsid w:val="00EB16A4"/>
    <w:rsid w:val="00EB16E9"/>
    <w:rsid w:val="00EB22E4"/>
    <w:rsid w:val="00EB2354"/>
    <w:rsid w:val="00EB248C"/>
    <w:rsid w:val="00EB2531"/>
    <w:rsid w:val="00EB267B"/>
    <w:rsid w:val="00EB2B0D"/>
    <w:rsid w:val="00EB30D9"/>
    <w:rsid w:val="00EB3179"/>
    <w:rsid w:val="00EB345C"/>
    <w:rsid w:val="00EB35D1"/>
    <w:rsid w:val="00EB3BA3"/>
    <w:rsid w:val="00EB3D05"/>
    <w:rsid w:val="00EB3FE4"/>
    <w:rsid w:val="00EB4430"/>
    <w:rsid w:val="00EB468D"/>
    <w:rsid w:val="00EB4DBD"/>
    <w:rsid w:val="00EB4EB2"/>
    <w:rsid w:val="00EB4FF4"/>
    <w:rsid w:val="00EB52A1"/>
    <w:rsid w:val="00EB5456"/>
    <w:rsid w:val="00EB5678"/>
    <w:rsid w:val="00EB5719"/>
    <w:rsid w:val="00EB6496"/>
    <w:rsid w:val="00EB64BC"/>
    <w:rsid w:val="00EB6778"/>
    <w:rsid w:val="00EB682B"/>
    <w:rsid w:val="00EB68C9"/>
    <w:rsid w:val="00EB6A11"/>
    <w:rsid w:val="00EB6B12"/>
    <w:rsid w:val="00EB784F"/>
    <w:rsid w:val="00EB7C37"/>
    <w:rsid w:val="00EB7D23"/>
    <w:rsid w:val="00EB7E4C"/>
    <w:rsid w:val="00EC0022"/>
    <w:rsid w:val="00EC050B"/>
    <w:rsid w:val="00EC070F"/>
    <w:rsid w:val="00EC0F8C"/>
    <w:rsid w:val="00EC104F"/>
    <w:rsid w:val="00EC1495"/>
    <w:rsid w:val="00EC150E"/>
    <w:rsid w:val="00EC16E5"/>
    <w:rsid w:val="00EC19B7"/>
    <w:rsid w:val="00EC1F44"/>
    <w:rsid w:val="00EC237A"/>
    <w:rsid w:val="00EC269D"/>
    <w:rsid w:val="00EC3C85"/>
    <w:rsid w:val="00EC3D3B"/>
    <w:rsid w:val="00EC4605"/>
    <w:rsid w:val="00EC4839"/>
    <w:rsid w:val="00EC509C"/>
    <w:rsid w:val="00EC5364"/>
    <w:rsid w:val="00EC5375"/>
    <w:rsid w:val="00EC56F4"/>
    <w:rsid w:val="00EC5BE7"/>
    <w:rsid w:val="00EC5C52"/>
    <w:rsid w:val="00EC66FF"/>
    <w:rsid w:val="00EC6827"/>
    <w:rsid w:val="00EC6CD3"/>
    <w:rsid w:val="00EC714D"/>
    <w:rsid w:val="00EC7241"/>
    <w:rsid w:val="00EC75EA"/>
    <w:rsid w:val="00EC7755"/>
    <w:rsid w:val="00EC7E94"/>
    <w:rsid w:val="00ED01A6"/>
    <w:rsid w:val="00ED06B6"/>
    <w:rsid w:val="00ED0B23"/>
    <w:rsid w:val="00ED1098"/>
    <w:rsid w:val="00ED10D9"/>
    <w:rsid w:val="00ED16AB"/>
    <w:rsid w:val="00ED1AF7"/>
    <w:rsid w:val="00ED1C0F"/>
    <w:rsid w:val="00ED1F9B"/>
    <w:rsid w:val="00ED2277"/>
    <w:rsid w:val="00ED27F0"/>
    <w:rsid w:val="00ED2867"/>
    <w:rsid w:val="00ED2D1C"/>
    <w:rsid w:val="00ED2E6F"/>
    <w:rsid w:val="00ED2F79"/>
    <w:rsid w:val="00ED3820"/>
    <w:rsid w:val="00ED388D"/>
    <w:rsid w:val="00ED3A68"/>
    <w:rsid w:val="00ED3C28"/>
    <w:rsid w:val="00ED3C40"/>
    <w:rsid w:val="00ED4482"/>
    <w:rsid w:val="00ED4769"/>
    <w:rsid w:val="00ED47C8"/>
    <w:rsid w:val="00ED4831"/>
    <w:rsid w:val="00ED4A6B"/>
    <w:rsid w:val="00ED4C3B"/>
    <w:rsid w:val="00ED4EE4"/>
    <w:rsid w:val="00ED4FE1"/>
    <w:rsid w:val="00ED5629"/>
    <w:rsid w:val="00ED5695"/>
    <w:rsid w:val="00ED602D"/>
    <w:rsid w:val="00ED61C4"/>
    <w:rsid w:val="00ED620B"/>
    <w:rsid w:val="00ED6662"/>
    <w:rsid w:val="00ED6A2E"/>
    <w:rsid w:val="00ED6B44"/>
    <w:rsid w:val="00ED6B6A"/>
    <w:rsid w:val="00ED72E1"/>
    <w:rsid w:val="00ED72ED"/>
    <w:rsid w:val="00ED75AC"/>
    <w:rsid w:val="00ED7812"/>
    <w:rsid w:val="00ED7EE6"/>
    <w:rsid w:val="00ED7F41"/>
    <w:rsid w:val="00ED7FFD"/>
    <w:rsid w:val="00EE0BE6"/>
    <w:rsid w:val="00EE0CC0"/>
    <w:rsid w:val="00EE1086"/>
    <w:rsid w:val="00EE1778"/>
    <w:rsid w:val="00EE1CAE"/>
    <w:rsid w:val="00EE1E21"/>
    <w:rsid w:val="00EE1E56"/>
    <w:rsid w:val="00EE1EC8"/>
    <w:rsid w:val="00EE2270"/>
    <w:rsid w:val="00EE27A9"/>
    <w:rsid w:val="00EE3217"/>
    <w:rsid w:val="00EE360B"/>
    <w:rsid w:val="00EE36D0"/>
    <w:rsid w:val="00EE3AF0"/>
    <w:rsid w:val="00EE3BAE"/>
    <w:rsid w:val="00EE3BFC"/>
    <w:rsid w:val="00EE3F7E"/>
    <w:rsid w:val="00EE41CE"/>
    <w:rsid w:val="00EE4BAA"/>
    <w:rsid w:val="00EE4CB3"/>
    <w:rsid w:val="00EE4DE1"/>
    <w:rsid w:val="00EE59B2"/>
    <w:rsid w:val="00EE5C28"/>
    <w:rsid w:val="00EE605C"/>
    <w:rsid w:val="00EE61B6"/>
    <w:rsid w:val="00EE6260"/>
    <w:rsid w:val="00EE6C05"/>
    <w:rsid w:val="00EE6C3B"/>
    <w:rsid w:val="00EE6F18"/>
    <w:rsid w:val="00EE71CE"/>
    <w:rsid w:val="00EF0E81"/>
    <w:rsid w:val="00EF1554"/>
    <w:rsid w:val="00EF1663"/>
    <w:rsid w:val="00EF1AA0"/>
    <w:rsid w:val="00EF2432"/>
    <w:rsid w:val="00EF25D9"/>
    <w:rsid w:val="00EF28BB"/>
    <w:rsid w:val="00EF2C4B"/>
    <w:rsid w:val="00EF2D6B"/>
    <w:rsid w:val="00EF322A"/>
    <w:rsid w:val="00EF32DD"/>
    <w:rsid w:val="00EF34A4"/>
    <w:rsid w:val="00EF371D"/>
    <w:rsid w:val="00EF3AC5"/>
    <w:rsid w:val="00EF3F9F"/>
    <w:rsid w:val="00EF4C01"/>
    <w:rsid w:val="00EF54C1"/>
    <w:rsid w:val="00EF5E3A"/>
    <w:rsid w:val="00EF5F75"/>
    <w:rsid w:val="00EF63E8"/>
    <w:rsid w:val="00EF6B06"/>
    <w:rsid w:val="00EF6E53"/>
    <w:rsid w:val="00EF6F1F"/>
    <w:rsid w:val="00EF70E2"/>
    <w:rsid w:val="00EF7E67"/>
    <w:rsid w:val="00EF7FC1"/>
    <w:rsid w:val="00F00091"/>
    <w:rsid w:val="00F00CBC"/>
    <w:rsid w:val="00F00FE4"/>
    <w:rsid w:val="00F01A9F"/>
    <w:rsid w:val="00F020BF"/>
    <w:rsid w:val="00F021F9"/>
    <w:rsid w:val="00F0232B"/>
    <w:rsid w:val="00F02648"/>
    <w:rsid w:val="00F02F4A"/>
    <w:rsid w:val="00F034E5"/>
    <w:rsid w:val="00F03576"/>
    <w:rsid w:val="00F03845"/>
    <w:rsid w:val="00F03933"/>
    <w:rsid w:val="00F03A8D"/>
    <w:rsid w:val="00F03FEC"/>
    <w:rsid w:val="00F041EE"/>
    <w:rsid w:val="00F04779"/>
    <w:rsid w:val="00F05070"/>
    <w:rsid w:val="00F05B68"/>
    <w:rsid w:val="00F066AE"/>
    <w:rsid w:val="00F06E24"/>
    <w:rsid w:val="00F0752F"/>
    <w:rsid w:val="00F07817"/>
    <w:rsid w:val="00F10218"/>
    <w:rsid w:val="00F106F6"/>
    <w:rsid w:val="00F10856"/>
    <w:rsid w:val="00F1105E"/>
    <w:rsid w:val="00F114DA"/>
    <w:rsid w:val="00F11AAC"/>
    <w:rsid w:val="00F11C15"/>
    <w:rsid w:val="00F11C2D"/>
    <w:rsid w:val="00F127CA"/>
    <w:rsid w:val="00F12A0B"/>
    <w:rsid w:val="00F12ECD"/>
    <w:rsid w:val="00F13278"/>
    <w:rsid w:val="00F13A3B"/>
    <w:rsid w:val="00F13C06"/>
    <w:rsid w:val="00F147CA"/>
    <w:rsid w:val="00F14894"/>
    <w:rsid w:val="00F14C61"/>
    <w:rsid w:val="00F14CE1"/>
    <w:rsid w:val="00F14DBD"/>
    <w:rsid w:val="00F150EF"/>
    <w:rsid w:val="00F152BF"/>
    <w:rsid w:val="00F15716"/>
    <w:rsid w:val="00F15CF3"/>
    <w:rsid w:val="00F160E4"/>
    <w:rsid w:val="00F16213"/>
    <w:rsid w:val="00F162EA"/>
    <w:rsid w:val="00F16607"/>
    <w:rsid w:val="00F168F6"/>
    <w:rsid w:val="00F16A86"/>
    <w:rsid w:val="00F174B7"/>
    <w:rsid w:val="00F17DAB"/>
    <w:rsid w:val="00F202E6"/>
    <w:rsid w:val="00F208EC"/>
    <w:rsid w:val="00F20981"/>
    <w:rsid w:val="00F20C9D"/>
    <w:rsid w:val="00F21E89"/>
    <w:rsid w:val="00F21FF0"/>
    <w:rsid w:val="00F22081"/>
    <w:rsid w:val="00F220C8"/>
    <w:rsid w:val="00F221C6"/>
    <w:rsid w:val="00F22DBB"/>
    <w:rsid w:val="00F23001"/>
    <w:rsid w:val="00F231D6"/>
    <w:rsid w:val="00F23281"/>
    <w:rsid w:val="00F232EA"/>
    <w:rsid w:val="00F235F6"/>
    <w:rsid w:val="00F23CF4"/>
    <w:rsid w:val="00F24193"/>
    <w:rsid w:val="00F24C75"/>
    <w:rsid w:val="00F24F4D"/>
    <w:rsid w:val="00F250FB"/>
    <w:rsid w:val="00F25821"/>
    <w:rsid w:val="00F25915"/>
    <w:rsid w:val="00F25E3A"/>
    <w:rsid w:val="00F260C4"/>
    <w:rsid w:val="00F26902"/>
    <w:rsid w:val="00F26ABA"/>
    <w:rsid w:val="00F26E9E"/>
    <w:rsid w:val="00F2700F"/>
    <w:rsid w:val="00F2713B"/>
    <w:rsid w:val="00F300CA"/>
    <w:rsid w:val="00F30C70"/>
    <w:rsid w:val="00F30C90"/>
    <w:rsid w:val="00F31939"/>
    <w:rsid w:val="00F31951"/>
    <w:rsid w:val="00F31CA8"/>
    <w:rsid w:val="00F3201D"/>
    <w:rsid w:val="00F32134"/>
    <w:rsid w:val="00F3250B"/>
    <w:rsid w:val="00F33016"/>
    <w:rsid w:val="00F333C2"/>
    <w:rsid w:val="00F33AE2"/>
    <w:rsid w:val="00F344BE"/>
    <w:rsid w:val="00F34DE2"/>
    <w:rsid w:val="00F34F84"/>
    <w:rsid w:val="00F34FCE"/>
    <w:rsid w:val="00F35CD4"/>
    <w:rsid w:val="00F35E93"/>
    <w:rsid w:val="00F36622"/>
    <w:rsid w:val="00F366B7"/>
    <w:rsid w:val="00F36AA0"/>
    <w:rsid w:val="00F37338"/>
    <w:rsid w:val="00F374C4"/>
    <w:rsid w:val="00F37A5B"/>
    <w:rsid w:val="00F37D88"/>
    <w:rsid w:val="00F415AF"/>
    <w:rsid w:val="00F41ACE"/>
    <w:rsid w:val="00F41C9B"/>
    <w:rsid w:val="00F41CDF"/>
    <w:rsid w:val="00F426BD"/>
    <w:rsid w:val="00F428D7"/>
    <w:rsid w:val="00F42B81"/>
    <w:rsid w:val="00F42DB6"/>
    <w:rsid w:val="00F4391E"/>
    <w:rsid w:val="00F439FB"/>
    <w:rsid w:val="00F43B96"/>
    <w:rsid w:val="00F44150"/>
    <w:rsid w:val="00F445D2"/>
    <w:rsid w:val="00F446DD"/>
    <w:rsid w:val="00F44708"/>
    <w:rsid w:val="00F44C38"/>
    <w:rsid w:val="00F452CE"/>
    <w:rsid w:val="00F45A97"/>
    <w:rsid w:val="00F460D9"/>
    <w:rsid w:val="00F46225"/>
    <w:rsid w:val="00F46DA1"/>
    <w:rsid w:val="00F4703D"/>
    <w:rsid w:val="00F47938"/>
    <w:rsid w:val="00F47C0E"/>
    <w:rsid w:val="00F50935"/>
    <w:rsid w:val="00F5151E"/>
    <w:rsid w:val="00F51DCB"/>
    <w:rsid w:val="00F51E05"/>
    <w:rsid w:val="00F51EA4"/>
    <w:rsid w:val="00F521DA"/>
    <w:rsid w:val="00F528A5"/>
    <w:rsid w:val="00F52A54"/>
    <w:rsid w:val="00F5302E"/>
    <w:rsid w:val="00F53174"/>
    <w:rsid w:val="00F53226"/>
    <w:rsid w:val="00F5392D"/>
    <w:rsid w:val="00F54275"/>
    <w:rsid w:val="00F54544"/>
    <w:rsid w:val="00F5561F"/>
    <w:rsid w:val="00F55806"/>
    <w:rsid w:val="00F558F9"/>
    <w:rsid w:val="00F55C59"/>
    <w:rsid w:val="00F561A6"/>
    <w:rsid w:val="00F56407"/>
    <w:rsid w:val="00F564A2"/>
    <w:rsid w:val="00F56504"/>
    <w:rsid w:val="00F56683"/>
    <w:rsid w:val="00F56733"/>
    <w:rsid w:val="00F570AD"/>
    <w:rsid w:val="00F57369"/>
    <w:rsid w:val="00F573DE"/>
    <w:rsid w:val="00F57C5A"/>
    <w:rsid w:val="00F57E6C"/>
    <w:rsid w:val="00F6008D"/>
    <w:rsid w:val="00F60377"/>
    <w:rsid w:val="00F604FD"/>
    <w:rsid w:val="00F62AA1"/>
    <w:rsid w:val="00F62F78"/>
    <w:rsid w:val="00F63301"/>
    <w:rsid w:val="00F6374B"/>
    <w:rsid w:val="00F63B8C"/>
    <w:rsid w:val="00F63C2D"/>
    <w:rsid w:val="00F64643"/>
    <w:rsid w:val="00F649BF"/>
    <w:rsid w:val="00F64C62"/>
    <w:rsid w:val="00F64F94"/>
    <w:rsid w:val="00F65672"/>
    <w:rsid w:val="00F65859"/>
    <w:rsid w:val="00F659AA"/>
    <w:rsid w:val="00F659F1"/>
    <w:rsid w:val="00F66467"/>
    <w:rsid w:val="00F66ECD"/>
    <w:rsid w:val="00F6727A"/>
    <w:rsid w:val="00F673A9"/>
    <w:rsid w:val="00F67975"/>
    <w:rsid w:val="00F67F93"/>
    <w:rsid w:val="00F70188"/>
    <w:rsid w:val="00F7026E"/>
    <w:rsid w:val="00F7072D"/>
    <w:rsid w:val="00F707EB"/>
    <w:rsid w:val="00F70802"/>
    <w:rsid w:val="00F70C99"/>
    <w:rsid w:val="00F70D2B"/>
    <w:rsid w:val="00F70D81"/>
    <w:rsid w:val="00F715F2"/>
    <w:rsid w:val="00F71775"/>
    <w:rsid w:val="00F71A0F"/>
    <w:rsid w:val="00F71F73"/>
    <w:rsid w:val="00F7277C"/>
    <w:rsid w:val="00F73404"/>
    <w:rsid w:val="00F736F9"/>
    <w:rsid w:val="00F73829"/>
    <w:rsid w:val="00F7391B"/>
    <w:rsid w:val="00F73C0E"/>
    <w:rsid w:val="00F73CD1"/>
    <w:rsid w:val="00F73DB0"/>
    <w:rsid w:val="00F741F8"/>
    <w:rsid w:val="00F74237"/>
    <w:rsid w:val="00F743A5"/>
    <w:rsid w:val="00F74B33"/>
    <w:rsid w:val="00F74CF9"/>
    <w:rsid w:val="00F74FF9"/>
    <w:rsid w:val="00F750AE"/>
    <w:rsid w:val="00F755F5"/>
    <w:rsid w:val="00F75BAC"/>
    <w:rsid w:val="00F75E1B"/>
    <w:rsid w:val="00F76B2B"/>
    <w:rsid w:val="00F76B79"/>
    <w:rsid w:val="00F76C89"/>
    <w:rsid w:val="00F77416"/>
    <w:rsid w:val="00F776A8"/>
    <w:rsid w:val="00F77FEC"/>
    <w:rsid w:val="00F8024A"/>
    <w:rsid w:val="00F8045E"/>
    <w:rsid w:val="00F804F5"/>
    <w:rsid w:val="00F80CAB"/>
    <w:rsid w:val="00F80CF4"/>
    <w:rsid w:val="00F80F87"/>
    <w:rsid w:val="00F8133B"/>
    <w:rsid w:val="00F8174E"/>
    <w:rsid w:val="00F819D6"/>
    <w:rsid w:val="00F81BB7"/>
    <w:rsid w:val="00F81CC6"/>
    <w:rsid w:val="00F81D65"/>
    <w:rsid w:val="00F81DBC"/>
    <w:rsid w:val="00F821A8"/>
    <w:rsid w:val="00F8228A"/>
    <w:rsid w:val="00F829D1"/>
    <w:rsid w:val="00F82C7E"/>
    <w:rsid w:val="00F82E57"/>
    <w:rsid w:val="00F83071"/>
    <w:rsid w:val="00F8327B"/>
    <w:rsid w:val="00F83E9D"/>
    <w:rsid w:val="00F843DD"/>
    <w:rsid w:val="00F845E4"/>
    <w:rsid w:val="00F84E51"/>
    <w:rsid w:val="00F85716"/>
    <w:rsid w:val="00F85F34"/>
    <w:rsid w:val="00F8607F"/>
    <w:rsid w:val="00F86162"/>
    <w:rsid w:val="00F876E4"/>
    <w:rsid w:val="00F8788B"/>
    <w:rsid w:val="00F87C0C"/>
    <w:rsid w:val="00F87E37"/>
    <w:rsid w:val="00F90328"/>
    <w:rsid w:val="00F9087B"/>
    <w:rsid w:val="00F90A12"/>
    <w:rsid w:val="00F90CA5"/>
    <w:rsid w:val="00F9125E"/>
    <w:rsid w:val="00F915BB"/>
    <w:rsid w:val="00F91BEF"/>
    <w:rsid w:val="00F91F65"/>
    <w:rsid w:val="00F920F5"/>
    <w:rsid w:val="00F922EB"/>
    <w:rsid w:val="00F92528"/>
    <w:rsid w:val="00F92668"/>
    <w:rsid w:val="00F92828"/>
    <w:rsid w:val="00F928EE"/>
    <w:rsid w:val="00F929D2"/>
    <w:rsid w:val="00F936F7"/>
    <w:rsid w:val="00F9387C"/>
    <w:rsid w:val="00F93A5A"/>
    <w:rsid w:val="00F93D8C"/>
    <w:rsid w:val="00F94608"/>
    <w:rsid w:val="00F947B1"/>
    <w:rsid w:val="00F95304"/>
    <w:rsid w:val="00F95DAE"/>
    <w:rsid w:val="00F96235"/>
    <w:rsid w:val="00F966BA"/>
    <w:rsid w:val="00F969AC"/>
    <w:rsid w:val="00F96CAE"/>
    <w:rsid w:val="00F9741F"/>
    <w:rsid w:val="00F9778D"/>
    <w:rsid w:val="00F979CF"/>
    <w:rsid w:val="00F97BE1"/>
    <w:rsid w:val="00F97EE4"/>
    <w:rsid w:val="00FA04BC"/>
    <w:rsid w:val="00FA0595"/>
    <w:rsid w:val="00FA07CE"/>
    <w:rsid w:val="00FA0C4B"/>
    <w:rsid w:val="00FA0FD1"/>
    <w:rsid w:val="00FA126A"/>
    <w:rsid w:val="00FA1C96"/>
    <w:rsid w:val="00FA1EC6"/>
    <w:rsid w:val="00FA1F9D"/>
    <w:rsid w:val="00FA2309"/>
    <w:rsid w:val="00FA265A"/>
    <w:rsid w:val="00FA297F"/>
    <w:rsid w:val="00FA331B"/>
    <w:rsid w:val="00FA365A"/>
    <w:rsid w:val="00FA3FF8"/>
    <w:rsid w:val="00FA405B"/>
    <w:rsid w:val="00FA4205"/>
    <w:rsid w:val="00FA4468"/>
    <w:rsid w:val="00FA44D4"/>
    <w:rsid w:val="00FA4887"/>
    <w:rsid w:val="00FA4A90"/>
    <w:rsid w:val="00FA4E9C"/>
    <w:rsid w:val="00FA4F69"/>
    <w:rsid w:val="00FA5248"/>
    <w:rsid w:val="00FA645B"/>
    <w:rsid w:val="00FA66C4"/>
    <w:rsid w:val="00FA66DE"/>
    <w:rsid w:val="00FA688E"/>
    <w:rsid w:val="00FA6B16"/>
    <w:rsid w:val="00FA6D8A"/>
    <w:rsid w:val="00FA6ECA"/>
    <w:rsid w:val="00FA7274"/>
    <w:rsid w:val="00FA7B9F"/>
    <w:rsid w:val="00FA7E0C"/>
    <w:rsid w:val="00FA7FE7"/>
    <w:rsid w:val="00FB0E47"/>
    <w:rsid w:val="00FB0FE6"/>
    <w:rsid w:val="00FB1563"/>
    <w:rsid w:val="00FB1EBE"/>
    <w:rsid w:val="00FB31A5"/>
    <w:rsid w:val="00FB32C1"/>
    <w:rsid w:val="00FB364C"/>
    <w:rsid w:val="00FB37B4"/>
    <w:rsid w:val="00FB39B7"/>
    <w:rsid w:val="00FB3BCE"/>
    <w:rsid w:val="00FB3E48"/>
    <w:rsid w:val="00FB3F3A"/>
    <w:rsid w:val="00FB4062"/>
    <w:rsid w:val="00FB4307"/>
    <w:rsid w:val="00FB4394"/>
    <w:rsid w:val="00FB447F"/>
    <w:rsid w:val="00FB4B40"/>
    <w:rsid w:val="00FB4C71"/>
    <w:rsid w:val="00FB5926"/>
    <w:rsid w:val="00FB6269"/>
    <w:rsid w:val="00FB62FB"/>
    <w:rsid w:val="00FB635D"/>
    <w:rsid w:val="00FB6628"/>
    <w:rsid w:val="00FB6918"/>
    <w:rsid w:val="00FB69C0"/>
    <w:rsid w:val="00FB6E29"/>
    <w:rsid w:val="00FB6F08"/>
    <w:rsid w:val="00FB6FB7"/>
    <w:rsid w:val="00FB701F"/>
    <w:rsid w:val="00FB702A"/>
    <w:rsid w:val="00FB742D"/>
    <w:rsid w:val="00FB772E"/>
    <w:rsid w:val="00FB7EE9"/>
    <w:rsid w:val="00FC05BC"/>
    <w:rsid w:val="00FC06F9"/>
    <w:rsid w:val="00FC095C"/>
    <w:rsid w:val="00FC0ACD"/>
    <w:rsid w:val="00FC1168"/>
    <w:rsid w:val="00FC147D"/>
    <w:rsid w:val="00FC1520"/>
    <w:rsid w:val="00FC15E8"/>
    <w:rsid w:val="00FC1886"/>
    <w:rsid w:val="00FC1C2F"/>
    <w:rsid w:val="00FC2032"/>
    <w:rsid w:val="00FC26D6"/>
    <w:rsid w:val="00FC28F1"/>
    <w:rsid w:val="00FC295C"/>
    <w:rsid w:val="00FC3095"/>
    <w:rsid w:val="00FC3B24"/>
    <w:rsid w:val="00FC3EEC"/>
    <w:rsid w:val="00FC4146"/>
    <w:rsid w:val="00FC45F9"/>
    <w:rsid w:val="00FC4C9A"/>
    <w:rsid w:val="00FC50DA"/>
    <w:rsid w:val="00FC591B"/>
    <w:rsid w:val="00FC65C5"/>
    <w:rsid w:val="00FC68CB"/>
    <w:rsid w:val="00FC6D86"/>
    <w:rsid w:val="00FC6F53"/>
    <w:rsid w:val="00FC7621"/>
    <w:rsid w:val="00FC7AAF"/>
    <w:rsid w:val="00FC7B8E"/>
    <w:rsid w:val="00FC7C77"/>
    <w:rsid w:val="00FC7C81"/>
    <w:rsid w:val="00FD04FB"/>
    <w:rsid w:val="00FD089D"/>
    <w:rsid w:val="00FD136E"/>
    <w:rsid w:val="00FD199C"/>
    <w:rsid w:val="00FD1A0B"/>
    <w:rsid w:val="00FD20C7"/>
    <w:rsid w:val="00FD26EE"/>
    <w:rsid w:val="00FD27F1"/>
    <w:rsid w:val="00FD3949"/>
    <w:rsid w:val="00FD3B74"/>
    <w:rsid w:val="00FD4DFD"/>
    <w:rsid w:val="00FD544B"/>
    <w:rsid w:val="00FD561F"/>
    <w:rsid w:val="00FD595E"/>
    <w:rsid w:val="00FD5C70"/>
    <w:rsid w:val="00FD6453"/>
    <w:rsid w:val="00FD68F1"/>
    <w:rsid w:val="00FD6C95"/>
    <w:rsid w:val="00FD719D"/>
    <w:rsid w:val="00FD71FE"/>
    <w:rsid w:val="00FD7432"/>
    <w:rsid w:val="00FD7778"/>
    <w:rsid w:val="00FD785F"/>
    <w:rsid w:val="00FD7A4C"/>
    <w:rsid w:val="00FD7E8A"/>
    <w:rsid w:val="00FE0084"/>
    <w:rsid w:val="00FE00BF"/>
    <w:rsid w:val="00FE0176"/>
    <w:rsid w:val="00FE027C"/>
    <w:rsid w:val="00FE032A"/>
    <w:rsid w:val="00FE03B1"/>
    <w:rsid w:val="00FE05EB"/>
    <w:rsid w:val="00FE084D"/>
    <w:rsid w:val="00FE0963"/>
    <w:rsid w:val="00FE0A4C"/>
    <w:rsid w:val="00FE17CA"/>
    <w:rsid w:val="00FE1AEC"/>
    <w:rsid w:val="00FE1D4A"/>
    <w:rsid w:val="00FE245F"/>
    <w:rsid w:val="00FE26EF"/>
    <w:rsid w:val="00FE28F6"/>
    <w:rsid w:val="00FE2C83"/>
    <w:rsid w:val="00FE2F47"/>
    <w:rsid w:val="00FE31D3"/>
    <w:rsid w:val="00FE3321"/>
    <w:rsid w:val="00FE387D"/>
    <w:rsid w:val="00FE3896"/>
    <w:rsid w:val="00FE38FC"/>
    <w:rsid w:val="00FE394E"/>
    <w:rsid w:val="00FE3F07"/>
    <w:rsid w:val="00FE41F2"/>
    <w:rsid w:val="00FE4227"/>
    <w:rsid w:val="00FE42F6"/>
    <w:rsid w:val="00FE4776"/>
    <w:rsid w:val="00FE48DD"/>
    <w:rsid w:val="00FE4BDF"/>
    <w:rsid w:val="00FE4DB8"/>
    <w:rsid w:val="00FE50F2"/>
    <w:rsid w:val="00FE5931"/>
    <w:rsid w:val="00FE5EB1"/>
    <w:rsid w:val="00FE6822"/>
    <w:rsid w:val="00FE697F"/>
    <w:rsid w:val="00FE699B"/>
    <w:rsid w:val="00FE6DA3"/>
    <w:rsid w:val="00FE75A6"/>
    <w:rsid w:val="00FE7894"/>
    <w:rsid w:val="00FF0261"/>
    <w:rsid w:val="00FF0366"/>
    <w:rsid w:val="00FF043E"/>
    <w:rsid w:val="00FF056A"/>
    <w:rsid w:val="00FF088F"/>
    <w:rsid w:val="00FF0F30"/>
    <w:rsid w:val="00FF108A"/>
    <w:rsid w:val="00FF2191"/>
    <w:rsid w:val="00FF27BB"/>
    <w:rsid w:val="00FF2B10"/>
    <w:rsid w:val="00FF2FF0"/>
    <w:rsid w:val="00FF3067"/>
    <w:rsid w:val="00FF3409"/>
    <w:rsid w:val="00FF34AC"/>
    <w:rsid w:val="00FF35DB"/>
    <w:rsid w:val="00FF387D"/>
    <w:rsid w:val="00FF40E5"/>
    <w:rsid w:val="00FF40E7"/>
    <w:rsid w:val="00FF413E"/>
    <w:rsid w:val="00FF52CB"/>
    <w:rsid w:val="00FF5437"/>
    <w:rsid w:val="00FF556F"/>
    <w:rsid w:val="00FF56DC"/>
    <w:rsid w:val="00FF61B7"/>
    <w:rsid w:val="00FF6574"/>
    <w:rsid w:val="00FF659D"/>
    <w:rsid w:val="00FF6E99"/>
    <w:rsid w:val="00FF6F31"/>
    <w:rsid w:val="00FF7515"/>
    <w:rsid w:val="00FF7721"/>
    <w:rsid w:val="00FF7B8F"/>
    <w:rsid w:val="00FF7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o:colormru v:ext="edit" colors="#c20,red,#c00"/>
    </o:shapedefaults>
    <o:shapelayout v:ext="edit">
      <o:idmap v:ext="edit" data="2"/>
    </o:shapelayout>
  </w:shapeDefaults>
  <w:doNotEmbedSmartTags/>
  <w:decimalSymbol w:val="."/>
  <w:listSeparator w:val=","/>
  <w14:docId w14:val="4CBECB3E"/>
  <w15:chartTrackingRefBased/>
  <w15:docId w15:val="{7095700E-595B-494A-8BE6-74475951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Number" w:uiPriority="99"/>
    <w:lsdException w:name="Title"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1A05"/>
    <w:rPr>
      <w:sz w:val="22"/>
    </w:rPr>
  </w:style>
  <w:style w:type="paragraph" w:styleId="Heading1">
    <w:name w:val="heading 1"/>
    <w:aliases w:val="h1,H1,h,1st level,Appendix 1,Level 1,Level 11,II+,I,ƒf,1st level1,heading 11,h12,1st level2,heading 12,h111,1st level11,heading 111,h13,1st level3,heading 13,h112,1st level12,heading 112,h121,1st level21,heading 121,h1111,1st level111,h14,1,a"/>
    <w:next w:val="Normal"/>
    <w:link w:val="Heading1Char"/>
    <w:qFormat/>
    <w:rsid w:val="00E960AA"/>
    <w:pPr>
      <w:keepNext/>
      <w:keepLines/>
      <w:pageBreakBefore/>
      <w:numPr>
        <w:numId w:val="21"/>
      </w:numPr>
      <w:tabs>
        <w:tab w:val="left" w:pos="360"/>
      </w:tabs>
      <w:spacing w:before="240" w:after="240"/>
      <w:outlineLvl w:val="0"/>
    </w:pPr>
    <w:rPr>
      <w:b/>
      <w:sz w:val="32"/>
    </w:rPr>
  </w:style>
  <w:style w:type="paragraph" w:styleId="Heading2">
    <w:name w:val="heading 2"/>
    <w:aliases w:val="H2,2,heading 2,h2,l2,level 2 no toc,level2,hh,H21,H22,H23,H24,H25,2nd level,u2,A,A.B.C.,l2+toc 2,I2,L1 Heading 2,h21,h22,h23,h24,h25,H26,h26,H27,h27,H28,h28,h29,H29,H210,h210,H211,h211,H221,h221,H231,h231,H241,h241,H251,h251,H261,h261,H271"/>
    <w:next w:val="Normal"/>
    <w:link w:val="Heading2Char"/>
    <w:qFormat/>
    <w:rsid w:val="00791096"/>
    <w:pPr>
      <w:keepNext/>
      <w:keepLines/>
      <w:numPr>
        <w:ilvl w:val="1"/>
        <w:numId w:val="21"/>
      </w:numPr>
      <w:spacing w:before="240" w:after="120"/>
      <w:outlineLvl w:val="1"/>
    </w:pPr>
    <w:rPr>
      <w:b/>
      <w:sz w:val="28"/>
    </w:rPr>
  </w:style>
  <w:style w:type="paragraph" w:styleId="Heading3">
    <w:name w:val="heading 3"/>
    <w:aliases w:val="h3,H3,3,l3,H31,H32,H33,H34,H311,H321,H331,H35,H312,H322,H332,H341,H3111,H3211,H3311,H36,H313,H323,H333,H342,H3112,H3212,H3312,H37,H314,H324,H334,H343,H3113,H3213,H3313,H351,H3121,H3221,H3321,H3411,H31111,H32111,H33111,H361,H3131,H3231,H3331,u3"/>
    <w:next w:val="Normal"/>
    <w:link w:val="Heading3Char"/>
    <w:qFormat/>
    <w:rsid w:val="008A2CCF"/>
    <w:pPr>
      <w:keepNext/>
      <w:numPr>
        <w:ilvl w:val="2"/>
        <w:numId w:val="21"/>
      </w:numPr>
      <w:tabs>
        <w:tab w:val="left" w:pos="864"/>
      </w:tabs>
      <w:spacing w:before="240" w:after="120"/>
      <w:outlineLvl w:val="2"/>
    </w:pPr>
    <w:rPr>
      <w:b/>
      <w:sz w:val="24"/>
    </w:rPr>
  </w:style>
  <w:style w:type="paragraph" w:styleId="Heading4">
    <w:name w:val="heading 4"/>
    <w:aliases w:val="Map Title,H4,h4,heading 4,H41,H42,H43,H44,H411,H421,H431,H45,H412,H422,H432,H46,H413,H423,H433,H441,H4111,H4211,H4311,H451,H4121,H4221,H4321,L1 Heading 4,l4,I4,h41,h42,h411,h43,h412,h421,h4111,h44,h413,h45,h414,h46,h415,h47,h416,h422,h4112"/>
    <w:next w:val="Normal"/>
    <w:link w:val="Heading4Char"/>
    <w:qFormat/>
    <w:rsid w:val="00AB1B20"/>
    <w:pPr>
      <w:keepNext/>
      <w:numPr>
        <w:ilvl w:val="3"/>
        <w:numId w:val="21"/>
      </w:numPr>
      <w:spacing w:after="120"/>
      <w:ind w:right="227"/>
      <w:outlineLvl w:val="3"/>
    </w:pPr>
    <w:rPr>
      <w:b/>
      <w:sz w:val="22"/>
    </w:rPr>
  </w:style>
  <w:style w:type="paragraph" w:styleId="Heading5">
    <w:name w:val="heading 5"/>
    <w:aliases w:val="Block Label,h5,IS41 Heading 5,H5,MOP/Test,MOP/Test Title,Level 5,Roman list,5,ITT t5,PA Pico Section,TE Heading 5,T5,h51,H5-Heading 5,Heading5,l5,heading5,Don't use Titre 5,Header 5,heading 5,Punt 5,Level 3 - i,bullet list,Appendix A to X"/>
    <w:next w:val="Normal"/>
    <w:link w:val="Heading5Char"/>
    <w:qFormat/>
    <w:rsid w:val="00967C75"/>
    <w:pPr>
      <w:keepNext/>
      <w:numPr>
        <w:ilvl w:val="4"/>
        <w:numId w:val="21"/>
      </w:numPr>
      <w:spacing w:after="120"/>
      <w:outlineLvl w:val="4"/>
    </w:pPr>
    <w:rPr>
      <w:b/>
      <w:sz w:val="22"/>
    </w:rPr>
  </w:style>
  <w:style w:type="paragraph" w:styleId="Heading6">
    <w:name w:val="heading 6"/>
    <w:aliases w:val="h6,H6,6,Requirement,L1 Heading 6,Level 6,Don't use Titre 6,Bullet list,Header 6,Criteria,heading 6,ITT t6,PA Appendix,Legal Level 1.,cnp,Caption number (page-wide),Tables,T1,l6,Bullet list1,Bullet list2,Bullet list11,Bullet list3,Bullet list12"/>
    <w:next w:val="Normal"/>
    <w:link w:val="Heading6Char"/>
    <w:qFormat/>
    <w:rsid w:val="00967C75"/>
    <w:pPr>
      <w:keepNext/>
      <w:numPr>
        <w:ilvl w:val="5"/>
        <w:numId w:val="21"/>
      </w:numPr>
      <w:spacing w:after="120"/>
      <w:outlineLvl w:val="5"/>
    </w:pPr>
    <w:rPr>
      <w:b/>
      <w:sz w:val="22"/>
    </w:rPr>
  </w:style>
  <w:style w:type="paragraph" w:styleId="Heading7">
    <w:name w:val="heading 7"/>
    <w:aliases w:val="Appendix Block Label,st,SDL title,h7,H7,8,L1 Heading 7,List(1),Don't use Titre 7,Header 7,letter list,7,req3,heading 7,ITT t7,PA Appendix Major,Legal Level 1.1.,cnc,Caption number (column-wide),L7,Bulleted list,l7,lettered list,letter list1"/>
    <w:next w:val="Normal"/>
    <w:link w:val="Heading7Char"/>
    <w:qFormat/>
    <w:rsid w:val="00967C75"/>
    <w:pPr>
      <w:keepNext/>
      <w:numPr>
        <w:ilvl w:val="6"/>
        <w:numId w:val="21"/>
      </w:numPr>
      <w:tabs>
        <w:tab w:val="left" w:pos="1584"/>
      </w:tabs>
      <w:spacing w:after="120"/>
      <w:outlineLvl w:val="6"/>
    </w:pPr>
    <w:rPr>
      <w:b/>
      <w:sz w:val="22"/>
    </w:rPr>
  </w:style>
  <w:style w:type="paragraph" w:styleId="Heading8">
    <w:name w:val="heading 8"/>
    <w:aliases w:val="Table Heading,TH,h8,Annex,L1 Heading 8,List(a),Don't use Titre 8,action,r,requirement,req2,Reference List,heading 8, action,ITT t8,PA Appendix Minor,Appendix1,Legal Level 1.1.1.,l8,action1,action2,action11,action3,action4,action5,action6,actio"/>
    <w:next w:val="Normal"/>
    <w:link w:val="Heading8Char"/>
    <w:qFormat/>
    <w:rsid w:val="00967C75"/>
    <w:pPr>
      <w:keepNext/>
      <w:numPr>
        <w:ilvl w:val="7"/>
        <w:numId w:val="21"/>
      </w:numPr>
      <w:spacing w:after="120"/>
      <w:outlineLvl w:val="7"/>
    </w:pPr>
    <w:rPr>
      <w:b/>
      <w:sz w:val="22"/>
    </w:rPr>
  </w:style>
  <w:style w:type="paragraph" w:styleId="Heading9">
    <w:name w:val="heading 9"/>
    <w:aliases w:val="Appendix,figure title,FTL,Figure Heading,FH,tt,ft,HF,table title,h9,Annex1,Appen 1,L1 Heading 9,List(i),Don't use Titre 9,progress,App Heading,Titre 10,9,rb,req bullet,req1,heading 9, progress,ITT t9,App1,Appendix2,Legal Level 1.1.1.1.,l9,H9,c"/>
    <w:next w:val="Normal"/>
    <w:link w:val="Heading9Char"/>
    <w:qFormat/>
    <w:rsid w:val="00967C75"/>
    <w:pPr>
      <w:keepNext/>
      <w:numPr>
        <w:ilvl w:val="8"/>
        <w:numId w:val="21"/>
      </w:numPr>
      <w:tabs>
        <w:tab w:val="left" w:pos="2016"/>
      </w:tabs>
      <w:spacing w:after="120"/>
      <w:outlineLvl w:val="8"/>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2 Char,heading 2 Char,h2 Char,l2 Char,level 2 no toc Char,level2 Char,hh Char,H21 Char,H22 Char,H23 Char,H24 Char,H25 Char,2nd level Char,u2 Char,A Char,A.B.C. Char,l2+toc 2 Char,I2 Char,L1 Heading 2 Char,h21 Char,h22 Char"/>
    <w:link w:val="Heading2"/>
    <w:rsid w:val="00791096"/>
    <w:rPr>
      <w:b/>
      <w:sz w:val="28"/>
    </w:rPr>
  </w:style>
  <w:style w:type="character" w:customStyle="1" w:styleId="Heading1Char">
    <w:name w:val="Heading 1 Char"/>
    <w:aliases w:val="h1 Char1,H1 Char1,h Char1,1st level Char1,Appendix 1 Char1,Level 1 Char1,Level 11 Char1,II+ Char1,I Char1,ƒf Char1,1st level1 Char1,heading 11 Char1,h12 Char1,1st level2 Char1,heading 12 Char1,h111 Char1,1st level11 Char1,h13 Char1,1 Char"/>
    <w:link w:val="Heading1"/>
    <w:rsid w:val="00E960AA"/>
    <w:rPr>
      <w:b/>
      <w:sz w:val="32"/>
    </w:rPr>
  </w:style>
  <w:style w:type="paragraph" w:styleId="NormalWeb">
    <w:name w:val="Normal (Web)"/>
    <w:basedOn w:val="Normal"/>
    <w:link w:val="NormalWebChar1"/>
    <w:uiPriority w:val="99"/>
    <w:rsid w:val="00135EC1"/>
    <w:pPr>
      <w:spacing w:before="100" w:beforeAutospacing="1" w:after="100" w:afterAutospacing="1"/>
    </w:pPr>
    <w:rPr>
      <w:rFonts w:eastAsia="YouYuan"/>
      <w:sz w:val="24"/>
      <w:szCs w:val="24"/>
      <w:lang w:val="x-none" w:eastAsia="zh-CN"/>
    </w:rPr>
  </w:style>
  <w:style w:type="paragraph" w:styleId="Footer">
    <w:name w:val="footer"/>
    <w:link w:val="FooterChar"/>
    <w:rsid w:val="003150AE"/>
    <w:pPr>
      <w:tabs>
        <w:tab w:val="center" w:pos="4320"/>
        <w:tab w:val="right" w:pos="8640"/>
      </w:tabs>
      <w:jc w:val="center"/>
    </w:pPr>
    <w:rPr>
      <w:b/>
      <w:sz w:val="22"/>
    </w:rPr>
  </w:style>
  <w:style w:type="character" w:styleId="PageNumber">
    <w:name w:val="page number"/>
    <w:rsid w:val="003150AE"/>
    <w:rPr>
      <w:rFonts w:ascii="Times New Roman" w:hAnsi="Times New Roman"/>
      <w:sz w:val="22"/>
    </w:rPr>
  </w:style>
  <w:style w:type="paragraph" w:styleId="TOC1">
    <w:name w:val="toc 1"/>
    <w:basedOn w:val="Normal"/>
    <w:next w:val="Normal"/>
    <w:autoRedefine/>
    <w:uiPriority w:val="39"/>
    <w:qFormat/>
    <w:rsid w:val="00855BFC"/>
  </w:style>
  <w:style w:type="paragraph" w:styleId="Title">
    <w:name w:val="Title"/>
    <w:link w:val="TitleChar"/>
    <w:qFormat/>
    <w:rsid w:val="003150AE"/>
    <w:pPr>
      <w:spacing w:after="120"/>
      <w:jc w:val="center"/>
    </w:pPr>
    <w:rPr>
      <w:b/>
      <w:kern w:val="28"/>
      <w:sz w:val="40"/>
    </w:rPr>
  </w:style>
  <w:style w:type="character" w:customStyle="1" w:styleId="GSReference">
    <w:name w:val="GS_Reference"/>
    <w:rsid w:val="00967C75"/>
    <w:rPr>
      <w:rFonts w:ascii="Times New Roman" w:hAnsi="Times New Roman"/>
      <w:sz w:val="22"/>
    </w:rPr>
  </w:style>
  <w:style w:type="paragraph" w:styleId="TOC2">
    <w:name w:val="toc 2"/>
    <w:basedOn w:val="Normal"/>
    <w:next w:val="Normal"/>
    <w:autoRedefine/>
    <w:uiPriority w:val="39"/>
    <w:qFormat/>
    <w:rsid w:val="00855BFC"/>
    <w:pPr>
      <w:ind w:left="200"/>
    </w:pPr>
  </w:style>
  <w:style w:type="paragraph" w:styleId="TOC3">
    <w:name w:val="toc 3"/>
    <w:basedOn w:val="Normal"/>
    <w:next w:val="Normal"/>
    <w:autoRedefine/>
    <w:uiPriority w:val="39"/>
    <w:qFormat/>
    <w:rsid w:val="009076C2"/>
    <w:pPr>
      <w:tabs>
        <w:tab w:val="left" w:pos="1200"/>
        <w:tab w:val="right" w:leader="dot" w:pos="9350"/>
      </w:tabs>
      <w:ind w:left="720"/>
    </w:pPr>
  </w:style>
  <w:style w:type="paragraph" w:styleId="TOC4">
    <w:name w:val="toc 4"/>
    <w:basedOn w:val="Normal"/>
    <w:next w:val="Normal"/>
    <w:autoRedefine/>
    <w:uiPriority w:val="39"/>
    <w:rsid w:val="00934D22"/>
    <w:pPr>
      <w:ind w:left="600"/>
    </w:pPr>
  </w:style>
  <w:style w:type="paragraph" w:styleId="TOC5">
    <w:name w:val="toc 5"/>
    <w:basedOn w:val="Normal"/>
    <w:next w:val="Normal"/>
    <w:autoRedefine/>
    <w:uiPriority w:val="39"/>
    <w:rsid w:val="00934D22"/>
    <w:pPr>
      <w:ind w:left="800"/>
    </w:pPr>
  </w:style>
  <w:style w:type="paragraph" w:styleId="DocumentMap">
    <w:name w:val="Document Map"/>
    <w:basedOn w:val="Normal"/>
    <w:link w:val="DocumentMapChar"/>
    <w:semiHidden/>
    <w:rsid w:val="00934D22"/>
    <w:pPr>
      <w:shd w:val="clear" w:color="auto" w:fill="000080"/>
    </w:pPr>
    <w:rPr>
      <w:rFonts w:ascii="Tahoma" w:hAnsi="Tahoma"/>
      <w:lang w:val="x-none" w:eastAsia="x-none"/>
    </w:rPr>
  </w:style>
  <w:style w:type="paragraph" w:styleId="TOC6">
    <w:name w:val="toc 6"/>
    <w:basedOn w:val="Normal"/>
    <w:next w:val="Normal"/>
    <w:autoRedefine/>
    <w:uiPriority w:val="39"/>
    <w:rsid w:val="00934D22"/>
    <w:pPr>
      <w:ind w:left="1000"/>
    </w:pPr>
  </w:style>
  <w:style w:type="character" w:styleId="FollowedHyperlink">
    <w:name w:val="FollowedHyperlink"/>
    <w:rsid w:val="00934D22"/>
    <w:rPr>
      <w:color w:val="800080"/>
      <w:u w:val="single"/>
    </w:rPr>
  </w:style>
  <w:style w:type="paragraph" w:styleId="TOC7">
    <w:name w:val="toc 7"/>
    <w:basedOn w:val="Normal"/>
    <w:next w:val="Normal"/>
    <w:autoRedefine/>
    <w:uiPriority w:val="39"/>
    <w:rsid w:val="00934D22"/>
    <w:pPr>
      <w:ind w:left="1200"/>
    </w:pPr>
  </w:style>
  <w:style w:type="paragraph" w:styleId="TOC8">
    <w:name w:val="toc 8"/>
    <w:basedOn w:val="Normal"/>
    <w:next w:val="Normal"/>
    <w:autoRedefine/>
    <w:uiPriority w:val="39"/>
    <w:rsid w:val="00934D22"/>
    <w:pPr>
      <w:ind w:left="1400"/>
    </w:pPr>
  </w:style>
  <w:style w:type="paragraph" w:styleId="TOC9">
    <w:name w:val="toc 9"/>
    <w:basedOn w:val="Normal"/>
    <w:next w:val="Normal"/>
    <w:autoRedefine/>
    <w:uiPriority w:val="39"/>
    <w:rsid w:val="00934D22"/>
    <w:pPr>
      <w:ind w:left="1600"/>
    </w:pPr>
  </w:style>
  <w:style w:type="paragraph" w:styleId="Index1">
    <w:name w:val="index 1"/>
    <w:basedOn w:val="Normal"/>
    <w:next w:val="Normal"/>
    <w:autoRedefine/>
    <w:semiHidden/>
    <w:rsid w:val="00934D22"/>
    <w:pPr>
      <w:ind w:left="200" w:hanging="200"/>
    </w:pPr>
  </w:style>
  <w:style w:type="paragraph" w:styleId="Index2">
    <w:name w:val="index 2"/>
    <w:basedOn w:val="Normal"/>
    <w:next w:val="Normal"/>
    <w:autoRedefine/>
    <w:semiHidden/>
    <w:rsid w:val="00934D22"/>
    <w:pPr>
      <w:ind w:left="400" w:hanging="200"/>
    </w:pPr>
  </w:style>
  <w:style w:type="paragraph" w:styleId="Index3">
    <w:name w:val="index 3"/>
    <w:basedOn w:val="Normal"/>
    <w:next w:val="Normal"/>
    <w:autoRedefine/>
    <w:semiHidden/>
    <w:rsid w:val="00934D22"/>
    <w:pPr>
      <w:ind w:left="600" w:hanging="200"/>
    </w:pPr>
  </w:style>
  <w:style w:type="paragraph" w:styleId="Index4">
    <w:name w:val="index 4"/>
    <w:basedOn w:val="Normal"/>
    <w:next w:val="Normal"/>
    <w:autoRedefine/>
    <w:semiHidden/>
    <w:rsid w:val="00934D22"/>
    <w:pPr>
      <w:ind w:left="800" w:hanging="200"/>
    </w:pPr>
  </w:style>
  <w:style w:type="paragraph" w:styleId="Index5">
    <w:name w:val="index 5"/>
    <w:basedOn w:val="Normal"/>
    <w:next w:val="Normal"/>
    <w:autoRedefine/>
    <w:semiHidden/>
    <w:rsid w:val="00934D22"/>
    <w:pPr>
      <w:ind w:left="1000" w:hanging="200"/>
    </w:pPr>
  </w:style>
  <w:style w:type="paragraph" w:styleId="Index6">
    <w:name w:val="index 6"/>
    <w:basedOn w:val="Normal"/>
    <w:next w:val="Normal"/>
    <w:autoRedefine/>
    <w:semiHidden/>
    <w:rsid w:val="00934D22"/>
    <w:pPr>
      <w:ind w:left="1200" w:hanging="200"/>
    </w:pPr>
  </w:style>
  <w:style w:type="paragraph" w:styleId="Index7">
    <w:name w:val="index 7"/>
    <w:basedOn w:val="Normal"/>
    <w:next w:val="Normal"/>
    <w:autoRedefine/>
    <w:semiHidden/>
    <w:rsid w:val="00934D22"/>
    <w:pPr>
      <w:ind w:left="1400" w:hanging="200"/>
    </w:pPr>
  </w:style>
  <w:style w:type="paragraph" w:styleId="Index8">
    <w:name w:val="index 8"/>
    <w:basedOn w:val="Normal"/>
    <w:next w:val="Normal"/>
    <w:autoRedefine/>
    <w:semiHidden/>
    <w:rsid w:val="00934D22"/>
    <w:pPr>
      <w:ind w:left="1600" w:hanging="200"/>
    </w:pPr>
  </w:style>
  <w:style w:type="paragraph" w:styleId="Index9">
    <w:name w:val="index 9"/>
    <w:basedOn w:val="Normal"/>
    <w:next w:val="Normal"/>
    <w:autoRedefine/>
    <w:semiHidden/>
    <w:rsid w:val="00934D22"/>
    <w:pPr>
      <w:ind w:left="1800" w:hanging="200"/>
    </w:pPr>
  </w:style>
  <w:style w:type="paragraph" w:styleId="IndexHeading">
    <w:name w:val="index heading"/>
    <w:basedOn w:val="Normal"/>
    <w:next w:val="Index1"/>
    <w:semiHidden/>
    <w:rsid w:val="00934D22"/>
  </w:style>
  <w:style w:type="paragraph" w:styleId="BalloonText">
    <w:name w:val="Balloon Text"/>
    <w:basedOn w:val="Normal"/>
    <w:link w:val="BalloonTextChar"/>
    <w:semiHidden/>
    <w:rsid w:val="00934D22"/>
    <w:rPr>
      <w:rFonts w:ascii="Tahoma" w:hAnsi="Tahoma"/>
      <w:sz w:val="16"/>
      <w:szCs w:val="16"/>
      <w:lang w:val="x-none" w:eastAsia="x-none"/>
    </w:rPr>
  </w:style>
  <w:style w:type="paragraph" w:styleId="Caption">
    <w:name w:val="caption"/>
    <w:basedOn w:val="Normal"/>
    <w:next w:val="Normal"/>
    <w:qFormat/>
    <w:rsid w:val="00934D22"/>
    <w:pPr>
      <w:spacing w:before="120" w:after="120"/>
    </w:pPr>
    <w:rPr>
      <w:b/>
      <w:bCs/>
    </w:rPr>
  </w:style>
  <w:style w:type="paragraph" w:customStyle="1" w:styleId="CharCharCharCharCharChar0">
    <w:name w:val="Char Char Char Char Char Char"/>
    <w:basedOn w:val="Normal"/>
    <w:next w:val="Normal"/>
    <w:semiHidden/>
    <w:rsid w:val="00934D22"/>
    <w:pPr>
      <w:spacing w:after="160" w:line="240" w:lineRule="exact"/>
    </w:pPr>
  </w:style>
  <w:style w:type="character" w:styleId="CommentReference">
    <w:name w:val="annotation reference"/>
    <w:rsid w:val="00934D22"/>
    <w:rPr>
      <w:sz w:val="16"/>
      <w:szCs w:val="16"/>
    </w:rPr>
  </w:style>
  <w:style w:type="paragraph" w:styleId="CommentText">
    <w:name w:val="annotation text"/>
    <w:basedOn w:val="Normal"/>
    <w:link w:val="CommentTextChar"/>
    <w:rsid w:val="00934D22"/>
    <w:rPr>
      <w:sz w:val="20"/>
    </w:rPr>
  </w:style>
  <w:style w:type="paragraph" w:styleId="CommentSubject">
    <w:name w:val="annotation subject"/>
    <w:basedOn w:val="CommentText"/>
    <w:next w:val="CommentText"/>
    <w:link w:val="CommentSubjectChar"/>
    <w:semiHidden/>
    <w:rsid w:val="00934D22"/>
    <w:rPr>
      <w:b/>
      <w:bCs/>
      <w:lang w:val="x-none" w:eastAsia="x-none"/>
    </w:rPr>
  </w:style>
  <w:style w:type="character" w:customStyle="1" w:styleId="InputVariable">
    <w:name w:val="InputVariable"/>
    <w:rsid w:val="00934D22"/>
    <w:rPr>
      <w:rFonts w:ascii="Courier" w:hAnsi="Courier"/>
      <w:b/>
      <w:i/>
      <w:sz w:val="22"/>
    </w:rPr>
  </w:style>
  <w:style w:type="paragraph" w:customStyle="1" w:styleId="LegalBody">
    <w:name w:val="LegalBody"/>
    <w:rsid w:val="00B023E8"/>
    <w:pPr>
      <w:autoSpaceDE w:val="0"/>
      <w:autoSpaceDN w:val="0"/>
      <w:adjustRightInd w:val="0"/>
      <w:spacing w:after="120"/>
    </w:pPr>
    <w:rPr>
      <w:rFonts w:eastAsia="SimSun"/>
      <w:sz w:val="22"/>
      <w:szCs w:val="24"/>
      <w:lang w:eastAsia="zh-CN"/>
    </w:rPr>
  </w:style>
  <w:style w:type="paragraph" w:customStyle="1" w:styleId="LegalBullets">
    <w:name w:val="LegalBullets"/>
    <w:rsid w:val="00B023E8"/>
    <w:pPr>
      <w:numPr>
        <w:numId w:val="2"/>
      </w:numPr>
      <w:spacing w:after="120"/>
    </w:pPr>
    <w:rPr>
      <w:sz w:val="22"/>
      <w:szCs w:val="24"/>
    </w:rPr>
  </w:style>
  <w:style w:type="paragraph" w:customStyle="1" w:styleId="LegalHeading">
    <w:name w:val="LegalHeading"/>
    <w:rsid w:val="00B023E8"/>
    <w:pPr>
      <w:autoSpaceDE w:val="0"/>
      <w:autoSpaceDN w:val="0"/>
      <w:adjustRightInd w:val="0"/>
      <w:spacing w:before="120" w:after="120"/>
    </w:pPr>
    <w:rPr>
      <w:b/>
      <w:bCs/>
      <w:iCs/>
      <w:sz w:val="24"/>
    </w:rPr>
  </w:style>
  <w:style w:type="paragraph" w:styleId="PlainText">
    <w:name w:val="Plain Text"/>
    <w:basedOn w:val="Normal"/>
    <w:link w:val="PlainTextChar"/>
    <w:rsid w:val="00B44E60"/>
    <w:rPr>
      <w:rFonts w:ascii="Courier New" w:hAnsi="Courier New"/>
      <w:sz w:val="20"/>
      <w:lang w:val="x-none" w:eastAsia="x-none"/>
    </w:rPr>
  </w:style>
  <w:style w:type="paragraph" w:customStyle="1" w:styleId="FCFigCaption">
    <w:name w:val="FC_FigCaption"/>
    <w:locked/>
    <w:rsid w:val="00967C75"/>
    <w:pPr>
      <w:keepNext/>
      <w:tabs>
        <w:tab w:val="left" w:pos="1440"/>
      </w:tabs>
      <w:suppressAutoHyphens/>
      <w:autoSpaceDE w:val="0"/>
      <w:autoSpaceDN w:val="0"/>
      <w:adjustRightInd w:val="0"/>
      <w:spacing w:before="240" w:after="160" w:line="260" w:lineRule="atLeast"/>
      <w:ind w:left="2880" w:hanging="1440"/>
    </w:pPr>
    <w:rPr>
      <w:rFonts w:cs="Trebuchet MS"/>
      <w:b/>
      <w:bCs/>
      <w:color w:val="000000"/>
      <w:sz w:val="22"/>
      <w:szCs w:val="22"/>
    </w:rPr>
  </w:style>
  <w:style w:type="paragraph" w:styleId="ListBullet2">
    <w:name w:val="List Bullet 2"/>
    <w:basedOn w:val="Normal"/>
    <w:semiHidden/>
    <w:rsid w:val="005B4DD4"/>
    <w:pPr>
      <w:numPr>
        <w:numId w:val="3"/>
      </w:numPr>
    </w:pPr>
    <w:rPr>
      <w:sz w:val="24"/>
      <w:szCs w:val="24"/>
    </w:rPr>
  </w:style>
  <w:style w:type="paragraph" w:styleId="ListBullet3">
    <w:name w:val="List Bullet 3"/>
    <w:basedOn w:val="Normal"/>
    <w:semiHidden/>
    <w:rsid w:val="005B4DD4"/>
    <w:pPr>
      <w:numPr>
        <w:numId w:val="4"/>
      </w:numPr>
    </w:pPr>
    <w:rPr>
      <w:sz w:val="24"/>
      <w:szCs w:val="24"/>
    </w:rPr>
  </w:style>
  <w:style w:type="paragraph" w:styleId="ListBullet4">
    <w:name w:val="List Bullet 4"/>
    <w:basedOn w:val="Normal"/>
    <w:semiHidden/>
    <w:rsid w:val="005B4DD4"/>
    <w:pPr>
      <w:numPr>
        <w:numId w:val="5"/>
      </w:numPr>
    </w:pPr>
    <w:rPr>
      <w:sz w:val="24"/>
      <w:szCs w:val="24"/>
    </w:rPr>
  </w:style>
  <w:style w:type="paragraph" w:styleId="ListContinue">
    <w:name w:val="List Continue"/>
    <w:semiHidden/>
    <w:rsid w:val="00E73FF0"/>
    <w:pPr>
      <w:spacing w:after="120"/>
      <w:ind w:left="720"/>
    </w:pPr>
    <w:rPr>
      <w:sz w:val="22"/>
      <w:szCs w:val="24"/>
    </w:rPr>
  </w:style>
  <w:style w:type="paragraph" w:styleId="ListContinue2">
    <w:name w:val="List Continue 2"/>
    <w:basedOn w:val="Normal"/>
    <w:semiHidden/>
    <w:rsid w:val="005B4DD4"/>
    <w:pPr>
      <w:spacing w:after="120"/>
      <w:ind w:left="566"/>
    </w:pPr>
    <w:rPr>
      <w:sz w:val="24"/>
      <w:szCs w:val="24"/>
    </w:rPr>
  </w:style>
  <w:style w:type="paragraph" w:styleId="ListContinue3">
    <w:name w:val="List Continue 3"/>
    <w:basedOn w:val="Normal"/>
    <w:semiHidden/>
    <w:rsid w:val="005B4DD4"/>
    <w:pPr>
      <w:spacing w:after="120"/>
      <w:ind w:left="849"/>
    </w:pPr>
    <w:rPr>
      <w:sz w:val="24"/>
      <w:szCs w:val="24"/>
    </w:rPr>
  </w:style>
  <w:style w:type="paragraph" w:styleId="ListContinue4">
    <w:name w:val="List Continue 4"/>
    <w:basedOn w:val="Normal"/>
    <w:semiHidden/>
    <w:rsid w:val="005B4DD4"/>
    <w:pPr>
      <w:spacing w:after="120"/>
      <w:ind w:left="1132"/>
    </w:pPr>
    <w:rPr>
      <w:sz w:val="24"/>
      <w:szCs w:val="24"/>
    </w:rPr>
  </w:style>
  <w:style w:type="paragraph" w:styleId="ListContinue5">
    <w:name w:val="List Continue 5"/>
    <w:basedOn w:val="Normal"/>
    <w:semiHidden/>
    <w:rsid w:val="005B4DD4"/>
    <w:pPr>
      <w:spacing w:after="120"/>
      <w:ind w:left="1415"/>
    </w:pPr>
    <w:rPr>
      <w:sz w:val="24"/>
      <w:szCs w:val="24"/>
    </w:rPr>
  </w:style>
  <w:style w:type="paragraph" w:styleId="NoteHeading">
    <w:name w:val="Note Heading"/>
    <w:basedOn w:val="Normal"/>
    <w:next w:val="Normal"/>
    <w:link w:val="NoteHeadingChar"/>
    <w:semiHidden/>
    <w:rsid w:val="005B4DD4"/>
    <w:rPr>
      <w:sz w:val="24"/>
      <w:szCs w:val="24"/>
      <w:lang w:val="x-none" w:eastAsia="x-none"/>
    </w:rPr>
  </w:style>
  <w:style w:type="paragraph" w:customStyle="1" w:styleId="TNTableNote">
    <w:name w:val="TN TableNote"/>
    <w:semiHidden/>
    <w:locked/>
    <w:rsid w:val="005B4DD4"/>
    <w:pPr>
      <w:suppressAutoHyphens/>
      <w:autoSpaceDE w:val="0"/>
      <w:autoSpaceDN w:val="0"/>
      <w:adjustRightInd w:val="0"/>
      <w:spacing w:before="120" w:after="100" w:line="260" w:lineRule="atLeast"/>
    </w:pPr>
    <w:rPr>
      <w:rFonts w:ascii="Times" w:hAnsi="Times" w:cs="Times"/>
      <w:color w:val="000000"/>
      <w:w w:val="0"/>
      <w:sz w:val="22"/>
      <w:szCs w:val="22"/>
    </w:rPr>
  </w:style>
  <w:style w:type="paragraph" w:customStyle="1" w:styleId="1BListBullet">
    <w:name w:val="1B_ListBullet"/>
    <w:rsid w:val="00704DC7"/>
    <w:pPr>
      <w:numPr>
        <w:numId w:val="1"/>
      </w:numPr>
      <w:spacing w:after="120"/>
    </w:pPr>
    <w:rPr>
      <w:sz w:val="22"/>
      <w:szCs w:val="22"/>
    </w:rPr>
  </w:style>
  <w:style w:type="paragraph" w:customStyle="1" w:styleId="1NListNum">
    <w:name w:val="1N_ListNum"/>
    <w:link w:val="1NListNumChar"/>
    <w:locked/>
    <w:rsid w:val="00745E4F"/>
    <w:pPr>
      <w:numPr>
        <w:numId w:val="9"/>
      </w:numPr>
      <w:spacing w:after="120"/>
    </w:pPr>
    <w:rPr>
      <w:color w:val="000000"/>
      <w:sz w:val="22"/>
      <w:szCs w:val="24"/>
    </w:rPr>
  </w:style>
  <w:style w:type="character" w:customStyle="1" w:styleId="1NListNumChar">
    <w:name w:val="1N_ListNum Char"/>
    <w:link w:val="1NListNum"/>
    <w:rsid w:val="00D25DCF"/>
    <w:rPr>
      <w:color w:val="000000"/>
      <w:sz w:val="22"/>
      <w:szCs w:val="24"/>
    </w:rPr>
  </w:style>
  <w:style w:type="paragraph" w:customStyle="1" w:styleId="ListContinue0">
    <w:name w:val="List_Continue"/>
    <w:rsid w:val="008A2CCF"/>
    <w:pPr>
      <w:spacing w:after="120"/>
      <w:ind w:left="1080"/>
    </w:pPr>
    <w:rPr>
      <w:sz w:val="22"/>
      <w:szCs w:val="24"/>
    </w:rPr>
  </w:style>
  <w:style w:type="paragraph" w:customStyle="1" w:styleId="APAppendixTitle">
    <w:name w:val="AP_Appendix_Title"/>
    <w:rsid w:val="00F9741F"/>
    <w:pPr>
      <w:numPr>
        <w:numId w:val="6"/>
      </w:numPr>
      <w:tabs>
        <w:tab w:val="left" w:pos="720"/>
      </w:tabs>
      <w:spacing w:after="240"/>
    </w:pPr>
    <w:rPr>
      <w:b/>
      <w:sz w:val="32"/>
    </w:rPr>
  </w:style>
  <w:style w:type="character" w:customStyle="1" w:styleId="FileName">
    <w:name w:val="FileName"/>
    <w:rsid w:val="004B1B83"/>
    <w:rPr>
      <w:rFonts w:ascii="Helvetica" w:hAnsi="Helvetica"/>
      <w:i/>
      <w:sz w:val="22"/>
      <w:szCs w:val="22"/>
    </w:rPr>
  </w:style>
  <w:style w:type="paragraph" w:styleId="Header">
    <w:name w:val="header"/>
    <w:basedOn w:val="Normal"/>
    <w:link w:val="HeaderChar"/>
    <w:rsid w:val="00B575D7"/>
    <w:pPr>
      <w:tabs>
        <w:tab w:val="center" w:pos="4320"/>
        <w:tab w:val="right" w:pos="8640"/>
      </w:tabs>
    </w:pPr>
    <w:rPr>
      <w:lang w:val="x-none" w:eastAsia="x-none"/>
    </w:rPr>
  </w:style>
  <w:style w:type="paragraph" w:customStyle="1" w:styleId="2AListAlpha">
    <w:name w:val="2A_ListAlpha"/>
    <w:basedOn w:val="Normal"/>
    <w:locked/>
    <w:rsid w:val="00D25DCF"/>
    <w:pPr>
      <w:numPr>
        <w:numId w:val="7"/>
      </w:numPr>
      <w:tabs>
        <w:tab w:val="left" w:pos="1440"/>
      </w:tabs>
      <w:spacing w:before="80" w:after="80"/>
    </w:pPr>
    <w:rPr>
      <w:rFonts w:cs="Times"/>
      <w:color w:val="000000"/>
      <w:szCs w:val="24"/>
    </w:rPr>
  </w:style>
  <w:style w:type="paragraph" w:customStyle="1" w:styleId="2DListDash">
    <w:name w:val="2D_ListDash"/>
    <w:basedOn w:val="Normal"/>
    <w:locked/>
    <w:rsid w:val="00D25DCF"/>
    <w:pPr>
      <w:numPr>
        <w:numId w:val="8"/>
      </w:numPr>
      <w:tabs>
        <w:tab w:val="left" w:pos="1440"/>
      </w:tabs>
      <w:spacing w:before="80" w:after="80"/>
    </w:pPr>
    <w:rPr>
      <w:rFonts w:cs="Times"/>
      <w:color w:val="000000"/>
      <w:szCs w:val="24"/>
    </w:rPr>
  </w:style>
  <w:style w:type="character" w:styleId="Hyperlink">
    <w:name w:val="Hyperlink"/>
    <w:aliases w:val="TOC"/>
    <w:uiPriority w:val="99"/>
    <w:rsid w:val="00E4037B"/>
    <w:rPr>
      <w:color w:val="0000FF"/>
      <w:u w:val="single"/>
    </w:rPr>
  </w:style>
  <w:style w:type="paragraph" w:customStyle="1" w:styleId="Heading2Appendix">
    <w:name w:val="Heading 2_Appendix"/>
    <w:basedOn w:val="Heading2"/>
    <w:link w:val="Heading2AppendixChar"/>
    <w:rsid w:val="002E7850"/>
    <w:pPr>
      <w:numPr>
        <w:ilvl w:val="0"/>
        <w:numId w:val="0"/>
      </w:numPr>
    </w:pPr>
  </w:style>
  <w:style w:type="character" w:customStyle="1" w:styleId="Heading2AppendixChar">
    <w:name w:val="Heading 2_Appendix Char"/>
    <w:link w:val="Heading2Appendix"/>
    <w:rsid w:val="002E7850"/>
    <w:rPr>
      <w:b/>
      <w:sz w:val="28"/>
      <w:lang w:val="en-US" w:eastAsia="en-US"/>
    </w:rPr>
  </w:style>
  <w:style w:type="character" w:customStyle="1" w:styleId="NoHighlighting">
    <w:name w:val="No_Highlighting"/>
    <w:rsid w:val="00BD6720"/>
    <w:rPr>
      <w:bdr w:val="none" w:sz="0" w:space="0" w:color="auto"/>
      <w:shd w:val="clear" w:color="auto" w:fill="auto"/>
    </w:rPr>
  </w:style>
  <w:style w:type="paragraph" w:styleId="HTMLPreformatted">
    <w:name w:val="HTML Preformatted"/>
    <w:basedOn w:val="Normal"/>
    <w:link w:val="HTMLPreformattedChar"/>
    <w:uiPriority w:val="99"/>
    <w:rsid w:val="00B44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lang w:val="x-none" w:eastAsia="x-none"/>
    </w:rPr>
  </w:style>
  <w:style w:type="table" w:styleId="TableGrid">
    <w:name w:val="Table Grid"/>
    <w:aliases w:val="MOP Table Grid"/>
    <w:basedOn w:val="TableNormal"/>
    <w:rsid w:val="00F34DE2"/>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 Bullets,List Paragraph - Bullets,Bulleted List,Numbering 1.1,titulo 4,Párrafo de lista7,List Paragraph lettered,符号列表,·ûºÅÁÐ±í,¡¤?o?¨¢D¡À¨ª,?¡è?o?¡§¡éD?¨¤¡§a,??¨¨?o??¡ì?¨¦D?¡§¡è?¡ìa,??¡§¡§?o???¨¬?¡§|D??¡ì?¨¨??¨¬a,?,lista puntata,lp1,b1"/>
    <w:basedOn w:val="Normal"/>
    <w:link w:val="ListParagraphChar"/>
    <w:uiPriority w:val="1"/>
    <w:qFormat/>
    <w:rsid w:val="00390E4E"/>
    <w:pPr>
      <w:ind w:left="720"/>
    </w:pPr>
    <w:rPr>
      <w:lang w:val="x-none" w:eastAsia="x-none"/>
    </w:rPr>
  </w:style>
  <w:style w:type="paragraph" w:customStyle="1" w:styleId="CharCharCharCharCharChar">
    <w:name w:val="Char Char Char Char Char Char"/>
    <w:basedOn w:val="Normal"/>
    <w:next w:val="Normal"/>
    <w:semiHidden/>
    <w:rsid w:val="00E95117"/>
    <w:pPr>
      <w:numPr>
        <w:numId w:val="10"/>
      </w:numPr>
      <w:spacing w:after="160" w:line="240" w:lineRule="exact"/>
    </w:pPr>
  </w:style>
  <w:style w:type="paragraph" w:customStyle="1" w:styleId="Header3">
    <w:name w:val="Header 3"/>
    <w:basedOn w:val="Heading3"/>
    <w:rsid w:val="00E95117"/>
    <w:pPr>
      <w:numPr>
        <w:numId w:val="10"/>
      </w:numPr>
      <w:spacing w:after="60"/>
    </w:pPr>
  </w:style>
  <w:style w:type="character" w:customStyle="1" w:styleId="Heading1Char1">
    <w:name w:val="Heading 1 Char1"/>
    <w:aliases w:val="h1 Char,H1 Char,h Char,1st level Char,Appendix 1 Char,Level 1 Char,Level 11 Char,II+ Char,I Char,ƒf Char,1st level1 Char,heading 11 Char,h12 Char,1st level2 Char,heading 12 Char,h111 Char,1st level11 Char,heading 111 Char,h13 Char,h1 Cha"/>
    <w:rsid w:val="00791A1D"/>
    <w:rPr>
      <w:rFonts w:ascii="Times New Roman" w:eastAsia="Times New Roman" w:hAnsi="Times New Roman" w:cs="Times New Roman"/>
      <w:b/>
      <w:sz w:val="32"/>
      <w:szCs w:val="22"/>
      <w:lang w:bidi="ar-SA"/>
    </w:rPr>
  </w:style>
  <w:style w:type="character" w:customStyle="1" w:styleId="Heading3Char">
    <w:name w:val="Heading 3 Char"/>
    <w:aliases w:val="h3 Char,H3 Char,3 Char,l3 Char,H31 Char,H32 Char,H33 Char,H34 Char,H311 Char,H321 Char,H331 Char,H35 Char,H312 Char,H322 Char,H332 Char,H341 Char,H3111 Char,H3211 Char,H3311 Char,H36 Char,H313 Char,H323 Char,H333 Char,H342 Char,H3112 Char"/>
    <w:link w:val="Heading3"/>
    <w:rsid w:val="00791A1D"/>
    <w:rPr>
      <w:b/>
      <w:sz w:val="24"/>
    </w:rPr>
  </w:style>
  <w:style w:type="character" w:customStyle="1" w:styleId="Heading4Char">
    <w:name w:val="Heading 4 Char"/>
    <w:aliases w:val="Map Title Char,H4 Char,h4 Char,heading 4 Char,H41 Char,H42 Char,H43 Char,H44 Char,H411 Char,H421 Char,H431 Char,H45 Char,H412 Char,H422 Char,H432 Char,H46 Char,H413 Char,H423 Char,H433 Char,H441 Char,H4111 Char,H4211 Char,H4311 Char"/>
    <w:link w:val="Heading4"/>
    <w:rsid w:val="00AB1B20"/>
    <w:rPr>
      <w:b/>
      <w:sz w:val="22"/>
    </w:rPr>
  </w:style>
  <w:style w:type="character" w:customStyle="1" w:styleId="Heading5Char">
    <w:name w:val="Heading 5 Char"/>
    <w:aliases w:val="Block Label Char,h5 Char,IS41 Heading 5 Char,H5 Char,MOP/Test Char,MOP/Test Title Char,Level 5 Char,Roman list Char,5 Char,ITT t5 Char,PA Pico Section Char,TE Heading 5 Char,T5 Char,h51 Char,H5-Heading 5 Char,Heading5 Char,l5 Char"/>
    <w:link w:val="Heading5"/>
    <w:rsid w:val="00791A1D"/>
    <w:rPr>
      <w:b/>
      <w:sz w:val="22"/>
    </w:rPr>
  </w:style>
  <w:style w:type="character" w:customStyle="1" w:styleId="Heading6Char">
    <w:name w:val="Heading 6 Char"/>
    <w:aliases w:val="h6 Char,H6 Char,6 Char,Requirement Char,L1 Heading 6 Char,Level 6 Char,Don't use Titre 6 Char,Bullet list Char,Header 6 Char,Criteria Char,heading 6 Char,ITT t6 Char,PA Appendix Char,Legal Level 1. Char,cnp Char,Tables Char,T1 Char"/>
    <w:link w:val="Heading6"/>
    <w:rsid w:val="00791A1D"/>
    <w:rPr>
      <w:b/>
      <w:sz w:val="22"/>
    </w:rPr>
  </w:style>
  <w:style w:type="character" w:customStyle="1" w:styleId="Heading7Char">
    <w:name w:val="Heading 7 Char"/>
    <w:aliases w:val="Appendix Block Label Char,st Char,SDL title Char,h7 Char,H7 Char,8 Char,L1 Heading 7 Char,List(1) Char,Don't use Titre 7 Char,Header 7 Char,letter list Char,7 Char,req3 Char,heading 7 Char,ITT t7 Char,PA Appendix Major Char,cnc Char"/>
    <w:link w:val="Heading7"/>
    <w:rsid w:val="00791A1D"/>
    <w:rPr>
      <w:b/>
      <w:sz w:val="22"/>
    </w:rPr>
  </w:style>
  <w:style w:type="character" w:customStyle="1" w:styleId="Heading8Char">
    <w:name w:val="Heading 8 Char"/>
    <w:aliases w:val="Table Heading Char,TH Char,h8 Char,Annex Char,L1 Heading 8 Char,List(a) Char,Don't use Titre 8 Char,action Char,r Char,requirement Char,req2 Char,Reference List Char,heading 8 Char, action Char,ITT t8 Char,PA Appendix Minor Char,l8 Char"/>
    <w:link w:val="Heading8"/>
    <w:rsid w:val="00791A1D"/>
    <w:rPr>
      <w:b/>
      <w:sz w:val="22"/>
    </w:rPr>
  </w:style>
  <w:style w:type="character" w:customStyle="1" w:styleId="Heading9Char">
    <w:name w:val="Heading 9 Char"/>
    <w:aliases w:val="Appendix Char,figure title Char,FTL Char,Figure Heading Char,FH Char,tt Char,ft Char,HF Char,table title Char,h9 Char,Annex1 Char,Appen 1 Char,L1 Heading 9 Char,List(i) Char,Don't use Titre 9 Char,progress Char,App Heading Char,9 Char"/>
    <w:link w:val="Heading9"/>
    <w:rsid w:val="00791A1D"/>
    <w:rPr>
      <w:b/>
      <w:sz w:val="22"/>
    </w:rPr>
  </w:style>
  <w:style w:type="character" w:customStyle="1" w:styleId="FooterChar">
    <w:name w:val="Footer Char"/>
    <w:link w:val="Footer"/>
    <w:rsid w:val="00791A1D"/>
    <w:rPr>
      <w:b/>
      <w:sz w:val="22"/>
      <w:lang w:val="en-US" w:eastAsia="en-US" w:bidi="ar-SA"/>
    </w:rPr>
  </w:style>
  <w:style w:type="character" w:customStyle="1" w:styleId="TitleChar">
    <w:name w:val="Title Char"/>
    <w:link w:val="Title"/>
    <w:rsid w:val="00791A1D"/>
    <w:rPr>
      <w:b/>
      <w:kern w:val="28"/>
      <w:sz w:val="40"/>
      <w:lang w:val="en-US" w:eastAsia="en-US" w:bidi="ar-SA"/>
    </w:rPr>
  </w:style>
  <w:style w:type="character" w:customStyle="1" w:styleId="DocumentMapChar">
    <w:name w:val="Document Map Char"/>
    <w:link w:val="DocumentMap"/>
    <w:semiHidden/>
    <w:rsid w:val="00791A1D"/>
    <w:rPr>
      <w:rFonts w:ascii="Tahoma" w:hAnsi="Tahoma"/>
      <w:sz w:val="22"/>
      <w:shd w:val="clear" w:color="auto" w:fill="000080"/>
    </w:rPr>
  </w:style>
  <w:style w:type="character" w:customStyle="1" w:styleId="BalloonTextChar">
    <w:name w:val="Balloon Text Char"/>
    <w:link w:val="BalloonText"/>
    <w:semiHidden/>
    <w:rsid w:val="00791A1D"/>
    <w:rPr>
      <w:rFonts w:ascii="Tahoma" w:hAnsi="Tahoma" w:cs="Tahoma"/>
      <w:sz w:val="16"/>
      <w:szCs w:val="16"/>
    </w:rPr>
  </w:style>
  <w:style w:type="character" w:customStyle="1" w:styleId="CommentTextChar">
    <w:name w:val="Comment Text Char"/>
    <w:basedOn w:val="DefaultParagraphFont"/>
    <w:link w:val="CommentText"/>
    <w:rsid w:val="00791A1D"/>
  </w:style>
  <w:style w:type="character" w:customStyle="1" w:styleId="CommentSubjectChar">
    <w:name w:val="Comment Subject Char"/>
    <w:link w:val="CommentSubject"/>
    <w:semiHidden/>
    <w:rsid w:val="00791A1D"/>
    <w:rPr>
      <w:b/>
      <w:bCs/>
    </w:rPr>
  </w:style>
  <w:style w:type="character" w:customStyle="1" w:styleId="NormalWebChar1">
    <w:name w:val="Normal (Web) Char1"/>
    <w:link w:val="NormalWeb"/>
    <w:rsid w:val="00791A1D"/>
    <w:rPr>
      <w:rFonts w:eastAsia="YouYuan"/>
      <w:sz w:val="24"/>
      <w:szCs w:val="24"/>
      <w:lang w:eastAsia="zh-CN"/>
    </w:rPr>
  </w:style>
  <w:style w:type="character" w:customStyle="1" w:styleId="NoteHeadingChar">
    <w:name w:val="Note Heading Char"/>
    <w:link w:val="NoteHeading"/>
    <w:semiHidden/>
    <w:rsid w:val="00791A1D"/>
    <w:rPr>
      <w:sz w:val="24"/>
      <w:szCs w:val="24"/>
    </w:rPr>
  </w:style>
  <w:style w:type="character" w:customStyle="1" w:styleId="HeaderChar">
    <w:name w:val="Header Char"/>
    <w:link w:val="Header"/>
    <w:rsid w:val="00791A1D"/>
    <w:rPr>
      <w:sz w:val="22"/>
    </w:rPr>
  </w:style>
  <w:style w:type="character" w:styleId="Strong">
    <w:name w:val="Strong"/>
    <w:uiPriority w:val="22"/>
    <w:qFormat/>
    <w:rsid w:val="00791A1D"/>
    <w:rPr>
      <w:b/>
      <w:bCs/>
    </w:rPr>
  </w:style>
  <w:style w:type="character" w:customStyle="1" w:styleId="PlainTextChar">
    <w:name w:val="Plain Text Char"/>
    <w:link w:val="PlainText"/>
    <w:rsid w:val="00791A1D"/>
    <w:rPr>
      <w:rFonts w:ascii="Courier New" w:hAnsi="Courier New"/>
    </w:rPr>
  </w:style>
  <w:style w:type="paragraph" w:customStyle="1" w:styleId="PBParagraphBody">
    <w:name w:val="PB_ParagraphBody"/>
    <w:link w:val="PBParagraphBodyChar"/>
    <w:rsid w:val="00791A1D"/>
    <w:pPr>
      <w:spacing w:after="120"/>
    </w:pPr>
    <w:rPr>
      <w:sz w:val="22"/>
      <w:szCs w:val="22"/>
    </w:rPr>
  </w:style>
  <w:style w:type="character" w:customStyle="1" w:styleId="PBParagraphBodyChar">
    <w:name w:val="PB_ParagraphBody Char"/>
    <w:link w:val="PBParagraphBody"/>
    <w:rsid w:val="00791A1D"/>
    <w:rPr>
      <w:sz w:val="22"/>
      <w:szCs w:val="22"/>
      <w:lang w:bidi="ar-SA"/>
    </w:rPr>
  </w:style>
  <w:style w:type="character" w:customStyle="1" w:styleId="HTMLPreformattedChar">
    <w:name w:val="HTML Preformatted Char"/>
    <w:link w:val="HTMLPreformatted"/>
    <w:uiPriority w:val="99"/>
    <w:rsid w:val="00791A1D"/>
    <w:rPr>
      <w:rFonts w:ascii="Arial Unicode MS" w:hAnsi="Arial Unicode MS" w:cs="Arial Unicode MS"/>
      <w:sz w:val="22"/>
    </w:rPr>
  </w:style>
  <w:style w:type="character" w:customStyle="1" w:styleId="InputLiteral">
    <w:name w:val="InputLiteral"/>
    <w:rsid w:val="00791A1D"/>
    <w:rPr>
      <w:rFonts w:ascii="Courier" w:hAnsi="Courier"/>
      <w:b/>
      <w:sz w:val="22"/>
    </w:rPr>
  </w:style>
  <w:style w:type="character" w:customStyle="1" w:styleId="OutputLiteral">
    <w:name w:val="OutputLiteral"/>
    <w:rsid w:val="00791A1D"/>
    <w:rPr>
      <w:rFonts w:ascii="Courier" w:hAnsi="Courier"/>
      <w:sz w:val="22"/>
    </w:rPr>
  </w:style>
  <w:style w:type="paragraph" w:customStyle="1" w:styleId="NumberedStep">
    <w:name w:val="Numbered Step"/>
    <w:basedOn w:val="Normal"/>
    <w:rsid w:val="00791A1D"/>
    <w:pPr>
      <w:tabs>
        <w:tab w:val="left" w:pos="360"/>
        <w:tab w:val="left" w:pos="1080"/>
      </w:tabs>
      <w:adjustRightInd w:val="0"/>
    </w:pPr>
    <w:rPr>
      <w:sz w:val="24"/>
      <w:szCs w:val="24"/>
    </w:rPr>
  </w:style>
  <w:style w:type="character" w:customStyle="1" w:styleId="NormalWebChar">
    <w:name w:val="Normal (Web) Char"/>
    <w:rsid w:val="00791A1D"/>
    <w:rPr>
      <w:rFonts w:eastAsia="YouYuan"/>
      <w:sz w:val="24"/>
      <w:szCs w:val="24"/>
      <w:lang w:val="en-US" w:eastAsia="zh-CN" w:bidi="ar-SA"/>
    </w:rPr>
  </w:style>
  <w:style w:type="character" w:customStyle="1" w:styleId="v8">
    <w:name w:val="v8"/>
    <w:basedOn w:val="DefaultParagraphFont"/>
    <w:rsid w:val="00791A1D"/>
  </w:style>
  <w:style w:type="paragraph" w:customStyle="1" w:styleId="CommandBold">
    <w:name w:val="Command Bold"/>
    <w:basedOn w:val="Normal"/>
    <w:link w:val="CommandBoldChar"/>
    <w:qFormat/>
    <w:rsid w:val="00791A1D"/>
    <w:pPr>
      <w:ind w:left="720"/>
    </w:pPr>
    <w:rPr>
      <w:rFonts w:ascii="Courier" w:hAnsi="Courier"/>
      <w:b/>
      <w:sz w:val="20"/>
      <w:lang w:val="x-none" w:eastAsia="x-none"/>
    </w:rPr>
  </w:style>
  <w:style w:type="character" w:customStyle="1" w:styleId="CommandBoldChar">
    <w:name w:val="Command Bold Char"/>
    <w:link w:val="CommandBold"/>
    <w:rsid w:val="00791A1D"/>
    <w:rPr>
      <w:rFonts w:ascii="Courier" w:hAnsi="Courier"/>
      <w:b/>
      <w:lang w:val="x-none" w:eastAsia="x-none"/>
    </w:rPr>
  </w:style>
  <w:style w:type="paragraph" w:customStyle="1" w:styleId="ExampleOutput">
    <w:name w:val="Example Output"/>
    <w:basedOn w:val="Normal"/>
    <w:link w:val="ExampleOutputChar"/>
    <w:qFormat/>
    <w:rsid w:val="00791A1D"/>
    <w:pPr>
      <w:ind w:left="1080"/>
      <w:jc w:val="both"/>
    </w:pPr>
    <w:rPr>
      <w:b/>
      <w:bCs/>
      <w:sz w:val="20"/>
      <w:lang w:val="x-none" w:eastAsia="x-none"/>
    </w:rPr>
  </w:style>
  <w:style w:type="character" w:customStyle="1" w:styleId="ExampleOutputChar">
    <w:name w:val="Example Output Char"/>
    <w:link w:val="ExampleOutput"/>
    <w:rsid w:val="00791A1D"/>
    <w:rPr>
      <w:b/>
      <w:bCs/>
      <w:lang w:val="x-none" w:eastAsia="x-none"/>
    </w:rPr>
  </w:style>
  <w:style w:type="paragraph" w:styleId="Revision">
    <w:name w:val="Revision"/>
    <w:hidden/>
    <w:uiPriority w:val="99"/>
    <w:semiHidden/>
    <w:rsid w:val="00791A1D"/>
    <w:rPr>
      <w:sz w:val="22"/>
    </w:rPr>
  </w:style>
  <w:style w:type="paragraph" w:customStyle="1" w:styleId="EndofSteps">
    <w:name w:val="End of Steps"/>
    <w:basedOn w:val="Normal"/>
    <w:link w:val="EndofStepsChar"/>
    <w:qFormat/>
    <w:rsid w:val="00791A1D"/>
    <w:pPr>
      <w:pBdr>
        <w:bottom w:val="dotted" w:sz="4" w:space="1" w:color="auto"/>
      </w:pBdr>
      <w:spacing w:before="160" w:after="80" w:line="280" w:lineRule="atLeast"/>
    </w:pPr>
    <w:rPr>
      <w:rFonts w:ascii="Times New Roman Bold" w:hAnsi="Times New Roman Bold"/>
      <w:b/>
      <w:spacing w:val="40"/>
      <w:kern w:val="28"/>
      <w:sz w:val="18"/>
      <w:szCs w:val="18"/>
      <w:lang w:val="x-none" w:eastAsia="x-none"/>
    </w:rPr>
  </w:style>
  <w:style w:type="character" w:customStyle="1" w:styleId="EndofStepsChar">
    <w:name w:val="End of Steps Char"/>
    <w:link w:val="EndofSteps"/>
    <w:rsid w:val="00791A1D"/>
    <w:rPr>
      <w:rFonts w:ascii="Times New Roman Bold" w:hAnsi="Times New Roman Bold"/>
      <w:b/>
      <w:spacing w:val="40"/>
      <w:kern w:val="28"/>
      <w:sz w:val="18"/>
      <w:szCs w:val="18"/>
      <w:lang w:val="x-none" w:eastAsia="x-none"/>
    </w:rPr>
  </w:style>
  <w:style w:type="paragraph" w:customStyle="1" w:styleId="ExampleResults">
    <w:name w:val="Example Results:"/>
    <w:basedOn w:val="Normal"/>
    <w:link w:val="ExampleResultsChar"/>
    <w:qFormat/>
    <w:rsid w:val="00791A1D"/>
    <w:pPr>
      <w:ind w:left="720"/>
    </w:pPr>
    <w:rPr>
      <w:b/>
      <w:sz w:val="20"/>
      <w:lang w:val="x-none" w:eastAsia="x-none"/>
    </w:rPr>
  </w:style>
  <w:style w:type="character" w:customStyle="1" w:styleId="ExampleResultsChar">
    <w:name w:val="Example Results: Char"/>
    <w:link w:val="ExampleResults"/>
    <w:rsid w:val="00791A1D"/>
    <w:rPr>
      <w:b/>
      <w:lang w:val="x-none" w:eastAsia="x-none"/>
    </w:rPr>
  </w:style>
  <w:style w:type="paragraph" w:customStyle="1" w:styleId="Style6">
    <w:name w:val="Style6"/>
    <w:basedOn w:val="Heading4"/>
    <w:next w:val="Heading4"/>
    <w:rsid w:val="00BD0005"/>
    <w:pPr>
      <w:numPr>
        <w:ilvl w:val="0"/>
        <w:numId w:val="0"/>
      </w:numPr>
      <w:tabs>
        <w:tab w:val="num" w:pos="864"/>
      </w:tabs>
      <w:spacing w:before="240"/>
      <w:ind w:left="864" w:hanging="864"/>
    </w:pPr>
    <w:rPr>
      <w:rFonts w:eastAsia="SimSun"/>
      <w:bCs/>
      <w:lang w:eastAsia="zh-CN"/>
    </w:rPr>
  </w:style>
  <w:style w:type="character" w:customStyle="1" w:styleId="MartinJensen">
    <w:name w:val="Martin Jensen"/>
    <w:semiHidden/>
    <w:rsid w:val="00D7180C"/>
    <w:rPr>
      <w:rFonts w:ascii="Arial" w:hAnsi="Arial" w:cs="Arial"/>
      <w:color w:val="000080"/>
      <w:sz w:val="20"/>
      <w:szCs w:val="20"/>
    </w:rPr>
  </w:style>
  <w:style w:type="paragraph" w:customStyle="1" w:styleId="msolistparagraph0">
    <w:name w:val="msolistparagraph"/>
    <w:basedOn w:val="Normal"/>
    <w:rsid w:val="00D7180C"/>
    <w:pPr>
      <w:ind w:left="720"/>
    </w:pPr>
    <w:rPr>
      <w:rFonts w:eastAsia="SimSun"/>
      <w:szCs w:val="22"/>
      <w:lang w:eastAsia="zh-CN"/>
    </w:rPr>
  </w:style>
  <w:style w:type="character" w:customStyle="1" w:styleId="hi">
    <w:name w:val="hi"/>
    <w:rsid w:val="00D7180C"/>
    <w:rPr>
      <w:shd w:val="clear" w:color="auto" w:fill="FFFF66"/>
    </w:rPr>
  </w:style>
  <w:style w:type="character" w:customStyle="1" w:styleId="TitleChar1">
    <w:name w:val="Title Char1"/>
    <w:uiPriority w:val="10"/>
    <w:rsid w:val="00D7180C"/>
    <w:rPr>
      <w:rFonts w:ascii="Cambria" w:eastAsia="Times New Roman" w:hAnsi="Cambria" w:cs="Times New Roman"/>
      <w:color w:val="17365D"/>
      <w:spacing w:val="5"/>
      <w:kern w:val="28"/>
      <w:sz w:val="52"/>
      <w:szCs w:val="52"/>
    </w:rPr>
  </w:style>
  <w:style w:type="paragraph" w:styleId="BlockText">
    <w:name w:val="Block Text"/>
    <w:basedOn w:val="Normal"/>
    <w:link w:val="BlockTextChar1"/>
    <w:rsid w:val="00D7180C"/>
    <w:pPr>
      <w:spacing w:before="60" w:after="60"/>
    </w:pPr>
    <w:rPr>
      <w:rFonts w:ascii="Arial" w:eastAsia="PMingLiU" w:hAnsi="Arial"/>
      <w:sz w:val="20"/>
      <w:lang w:val="x-none" w:eastAsia="x-none"/>
    </w:rPr>
  </w:style>
  <w:style w:type="paragraph" w:styleId="Subtitle">
    <w:name w:val="Subtitle"/>
    <w:basedOn w:val="Title"/>
    <w:link w:val="SubtitleChar"/>
    <w:qFormat/>
    <w:rsid w:val="00D7180C"/>
    <w:pPr>
      <w:spacing w:before="240" w:after="60"/>
    </w:pPr>
    <w:rPr>
      <w:rFonts w:ascii="Calibri" w:eastAsia="Calibri" w:hAnsi="Calibri"/>
      <w:sz w:val="28"/>
      <w:szCs w:val="22"/>
      <w:lang w:val="x-none" w:eastAsia="x-none"/>
    </w:rPr>
  </w:style>
  <w:style w:type="character" w:customStyle="1" w:styleId="SubtitleChar">
    <w:name w:val="Subtitle Char"/>
    <w:link w:val="Subtitle"/>
    <w:rsid w:val="00D7180C"/>
    <w:rPr>
      <w:rFonts w:ascii="Calibri" w:eastAsia="Calibri" w:hAnsi="Calibri"/>
      <w:b/>
      <w:kern w:val="28"/>
      <w:sz w:val="28"/>
      <w:szCs w:val="22"/>
      <w:lang w:val="x-none" w:eastAsia="x-none"/>
    </w:rPr>
  </w:style>
  <w:style w:type="paragraph" w:customStyle="1" w:styleId="InfoBlue">
    <w:name w:val="InfoBlue"/>
    <w:basedOn w:val="Normal"/>
    <w:next w:val="Normal"/>
    <w:rsid w:val="00D7180C"/>
    <w:pPr>
      <w:spacing w:before="120" w:after="120"/>
      <w:ind w:left="720"/>
    </w:pPr>
    <w:rPr>
      <w:i/>
      <w:color w:val="0000FF"/>
    </w:rPr>
  </w:style>
  <w:style w:type="paragraph" w:styleId="BodyText">
    <w:name w:val="Body Text"/>
    <w:basedOn w:val="Normal"/>
    <w:link w:val="BodyTextChar"/>
    <w:rsid w:val="00D7180C"/>
    <w:pPr>
      <w:keepNext/>
      <w:keepLines/>
    </w:pPr>
    <w:rPr>
      <w:b/>
      <w:lang w:val="x-none" w:eastAsia="x-none"/>
    </w:rPr>
  </w:style>
  <w:style w:type="character" w:customStyle="1" w:styleId="BodyTextChar">
    <w:name w:val="Body Text Char"/>
    <w:link w:val="BodyText"/>
    <w:rsid w:val="00D7180C"/>
    <w:rPr>
      <w:b/>
      <w:sz w:val="22"/>
      <w:lang w:val="x-none" w:eastAsia="x-none"/>
    </w:rPr>
  </w:style>
  <w:style w:type="paragraph" w:styleId="BodyTextIndent">
    <w:name w:val="Body Text Indent"/>
    <w:basedOn w:val="Normal"/>
    <w:link w:val="BodyTextIndentChar"/>
    <w:rsid w:val="00D7180C"/>
    <w:pPr>
      <w:ind w:left="360"/>
    </w:pPr>
    <w:rPr>
      <w:lang w:val="x-none" w:eastAsia="x-none"/>
    </w:rPr>
  </w:style>
  <w:style w:type="character" w:customStyle="1" w:styleId="BodyTextIndentChar">
    <w:name w:val="Body Text Indent Char"/>
    <w:link w:val="BodyTextIndent"/>
    <w:rsid w:val="00D7180C"/>
    <w:rPr>
      <w:sz w:val="22"/>
      <w:lang w:val="x-none" w:eastAsia="x-none"/>
    </w:rPr>
  </w:style>
  <w:style w:type="paragraph" w:styleId="ListBullet">
    <w:name w:val="List Bullet"/>
    <w:basedOn w:val="Normal"/>
    <w:autoRedefine/>
    <w:rsid w:val="00D7180C"/>
    <w:pPr>
      <w:numPr>
        <w:numId w:val="11"/>
      </w:numPr>
    </w:pPr>
  </w:style>
  <w:style w:type="paragraph" w:styleId="BodyText2">
    <w:name w:val="Body Text 2"/>
    <w:basedOn w:val="Normal"/>
    <w:link w:val="BodyText2Char"/>
    <w:rsid w:val="00D7180C"/>
    <w:pPr>
      <w:autoSpaceDE w:val="0"/>
      <w:autoSpaceDN w:val="0"/>
      <w:adjustRightInd w:val="0"/>
      <w:spacing w:before="100" w:after="100"/>
    </w:pPr>
    <w:rPr>
      <w:sz w:val="24"/>
      <w:szCs w:val="22"/>
      <w:lang w:val="x-none" w:eastAsia="x-none"/>
    </w:rPr>
  </w:style>
  <w:style w:type="character" w:customStyle="1" w:styleId="BodyText2Char">
    <w:name w:val="Body Text 2 Char"/>
    <w:link w:val="BodyText2"/>
    <w:rsid w:val="00D7180C"/>
    <w:rPr>
      <w:sz w:val="24"/>
      <w:szCs w:val="22"/>
      <w:lang w:val="x-none" w:eastAsia="x-none"/>
    </w:rPr>
  </w:style>
  <w:style w:type="paragraph" w:styleId="BodyTextIndent2">
    <w:name w:val="Body Text Indent 2"/>
    <w:basedOn w:val="Normal"/>
    <w:link w:val="BodyTextIndent2Char"/>
    <w:rsid w:val="00D7180C"/>
    <w:pPr>
      <w:autoSpaceDE w:val="0"/>
      <w:autoSpaceDN w:val="0"/>
      <w:adjustRightInd w:val="0"/>
      <w:spacing w:before="100" w:after="100"/>
      <w:ind w:left="720"/>
    </w:pPr>
    <w:rPr>
      <w:sz w:val="24"/>
      <w:szCs w:val="22"/>
      <w:lang w:val="x-none" w:eastAsia="x-none"/>
    </w:rPr>
  </w:style>
  <w:style w:type="character" w:customStyle="1" w:styleId="BodyTextIndent2Char">
    <w:name w:val="Body Text Indent 2 Char"/>
    <w:link w:val="BodyTextIndent2"/>
    <w:rsid w:val="00D7180C"/>
    <w:rPr>
      <w:sz w:val="24"/>
      <w:szCs w:val="22"/>
      <w:lang w:val="x-none" w:eastAsia="x-none"/>
    </w:rPr>
  </w:style>
  <w:style w:type="paragraph" w:styleId="BodyTextIndent3">
    <w:name w:val="Body Text Indent 3"/>
    <w:basedOn w:val="Normal"/>
    <w:link w:val="BodyTextIndent3Char"/>
    <w:rsid w:val="00D7180C"/>
    <w:pPr>
      <w:autoSpaceDE w:val="0"/>
      <w:autoSpaceDN w:val="0"/>
      <w:adjustRightInd w:val="0"/>
      <w:spacing w:before="100" w:after="100"/>
      <w:ind w:left="360"/>
    </w:pPr>
    <w:rPr>
      <w:sz w:val="24"/>
      <w:szCs w:val="22"/>
      <w:lang w:val="x-none" w:eastAsia="x-none"/>
    </w:rPr>
  </w:style>
  <w:style w:type="character" w:customStyle="1" w:styleId="BodyTextIndent3Char">
    <w:name w:val="Body Text Indent 3 Char"/>
    <w:link w:val="BodyTextIndent3"/>
    <w:rsid w:val="00D7180C"/>
    <w:rPr>
      <w:sz w:val="24"/>
      <w:szCs w:val="22"/>
      <w:lang w:val="x-none" w:eastAsia="x-none"/>
    </w:rPr>
  </w:style>
  <w:style w:type="paragraph" w:styleId="Date">
    <w:name w:val="Date"/>
    <w:basedOn w:val="Normal"/>
    <w:next w:val="Normal"/>
    <w:link w:val="DateChar"/>
    <w:rsid w:val="00D7180C"/>
    <w:rPr>
      <w:rFonts w:eastAsia="SimSun"/>
      <w:sz w:val="24"/>
      <w:szCs w:val="24"/>
      <w:lang w:val="x-none" w:eastAsia="zh-CN"/>
    </w:rPr>
  </w:style>
  <w:style w:type="character" w:customStyle="1" w:styleId="DateChar">
    <w:name w:val="Date Char"/>
    <w:link w:val="Date"/>
    <w:rsid w:val="00D7180C"/>
    <w:rPr>
      <w:rFonts w:eastAsia="SimSun"/>
      <w:sz w:val="24"/>
      <w:szCs w:val="24"/>
      <w:lang w:val="x-none" w:eastAsia="zh-CN"/>
    </w:rPr>
  </w:style>
  <w:style w:type="character" w:customStyle="1" w:styleId="TableTextCharChar">
    <w:name w:val="Table Text Char Char"/>
    <w:rsid w:val="00D7180C"/>
    <w:rPr>
      <w:rFonts w:ascii="Arial" w:hAnsi="Arial"/>
      <w:color w:val="000000"/>
      <w:sz w:val="22"/>
      <w:lang w:val="en-US" w:eastAsia="en-US" w:bidi="ar-SA"/>
    </w:rPr>
  </w:style>
  <w:style w:type="paragraph" w:customStyle="1" w:styleId="TableText">
    <w:name w:val="Table Text"/>
    <w:link w:val="TableTextChar1"/>
    <w:rsid w:val="00D7180C"/>
    <w:pPr>
      <w:overflowPunct w:val="0"/>
      <w:autoSpaceDE w:val="0"/>
      <w:autoSpaceDN w:val="0"/>
      <w:adjustRightInd w:val="0"/>
      <w:spacing w:before="60" w:after="60"/>
      <w:textAlignment w:val="baseline"/>
    </w:pPr>
    <w:rPr>
      <w:rFonts w:ascii="Arial" w:hAnsi="Arial"/>
      <w:color w:val="000000"/>
    </w:rPr>
  </w:style>
  <w:style w:type="character" w:customStyle="1" w:styleId="TableTextChar1">
    <w:name w:val="Table Text Char1"/>
    <w:link w:val="TableText"/>
    <w:rsid w:val="00D7180C"/>
    <w:rPr>
      <w:rFonts w:ascii="Arial" w:hAnsi="Arial"/>
      <w:color w:val="000000"/>
      <w:lang w:val="en-US" w:eastAsia="en-US" w:bidi="ar-SA"/>
    </w:rPr>
  </w:style>
  <w:style w:type="paragraph" w:customStyle="1" w:styleId="HeadSpace">
    <w:name w:val="HeadSpace"/>
    <w:rsid w:val="00D7180C"/>
    <w:rPr>
      <w:rFonts w:ascii="Arial" w:hAnsi="Arial" w:cs="Arial"/>
      <w:sz w:val="18"/>
      <w:szCs w:val="18"/>
    </w:rPr>
  </w:style>
  <w:style w:type="paragraph" w:styleId="List3">
    <w:name w:val="List 3"/>
    <w:basedOn w:val="Normal"/>
    <w:rsid w:val="00D7180C"/>
    <w:pPr>
      <w:tabs>
        <w:tab w:val="num" w:pos="1080"/>
      </w:tabs>
      <w:ind w:left="1080" w:hanging="360"/>
    </w:pPr>
    <w:rPr>
      <w:rFonts w:ascii="Arial" w:hAnsi="Arial"/>
    </w:rPr>
  </w:style>
  <w:style w:type="paragraph" w:customStyle="1" w:styleId="TableHead">
    <w:name w:val="Table Head"/>
    <w:basedOn w:val="Normal"/>
    <w:rsid w:val="00D7180C"/>
    <w:pPr>
      <w:keepNext/>
      <w:spacing w:before="120" w:after="120"/>
    </w:pPr>
    <w:rPr>
      <w:rFonts w:ascii="Arial" w:hAnsi="Arial" w:cs="Arial"/>
      <w:b/>
    </w:rPr>
  </w:style>
  <w:style w:type="paragraph" w:customStyle="1" w:styleId="MOPLegalNoticeHead">
    <w:name w:val="MOP Legal Notice Head"/>
    <w:basedOn w:val="Normal"/>
    <w:rsid w:val="00D7180C"/>
    <w:pPr>
      <w:autoSpaceDE w:val="0"/>
      <w:autoSpaceDN w:val="0"/>
      <w:adjustRightInd w:val="0"/>
    </w:pPr>
    <w:rPr>
      <w:rFonts w:ascii="Trebuchet MS" w:hAnsi="Trebuchet MS"/>
      <w:b/>
      <w:bCs/>
      <w:iCs/>
      <w:sz w:val="24"/>
    </w:rPr>
  </w:style>
  <w:style w:type="paragraph" w:customStyle="1" w:styleId="MOPLegalNoticeHead2">
    <w:name w:val="MOP Legal Notice Head 2"/>
    <w:basedOn w:val="Normal"/>
    <w:next w:val="Normal"/>
    <w:link w:val="MOPLegalNoticeHead2Char"/>
    <w:rsid w:val="00D7180C"/>
    <w:pPr>
      <w:autoSpaceDE w:val="0"/>
      <w:autoSpaceDN w:val="0"/>
      <w:adjustRightInd w:val="0"/>
    </w:pPr>
    <w:rPr>
      <w:rFonts w:ascii="Trebuchet MS" w:eastAsia="PMingLiU" w:hAnsi="Trebuchet MS"/>
      <w:b/>
      <w:bCs/>
      <w:lang w:val="x-none" w:eastAsia="x-none"/>
    </w:rPr>
  </w:style>
  <w:style w:type="character" w:customStyle="1" w:styleId="MOPLegalNoticeHead2Char">
    <w:name w:val="MOP Legal Notice Head 2 Char"/>
    <w:link w:val="MOPLegalNoticeHead2"/>
    <w:rsid w:val="00D7180C"/>
    <w:rPr>
      <w:rFonts w:ascii="Trebuchet MS" w:eastAsia="PMingLiU" w:hAnsi="Trebuchet MS"/>
      <w:b/>
      <w:bCs/>
      <w:sz w:val="22"/>
      <w:lang w:val="x-none" w:eastAsia="x-none"/>
    </w:rPr>
  </w:style>
  <w:style w:type="paragraph" w:customStyle="1" w:styleId="MOPLegalPageBold">
    <w:name w:val="MOP Legal Page Bold"/>
    <w:basedOn w:val="Normal"/>
    <w:next w:val="Normal"/>
    <w:link w:val="MOPLegalPageBoldCharChar"/>
    <w:rsid w:val="00D7180C"/>
    <w:pPr>
      <w:autoSpaceDE w:val="0"/>
      <w:autoSpaceDN w:val="0"/>
      <w:adjustRightInd w:val="0"/>
    </w:pPr>
    <w:rPr>
      <w:rFonts w:ascii="Trebuchet MS" w:eastAsia="PMingLiU" w:hAnsi="Trebuchet MS"/>
      <w:b/>
      <w:lang w:val="x-none" w:eastAsia="x-none"/>
    </w:rPr>
  </w:style>
  <w:style w:type="paragraph" w:customStyle="1" w:styleId="MOPNormalType">
    <w:name w:val="MOP Normal Type"/>
    <w:basedOn w:val="PlainText"/>
    <w:link w:val="MOPNormalTypeChar"/>
    <w:rsid w:val="00D7180C"/>
    <w:pPr>
      <w:autoSpaceDE w:val="0"/>
      <w:autoSpaceDN w:val="0"/>
      <w:adjustRightInd w:val="0"/>
    </w:pPr>
    <w:rPr>
      <w:rFonts w:ascii="Trebuchet MS" w:eastAsia="Symbol" w:hAnsi="Trebuchet MS"/>
      <w:bCs/>
      <w:sz w:val="22"/>
    </w:rPr>
  </w:style>
  <w:style w:type="character" w:customStyle="1" w:styleId="MOPNormalTypeChar">
    <w:name w:val="MOP Normal Type Char"/>
    <w:link w:val="MOPNormalType"/>
    <w:rsid w:val="00D7180C"/>
    <w:rPr>
      <w:rFonts w:ascii="Trebuchet MS" w:eastAsia="Symbol" w:hAnsi="Trebuchet MS"/>
      <w:bCs/>
      <w:sz w:val="22"/>
      <w:lang w:val="x-none" w:eastAsia="x-none"/>
    </w:rPr>
  </w:style>
  <w:style w:type="character" w:customStyle="1" w:styleId="MOPLegalPageBoldCharChar">
    <w:name w:val="MOP Legal Page Bold Char Char"/>
    <w:link w:val="MOPLegalPageBold"/>
    <w:rsid w:val="00D7180C"/>
    <w:rPr>
      <w:rFonts w:ascii="Trebuchet MS" w:eastAsia="PMingLiU" w:hAnsi="Trebuchet MS"/>
      <w:b/>
      <w:sz w:val="22"/>
      <w:lang w:val="x-none" w:eastAsia="x-none"/>
    </w:rPr>
  </w:style>
  <w:style w:type="numbering" w:customStyle="1" w:styleId="StyleBulleted">
    <w:name w:val="Style Bulleted"/>
    <w:basedOn w:val="NoList"/>
    <w:rsid w:val="00D7180C"/>
    <w:pPr>
      <w:numPr>
        <w:numId w:val="12"/>
      </w:numPr>
    </w:pPr>
  </w:style>
  <w:style w:type="paragraph" w:customStyle="1" w:styleId="MOPcopywritesysmble">
    <w:name w:val="MOP copywrite sysmble"/>
    <w:basedOn w:val="MOPLegalNoticeHead2"/>
    <w:next w:val="MOPNormalType"/>
    <w:link w:val="MOPcopywritesysmbleChar"/>
    <w:rsid w:val="00D7180C"/>
  </w:style>
  <w:style w:type="character" w:customStyle="1" w:styleId="MOPcopywritesysmbleChar">
    <w:name w:val="MOP copywrite sysmble Char"/>
    <w:link w:val="MOPcopywritesysmble"/>
    <w:rsid w:val="00D7180C"/>
    <w:rPr>
      <w:rFonts w:ascii="Trebuchet MS" w:eastAsia="PMingLiU" w:hAnsi="Trebuchet MS"/>
      <w:b/>
      <w:bCs/>
      <w:sz w:val="22"/>
      <w:lang w:val="x-none" w:eastAsia="x-none"/>
    </w:rPr>
  </w:style>
  <w:style w:type="table" w:styleId="TableGrid8">
    <w:name w:val="Table Grid 8"/>
    <w:basedOn w:val="TableNormal"/>
    <w:rsid w:val="00D7180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eaderText">
    <w:name w:val="Table Header Text"/>
    <w:basedOn w:val="Normal"/>
    <w:rsid w:val="00D7180C"/>
    <w:pPr>
      <w:jc w:val="center"/>
    </w:pPr>
    <w:rPr>
      <w:rFonts w:ascii="Arial" w:eastAsia="PMingLiU" w:hAnsi="Arial"/>
      <w:b/>
      <w:sz w:val="20"/>
    </w:rPr>
  </w:style>
  <w:style w:type="character" w:styleId="Emphasis">
    <w:name w:val="Emphasis"/>
    <w:rsid w:val="00D7180C"/>
    <w:rPr>
      <w:i/>
      <w:iCs/>
    </w:rPr>
  </w:style>
  <w:style w:type="numbering" w:customStyle="1" w:styleId="StyleTableHeaderTextTimesNewRoman11ptNotBoldLeft">
    <w:name w:val="Style Table Header Text + Times New Roman 11 pt Not Bold Left"/>
    <w:basedOn w:val="NoList"/>
    <w:rsid w:val="00D7180C"/>
    <w:pPr>
      <w:numPr>
        <w:numId w:val="13"/>
      </w:numPr>
    </w:pPr>
  </w:style>
  <w:style w:type="paragraph" w:customStyle="1" w:styleId="UnixCommand">
    <w:name w:val="Unix Command"/>
    <w:basedOn w:val="Normal"/>
    <w:link w:val="UnixCommandChar"/>
    <w:qFormat/>
    <w:rsid w:val="00D7180C"/>
    <w:pPr>
      <w:ind w:left="720"/>
    </w:pPr>
    <w:rPr>
      <w:rFonts w:ascii="Courier" w:hAnsi="Courier"/>
      <w:b/>
      <w:sz w:val="20"/>
      <w:lang w:val="x-none" w:eastAsia="x-none"/>
    </w:rPr>
  </w:style>
  <w:style w:type="character" w:customStyle="1" w:styleId="UnixCommandChar">
    <w:name w:val="Unix Command Char"/>
    <w:link w:val="UnixCommand"/>
    <w:rsid w:val="00D7180C"/>
    <w:rPr>
      <w:rFonts w:ascii="Courier" w:hAnsi="Courier"/>
      <w:b/>
      <w:lang w:val="x-none" w:eastAsia="x-none"/>
    </w:rPr>
  </w:style>
  <w:style w:type="character" w:customStyle="1" w:styleId="t1">
    <w:name w:val="t1"/>
    <w:rsid w:val="00D7180C"/>
  </w:style>
  <w:style w:type="paragraph" w:styleId="ListNumber">
    <w:name w:val="List Number"/>
    <w:basedOn w:val="Normal"/>
    <w:uiPriority w:val="99"/>
    <w:rsid w:val="00D7180C"/>
    <w:pPr>
      <w:ind w:left="360"/>
    </w:pPr>
    <w:rPr>
      <w:sz w:val="20"/>
    </w:rPr>
  </w:style>
  <w:style w:type="paragraph" w:styleId="NoSpacing">
    <w:name w:val="No Spacing"/>
    <w:uiPriority w:val="1"/>
    <w:qFormat/>
    <w:rsid w:val="00D7180C"/>
    <w:rPr>
      <w:rFonts w:ascii="Calibri" w:eastAsia="Calibri" w:hAnsi="Calibri"/>
      <w:sz w:val="22"/>
      <w:szCs w:val="22"/>
    </w:rPr>
  </w:style>
  <w:style w:type="paragraph" w:styleId="z-TopofForm">
    <w:name w:val="HTML Top of Form"/>
    <w:basedOn w:val="Normal"/>
    <w:next w:val="Normal"/>
    <w:link w:val="z-TopofFormChar"/>
    <w:hidden/>
    <w:uiPriority w:val="99"/>
    <w:unhideWhenUsed/>
    <w:rsid w:val="00D7180C"/>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D7180C"/>
    <w:rPr>
      <w:rFonts w:ascii="Arial"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D7180C"/>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D7180C"/>
    <w:rPr>
      <w:rFonts w:ascii="Arial" w:hAnsi="Arial"/>
      <w:vanish/>
      <w:sz w:val="16"/>
      <w:szCs w:val="16"/>
      <w:lang w:val="x-none" w:eastAsia="x-none"/>
    </w:rPr>
  </w:style>
  <w:style w:type="paragraph" w:customStyle="1" w:styleId="inputlateral">
    <w:name w:val="inputlateral"/>
    <w:basedOn w:val="Normal"/>
    <w:link w:val="inputlateralChar"/>
    <w:rsid w:val="00D7180C"/>
    <w:pPr>
      <w:keepNext/>
    </w:pPr>
    <w:rPr>
      <w:lang w:val="x-none" w:eastAsia="x-none"/>
    </w:rPr>
  </w:style>
  <w:style w:type="character" w:customStyle="1" w:styleId="inputlateralChar">
    <w:name w:val="inputlateral Char"/>
    <w:link w:val="inputlateral"/>
    <w:rsid w:val="00D7180C"/>
    <w:rPr>
      <w:sz w:val="22"/>
      <w:lang w:val="x-none" w:eastAsia="x-none"/>
    </w:rPr>
  </w:style>
  <w:style w:type="paragraph" w:customStyle="1" w:styleId="outputlateral">
    <w:name w:val="outputlateral"/>
    <w:basedOn w:val="Normal"/>
    <w:link w:val="outputlateralChar"/>
    <w:rsid w:val="00D7180C"/>
    <w:pPr>
      <w:ind w:left="1080"/>
    </w:pPr>
    <w:rPr>
      <w:rFonts w:ascii="Courier" w:hAnsi="Courier"/>
      <w:sz w:val="20"/>
      <w:lang w:val="x-none" w:eastAsia="x-none"/>
    </w:rPr>
  </w:style>
  <w:style w:type="paragraph" w:customStyle="1" w:styleId="i">
    <w:name w:val="i"/>
    <w:basedOn w:val="Normal"/>
    <w:link w:val="iChar"/>
    <w:rsid w:val="00D7180C"/>
    <w:pPr>
      <w:numPr>
        <w:numId w:val="14"/>
      </w:numPr>
    </w:pPr>
    <w:rPr>
      <w:i/>
      <w:lang w:val="x-none" w:eastAsia="x-none"/>
    </w:rPr>
  </w:style>
  <w:style w:type="character" w:customStyle="1" w:styleId="iChar">
    <w:name w:val="i Char"/>
    <w:link w:val="i"/>
    <w:rsid w:val="00D7180C"/>
    <w:rPr>
      <w:i/>
      <w:sz w:val="22"/>
      <w:lang w:val="x-none" w:eastAsia="x-none"/>
    </w:rPr>
  </w:style>
  <w:style w:type="character" w:customStyle="1" w:styleId="outputlateralChar">
    <w:name w:val="outputlateral Char"/>
    <w:link w:val="outputlateral"/>
    <w:rsid w:val="00D7180C"/>
    <w:rPr>
      <w:rFonts w:ascii="Courier" w:hAnsi="Courier"/>
      <w:lang w:val="x-none" w:eastAsia="x-none"/>
    </w:rPr>
  </w:style>
  <w:style w:type="paragraph" w:customStyle="1" w:styleId="OutputLateral0">
    <w:name w:val="OutputLateral"/>
    <w:basedOn w:val="Normal"/>
    <w:link w:val="OutputLateralChar0"/>
    <w:rsid w:val="00D7180C"/>
    <w:pPr>
      <w:autoSpaceDE w:val="0"/>
      <w:autoSpaceDN w:val="0"/>
      <w:adjustRightInd w:val="0"/>
    </w:pPr>
    <w:rPr>
      <w:rFonts w:ascii="Courier" w:eastAsia="SimSun" w:hAnsi="Courier"/>
      <w:bCs/>
      <w:sz w:val="18"/>
      <w:szCs w:val="22"/>
      <w:lang w:val="x-none" w:eastAsia="zh-CN"/>
    </w:rPr>
  </w:style>
  <w:style w:type="character" w:customStyle="1" w:styleId="OutputLateralChar0">
    <w:name w:val="OutputLateral Char"/>
    <w:link w:val="OutputLateral0"/>
    <w:rsid w:val="00D7180C"/>
    <w:rPr>
      <w:rFonts w:ascii="Courier" w:eastAsia="SimSun" w:hAnsi="Courier"/>
      <w:bCs/>
      <w:sz w:val="18"/>
      <w:szCs w:val="22"/>
      <w:lang w:val="x-none" w:eastAsia="zh-CN"/>
    </w:rPr>
  </w:style>
  <w:style w:type="paragraph" w:customStyle="1" w:styleId="InputLateral0">
    <w:name w:val="InputLateral"/>
    <w:link w:val="InputLateralChar0"/>
    <w:rsid w:val="00D7180C"/>
    <w:rPr>
      <w:rFonts w:ascii="Courier" w:hAnsi="Courier"/>
      <w:b/>
      <w:sz w:val="22"/>
    </w:rPr>
  </w:style>
  <w:style w:type="character" w:customStyle="1" w:styleId="InputLateralChar0">
    <w:name w:val="InputLateral Char"/>
    <w:link w:val="InputLateral0"/>
    <w:rsid w:val="00D7180C"/>
    <w:rPr>
      <w:rFonts w:ascii="Courier" w:hAnsi="Courier"/>
      <w:b/>
      <w:sz w:val="22"/>
      <w:lang w:bidi="ar-SA"/>
    </w:rPr>
  </w:style>
  <w:style w:type="character" w:customStyle="1" w:styleId="PlainTextChar1">
    <w:name w:val="Plain Text Char1"/>
    <w:locked/>
    <w:rsid w:val="00D7180C"/>
    <w:rPr>
      <w:rFonts w:ascii="Courier New" w:hAnsi="Courier New"/>
      <w:sz w:val="22"/>
    </w:rPr>
  </w:style>
  <w:style w:type="table" w:styleId="TableGrid1">
    <w:name w:val="Table Grid 1"/>
    <w:basedOn w:val="TableNormal"/>
    <w:rsid w:val="00D7180C"/>
    <w:rPr>
      <w:rFonts w:eastAsia="SimSun"/>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moz-txt-citetags">
    <w:name w:val="moz-txt-citetags"/>
    <w:rsid w:val="00D7180C"/>
    <w:rPr>
      <w:rFonts w:cs="Times New Roman"/>
    </w:rPr>
  </w:style>
  <w:style w:type="paragraph" w:customStyle="1" w:styleId="paragraphbody">
    <w:name w:val="paragraphbody"/>
    <w:basedOn w:val="Normal"/>
    <w:rsid w:val="00D7180C"/>
    <w:pPr>
      <w:spacing w:before="100" w:beforeAutospacing="1" w:after="100" w:afterAutospacing="1"/>
    </w:pPr>
    <w:rPr>
      <w:rFonts w:eastAsia="SimSun"/>
      <w:sz w:val="24"/>
      <w:szCs w:val="24"/>
      <w:lang w:eastAsia="zh-CN"/>
    </w:rPr>
  </w:style>
  <w:style w:type="character" w:styleId="HTMLTypewriter">
    <w:name w:val="HTML Typewriter"/>
    <w:rsid w:val="00D7180C"/>
    <w:rPr>
      <w:rFonts w:ascii="Courier New" w:eastAsia="SimSun" w:hAnsi="Courier New" w:cs="Courier New"/>
      <w:sz w:val="20"/>
      <w:szCs w:val="20"/>
    </w:rPr>
  </w:style>
  <w:style w:type="paragraph" w:customStyle="1" w:styleId="NormalAsianAsianMSMincho">
    <w:name w:val="Normal+ Asian + (Asian) MS Mincho"/>
    <w:basedOn w:val="Normal"/>
    <w:rsid w:val="00D7180C"/>
    <w:rPr>
      <w:rFonts w:eastAsia="MS Mincho"/>
      <w:sz w:val="20"/>
    </w:rPr>
  </w:style>
  <w:style w:type="paragraph" w:customStyle="1" w:styleId="StyleAsianSimSunBlack">
    <w:name w:val="Style (Asian) SimSun Black"/>
    <w:basedOn w:val="Normal"/>
    <w:rsid w:val="00D7180C"/>
    <w:pPr>
      <w:ind w:left="360"/>
    </w:pPr>
    <w:rPr>
      <w:rFonts w:eastAsia="SimSun"/>
      <w:color w:val="000000"/>
    </w:rPr>
  </w:style>
  <w:style w:type="paragraph" w:customStyle="1" w:styleId="Style1">
    <w:name w:val="Style1"/>
    <w:basedOn w:val="Heading3"/>
    <w:rsid w:val="00D7180C"/>
    <w:pPr>
      <w:keepLines/>
      <w:numPr>
        <w:ilvl w:val="0"/>
        <w:numId w:val="0"/>
      </w:numPr>
      <w:tabs>
        <w:tab w:val="clear" w:pos="864"/>
        <w:tab w:val="num" w:pos="-1800"/>
      </w:tabs>
      <w:spacing w:before="120" w:after="60"/>
      <w:ind w:left="-1800" w:hanging="180"/>
    </w:pPr>
    <w:rPr>
      <w:rFonts w:eastAsia="SimSun"/>
      <w:sz w:val="22"/>
      <w:szCs w:val="22"/>
      <w:u w:color="000000"/>
      <w:lang w:val="x-none" w:eastAsia="zh-CN"/>
    </w:rPr>
  </w:style>
  <w:style w:type="paragraph" w:customStyle="1" w:styleId="Style2">
    <w:name w:val="Style2"/>
    <w:basedOn w:val="Heading4"/>
    <w:rsid w:val="00D7180C"/>
    <w:pPr>
      <w:keepLines/>
      <w:numPr>
        <w:numId w:val="0"/>
      </w:numPr>
      <w:tabs>
        <w:tab w:val="num" w:pos="864"/>
      </w:tabs>
      <w:spacing w:before="240"/>
      <w:ind w:left="864" w:hanging="864"/>
    </w:pPr>
    <w:rPr>
      <w:rFonts w:eastAsia="SimSun"/>
      <w:bCs/>
      <w:szCs w:val="22"/>
      <w:lang w:eastAsia="zh-CN"/>
    </w:rPr>
  </w:style>
  <w:style w:type="paragraph" w:customStyle="1" w:styleId="Style3">
    <w:name w:val="Style3"/>
    <w:basedOn w:val="Heading4"/>
    <w:rsid w:val="00D7180C"/>
    <w:pPr>
      <w:keepLines/>
      <w:numPr>
        <w:numId w:val="0"/>
      </w:numPr>
      <w:tabs>
        <w:tab w:val="num" w:pos="864"/>
      </w:tabs>
      <w:spacing w:before="240"/>
      <w:ind w:left="864" w:hanging="864"/>
    </w:pPr>
    <w:rPr>
      <w:rFonts w:eastAsia="SimSun"/>
      <w:bCs/>
      <w:szCs w:val="22"/>
      <w:lang w:eastAsia="zh-CN"/>
    </w:rPr>
  </w:style>
  <w:style w:type="paragraph" w:customStyle="1" w:styleId="Style4">
    <w:name w:val="Style4"/>
    <w:basedOn w:val="Heading4"/>
    <w:autoRedefine/>
    <w:rsid w:val="00D7180C"/>
    <w:pPr>
      <w:keepLines/>
      <w:numPr>
        <w:numId w:val="0"/>
      </w:numPr>
      <w:tabs>
        <w:tab w:val="num" w:pos="576"/>
        <w:tab w:val="num" w:pos="864"/>
      </w:tabs>
      <w:spacing w:before="240"/>
      <w:ind w:left="864" w:hanging="864"/>
    </w:pPr>
    <w:rPr>
      <w:rFonts w:eastAsia="SimSun"/>
      <w:b w:val="0"/>
      <w:lang w:eastAsia="zh-CN"/>
    </w:rPr>
  </w:style>
  <w:style w:type="paragraph" w:customStyle="1" w:styleId="StyleHeading311ptLeft0Firstline0">
    <w:name w:val="Style Heading 3 + 11 pt Left:  0&quot; First line:  0&quot;"/>
    <w:basedOn w:val="Heading3"/>
    <w:autoRedefine/>
    <w:rsid w:val="00D7180C"/>
    <w:pPr>
      <w:keepLines/>
      <w:numPr>
        <w:ilvl w:val="0"/>
        <w:numId w:val="0"/>
      </w:numPr>
      <w:tabs>
        <w:tab w:val="clear" w:pos="864"/>
        <w:tab w:val="num" w:pos="-1800"/>
      </w:tabs>
      <w:spacing w:before="120" w:after="60"/>
    </w:pPr>
    <w:rPr>
      <w:rFonts w:ascii="Times New Roman Bold" w:eastAsia="SimSun" w:hAnsi="Times New Roman Bold"/>
      <w:bCs/>
      <w:sz w:val="22"/>
      <w:szCs w:val="22"/>
      <w:u w:color="000000"/>
      <w:lang w:val="x-none" w:eastAsia="zh-CN"/>
    </w:rPr>
  </w:style>
  <w:style w:type="paragraph" w:customStyle="1" w:styleId="Style5">
    <w:name w:val="Style5"/>
    <w:basedOn w:val="Heading3"/>
    <w:next w:val="Style4"/>
    <w:rsid w:val="00D7180C"/>
    <w:pPr>
      <w:keepLines/>
      <w:numPr>
        <w:ilvl w:val="0"/>
        <w:numId w:val="0"/>
      </w:numPr>
      <w:tabs>
        <w:tab w:val="clear" w:pos="864"/>
        <w:tab w:val="num" w:pos="-1800"/>
      </w:tabs>
      <w:spacing w:before="120" w:after="60"/>
      <w:ind w:left="-1800" w:hanging="180"/>
    </w:pPr>
    <w:rPr>
      <w:rFonts w:eastAsia="SimSun"/>
      <w:sz w:val="22"/>
      <w:szCs w:val="22"/>
      <w:u w:color="000000"/>
      <w:lang w:val="x-none" w:eastAsia="zh-CN"/>
    </w:rPr>
  </w:style>
  <w:style w:type="paragraph" w:customStyle="1" w:styleId="StyleHeading3AsianSimSun">
    <w:name w:val="Style Heading 3 + (Asian) SimSun"/>
    <w:basedOn w:val="Heading3"/>
    <w:autoRedefine/>
    <w:rsid w:val="00D7180C"/>
    <w:pPr>
      <w:keepLines/>
      <w:numPr>
        <w:ilvl w:val="0"/>
        <w:numId w:val="0"/>
      </w:numPr>
      <w:tabs>
        <w:tab w:val="clear" w:pos="864"/>
        <w:tab w:val="num" w:pos="-1800"/>
      </w:tabs>
      <w:spacing w:before="120" w:after="60"/>
      <w:ind w:left="-1800" w:hanging="180"/>
    </w:pPr>
    <w:rPr>
      <w:rFonts w:eastAsia="SimSun"/>
      <w:bCs/>
      <w:sz w:val="22"/>
      <w:szCs w:val="22"/>
      <w:u w:color="000000"/>
      <w:lang w:val="x-none" w:eastAsia="zh-CN"/>
    </w:rPr>
  </w:style>
  <w:style w:type="paragraph" w:customStyle="1" w:styleId="StyleHeading312pt">
    <w:name w:val="Style Heading 3 + 12 pt"/>
    <w:basedOn w:val="Heading3"/>
    <w:link w:val="StyleHeading312ptChar"/>
    <w:autoRedefine/>
    <w:rsid w:val="00D7180C"/>
    <w:pPr>
      <w:keepLines/>
      <w:numPr>
        <w:ilvl w:val="0"/>
        <w:numId w:val="0"/>
      </w:numPr>
      <w:tabs>
        <w:tab w:val="clear" w:pos="864"/>
        <w:tab w:val="num" w:pos="-1800"/>
      </w:tabs>
      <w:spacing w:before="120" w:after="60"/>
      <w:ind w:left="-1800" w:hanging="180"/>
    </w:pPr>
    <w:rPr>
      <w:rFonts w:eastAsia="SimSun"/>
      <w:bCs/>
      <w:sz w:val="22"/>
      <w:szCs w:val="22"/>
      <w:u w:color="000000"/>
      <w:lang w:val="x-none" w:eastAsia="zh-CN"/>
    </w:rPr>
  </w:style>
  <w:style w:type="character" w:customStyle="1" w:styleId="StyleHeading312ptChar">
    <w:name w:val="Style Heading 3 + 12 pt Char"/>
    <w:link w:val="StyleHeading312pt"/>
    <w:locked/>
    <w:rsid w:val="00D7180C"/>
    <w:rPr>
      <w:rFonts w:eastAsia="SimSun"/>
      <w:b/>
      <w:bCs/>
      <w:sz w:val="22"/>
      <w:szCs w:val="22"/>
      <w:u w:color="000000"/>
      <w:lang w:val="x-none" w:eastAsia="zh-CN"/>
    </w:rPr>
  </w:style>
  <w:style w:type="paragraph" w:customStyle="1" w:styleId="StyleHeading4Black">
    <w:name w:val="Style Heading 4 + Black"/>
    <w:basedOn w:val="Heading4"/>
    <w:autoRedefine/>
    <w:rsid w:val="00D7180C"/>
    <w:pPr>
      <w:keepLines/>
      <w:numPr>
        <w:numId w:val="0"/>
      </w:numPr>
      <w:tabs>
        <w:tab w:val="num" w:pos="864"/>
      </w:tabs>
      <w:spacing w:before="240"/>
      <w:ind w:left="864" w:hanging="864"/>
    </w:pPr>
    <w:rPr>
      <w:rFonts w:eastAsia="SimSun"/>
      <w:b w:val="0"/>
      <w:color w:val="0000FF"/>
      <w:lang w:eastAsia="zh-CN"/>
    </w:rPr>
  </w:style>
  <w:style w:type="paragraph" w:customStyle="1" w:styleId="StyleHeading3Left00Firstline0">
    <w:name w:val="Style Heading 3 + Left:  0.0&quot; First line:  0&quot;"/>
    <w:basedOn w:val="Heading3"/>
    <w:link w:val="StyleHeading3Left00Firstline0Char"/>
    <w:autoRedefine/>
    <w:rsid w:val="00D7180C"/>
    <w:pPr>
      <w:keepLines/>
      <w:numPr>
        <w:ilvl w:val="0"/>
        <w:numId w:val="0"/>
      </w:numPr>
      <w:tabs>
        <w:tab w:val="clear" w:pos="864"/>
        <w:tab w:val="num" w:pos="-1800"/>
      </w:tabs>
      <w:spacing w:before="120" w:after="60"/>
      <w:ind w:left="-1800" w:hanging="180"/>
    </w:pPr>
    <w:rPr>
      <w:rFonts w:eastAsia="SimSun"/>
      <w:bCs/>
      <w:szCs w:val="22"/>
      <w:u w:color="000000"/>
      <w:lang w:val="x-none" w:eastAsia="zh-CN"/>
    </w:rPr>
  </w:style>
  <w:style w:type="numbering" w:styleId="111111">
    <w:name w:val="Outline List 2"/>
    <w:basedOn w:val="NoList"/>
    <w:rsid w:val="00D7180C"/>
    <w:pPr>
      <w:numPr>
        <w:numId w:val="15"/>
      </w:numPr>
    </w:pPr>
  </w:style>
  <w:style w:type="paragraph" w:customStyle="1" w:styleId="THTableCellHeading">
    <w:name w:val="TH_TableCellHeading"/>
    <w:rsid w:val="00D7180C"/>
    <w:pPr>
      <w:keepNext/>
      <w:keepLines/>
      <w:spacing w:before="60" w:after="60"/>
    </w:pPr>
    <w:rPr>
      <w:b/>
      <w:sz w:val="24"/>
      <w:szCs w:val="22"/>
    </w:rPr>
  </w:style>
  <w:style w:type="character" w:customStyle="1" w:styleId="StyleHeading3Left00Firstline0Char">
    <w:name w:val="Style Heading 3 + Left:  0.0&quot; First line:  0&quot; Char"/>
    <w:link w:val="StyleHeading3Left00Firstline0"/>
    <w:rsid w:val="00D7180C"/>
    <w:rPr>
      <w:rFonts w:eastAsia="SimSun"/>
      <w:b/>
      <w:bCs/>
      <w:sz w:val="24"/>
      <w:szCs w:val="22"/>
      <w:u w:color="000000"/>
      <w:lang w:val="x-none" w:eastAsia="zh-CN"/>
    </w:rPr>
  </w:style>
  <w:style w:type="paragraph" w:customStyle="1" w:styleId="ESEndOfSteps">
    <w:name w:val="ES_EndOfSteps"/>
    <w:next w:val="Normal"/>
    <w:rsid w:val="00D7180C"/>
    <w:pPr>
      <w:pBdr>
        <w:bottom w:val="dotted" w:sz="6" w:space="2"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before="160" w:after="80" w:line="300" w:lineRule="atLeast"/>
    </w:pPr>
    <w:rPr>
      <w:b/>
      <w:bCs/>
      <w:smallCaps/>
      <w:color w:val="000000"/>
      <w:spacing w:val="40"/>
      <w:kern w:val="28"/>
      <w:sz w:val="18"/>
    </w:rPr>
  </w:style>
  <w:style w:type="paragraph" w:customStyle="1" w:styleId="TBTableCellBody">
    <w:name w:val="TB_TableCellBody"/>
    <w:rsid w:val="00D7180C"/>
    <w:pPr>
      <w:spacing w:before="80" w:after="80"/>
    </w:pPr>
    <w:rPr>
      <w:sz w:val="22"/>
      <w:szCs w:val="22"/>
    </w:rPr>
  </w:style>
  <w:style w:type="paragraph" w:customStyle="1" w:styleId="T1NTableListNum">
    <w:name w:val="T1N_TableListNum"/>
    <w:basedOn w:val="TBTableCellBody"/>
    <w:rsid w:val="00D7180C"/>
    <w:pPr>
      <w:numPr>
        <w:numId w:val="16"/>
      </w:numPr>
      <w:suppressAutoHyphens/>
      <w:autoSpaceDE w:val="0"/>
      <w:autoSpaceDN w:val="0"/>
      <w:adjustRightInd w:val="0"/>
    </w:pPr>
    <w:rPr>
      <w:rFonts w:cs="Times"/>
      <w:color w:val="000000"/>
    </w:rPr>
  </w:style>
  <w:style w:type="paragraph" w:customStyle="1" w:styleId="Bullet">
    <w:name w:val="Bullet"/>
    <w:basedOn w:val="Normal"/>
    <w:rsid w:val="00D7180C"/>
    <w:pPr>
      <w:numPr>
        <w:numId w:val="17"/>
      </w:numPr>
      <w:spacing w:before="60" w:after="60" w:line="228" w:lineRule="auto"/>
      <w:jc w:val="both"/>
    </w:pPr>
    <w:rPr>
      <w:sz w:val="24"/>
      <w:lang w:val="en-GB"/>
    </w:rPr>
  </w:style>
  <w:style w:type="paragraph" w:customStyle="1" w:styleId="Default">
    <w:name w:val="Default"/>
    <w:rsid w:val="00D7180C"/>
    <w:pPr>
      <w:autoSpaceDE w:val="0"/>
      <w:autoSpaceDN w:val="0"/>
      <w:adjustRightInd w:val="0"/>
    </w:pPr>
    <w:rPr>
      <w:color w:val="000000"/>
      <w:sz w:val="24"/>
      <w:szCs w:val="24"/>
    </w:rPr>
  </w:style>
  <w:style w:type="numbering" w:customStyle="1" w:styleId="CurrentList1">
    <w:name w:val="Current List1"/>
    <w:rsid w:val="00D7180C"/>
  </w:style>
  <w:style w:type="numbering" w:customStyle="1" w:styleId="Style7">
    <w:name w:val="Style7"/>
    <w:rsid w:val="00D7180C"/>
    <w:pPr>
      <w:numPr>
        <w:numId w:val="19"/>
      </w:numPr>
    </w:pPr>
  </w:style>
  <w:style w:type="character" w:customStyle="1" w:styleId="bstansel">
    <w:name w:val="bstansel"/>
    <w:semiHidden/>
    <w:rsid w:val="00D7180C"/>
    <w:rPr>
      <w:rFonts w:ascii="Arial" w:hAnsi="Arial" w:cs="Arial"/>
      <w:b w:val="0"/>
      <w:bCs w:val="0"/>
      <w:i w:val="0"/>
      <w:iCs w:val="0"/>
      <w:strike w:val="0"/>
      <w:color w:val="0000FF"/>
      <w:sz w:val="20"/>
      <w:szCs w:val="20"/>
      <w:u w:val="none"/>
    </w:rPr>
  </w:style>
  <w:style w:type="character" w:customStyle="1" w:styleId="TableTextLeftChar">
    <w:name w:val="Table Text (Left) Char"/>
    <w:link w:val="TableTextLeft"/>
    <w:locked/>
    <w:rsid w:val="00D7180C"/>
    <w:rPr>
      <w:rFonts w:ascii="Calibri" w:eastAsia="Calibri" w:hAnsi="Calibri" w:cs="Calibri"/>
      <w:sz w:val="24"/>
      <w:szCs w:val="24"/>
    </w:rPr>
  </w:style>
  <w:style w:type="paragraph" w:customStyle="1" w:styleId="TableTextLeft">
    <w:name w:val="Table Text (Left)"/>
    <w:basedOn w:val="Normal"/>
    <w:link w:val="TableTextLeftChar"/>
    <w:rsid w:val="00D7180C"/>
    <w:pPr>
      <w:spacing w:before="40" w:after="40"/>
    </w:pPr>
    <w:rPr>
      <w:rFonts w:ascii="Calibri" w:eastAsia="Calibri" w:hAnsi="Calibri"/>
      <w:sz w:val="24"/>
      <w:szCs w:val="24"/>
      <w:lang w:val="x-none" w:eastAsia="x-none"/>
    </w:rPr>
  </w:style>
  <w:style w:type="character" w:customStyle="1" w:styleId="BlockTextChar1">
    <w:name w:val="Block Text Char1"/>
    <w:link w:val="BlockText"/>
    <w:rsid w:val="00D7180C"/>
    <w:rPr>
      <w:rFonts w:ascii="Arial" w:eastAsia="PMingLiU" w:hAnsi="Arial"/>
      <w:lang w:val="x-none" w:eastAsia="x-none"/>
    </w:rPr>
  </w:style>
  <w:style w:type="paragraph" w:styleId="TOCHeading">
    <w:name w:val="TOC Heading"/>
    <w:basedOn w:val="Heading1"/>
    <w:next w:val="Normal"/>
    <w:uiPriority w:val="39"/>
    <w:unhideWhenUsed/>
    <w:qFormat/>
    <w:rsid w:val="00D7180C"/>
    <w:pPr>
      <w:numPr>
        <w:numId w:val="0"/>
      </w:numPr>
      <w:spacing w:before="480" w:after="0" w:line="276" w:lineRule="auto"/>
      <w:outlineLvl w:val="9"/>
    </w:pPr>
    <w:rPr>
      <w:rFonts w:ascii="Cambria" w:hAnsi="Cambria"/>
      <w:bCs/>
      <w:color w:val="365F91"/>
      <w:sz w:val="28"/>
      <w:szCs w:val="28"/>
    </w:rPr>
  </w:style>
  <w:style w:type="character" w:customStyle="1" w:styleId="GUI">
    <w:name w:val="GUI"/>
    <w:rsid w:val="00D7180C"/>
    <w:rPr>
      <w:rFonts w:ascii="Times New Roman" w:hAnsi="Times New Roman" w:cs="Times New Roman"/>
      <w:b/>
      <w:sz w:val="22"/>
    </w:rPr>
  </w:style>
  <w:style w:type="character" w:customStyle="1" w:styleId="ListParagraphChar">
    <w:name w:val="List Paragraph Char"/>
    <w:aliases w:val="- Bullets Char,List Paragraph - Bullets Char,Bulleted List Char,Numbering 1.1 Char,titulo 4 Char,Párrafo de lista7 Char,List Paragraph lettered Char,符号列表 Char,·ûºÅÁÐ±í Char,¡¤?o?¨¢D¡À¨ª Char,?¡è?o?¡§¡éD?¨¤¡§a Char,? Char,lp1 Char"/>
    <w:link w:val="ListParagraph"/>
    <w:uiPriority w:val="1"/>
    <w:qFormat/>
    <w:rsid w:val="00D7180C"/>
    <w:rPr>
      <w:sz w:val="22"/>
    </w:rPr>
  </w:style>
  <w:style w:type="paragraph" w:customStyle="1" w:styleId="SupportingDetails">
    <w:name w:val="Supporting Details"/>
    <w:basedOn w:val="ListParagraph"/>
    <w:link w:val="SupportingDetailsChar"/>
    <w:qFormat/>
    <w:rsid w:val="00D7180C"/>
    <w:pPr>
      <w:autoSpaceDE w:val="0"/>
      <w:autoSpaceDN w:val="0"/>
      <w:adjustRightInd w:val="0"/>
      <w:spacing w:before="60" w:after="60"/>
      <w:contextualSpacing/>
    </w:pPr>
    <w:rPr>
      <w:rFonts w:ascii="Cambria" w:eastAsia="TimesNewRomanforAlcatel" w:hAnsi="Cambria"/>
    </w:rPr>
  </w:style>
  <w:style w:type="character" w:customStyle="1" w:styleId="SupportingDetailsChar">
    <w:name w:val="Supporting Details Char"/>
    <w:link w:val="SupportingDetails"/>
    <w:rsid w:val="00D7180C"/>
    <w:rPr>
      <w:rFonts w:ascii="Cambria" w:eastAsia="TimesNewRomanforAlcatel" w:hAnsi="Cambria"/>
      <w:sz w:val="22"/>
    </w:rPr>
  </w:style>
  <w:style w:type="paragraph" w:customStyle="1" w:styleId="Pa12">
    <w:name w:val="Pa12"/>
    <w:basedOn w:val="Normal"/>
    <w:uiPriority w:val="99"/>
    <w:rsid w:val="006B4D48"/>
    <w:pPr>
      <w:autoSpaceDE w:val="0"/>
      <w:autoSpaceDN w:val="0"/>
      <w:spacing w:line="161" w:lineRule="atLeast"/>
    </w:pPr>
    <w:rPr>
      <w:rFonts w:ascii="Nokia Pure Text Light" w:eastAsia="Calibri" w:hAnsi="Nokia Pure Text Light" w:cs="Nokia Pure Text Light"/>
      <w:sz w:val="24"/>
      <w:szCs w:val="24"/>
    </w:rPr>
  </w:style>
  <w:style w:type="numbering" w:customStyle="1" w:styleId="1111113">
    <w:name w:val="1 / 1.1 / 1.1.13"/>
    <w:basedOn w:val="NoList"/>
    <w:next w:val="111111"/>
    <w:unhideWhenUsed/>
    <w:locked/>
    <w:rsid w:val="00F13C06"/>
    <w:pPr>
      <w:numPr>
        <w:numId w:val="18"/>
      </w:numPr>
    </w:pPr>
  </w:style>
  <w:style w:type="paragraph" w:styleId="ListBullet5">
    <w:name w:val="List Bullet 5"/>
    <w:basedOn w:val="Normal"/>
    <w:rsid w:val="00E87338"/>
    <w:pPr>
      <w:numPr>
        <w:numId w:val="20"/>
      </w:numPr>
      <w:contextualSpacing/>
    </w:pPr>
  </w:style>
  <w:style w:type="character" w:styleId="Mention">
    <w:name w:val="Mention"/>
    <w:uiPriority w:val="99"/>
    <w:semiHidden/>
    <w:unhideWhenUsed/>
    <w:rsid w:val="00BD4C94"/>
    <w:rPr>
      <w:color w:val="2B579A"/>
      <w:shd w:val="clear" w:color="auto" w:fill="E6E6E6"/>
    </w:rPr>
  </w:style>
  <w:style w:type="character" w:styleId="UnresolvedMention">
    <w:name w:val="Unresolved Mention"/>
    <w:uiPriority w:val="99"/>
    <w:semiHidden/>
    <w:unhideWhenUsed/>
    <w:rsid w:val="00DF22F9"/>
    <w:rPr>
      <w:color w:val="808080"/>
      <w:shd w:val="clear" w:color="auto" w:fill="E6E6E6"/>
    </w:rPr>
  </w:style>
  <w:style w:type="character" w:customStyle="1" w:styleId="aa-Input">
    <w:name w:val="aa-Input"/>
    <w:qFormat/>
    <w:rsid w:val="0058003E"/>
    <w:rPr>
      <w:rFonts w:ascii="Courier" w:hAnsi="Courier"/>
      <w:b/>
      <w:bCs/>
      <w:color w:val="0000FF"/>
      <w:sz w:val="22"/>
    </w:rPr>
  </w:style>
  <w:style w:type="character" w:customStyle="1" w:styleId="BlockTextChar">
    <w:name w:val="Block Text Char"/>
    <w:rsid w:val="009060F1"/>
    <w:rPr>
      <w:rFonts w:ascii="Arial" w:eastAsia="PMingLiU" w:hAnsi="Arial" w:cs="Times New Roman"/>
      <w:sz w:val="20"/>
      <w:lang w:val="x-none" w:eastAsia="x-none" w:bidi="ar-SA"/>
    </w:rPr>
  </w:style>
  <w:style w:type="character" w:customStyle="1" w:styleId="filepath">
    <w:name w:val="filepath"/>
    <w:rsid w:val="00C50901"/>
  </w:style>
  <w:style w:type="character" w:customStyle="1" w:styleId="code">
    <w:name w:val="code"/>
    <w:rsid w:val="003A12FE"/>
  </w:style>
  <w:style w:type="character" w:customStyle="1" w:styleId="cm-line">
    <w:name w:val="cm-line"/>
    <w:rsid w:val="00FC7621"/>
  </w:style>
  <w:style w:type="character" w:customStyle="1" w:styleId="a-43Com">
    <w:name w:val="a-4.3 Com"/>
    <w:qFormat/>
    <w:rsid w:val="000F1DC3"/>
    <w:rPr>
      <w:rFonts w:ascii="Courier New" w:hAnsi="Courier New"/>
      <w:b/>
      <w:color w:val="0000FF"/>
      <w:sz w:val="22"/>
    </w:rPr>
  </w:style>
  <w:style w:type="character" w:customStyle="1" w:styleId="ui-provider">
    <w:name w:val="ui-provider"/>
    <w:basedOn w:val="DefaultParagraphFont"/>
    <w:rsid w:val="009C1F4B"/>
  </w:style>
  <w:style w:type="paragraph" w:customStyle="1" w:styleId="Numbering">
    <w:name w:val="Numbering"/>
    <w:basedOn w:val="Normal"/>
    <w:qFormat/>
    <w:rsid w:val="009C53C0"/>
    <w:pPr>
      <w:numPr>
        <w:numId w:val="22"/>
      </w:numPr>
      <w:shd w:val="clear" w:color="auto" w:fill="FFFFFF"/>
      <w:spacing w:after="120" w:line="276" w:lineRule="auto"/>
      <w:contextualSpacing/>
    </w:pPr>
    <w:rPr>
      <w:rFonts w:eastAsia="SimSun" w:cs="Arial"/>
      <w:color w:val="001135"/>
    </w:rPr>
  </w:style>
  <w:style w:type="character" w:styleId="SmartLink">
    <w:name w:val="Smart Link"/>
    <w:uiPriority w:val="99"/>
    <w:semiHidden/>
    <w:unhideWhenUsed/>
    <w:rsid w:val="00FF659D"/>
    <w:rPr>
      <w:color w:val="0000FF"/>
      <w:u w:val="single"/>
      <w:shd w:val="clear" w:color="auto" w:fill="F3F2F1"/>
    </w:rPr>
  </w:style>
  <w:style w:type="character" w:styleId="HTMLCode">
    <w:name w:val="HTML Code"/>
    <w:uiPriority w:val="99"/>
    <w:unhideWhenUsed/>
    <w:rsid w:val="00A8192C"/>
    <w:rPr>
      <w:rFonts w:ascii="Courier New" w:eastAsia="Times New Roman" w:hAnsi="Courier New" w:cs="Courier New"/>
      <w:sz w:val="20"/>
      <w:szCs w:val="20"/>
    </w:rPr>
  </w:style>
  <w:style w:type="character" w:customStyle="1" w:styleId="hljs-builtin">
    <w:name w:val="hljs-built_in"/>
    <w:basedOn w:val="DefaultParagraphFont"/>
    <w:rsid w:val="00980315"/>
  </w:style>
  <w:style w:type="paragraph" w:customStyle="1" w:styleId="ember-view">
    <w:name w:val="ember-view"/>
    <w:basedOn w:val="Normal"/>
    <w:rsid w:val="00E246CC"/>
    <w:pPr>
      <w:spacing w:before="100" w:beforeAutospacing="1" w:after="100" w:afterAutospacing="1"/>
    </w:pPr>
    <w:rPr>
      <w:sz w:val="24"/>
      <w:szCs w:val="24"/>
      <w:lang w:val="en-IN" w:eastAsia="en-IN"/>
    </w:rPr>
  </w:style>
  <w:style w:type="character" w:customStyle="1" w:styleId="white-space-pre">
    <w:name w:val="white-space-pre"/>
    <w:basedOn w:val="DefaultParagraphFont"/>
    <w:rsid w:val="00E03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1427">
      <w:bodyDiv w:val="1"/>
      <w:marLeft w:val="0"/>
      <w:marRight w:val="0"/>
      <w:marTop w:val="0"/>
      <w:marBottom w:val="0"/>
      <w:divBdr>
        <w:top w:val="none" w:sz="0" w:space="0" w:color="auto"/>
        <w:left w:val="none" w:sz="0" w:space="0" w:color="auto"/>
        <w:bottom w:val="none" w:sz="0" w:space="0" w:color="auto"/>
        <w:right w:val="none" w:sz="0" w:space="0" w:color="auto"/>
      </w:divBdr>
    </w:div>
    <w:div w:id="13650377">
      <w:bodyDiv w:val="1"/>
      <w:marLeft w:val="0"/>
      <w:marRight w:val="0"/>
      <w:marTop w:val="0"/>
      <w:marBottom w:val="0"/>
      <w:divBdr>
        <w:top w:val="none" w:sz="0" w:space="0" w:color="auto"/>
        <w:left w:val="none" w:sz="0" w:space="0" w:color="auto"/>
        <w:bottom w:val="none" w:sz="0" w:space="0" w:color="auto"/>
        <w:right w:val="none" w:sz="0" w:space="0" w:color="auto"/>
      </w:divBdr>
      <w:divsChild>
        <w:div w:id="1659721941">
          <w:marLeft w:val="0"/>
          <w:marRight w:val="0"/>
          <w:marTop w:val="0"/>
          <w:marBottom w:val="0"/>
          <w:divBdr>
            <w:top w:val="none" w:sz="0" w:space="0" w:color="auto"/>
            <w:left w:val="none" w:sz="0" w:space="0" w:color="auto"/>
            <w:bottom w:val="none" w:sz="0" w:space="0" w:color="auto"/>
            <w:right w:val="none" w:sz="0" w:space="0" w:color="auto"/>
          </w:divBdr>
          <w:divsChild>
            <w:div w:id="410079839">
              <w:marLeft w:val="0"/>
              <w:marRight w:val="0"/>
              <w:marTop w:val="0"/>
              <w:marBottom w:val="0"/>
              <w:divBdr>
                <w:top w:val="none" w:sz="0" w:space="0" w:color="auto"/>
                <w:left w:val="none" w:sz="0" w:space="0" w:color="auto"/>
                <w:bottom w:val="none" w:sz="0" w:space="0" w:color="auto"/>
                <w:right w:val="none" w:sz="0" w:space="0" w:color="auto"/>
              </w:divBdr>
              <w:divsChild>
                <w:div w:id="553732242">
                  <w:marLeft w:val="0"/>
                  <w:marRight w:val="0"/>
                  <w:marTop w:val="0"/>
                  <w:marBottom w:val="0"/>
                  <w:divBdr>
                    <w:top w:val="none" w:sz="0" w:space="0" w:color="auto"/>
                    <w:left w:val="none" w:sz="0" w:space="0" w:color="auto"/>
                    <w:bottom w:val="none" w:sz="0" w:space="0" w:color="auto"/>
                    <w:right w:val="none" w:sz="0" w:space="0" w:color="auto"/>
                  </w:divBdr>
                </w:div>
              </w:divsChild>
            </w:div>
            <w:div w:id="4336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4072">
      <w:bodyDiv w:val="1"/>
      <w:marLeft w:val="0"/>
      <w:marRight w:val="0"/>
      <w:marTop w:val="0"/>
      <w:marBottom w:val="0"/>
      <w:divBdr>
        <w:top w:val="none" w:sz="0" w:space="0" w:color="auto"/>
        <w:left w:val="none" w:sz="0" w:space="0" w:color="auto"/>
        <w:bottom w:val="none" w:sz="0" w:space="0" w:color="auto"/>
        <w:right w:val="none" w:sz="0" w:space="0" w:color="auto"/>
      </w:divBdr>
      <w:divsChild>
        <w:div w:id="543829562">
          <w:marLeft w:val="0"/>
          <w:marRight w:val="0"/>
          <w:marTop w:val="0"/>
          <w:marBottom w:val="0"/>
          <w:divBdr>
            <w:top w:val="none" w:sz="0" w:space="0" w:color="auto"/>
            <w:left w:val="none" w:sz="0" w:space="0" w:color="auto"/>
            <w:bottom w:val="none" w:sz="0" w:space="0" w:color="auto"/>
            <w:right w:val="none" w:sz="0" w:space="0" w:color="auto"/>
          </w:divBdr>
        </w:div>
      </w:divsChild>
    </w:div>
    <w:div w:id="30695721">
      <w:bodyDiv w:val="1"/>
      <w:marLeft w:val="0"/>
      <w:marRight w:val="0"/>
      <w:marTop w:val="0"/>
      <w:marBottom w:val="0"/>
      <w:divBdr>
        <w:top w:val="none" w:sz="0" w:space="0" w:color="auto"/>
        <w:left w:val="none" w:sz="0" w:space="0" w:color="auto"/>
        <w:bottom w:val="none" w:sz="0" w:space="0" w:color="auto"/>
        <w:right w:val="none" w:sz="0" w:space="0" w:color="auto"/>
      </w:divBdr>
    </w:div>
    <w:div w:id="36046767">
      <w:bodyDiv w:val="1"/>
      <w:marLeft w:val="0"/>
      <w:marRight w:val="0"/>
      <w:marTop w:val="0"/>
      <w:marBottom w:val="0"/>
      <w:divBdr>
        <w:top w:val="none" w:sz="0" w:space="0" w:color="auto"/>
        <w:left w:val="none" w:sz="0" w:space="0" w:color="auto"/>
        <w:bottom w:val="none" w:sz="0" w:space="0" w:color="auto"/>
        <w:right w:val="none" w:sz="0" w:space="0" w:color="auto"/>
      </w:divBdr>
    </w:div>
    <w:div w:id="45221348">
      <w:bodyDiv w:val="1"/>
      <w:marLeft w:val="0"/>
      <w:marRight w:val="0"/>
      <w:marTop w:val="0"/>
      <w:marBottom w:val="0"/>
      <w:divBdr>
        <w:top w:val="none" w:sz="0" w:space="0" w:color="auto"/>
        <w:left w:val="none" w:sz="0" w:space="0" w:color="auto"/>
        <w:bottom w:val="none" w:sz="0" w:space="0" w:color="auto"/>
        <w:right w:val="none" w:sz="0" w:space="0" w:color="auto"/>
      </w:divBdr>
    </w:div>
    <w:div w:id="46299228">
      <w:bodyDiv w:val="1"/>
      <w:marLeft w:val="0"/>
      <w:marRight w:val="0"/>
      <w:marTop w:val="0"/>
      <w:marBottom w:val="0"/>
      <w:divBdr>
        <w:top w:val="none" w:sz="0" w:space="0" w:color="auto"/>
        <w:left w:val="none" w:sz="0" w:space="0" w:color="auto"/>
        <w:bottom w:val="none" w:sz="0" w:space="0" w:color="auto"/>
        <w:right w:val="none" w:sz="0" w:space="0" w:color="auto"/>
      </w:divBdr>
      <w:divsChild>
        <w:div w:id="604850071">
          <w:marLeft w:val="0"/>
          <w:marRight w:val="0"/>
          <w:marTop w:val="0"/>
          <w:marBottom w:val="0"/>
          <w:divBdr>
            <w:top w:val="none" w:sz="0" w:space="0" w:color="auto"/>
            <w:left w:val="none" w:sz="0" w:space="0" w:color="auto"/>
            <w:bottom w:val="none" w:sz="0" w:space="0" w:color="auto"/>
            <w:right w:val="none" w:sz="0" w:space="0" w:color="auto"/>
          </w:divBdr>
        </w:div>
      </w:divsChild>
    </w:div>
    <w:div w:id="59057630">
      <w:bodyDiv w:val="1"/>
      <w:marLeft w:val="0"/>
      <w:marRight w:val="0"/>
      <w:marTop w:val="0"/>
      <w:marBottom w:val="0"/>
      <w:divBdr>
        <w:top w:val="none" w:sz="0" w:space="0" w:color="auto"/>
        <w:left w:val="none" w:sz="0" w:space="0" w:color="auto"/>
        <w:bottom w:val="none" w:sz="0" w:space="0" w:color="auto"/>
        <w:right w:val="none" w:sz="0" w:space="0" w:color="auto"/>
      </w:divBdr>
    </w:div>
    <w:div w:id="131598503">
      <w:bodyDiv w:val="1"/>
      <w:marLeft w:val="0"/>
      <w:marRight w:val="0"/>
      <w:marTop w:val="0"/>
      <w:marBottom w:val="0"/>
      <w:divBdr>
        <w:top w:val="none" w:sz="0" w:space="0" w:color="auto"/>
        <w:left w:val="none" w:sz="0" w:space="0" w:color="auto"/>
        <w:bottom w:val="none" w:sz="0" w:space="0" w:color="auto"/>
        <w:right w:val="none" w:sz="0" w:space="0" w:color="auto"/>
      </w:divBdr>
      <w:divsChild>
        <w:div w:id="281958773">
          <w:marLeft w:val="0"/>
          <w:marRight w:val="0"/>
          <w:marTop w:val="0"/>
          <w:marBottom w:val="0"/>
          <w:divBdr>
            <w:top w:val="none" w:sz="0" w:space="0" w:color="auto"/>
            <w:left w:val="none" w:sz="0" w:space="0" w:color="auto"/>
            <w:bottom w:val="none" w:sz="0" w:space="0" w:color="auto"/>
            <w:right w:val="none" w:sz="0" w:space="0" w:color="auto"/>
          </w:divBdr>
          <w:divsChild>
            <w:div w:id="558437658">
              <w:marLeft w:val="0"/>
              <w:marRight w:val="0"/>
              <w:marTop w:val="0"/>
              <w:marBottom w:val="0"/>
              <w:divBdr>
                <w:top w:val="none" w:sz="0" w:space="0" w:color="auto"/>
                <w:left w:val="none" w:sz="0" w:space="0" w:color="auto"/>
                <w:bottom w:val="none" w:sz="0" w:space="0" w:color="auto"/>
                <w:right w:val="none" w:sz="0" w:space="0" w:color="auto"/>
              </w:divBdr>
              <w:divsChild>
                <w:div w:id="337121942">
                  <w:marLeft w:val="0"/>
                  <w:marRight w:val="0"/>
                  <w:marTop w:val="0"/>
                  <w:marBottom w:val="0"/>
                  <w:divBdr>
                    <w:top w:val="none" w:sz="0" w:space="0" w:color="auto"/>
                    <w:left w:val="none" w:sz="0" w:space="0" w:color="auto"/>
                    <w:bottom w:val="none" w:sz="0" w:space="0" w:color="auto"/>
                    <w:right w:val="none" w:sz="0" w:space="0" w:color="auto"/>
                  </w:divBdr>
                </w:div>
              </w:divsChild>
            </w:div>
            <w:div w:id="3239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2391">
      <w:bodyDiv w:val="1"/>
      <w:marLeft w:val="0"/>
      <w:marRight w:val="0"/>
      <w:marTop w:val="0"/>
      <w:marBottom w:val="0"/>
      <w:divBdr>
        <w:top w:val="none" w:sz="0" w:space="0" w:color="auto"/>
        <w:left w:val="none" w:sz="0" w:space="0" w:color="auto"/>
        <w:bottom w:val="none" w:sz="0" w:space="0" w:color="auto"/>
        <w:right w:val="none" w:sz="0" w:space="0" w:color="auto"/>
      </w:divBdr>
    </w:div>
    <w:div w:id="265164354">
      <w:bodyDiv w:val="1"/>
      <w:marLeft w:val="0"/>
      <w:marRight w:val="0"/>
      <w:marTop w:val="0"/>
      <w:marBottom w:val="0"/>
      <w:divBdr>
        <w:top w:val="none" w:sz="0" w:space="0" w:color="auto"/>
        <w:left w:val="none" w:sz="0" w:space="0" w:color="auto"/>
        <w:bottom w:val="none" w:sz="0" w:space="0" w:color="auto"/>
        <w:right w:val="none" w:sz="0" w:space="0" w:color="auto"/>
      </w:divBdr>
      <w:divsChild>
        <w:div w:id="235090421">
          <w:marLeft w:val="0"/>
          <w:marRight w:val="0"/>
          <w:marTop w:val="0"/>
          <w:marBottom w:val="0"/>
          <w:divBdr>
            <w:top w:val="none" w:sz="0" w:space="0" w:color="auto"/>
            <w:left w:val="none" w:sz="0" w:space="0" w:color="auto"/>
            <w:bottom w:val="none" w:sz="0" w:space="0" w:color="auto"/>
            <w:right w:val="none" w:sz="0" w:space="0" w:color="auto"/>
          </w:divBdr>
        </w:div>
      </w:divsChild>
    </w:div>
    <w:div w:id="280772947">
      <w:bodyDiv w:val="1"/>
      <w:marLeft w:val="0"/>
      <w:marRight w:val="0"/>
      <w:marTop w:val="0"/>
      <w:marBottom w:val="0"/>
      <w:divBdr>
        <w:top w:val="none" w:sz="0" w:space="0" w:color="auto"/>
        <w:left w:val="none" w:sz="0" w:space="0" w:color="auto"/>
        <w:bottom w:val="none" w:sz="0" w:space="0" w:color="auto"/>
        <w:right w:val="none" w:sz="0" w:space="0" w:color="auto"/>
      </w:divBdr>
    </w:div>
    <w:div w:id="299842634">
      <w:bodyDiv w:val="1"/>
      <w:marLeft w:val="0"/>
      <w:marRight w:val="0"/>
      <w:marTop w:val="0"/>
      <w:marBottom w:val="0"/>
      <w:divBdr>
        <w:top w:val="none" w:sz="0" w:space="0" w:color="auto"/>
        <w:left w:val="none" w:sz="0" w:space="0" w:color="auto"/>
        <w:bottom w:val="none" w:sz="0" w:space="0" w:color="auto"/>
        <w:right w:val="none" w:sz="0" w:space="0" w:color="auto"/>
      </w:divBdr>
    </w:div>
    <w:div w:id="304892602">
      <w:bodyDiv w:val="1"/>
      <w:marLeft w:val="0"/>
      <w:marRight w:val="0"/>
      <w:marTop w:val="0"/>
      <w:marBottom w:val="0"/>
      <w:divBdr>
        <w:top w:val="none" w:sz="0" w:space="0" w:color="auto"/>
        <w:left w:val="none" w:sz="0" w:space="0" w:color="auto"/>
        <w:bottom w:val="none" w:sz="0" w:space="0" w:color="auto"/>
        <w:right w:val="none" w:sz="0" w:space="0" w:color="auto"/>
      </w:divBdr>
    </w:div>
    <w:div w:id="317805133">
      <w:bodyDiv w:val="1"/>
      <w:marLeft w:val="0"/>
      <w:marRight w:val="0"/>
      <w:marTop w:val="0"/>
      <w:marBottom w:val="0"/>
      <w:divBdr>
        <w:top w:val="none" w:sz="0" w:space="0" w:color="auto"/>
        <w:left w:val="none" w:sz="0" w:space="0" w:color="auto"/>
        <w:bottom w:val="none" w:sz="0" w:space="0" w:color="auto"/>
        <w:right w:val="none" w:sz="0" w:space="0" w:color="auto"/>
      </w:divBdr>
    </w:div>
    <w:div w:id="322003863">
      <w:bodyDiv w:val="1"/>
      <w:marLeft w:val="0"/>
      <w:marRight w:val="0"/>
      <w:marTop w:val="0"/>
      <w:marBottom w:val="0"/>
      <w:divBdr>
        <w:top w:val="none" w:sz="0" w:space="0" w:color="auto"/>
        <w:left w:val="none" w:sz="0" w:space="0" w:color="auto"/>
        <w:bottom w:val="none" w:sz="0" w:space="0" w:color="auto"/>
        <w:right w:val="none" w:sz="0" w:space="0" w:color="auto"/>
      </w:divBdr>
    </w:div>
    <w:div w:id="452484142">
      <w:bodyDiv w:val="1"/>
      <w:marLeft w:val="0"/>
      <w:marRight w:val="0"/>
      <w:marTop w:val="0"/>
      <w:marBottom w:val="0"/>
      <w:divBdr>
        <w:top w:val="none" w:sz="0" w:space="0" w:color="auto"/>
        <w:left w:val="none" w:sz="0" w:space="0" w:color="auto"/>
        <w:bottom w:val="none" w:sz="0" w:space="0" w:color="auto"/>
        <w:right w:val="none" w:sz="0" w:space="0" w:color="auto"/>
      </w:divBdr>
    </w:div>
    <w:div w:id="493684970">
      <w:bodyDiv w:val="1"/>
      <w:marLeft w:val="0"/>
      <w:marRight w:val="0"/>
      <w:marTop w:val="0"/>
      <w:marBottom w:val="0"/>
      <w:divBdr>
        <w:top w:val="none" w:sz="0" w:space="0" w:color="auto"/>
        <w:left w:val="none" w:sz="0" w:space="0" w:color="auto"/>
        <w:bottom w:val="none" w:sz="0" w:space="0" w:color="auto"/>
        <w:right w:val="none" w:sz="0" w:space="0" w:color="auto"/>
      </w:divBdr>
    </w:div>
    <w:div w:id="516582664">
      <w:bodyDiv w:val="1"/>
      <w:marLeft w:val="0"/>
      <w:marRight w:val="0"/>
      <w:marTop w:val="0"/>
      <w:marBottom w:val="0"/>
      <w:divBdr>
        <w:top w:val="none" w:sz="0" w:space="0" w:color="auto"/>
        <w:left w:val="none" w:sz="0" w:space="0" w:color="auto"/>
        <w:bottom w:val="none" w:sz="0" w:space="0" w:color="auto"/>
        <w:right w:val="none" w:sz="0" w:space="0" w:color="auto"/>
      </w:divBdr>
    </w:div>
    <w:div w:id="529562750">
      <w:bodyDiv w:val="1"/>
      <w:marLeft w:val="0"/>
      <w:marRight w:val="0"/>
      <w:marTop w:val="0"/>
      <w:marBottom w:val="0"/>
      <w:divBdr>
        <w:top w:val="none" w:sz="0" w:space="0" w:color="auto"/>
        <w:left w:val="none" w:sz="0" w:space="0" w:color="auto"/>
        <w:bottom w:val="none" w:sz="0" w:space="0" w:color="auto"/>
        <w:right w:val="none" w:sz="0" w:space="0" w:color="auto"/>
      </w:divBdr>
      <w:divsChild>
        <w:div w:id="1912347767">
          <w:marLeft w:val="0"/>
          <w:marRight w:val="0"/>
          <w:marTop w:val="0"/>
          <w:marBottom w:val="0"/>
          <w:divBdr>
            <w:top w:val="none" w:sz="0" w:space="0" w:color="auto"/>
            <w:left w:val="none" w:sz="0" w:space="0" w:color="auto"/>
            <w:bottom w:val="none" w:sz="0" w:space="0" w:color="auto"/>
            <w:right w:val="none" w:sz="0" w:space="0" w:color="auto"/>
          </w:divBdr>
          <w:divsChild>
            <w:div w:id="940719342">
              <w:marLeft w:val="0"/>
              <w:marRight w:val="0"/>
              <w:marTop w:val="0"/>
              <w:marBottom w:val="0"/>
              <w:divBdr>
                <w:top w:val="none" w:sz="0" w:space="0" w:color="auto"/>
                <w:left w:val="none" w:sz="0" w:space="0" w:color="auto"/>
                <w:bottom w:val="none" w:sz="0" w:space="0" w:color="auto"/>
                <w:right w:val="none" w:sz="0" w:space="0" w:color="auto"/>
              </w:divBdr>
              <w:divsChild>
                <w:div w:id="1050425703">
                  <w:marLeft w:val="0"/>
                  <w:marRight w:val="0"/>
                  <w:marTop w:val="0"/>
                  <w:marBottom w:val="0"/>
                  <w:divBdr>
                    <w:top w:val="none" w:sz="0" w:space="0" w:color="auto"/>
                    <w:left w:val="none" w:sz="0" w:space="0" w:color="auto"/>
                    <w:bottom w:val="none" w:sz="0" w:space="0" w:color="auto"/>
                    <w:right w:val="none" w:sz="0" w:space="0" w:color="auto"/>
                  </w:divBdr>
                </w:div>
              </w:divsChild>
            </w:div>
            <w:div w:id="43722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2452">
      <w:bodyDiv w:val="1"/>
      <w:marLeft w:val="0"/>
      <w:marRight w:val="0"/>
      <w:marTop w:val="0"/>
      <w:marBottom w:val="0"/>
      <w:divBdr>
        <w:top w:val="none" w:sz="0" w:space="0" w:color="auto"/>
        <w:left w:val="none" w:sz="0" w:space="0" w:color="auto"/>
        <w:bottom w:val="none" w:sz="0" w:space="0" w:color="auto"/>
        <w:right w:val="none" w:sz="0" w:space="0" w:color="auto"/>
      </w:divBdr>
      <w:divsChild>
        <w:div w:id="769013131">
          <w:marLeft w:val="0"/>
          <w:marRight w:val="0"/>
          <w:marTop w:val="0"/>
          <w:marBottom w:val="0"/>
          <w:divBdr>
            <w:top w:val="none" w:sz="0" w:space="0" w:color="auto"/>
            <w:left w:val="none" w:sz="0" w:space="0" w:color="auto"/>
            <w:bottom w:val="none" w:sz="0" w:space="0" w:color="auto"/>
            <w:right w:val="none" w:sz="0" w:space="0" w:color="auto"/>
          </w:divBdr>
          <w:divsChild>
            <w:div w:id="344138218">
              <w:marLeft w:val="0"/>
              <w:marRight w:val="0"/>
              <w:marTop w:val="0"/>
              <w:marBottom w:val="0"/>
              <w:divBdr>
                <w:top w:val="none" w:sz="0" w:space="0" w:color="auto"/>
                <w:left w:val="none" w:sz="0" w:space="0" w:color="auto"/>
                <w:bottom w:val="none" w:sz="0" w:space="0" w:color="auto"/>
                <w:right w:val="none" w:sz="0" w:space="0" w:color="auto"/>
              </w:divBdr>
              <w:divsChild>
                <w:div w:id="1018312916">
                  <w:marLeft w:val="0"/>
                  <w:marRight w:val="0"/>
                  <w:marTop w:val="0"/>
                  <w:marBottom w:val="0"/>
                  <w:divBdr>
                    <w:top w:val="none" w:sz="0" w:space="0" w:color="auto"/>
                    <w:left w:val="none" w:sz="0" w:space="0" w:color="auto"/>
                    <w:bottom w:val="none" w:sz="0" w:space="0" w:color="auto"/>
                    <w:right w:val="none" w:sz="0" w:space="0" w:color="auto"/>
                  </w:divBdr>
                </w:div>
                <w:div w:id="21184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96481">
      <w:bodyDiv w:val="1"/>
      <w:marLeft w:val="0"/>
      <w:marRight w:val="0"/>
      <w:marTop w:val="0"/>
      <w:marBottom w:val="0"/>
      <w:divBdr>
        <w:top w:val="none" w:sz="0" w:space="0" w:color="auto"/>
        <w:left w:val="none" w:sz="0" w:space="0" w:color="auto"/>
        <w:bottom w:val="none" w:sz="0" w:space="0" w:color="auto"/>
        <w:right w:val="none" w:sz="0" w:space="0" w:color="auto"/>
      </w:divBdr>
      <w:divsChild>
        <w:div w:id="1226330005">
          <w:marLeft w:val="0"/>
          <w:marRight w:val="0"/>
          <w:marTop w:val="0"/>
          <w:marBottom w:val="0"/>
          <w:divBdr>
            <w:top w:val="none" w:sz="0" w:space="0" w:color="auto"/>
            <w:left w:val="none" w:sz="0" w:space="0" w:color="auto"/>
            <w:bottom w:val="none" w:sz="0" w:space="0" w:color="auto"/>
            <w:right w:val="none" w:sz="0" w:space="0" w:color="auto"/>
          </w:divBdr>
        </w:div>
      </w:divsChild>
    </w:div>
    <w:div w:id="566957671">
      <w:bodyDiv w:val="1"/>
      <w:marLeft w:val="0"/>
      <w:marRight w:val="0"/>
      <w:marTop w:val="0"/>
      <w:marBottom w:val="0"/>
      <w:divBdr>
        <w:top w:val="none" w:sz="0" w:space="0" w:color="auto"/>
        <w:left w:val="none" w:sz="0" w:space="0" w:color="auto"/>
        <w:bottom w:val="none" w:sz="0" w:space="0" w:color="auto"/>
        <w:right w:val="none" w:sz="0" w:space="0" w:color="auto"/>
      </w:divBdr>
    </w:div>
    <w:div w:id="580994176">
      <w:bodyDiv w:val="1"/>
      <w:marLeft w:val="0"/>
      <w:marRight w:val="0"/>
      <w:marTop w:val="0"/>
      <w:marBottom w:val="0"/>
      <w:divBdr>
        <w:top w:val="none" w:sz="0" w:space="0" w:color="auto"/>
        <w:left w:val="none" w:sz="0" w:space="0" w:color="auto"/>
        <w:bottom w:val="none" w:sz="0" w:space="0" w:color="auto"/>
        <w:right w:val="none" w:sz="0" w:space="0" w:color="auto"/>
      </w:divBdr>
    </w:div>
    <w:div w:id="640697723">
      <w:bodyDiv w:val="1"/>
      <w:marLeft w:val="0"/>
      <w:marRight w:val="0"/>
      <w:marTop w:val="0"/>
      <w:marBottom w:val="0"/>
      <w:divBdr>
        <w:top w:val="none" w:sz="0" w:space="0" w:color="auto"/>
        <w:left w:val="none" w:sz="0" w:space="0" w:color="auto"/>
        <w:bottom w:val="none" w:sz="0" w:space="0" w:color="auto"/>
        <w:right w:val="none" w:sz="0" w:space="0" w:color="auto"/>
      </w:divBdr>
    </w:div>
    <w:div w:id="652292051">
      <w:bodyDiv w:val="1"/>
      <w:marLeft w:val="0"/>
      <w:marRight w:val="0"/>
      <w:marTop w:val="0"/>
      <w:marBottom w:val="0"/>
      <w:divBdr>
        <w:top w:val="none" w:sz="0" w:space="0" w:color="auto"/>
        <w:left w:val="none" w:sz="0" w:space="0" w:color="auto"/>
        <w:bottom w:val="none" w:sz="0" w:space="0" w:color="auto"/>
        <w:right w:val="none" w:sz="0" w:space="0" w:color="auto"/>
      </w:divBdr>
    </w:div>
    <w:div w:id="688415838">
      <w:bodyDiv w:val="1"/>
      <w:marLeft w:val="0"/>
      <w:marRight w:val="0"/>
      <w:marTop w:val="0"/>
      <w:marBottom w:val="0"/>
      <w:divBdr>
        <w:top w:val="none" w:sz="0" w:space="0" w:color="auto"/>
        <w:left w:val="none" w:sz="0" w:space="0" w:color="auto"/>
        <w:bottom w:val="none" w:sz="0" w:space="0" w:color="auto"/>
        <w:right w:val="none" w:sz="0" w:space="0" w:color="auto"/>
      </w:divBdr>
    </w:div>
    <w:div w:id="733549867">
      <w:bodyDiv w:val="1"/>
      <w:marLeft w:val="0"/>
      <w:marRight w:val="0"/>
      <w:marTop w:val="0"/>
      <w:marBottom w:val="0"/>
      <w:divBdr>
        <w:top w:val="none" w:sz="0" w:space="0" w:color="auto"/>
        <w:left w:val="none" w:sz="0" w:space="0" w:color="auto"/>
        <w:bottom w:val="none" w:sz="0" w:space="0" w:color="auto"/>
        <w:right w:val="none" w:sz="0" w:space="0" w:color="auto"/>
      </w:divBdr>
    </w:div>
    <w:div w:id="749426824">
      <w:bodyDiv w:val="1"/>
      <w:marLeft w:val="0"/>
      <w:marRight w:val="0"/>
      <w:marTop w:val="0"/>
      <w:marBottom w:val="0"/>
      <w:divBdr>
        <w:top w:val="none" w:sz="0" w:space="0" w:color="auto"/>
        <w:left w:val="none" w:sz="0" w:space="0" w:color="auto"/>
        <w:bottom w:val="none" w:sz="0" w:space="0" w:color="auto"/>
        <w:right w:val="none" w:sz="0" w:space="0" w:color="auto"/>
      </w:divBdr>
      <w:divsChild>
        <w:div w:id="1652445392">
          <w:marLeft w:val="0"/>
          <w:marRight w:val="0"/>
          <w:marTop w:val="0"/>
          <w:marBottom w:val="0"/>
          <w:divBdr>
            <w:top w:val="none" w:sz="0" w:space="0" w:color="auto"/>
            <w:left w:val="none" w:sz="0" w:space="0" w:color="auto"/>
            <w:bottom w:val="none" w:sz="0" w:space="0" w:color="auto"/>
            <w:right w:val="none" w:sz="0" w:space="0" w:color="auto"/>
          </w:divBdr>
          <w:divsChild>
            <w:div w:id="412555228">
              <w:marLeft w:val="0"/>
              <w:marRight w:val="0"/>
              <w:marTop w:val="0"/>
              <w:marBottom w:val="0"/>
              <w:divBdr>
                <w:top w:val="none" w:sz="0" w:space="0" w:color="auto"/>
                <w:left w:val="none" w:sz="0" w:space="0" w:color="auto"/>
                <w:bottom w:val="none" w:sz="0" w:space="0" w:color="auto"/>
                <w:right w:val="none" w:sz="0" w:space="0" w:color="auto"/>
              </w:divBdr>
              <w:divsChild>
                <w:div w:id="2103988367">
                  <w:marLeft w:val="0"/>
                  <w:marRight w:val="0"/>
                  <w:marTop w:val="0"/>
                  <w:marBottom w:val="0"/>
                  <w:divBdr>
                    <w:top w:val="none" w:sz="0" w:space="0" w:color="auto"/>
                    <w:left w:val="none" w:sz="0" w:space="0" w:color="auto"/>
                    <w:bottom w:val="none" w:sz="0" w:space="0" w:color="auto"/>
                    <w:right w:val="none" w:sz="0" w:space="0" w:color="auto"/>
                  </w:divBdr>
                </w:div>
              </w:divsChild>
            </w:div>
            <w:div w:id="1346134772">
              <w:marLeft w:val="0"/>
              <w:marRight w:val="0"/>
              <w:marTop w:val="0"/>
              <w:marBottom w:val="0"/>
              <w:divBdr>
                <w:top w:val="none" w:sz="0" w:space="0" w:color="auto"/>
                <w:left w:val="none" w:sz="0" w:space="0" w:color="auto"/>
                <w:bottom w:val="none" w:sz="0" w:space="0" w:color="auto"/>
                <w:right w:val="none" w:sz="0" w:space="0" w:color="auto"/>
              </w:divBdr>
            </w:div>
          </w:divsChild>
        </w:div>
        <w:div w:id="1999461700">
          <w:marLeft w:val="0"/>
          <w:marRight w:val="0"/>
          <w:marTop w:val="0"/>
          <w:marBottom w:val="0"/>
          <w:divBdr>
            <w:top w:val="none" w:sz="0" w:space="0" w:color="auto"/>
            <w:left w:val="none" w:sz="0" w:space="0" w:color="auto"/>
            <w:bottom w:val="none" w:sz="0" w:space="0" w:color="auto"/>
            <w:right w:val="none" w:sz="0" w:space="0" w:color="auto"/>
          </w:divBdr>
          <w:divsChild>
            <w:div w:id="1224222305">
              <w:marLeft w:val="0"/>
              <w:marRight w:val="0"/>
              <w:marTop w:val="0"/>
              <w:marBottom w:val="0"/>
              <w:divBdr>
                <w:top w:val="none" w:sz="0" w:space="0" w:color="auto"/>
                <w:left w:val="none" w:sz="0" w:space="0" w:color="auto"/>
                <w:bottom w:val="none" w:sz="0" w:space="0" w:color="auto"/>
                <w:right w:val="none" w:sz="0" w:space="0" w:color="auto"/>
              </w:divBdr>
              <w:divsChild>
                <w:div w:id="1286079030">
                  <w:marLeft w:val="0"/>
                  <w:marRight w:val="0"/>
                  <w:marTop w:val="0"/>
                  <w:marBottom w:val="0"/>
                  <w:divBdr>
                    <w:top w:val="none" w:sz="0" w:space="0" w:color="auto"/>
                    <w:left w:val="none" w:sz="0" w:space="0" w:color="auto"/>
                    <w:bottom w:val="none" w:sz="0" w:space="0" w:color="auto"/>
                    <w:right w:val="none" w:sz="0" w:space="0" w:color="auto"/>
                  </w:divBdr>
                </w:div>
              </w:divsChild>
            </w:div>
            <w:div w:id="1858883903">
              <w:marLeft w:val="0"/>
              <w:marRight w:val="0"/>
              <w:marTop w:val="0"/>
              <w:marBottom w:val="0"/>
              <w:divBdr>
                <w:top w:val="none" w:sz="0" w:space="0" w:color="auto"/>
                <w:left w:val="none" w:sz="0" w:space="0" w:color="auto"/>
                <w:bottom w:val="none" w:sz="0" w:space="0" w:color="auto"/>
                <w:right w:val="none" w:sz="0" w:space="0" w:color="auto"/>
              </w:divBdr>
            </w:div>
          </w:divsChild>
        </w:div>
        <w:div w:id="1276912680">
          <w:marLeft w:val="0"/>
          <w:marRight w:val="0"/>
          <w:marTop w:val="0"/>
          <w:marBottom w:val="0"/>
          <w:divBdr>
            <w:top w:val="none" w:sz="0" w:space="0" w:color="auto"/>
            <w:left w:val="none" w:sz="0" w:space="0" w:color="auto"/>
            <w:bottom w:val="none" w:sz="0" w:space="0" w:color="auto"/>
            <w:right w:val="none" w:sz="0" w:space="0" w:color="auto"/>
          </w:divBdr>
          <w:divsChild>
            <w:div w:id="2129735847">
              <w:marLeft w:val="0"/>
              <w:marRight w:val="0"/>
              <w:marTop w:val="0"/>
              <w:marBottom w:val="0"/>
              <w:divBdr>
                <w:top w:val="none" w:sz="0" w:space="0" w:color="auto"/>
                <w:left w:val="none" w:sz="0" w:space="0" w:color="auto"/>
                <w:bottom w:val="none" w:sz="0" w:space="0" w:color="auto"/>
                <w:right w:val="none" w:sz="0" w:space="0" w:color="auto"/>
              </w:divBdr>
              <w:divsChild>
                <w:div w:id="192697116">
                  <w:marLeft w:val="0"/>
                  <w:marRight w:val="0"/>
                  <w:marTop w:val="0"/>
                  <w:marBottom w:val="0"/>
                  <w:divBdr>
                    <w:top w:val="none" w:sz="0" w:space="0" w:color="auto"/>
                    <w:left w:val="none" w:sz="0" w:space="0" w:color="auto"/>
                    <w:bottom w:val="none" w:sz="0" w:space="0" w:color="auto"/>
                    <w:right w:val="none" w:sz="0" w:space="0" w:color="auto"/>
                  </w:divBdr>
                </w:div>
              </w:divsChild>
            </w:div>
            <w:div w:id="2110001555">
              <w:marLeft w:val="0"/>
              <w:marRight w:val="0"/>
              <w:marTop w:val="0"/>
              <w:marBottom w:val="0"/>
              <w:divBdr>
                <w:top w:val="none" w:sz="0" w:space="0" w:color="auto"/>
                <w:left w:val="none" w:sz="0" w:space="0" w:color="auto"/>
                <w:bottom w:val="none" w:sz="0" w:space="0" w:color="auto"/>
                <w:right w:val="none" w:sz="0" w:space="0" w:color="auto"/>
              </w:divBdr>
            </w:div>
          </w:divsChild>
        </w:div>
        <w:div w:id="222303274">
          <w:marLeft w:val="0"/>
          <w:marRight w:val="0"/>
          <w:marTop w:val="0"/>
          <w:marBottom w:val="0"/>
          <w:divBdr>
            <w:top w:val="none" w:sz="0" w:space="0" w:color="auto"/>
            <w:left w:val="none" w:sz="0" w:space="0" w:color="auto"/>
            <w:bottom w:val="none" w:sz="0" w:space="0" w:color="auto"/>
            <w:right w:val="none" w:sz="0" w:space="0" w:color="auto"/>
          </w:divBdr>
          <w:divsChild>
            <w:div w:id="1045135036">
              <w:marLeft w:val="0"/>
              <w:marRight w:val="0"/>
              <w:marTop w:val="0"/>
              <w:marBottom w:val="0"/>
              <w:divBdr>
                <w:top w:val="none" w:sz="0" w:space="0" w:color="auto"/>
                <w:left w:val="none" w:sz="0" w:space="0" w:color="auto"/>
                <w:bottom w:val="none" w:sz="0" w:space="0" w:color="auto"/>
                <w:right w:val="none" w:sz="0" w:space="0" w:color="auto"/>
              </w:divBdr>
              <w:divsChild>
                <w:div w:id="708992912">
                  <w:marLeft w:val="0"/>
                  <w:marRight w:val="0"/>
                  <w:marTop w:val="0"/>
                  <w:marBottom w:val="0"/>
                  <w:divBdr>
                    <w:top w:val="none" w:sz="0" w:space="0" w:color="auto"/>
                    <w:left w:val="none" w:sz="0" w:space="0" w:color="auto"/>
                    <w:bottom w:val="none" w:sz="0" w:space="0" w:color="auto"/>
                    <w:right w:val="none" w:sz="0" w:space="0" w:color="auto"/>
                  </w:divBdr>
                </w:div>
              </w:divsChild>
            </w:div>
            <w:div w:id="8441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6612">
      <w:bodyDiv w:val="1"/>
      <w:marLeft w:val="0"/>
      <w:marRight w:val="0"/>
      <w:marTop w:val="0"/>
      <w:marBottom w:val="0"/>
      <w:divBdr>
        <w:top w:val="none" w:sz="0" w:space="0" w:color="auto"/>
        <w:left w:val="none" w:sz="0" w:space="0" w:color="auto"/>
        <w:bottom w:val="none" w:sz="0" w:space="0" w:color="auto"/>
        <w:right w:val="none" w:sz="0" w:space="0" w:color="auto"/>
      </w:divBdr>
    </w:div>
    <w:div w:id="780346134">
      <w:bodyDiv w:val="1"/>
      <w:marLeft w:val="0"/>
      <w:marRight w:val="0"/>
      <w:marTop w:val="0"/>
      <w:marBottom w:val="0"/>
      <w:divBdr>
        <w:top w:val="none" w:sz="0" w:space="0" w:color="auto"/>
        <w:left w:val="none" w:sz="0" w:space="0" w:color="auto"/>
        <w:bottom w:val="none" w:sz="0" w:space="0" w:color="auto"/>
        <w:right w:val="none" w:sz="0" w:space="0" w:color="auto"/>
      </w:divBdr>
    </w:div>
    <w:div w:id="803082755">
      <w:bodyDiv w:val="1"/>
      <w:marLeft w:val="0"/>
      <w:marRight w:val="0"/>
      <w:marTop w:val="0"/>
      <w:marBottom w:val="0"/>
      <w:divBdr>
        <w:top w:val="none" w:sz="0" w:space="0" w:color="auto"/>
        <w:left w:val="none" w:sz="0" w:space="0" w:color="auto"/>
        <w:bottom w:val="none" w:sz="0" w:space="0" w:color="auto"/>
        <w:right w:val="none" w:sz="0" w:space="0" w:color="auto"/>
      </w:divBdr>
    </w:div>
    <w:div w:id="824664492">
      <w:bodyDiv w:val="1"/>
      <w:marLeft w:val="0"/>
      <w:marRight w:val="0"/>
      <w:marTop w:val="0"/>
      <w:marBottom w:val="0"/>
      <w:divBdr>
        <w:top w:val="none" w:sz="0" w:space="0" w:color="auto"/>
        <w:left w:val="none" w:sz="0" w:space="0" w:color="auto"/>
        <w:bottom w:val="none" w:sz="0" w:space="0" w:color="auto"/>
        <w:right w:val="none" w:sz="0" w:space="0" w:color="auto"/>
      </w:divBdr>
    </w:div>
    <w:div w:id="831138136">
      <w:bodyDiv w:val="1"/>
      <w:marLeft w:val="0"/>
      <w:marRight w:val="0"/>
      <w:marTop w:val="0"/>
      <w:marBottom w:val="0"/>
      <w:divBdr>
        <w:top w:val="none" w:sz="0" w:space="0" w:color="auto"/>
        <w:left w:val="none" w:sz="0" w:space="0" w:color="auto"/>
        <w:bottom w:val="none" w:sz="0" w:space="0" w:color="auto"/>
        <w:right w:val="none" w:sz="0" w:space="0" w:color="auto"/>
      </w:divBdr>
    </w:div>
    <w:div w:id="844824756">
      <w:bodyDiv w:val="1"/>
      <w:marLeft w:val="0"/>
      <w:marRight w:val="0"/>
      <w:marTop w:val="0"/>
      <w:marBottom w:val="0"/>
      <w:divBdr>
        <w:top w:val="none" w:sz="0" w:space="0" w:color="auto"/>
        <w:left w:val="none" w:sz="0" w:space="0" w:color="auto"/>
        <w:bottom w:val="none" w:sz="0" w:space="0" w:color="auto"/>
        <w:right w:val="none" w:sz="0" w:space="0" w:color="auto"/>
      </w:divBdr>
      <w:divsChild>
        <w:div w:id="310790961">
          <w:marLeft w:val="0"/>
          <w:marRight w:val="0"/>
          <w:marTop w:val="0"/>
          <w:marBottom w:val="0"/>
          <w:divBdr>
            <w:top w:val="none" w:sz="0" w:space="0" w:color="auto"/>
            <w:left w:val="none" w:sz="0" w:space="0" w:color="auto"/>
            <w:bottom w:val="none" w:sz="0" w:space="0" w:color="auto"/>
            <w:right w:val="none" w:sz="0" w:space="0" w:color="auto"/>
          </w:divBdr>
        </w:div>
      </w:divsChild>
    </w:div>
    <w:div w:id="875700530">
      <w:bodyDiv w:val="1"/>
      <w:marLeft w:val="0"/>
      <w:marRight w:val="0"/>
      <w:marTop w:val="0"/>
      <w:marBottom w:val="0"/>
      <w:divBdr>
        <w:top w:val="none" w:sz="0" w:space="0" w:color="auto"/>
        <w:left w:val="none" w:sz="0" w:space="0" w:color="auto"/>
        <w:bottom w:val="none" w:sz="0" w:space="0" w:color="auto"/>
        <w:right w:val="none" w:sz="0" w:space="0" w:color="auto"/>
      </w:divBdr>
    </w:div>
    <w:div w:id="881089653">
      <w:bodyDiv w:val="1"/>
      <w:marLeft w:val="0"/>
      <w:marRight w:val="0"/>
      <w:marTop w:val="0"/>
      <w:marBottom w:val="0"/>
      <w:divBdr>
        <w:top w:val="none" w:sz="0" w:space="0" w:color="auto"/>
        <w:left w:val="none" w:sz="0" w:space="0" w:color="auto"/>
        <w:bottom w:val="none" w:sz="0" w:space="0" w:color="auto"/>
        <w:right w:val="none" w:sz="0" w:space="0" w:color="auto"/>
      </w:divBdr>
      <w:divsChild>
        <w:div w:id="1447693508">
          <w:marLeft w:val="0"/>
          <w:marRight w:val="0"/>
          <w:marTop w:val="0"/>
          <w:marBottom w:val="0"/>
          <w:divBdr>
            <w:top w:val="none" w:sz="0" w:space="0" w:color="auto"/>
            <w:left w:val="none" w:sz="0" w:space="0" w:color="auto"/>
            <w:bottom w:val="none" w:sz="0" w:space="0" w:color="auto"/>
            <w:right w:val="none" w:sz="0" w:space="0" w:color="auto"/>
          </w:divBdr>
        </w:div>
      </w:divsChild>
    </w:div>
    <w:div w:id="909849739">
      <w:bodyDiv w:val="1"/>
      <w:marLeft w:val="0"/>
      <w:marRight w:val="0"/>
      <w:marTop w:val="0"/>
      <w:marBottom w:val="0"/>
      <w:divBdr>
        <w:top w:val="none" w:sz="0" w:space="0" w:color="auto"/>
        <w:left w:val="none" w:sz="0" w:space="0" w:color="auto"/>
        <w:bottom w:val="none" w:sz="0" w:space="0" w:color="auto"/>
        <w:right w:val="none" w:sz="0" w:space="0" w:color="auto"/>
      </w:divBdr>
      <w:divsChild>
        <w:div w:id="942999497">
          <w:marLeft w:val="0"/>
          <w:marRight w:val="0"/>
          <w:marTop w:val="0"/>
          <w:marBottom w:val="0"/>
          <w:divBdr>
            <w:top w:val="none" w:sz="0" w:space="0" w:color="auto"/>
            <w:left w:val="none" w:sz="0" w:space="0" w:color="auto"/>
            <w:bottom w:val="none" w:sz="0" w:space="0" w:color="auto"/>
            <w:right w:val="none" w:sz="0" w:space="0" w:color="auto"/>
          </w:divBdr>
        </w:div>
      </w:divsChild>
    </w:div>
    <w:div w:id="913395960">
      <w:bodyDiv w:val="1"/>
      <w:marLeft w:val="0"/>
      <w:marRight w:val="0"/>
      <w:marTop w:val="0"/>
      <w:marBottom w:val="0"/>
      <w:divBdr>
        <w:top w:val="none" w:sz="0" w:space="0" w:color="auto"/>
        <w:left w:val="none" w:sz="0" w:space="0" w:color="auto"/>
        <w:bottom w:val="none" w:sz="0" w:space="0" w:color="auto"/>
        <w:right w:val="none" w:sz="0" w:space="0" w:color="auto"/>
      </w:divBdr>
    </w:div>
    <w:div w:id="965770292">
      <w:bodyDiv w:val="1"/>
      <w:marLeft w:val="0"/>
      <w:marRight w:val="0"/>
      <w:marTop w:val="0"/>
      <w:marBottom w:val="0"/>
      <w:divBdr>
        <w:top w:val="none" w:sz="0" w:space="0" w:color="auto"/>
        <w:left w:val="none" w:sz="0" w:space="0" w:color="auto"/>
        <w:bottom w:val="none" w:sz="0" w:space="0" w:color="auto"/>
        <w:right w:val="none" w:sz="0" w:space="0" w:color="auto"/>
      </w:divBdr>
      <w:divsChild>
        <w:div w:id="1105806145">
          <w:marLeft w:val="0"/>
          <w:marRight w:val="0"/>
          <w:marTop w:val="0"/>
          <w:marBottom w:val="0"/>
          <w:divBdr>
            <w:top w:val="none" w:sz="0" w:space="0" w:color="auto"/>
            <w:left w:val="none" w:sz="0" w:space="0" w:color="auto"/>
            <w:bottom w:val="none" w:sz="0" w:space="0" w:color="auto"/>
            <w:right w:val="none" w:sz="0" w:space="0" w:color="auto"/>
          </w:divBdr>
        </w:div>
      </w:divsChild>
    </w:div>
    <w:div w:id="967467659">
      <w:bodyDiv w:val="1"/>
      <w:marLeft w:val="0"/>
      <w:marRight w:val="0"/>
      <w:marTop w:val="0"/>
      <w:marBottom w:val="0"/>
      <w:divBdr>
        <w:top w:val="none" w:sz="0" w:space="0" w:color="auto"/>
        <w:left w:val="none" w:sz="0" w:space="0" w:color="auto"/>
        <w:bottom w:val="none" w:sz="0" w:space="0" w:color="auto"/>
        <w:right w:val="none" w:sz="0" w:space="0" w:color="auto"/>
      </w:divBdr>
    </w:div>
    <w:div w:id="974481298">
      <w:bodyDiv w:val="1"/>
      <w:marLeft w:val="0"/>
      <w:marRight w:val="0"/>
      <w:marTop w:val="0"/>
      <w:marBottom w:val="0"/>
      <w:divBdr>
        <w:top w:val="none" w:sz="0" w:space="0" w:color="auto"/>
        <w:left w:val="none" w:sz="0" w:space="0" w:color="auto"/>
        <w:bottom w:val="none" w:sz="0" w:space="0" w:color="auto"/>
        <w:right w:val="none" w:sz="0" w:space="0" w:color="auto"/>
      </w:divBdr>
    </w:div>
    <w:div w:id="977145619">
      <w:bodyDiv w:val="1"/>
      <w:marLeft w:val="0"/>
      <w:marRight w:val="0"/>
      <w:marTop w:val="0"/>
      <w:marBottom w:val="0"/>
      <w:divBdr>
        <w:top w:val="none" w:sz="0" w:space="0" w:color="auto"/>
        <w:left w:val="none" w:sz="0" w:space="0" w:color="auto"/>
        <w:bottom w:val="none" w:sz="0" w:space="0" w:color="auto"/>
        <w:right w:val="none" w:sz="0" w:space="0" w:color="auto"/>
      </w:divBdr>
      <w:divsChild>
        <w:div w:id="1073313992">
          <w:marLeft w:val="0"/>
          <w:marRight w:val="0"/>
          <w:marTop w:val="0"/>
          <w:marBottom w:val="0"/>
          <w:divBdr>
            <w:top w:val="none" w:sz="0" w:space="0" w:color="auto"/>
            <w:left w:val="none" w:sz="0" w:space="0" w:color="auto"/>
            <w:bottom w:val="none" w:sz="0" w:space="0" w:color="auto"/>
            <w:right w:val="none" w:sz="0" w:space="0" w:color="auto"/>
          </w:divBdr>
        </w:div>
      </w:divsChild>
    </w:div>
    <w:div w:id="1044019898">
      <w:bodyDiv w:val="1"/>
      <w:marLeft w:val="0"/>
      <w:marRight w:val="0"/>
      <w:marTop w:val="0"/>
      <w:marBottom w:val="0"/>
      <w:divBdr>
        <w:top w:val="none" w:sz="0" w:space="0" w:color="auto"/>
        <w:left w:val="none" w:sz="0" w:space="0" w:color="auto"/>
        <w:bottom w:val="none" w:sz="0" w:space="0" w:color="auto"/>
        <w:right w:val="none" w:sz="0" w:space="0" w:color="auto"/>
      </w:divBdr>
    </w:div>
    <w:div w:id="1056784882">
      <w:bodyDiv w:val="1"/>
      <w:marLeft w:val="0"/>
      <w:marRight w:val="0"/>
      <w:marTop w:val="0"/>
      <w:marBottom w:val="0"/>
      <w:divBdr>
        <w:top w:val="none" w:sz="0" w:space="0" w:color="auto"/>
        <w:left w:val="none" w:sz="0" w:space="0" w:color="auto"/>
        <w:bottom w:val="none" w:sz="0" w:space="0" w:color="auto"/>
        <w:right w:val="none" w:sz="0" w:space="0" w:color="auto"/>
      </w:divBdr>
    </w:div>
    <w:div w:id="1081297649">
      <w:bodyDiv w:val="1"/>
      <w:marLeft w:val="0"/>
      <w:marRight w:val="0"/>
      <w:marTop w:val="0"/>
      <w:marBottom w:val="0"/>
      <w:divBdr>
        <w:top w:val="none" w:sz="0" w:space="0" w:color="auto"/>
        <w:left w:val="none" w:sz="0" w:space="0" w:color="auto"/>
        <w:bottom w:val="none" w:sz="0" w:space="0" w:color="auto"/>
        <w:right w:val="none" w:sz="0" w:space="0" w:color="auto"/>
      </w:divBdr>
    </w:div>
    <w:div w:id="1086029021">
      <w:bodyDiv w:val="1"/>
      <w:marLeft w:val="0"/>
      <w:marRight w:val="0"/>
      <w:marTop w:val="0"/>
      <w:marBottom w:val="0"/>
      <w:divBdr>
        <w:top w:val="none" w:sz="0" w:space="0" w:color="auto"/>
        <w:left w:val="none" w:sz="0" w:space="0" w:color="auto"/>
        <w:bottom w:val="none" w:sz="0" w:space="0" w:color="auto"/>
        <w:right w:val="none" w:sz="0" w:space="0" w:color="auto"/>
      </w:divBdr>
    </w:div>
    <w:div w:id="1087189291">
      <w:bodyDiv w:val="1"/>
      <w:marLeft w:val="0"/>
      <w:marRight w:val="0"/>
      <w:marTop w:val="0"/>
      <w:marBottom w:val="0"/>
      <w:divBdr>
        <w:top w:val="none" w:sz="0" w:space="0" w:color="auto"/>
        <w:left w:val="none" w:sz="0" w:space="0" w:color="auto"/>
        <w:bottom w:val="none" w:sz="0" w:space="0" w:color="auto"/>
        <w:right w:val="none" w:sz="0" w:space="0" w:color="auto"/>
      </w:divBdr>
      <w:divsChild>
        <w:div w:id="1172260504">
          <w:marLeft w:val="0"/>
          <w:marRight w:val="0"/>
          <w:marTop w:val="0"/>
          <w:marBottom w:val="0"/>
          <w:divBdr>
            <w:top w:val="none" w:sz="0" w:space="0" w:color="auto"/>
            <w:left w:val="none" w:sz="0" w:space="0" w:color="auto"/>
            <w:bottom w:val="none" w:sz="0" w:space="0" w:color="auto"/>
            <w:right w:val="none" w:sz="0" w:space="0" w:color="auto"/>
          </w:divBdr>
        </w:div>
      </w:divsChild>
    </w:div>
    <w:div w:id="1178808157">
      <w:bodyDiv w:val="1"/>
      <w:marLeft w:val="0"/>
      <w:marRight w:val="0"/>
      <w:marTop w:val="0"/>
      <w:marBottom w:val="0"/>
      <w:divBdr>
        <w:top w:val="none" w:sz="0" w:space="0" w:color="auto"/>
        <w:left w:val="none" w:sz="0" w:space="0" w:color="auto"/>
        <w:bottom w:val="none" w:sz="0" w:space="0" w:color="auto"/>
        <w:right w:val="none" w:sz="0" w:space="0" w:color="auto"/>
      </w:divBdr>
      <w:divsChild>
        <w:div w:id="913052628">
          <w:marLeft w:val="0"/>
          <w:marRight w:val="0"/>
          <w:marTop w:val="0"/>
          <w:marBottom w:val="0"/>
          <w:divBdr>
            <w:top w:val="none" w:sz="0" w:space="0" w:color="auto"/>
            <w:left w:val="none" w:sz="0" w:space="0" w:color="auto"/>
            <w:bottom w:val="none" w:sz="0" w:space="0" w:color="auto"/>
            <w:right w:val="none" w:sz="0" w:space="0" w:color="auto"/>
          </w:divBdr>
          <w:divsChild>
            <w:div w:id="1764716831">
              <w:marLeft w:val="0"/>
              <w:marRight w:val="0"/>
              <w:marTop w:val="0"/>
              <w:marBottom w:val="0"/>
              <w:divBdr>
                <w:top w:val="none" w:sz="0" w:space="0" w:color="auto"/>
                <w:left w:val="none" w:sz="0" w:space="0" w:color="auto"/>
                <w:bottom w:val="none" w:sz="0" w:space="0" w:color="auto"/>
                <w:right w:val="none" w:sz="0" w:space="0" w:color="auto"/>
              </w:divBdr>
              <w:divsChild>
                <w:div w:id="365106163">
                  <w:marLeft w:val="0"/>
                  <w:marRight w:val="0"/>
                  <w:marTop w:val="0"/>
                  <w:marBottom w:val="0"/>
                  <w:divBdr>
                    <w:top w:val="none" w:sz="0" w:space="0" w:color="auto"/>
                    <w:left w:val="none" w:sz="0" w:space="0" w:color="auto"/>
                    <w:bottom w:val="none" w:sz="0" w:space="0" w:color="auto"/>
                    <w:right w:val="none" w:sz="0" w:space="0" w:color="auto"/>
                  </w:divBdr>
                </w:div>
              </w:divsChild>
            </w:div>
            <w:div w:id="13482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45185">
      <w:bodyDiv w:val="1"/>
      <w:marLeft w:val="0"/>
      <w:marRight w:val="0"/>
      <w:marTop w:val="0"/>
      <w:marBottom w:val="0"/>
      <w:divBdr>
        <w:top w:val="none" w:sz="0" w:space="0" w:color="auto"/>
        <w:left w:val="none" w:sz="0" w:space="0" w:color="auto"/>
        <w:bottom w:val="none" w:sz="0" w:space="0" w:color="auto"/>
        <w:right w:val="none" w:sz="0" w:space="0" w:color="auto"/>
      </w:divBdr>
    </w:div>
    <w:div w:id="1227491629">
      <w:bodyDiv w:val="1"/>
      <w:marLeft w:val="0"/>
      <w:marRight w:val="0"/>
      <w:marTop w:val="0"/>
      <w:marBottom w:val="0"/>
      <w:divBdr>
        <w:top w:val="none" w:sz="0" w:space="0" w:color="auto"/>
        <w:left w:val="none" w:sz="0" w:space="0" w:color="auto"/>
        <w:bottom w:val="none" w:sz="0" w:space="0" w:color="auto"/>
        <w:right w:val="none" w:sz="0" w:space="0" w:color="auto"/>
      </w:divBdr>
      <w:divsChild>
        <w:div w:id="1000934560">
          <w:marLeft w:val="0"/>
          <w:marRight w:val="0"/>
          <w:marTop w:val="0"/>
          <w:marBottom w:val="0"/>
          <w:divBdr>
            <w:top w:val="none" w:sz="0" w:space="0" w:color="auto"/>
            <w:left w:val="none" w:sz="0" w:space="0" w:color="auto"/>
            <w:bottom w:val="none" w:sz="0" w:space="0" w:color="auto"/>
            <w:right w:val="none" w:sz="0" w:space="0" w:color="auto"/>
          </w:divBdr>
          <w:divsChild>
            <w:div w:id="1666396639">
              <w:marLeft w:val="0"/>
              <w:marRight w:val="0"/>
              <w:marTop w:val="0"/>
              <w:marBottom w:val="0"/>
              <w:divBdr>
                <w:top w:val="none" w:sz="0" w:space="0" w:color="auto"/>
                <w:left w:val="none" w:sz="0" w:space="0" w:color="auto"/>
                <w:bottom w:val="none" w:sz="0" w:space="0" w:color="auto"/>
                <w:right w:val="none" w:sz="0" w:space="0" w:color="auto"/>
              </w:divBdr>
              <w:divsChild>
                <w:div w:id="386345849">
                  <w:marLeft w:val="0"/>
                  <w:marRight w:val="0"/>
                  <w:marTop w:val="0"/>
                  <w:marBottom w:val="0"/>
                  <w:divBdr>
                    <w:top w:val="none" w:sz="0" w:space="0" w:color="auto"/>
                    <w:left w:val="none" w:sz="0" w:space="0" w:color="auto"/>
                    <w:bottom w:val="none" w:sz="0" w:space="0" w:color="auto"/>
                    <w:right w:val="none" w:sz="0" w:space="0" w:color="auto"/>
                  </w:divBdr>
                </w:div>
              </w:divsChild>
            </w:div>
            <w:div w:id="1267421264">
              <w:marLeft w:val="0"/>
              <w:marRight w:val="0"/>
              <w:marTop w:val="0"/>
              <w:marBottom w:val="0"/>
              <w:divBdr>
                <w:top w:val="none" w:sz="0" w:space="0" w:color="auto"/>
                <w:left w:val="none" w:sz="0" w:space="0" w:color="auto"/>
                <w:bottom w:val="none" w:sz="0" w:space="0" w:color="auto"/>
                <w:right w:val="none" w:sz="0" w:space="0" w:color="auto"/>
              </w:divBdr>
            </w:div>
          </w:divsChild>
        </w:div>
        <w:div w:id="1505122166">
          <w:marLeft w:val="0"/>
          <w:marRight w:val="0"/>
          <w:marTop w:val="0"/>
          <w:marBottom w:val="0"/>
          <w:divBdr>
            <w:top w:val="none" w:sz="0" w:space="0" w:color="auto"/>
            <w:left w:val="none" w:sz="0" w:space="0" w:color="auto"/>
            <w:bottom w:val="none" w:sz="0" w:space="0" w:color="auto"/>
            <w:right w:val="none" w:sz="0" w:space="0" w:color="auto"/>
          </w:divBdr>
          <w:divsChild>
            <w:div w:id="1300719837">
              <w:marLeft w:val="0"/>
              <w:marRight w:val="0"/>
              <w:marTop w:val="0"/>
              <w:marBottom w:val="0"/>
              <w:divBdr>
                <w:top w:val="none" w:sz="0" w:space="0" w:color="auto"/>
                <w:left w:val="none" w:sz="0" w:space="0" w:color="auto"/>
                <w:bottom w:val="none" w:sz="0" w:space="0" w:color="auto"/>
                <w:right w:val="none" w:sz="0" w:space="0" w:color="auto"/>
              </w:divBdr>
              <w:divsChild>
                <w:div w:id="1406221989">
                  <w:marLeft w:val="0"/>
                  <w:marRight w:val="0"/>
                  <w:marTop w:val="0"/>
                  <w:marBottom w:val="0"/>
                  <w:divBdr>
                    <w:top w:val="none" w:sz="0" w:space="0" w:color="auto"/>
                    <w:left w:val="none" w:sz="0" w:space="0" w:color="auto"/>
                    <w:bottom w:val="none" w:sz="0" w:space="0" w:color="auto"/>
                    <w:right w:val="none" w:sz="0" w:space="0" w:color="auto"/>
                  </w:divBdr>
                </w:div>
              </w:divsChild>
            </w:div>
            <w:div w:id="76709018">
              <w:marLeft w:val="0"/>
              <w:marRight w:val="0"/>
              <w:marTop w:val="0"/>
              <w:marBottom w:val="0"/>
              <w:divBdr>
                <w:top w:val="none" w:sz="0" w:space="0" w:color="auto"/>
                <w:left w:val="none" w:sz="0" w:space="0" w:color="auto"/>
                <w:bottom w:val="none" w:sz="0" w:space="0" w:color="auto"/>
                <w:right w:val="none" w:sz="0" w:space="0" w:color="auto"/>
              </w:divBdr>
            </w:div>
          </w:divsChild>
        </w:div>
        <w:div w:id="1359236413">
          <w:marLeft w:val="0"/>
          <w:marRight w:val="0"/>
          <w:marTop w:val="0"/>
          <w:marBottom w:val="0"/>
          <w:divBdr>
            <w:top w:val="none" w:sz="0" w:space="0" w:color="auto"/>
            <w:left w:val="none" w:sz="0" w:space="0" w:color="auto"/>
            <w:bottom w:val="none" w:sz="0" w:space="0" w:color="auto"/>
            <w:right w:val="none" w:sz="0" w:space="0" w:color="auto"/>
          </w:divBdr>
          <w:divsChild>
            <w:div w:id="1175267675">
              <w:marLeft w:val="0"/>
              <w:marRight w:val="0"/>
              <w:marTop w:val="0"/>
              <w:marBottom w:val="0"/>
              <w:divBdr>
                <w:top w:val="none" w:sz="0" w:space="0" w:color="auto"/>
                <w:left w:val="none" w:sz="0" w:space="0" w:color="auto"/>
                <w:bottom w:val="none" w:sz="0" w:space="0" w:color="auto"/>
                <w:right w:val="none" w:sz="0" w:space="0" w:color="auto"/>
              </w:divBdr>
              <w:divsChild>
                <w:div w:id="1847162903">
                  <w:marLeft w:val="0"/>
                  <w:marRight w:val="0"/>
                  <w:marTop w:val="0"/>
                  <w:marBottom w:val="0"/>
                  <w:divBdr>
                    <w:top w:val="none" w:sz="0" w:space="0" w:color="auto"/>
                    <w:left w:val="none" w:sz="0" w:space="0" w:color="auto"/>
                    <w:bottom w:val="none" w:sz="0" w:space="0" w:color="auto"/>
                    <w:right w:val="none" w:sz="0" w:space="0" w:color="auto"/>
                  </w:divBdr>
                </w:div>
              </w:divsChild>
            </w:div>
            <w:div w:id="69809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4089">
      <w:bodyDiv w:val="1"/>
      <w:marLeft w:val="0"/>
      <w:marRight w:val="0"/>
      <w:marTop w:val="0"/>
      <w:marBottom w:val="0"/>
      <w:divBdr>
        <w:top w:val="none" w:sz="0" w:space="0" w:color="auto"/>
        <w:left w:val="none" w:sz="0" w:space="0" w:color="auto"/>
        <w:bottom w:val="none" w:sz="0" w:space="0" w:color="auto"/>
        <w:right w:val="none" w:sz="0" w:space="0" w:color="auto"/>
      </w:divBdr>
    </w:div>
    <w:div w:id="1286618783">
      <w:bodyDiv w:val="1"/>
      <w:marLeft w:val="0"/>
      <w:marRight w:val="0"/>
      <w:marTop w:val="0"/>
      <w:marBottom w:val="0"/>
      <w:divBdr>
        <w:top w:val="none" w:sz="0" w:space="0" w:color="auto"/>
        <w:left w:val="none" w:sz="0" w:space="0" w:color="auto"/>
        <w:bottom w:val="none" w:sz="0" w:space="0" w:color="auto"/>
        <w:right w:val="none" w:sz="0" w:space="0" w:color="auto"/>
      </w:divBdr>
      <w:divsChild>
        <w:div w:id="26300147">
          <w:marLeft w:val="0"/>
          <w:marRight w:val="0"/>
          <w:marTop w:val="0"/>
          <w:marBottom w:val="0"/>
          <w:divBdr>
            <w:top w:val="none" w:sz="0" w:space="0" w:color="auto"/>
            <w:left w:val="none" w:sz="0" w:space="0" w:color="auto"/>
            <w:bottom w:val="none" w:sz="0" w:space="0" w:color="auto"/>
            <w:right w:val="none" w:sz="0" w:space="0" w:color="auto"/>
          </w:divBdr>
        </w:div>
        <w:div w:id="102116642">
          <w:marLeft w:val="0"/>
          <w:marRight w:val="0"/>
          <w:marTop w:val="0"/>
          <w:marBottom w:val="0"/>
          <w:divBdr>
            <w:top w:val="none" w:sz="0" w:space="0" w:color="auto"/>
            <w:left w:val="none" w:sz="0" w:space="0" w:color="auto"/>
            <w:bottom w:val="none" w:sz="0" w:space="0" w:color="auto"/>
            <w:right w:val="none" w:sz="0" w:space="0" w:color="auto"/>
          </w:divBdr>
        </w:div>
        <w:div w:id="154420375">
          <w:marLeft w:val="0"/>
          <w:marRight w:val="0"/>
          <w:marTop w:val="0"/>
          <w:marBottom w:val="0"/>
          <w:divBdr>
            <w:top w:val="none" w:sz="0" w:space="0" w:color="auto"/>
            <w:left w:val="none" w:sz="0" w:space="0" w:color="auto"/>
            <w:bottom w:val="none" w:sz="0" w:space="0" w:color="auto"/>
            <w:right w:val="none" w:sz="0" w:space="0" w:color="auto"/>
          </w:divBdr>
        </w:div>
        <w:div w:id="159005906">
          <w:marLeft w:val="0"/>
          <w:marRight w:val="0"/>
          <w:marTop w:val="0"/>
          <w:marBottom w:val="0"/>
          <w:divBdr>
            <w:top w:val="none" w:sz="0" w:space="0" w:color="auto"/>
            <w:left w:val="none" w:sz="0" w:space="0" w:color="auto"/>
            <w:bottom w:val="none" w:sz="0" w:space="0" w:color="auto"/>
            <w:right w:val="none" w:sz="0" w:space="0" w:color="auto"/>
          </w:divBdr>
        </w:div>
        <w:div w:id="307824359">
          <w:marLeft w:val="0"/>
          <w:marRight w:val="0"/>
          <w:marTop w:val="0"/>
          <w:marBottom w:val="0"/>
          <w:divBdr>
            <w:top w:val="none" w:sz="0" w:space="0" w:color="auto"/>
            <w:left w:val="none" w:sz="0" w:space="0" w:color="auto"/>
            <w:bottom w:val="none" w:sz="0" w:space="0" w:color="auto"/>
            <w:right w:val="none" w:sz="0" w:space="0" w:color="auto"/>
          </w:divBdr>
        </w:div>
        <w:div w:id="428503668">
          <w:marLeft w:val="0"/>
          <w:marRight w:val="0"/>
          <w:marTop w:val="0"/>
          <w:marBottom w:val="0"/>
          <w:divBdr>
            <w:top w:val="none" w:sz="0" w:space="0" w:color="auto"/>
            <w:left w:val="none" w:sz="0" w:space="0" w:color="auto"/>
            <w:bottom w:val="none" w:sz="0" w:space="0" w:color="auto"/>
            <w:right w:val="none" w:sz="0" w:space="0" w:color="auto"/>
          </w:divBdr>
        </w:div>
        <w:div w:id="448166135">
          <w:marLeft w:val="0"/>
          <w:marRight w:val="0"/>
          <w:marTop w:val="0"/>
          <w:marBottom w:val="0"/>
          <w:divBdr>
            <w:top w:val="none" w:sz="0" w:space="0" w:color="auto"/>
            <w:left w:val="none" w:sz="0" w:space="0" w:color="auto"/>
            <w:bottom w:val="none" w:sz="0" w:space="0" w:color="auto"/>
            <w:right w:val="none" w:sz="0" w:space="0" w:color="auto"/>
          </w:divBdr>
        </w:div>
        <w:div w:id="463425758">
          <w:marLeft w:val="0"/>
          <w:marRight w:val="0"/>
          <w:marTop w:val="0"/>
          <w:marBottom w:val="0"/>
          <w:divBdr>
            <w:top w:val="none" w:sz="0" w:space="0" w:color="auto"/>
            <w:left w:val="none" w:sz="0" w:space="0" w:color="auto"/>
            <w:bottom w:val="none" w:sz="0" w:space="0" w:color="auto"/>
            <w:right w:val="none" w:sz="0" w:space="0" w:color="auto"/>
          </w:divBdr>
        </w:div>
        <w:div w:id="579560605">
          <w:marLeft w:val="0"/>
          <w:marRight w:val="0"/>
          <w:marTop w:val="0"/>
          <w:marBottom w:val="0"/>
          <w:divBdr>
            <w:top w:val="none" w:sz="0" w:space="0" w:color="auto"/>
            <w:left w:val="none" w:sz="0" w:space="0" w:color="auto"/>
            <w:bottom w:val="none" w:sz="0" w:space="0" w:color="auto"/>
            <w:right w:val="none" w:sz="0" w:space="0" w:color="auto"/>
          </w:divBdr>
        </w:div>
        <w:div w:id="811100561">
          <w:marLeft w:val="0"/>
          <w:marRight w:val="0"/>
          <w:marTop w:val="0"/>
          <w:marBottom w:val="0"/>
          <w:divBdr>
            <w:top w:val="none" w:sz="0" w:space="0" w:color="auto"/>
            <w:left w:val="none" w:sz="0" w:space="0" w:color="auto"/>
            <w:bottom w:val="none" w:sz="0" w:space="0" w:color="auto"/>
            <w:right w:val="none" w:sz="0" w:space="0" w:color="auto"/>
          </w:divBdr>
        </w:div>
        <w:div w:id="1053850972">
          <w:marLeft w:val="0"/>
          <w:marRight w:val="0"/>
          <w:marTop w:val="0"/>
          <w:marBottom w:val="0"/>
          <w:divBdr>
            <w:top w:val="none" w:sz="0" w:space="0" w:color="auto"/>
            <w:left w:val="none" w:sz="0" w:space="0" w:color="auto"/>
            <w:bottom w:val="none" w:sz="0" w:space="0" w:color="auto"/>
            <w:right w:val="none" w:sz="0" w:space="0" w:color="auto"/>
          </w:divBdr>
        </w:div>
        <w:div w:id="1167787134">
          <w:marLeft w:val="0"/>
          <w:marRight w:val="0"/>
          <w:marTop w:val="0"/>
          <w:marBottom w:val="0"/>
          <w:divBdr>
            <w:top w:val="none" w:sz="0" w:space="0" w:color="auto"/>
            <w:left w:val="none" w:sz="0" w:space="0" w:color="auto"/>
            <w:bottom w:val="none" w:sz="0" w:space="0" w:color="auto"/>
            <w:right w:val="none" w:sz="0" w:space="0" w:color="auto"/>
          </w:divBdr>
        </w:div>
        <w:div w:id="1377579996">
          <w:marLeft w:val="0"/>
          <w:marRight w:val="0"/>
          <w:marTop w:val="0"/>
          <w:marBottom w:val="0"/>
          <w:divBdr>
            <w:top w:val="none" w:sz="0" w:space="0" w:color="auto"/>
            <w:left w:val="none" w:sz="0" w:space="0" w:color="auto"/>
            <w:bottom w:val="none" w:sz="0" w:space="0" w:color="auto"/>
            <w:right w:val="none" w:sz="0" w:space="0" w:color="auto"/>
          </w:divBdr>
        </w:div>
        <w:div w:id="1395200895">
          <w:marLeft w:val="0"/>
          <w:marRight w:val="0"/>
          <w:marTop w:val="0"/>
          <w:marBottom w:val="0"/>
          <w:divBdr>
            <w:top w:val="none" w:sz="0" w:space="0" w:color="auto"/>
            <w:left w:val="none" w:sz="0" w:space="0" w:color="auto"/>
            <w:bottom w:val="none" w:sz="0" w:space="0" w:color="auto"/>
            <w:right w:val="none" w:sz="0" w:space="0" w:color="auto"/>
          </w:divBdr>
        </w:div>
        <w:div w:id="1435780074">
          <w:marLeft w:val="0"/>
          <w:marRight w:val="0"/>
          <w:marTop w:val="0"/>
          <w:marBottom w:val="0"/>
          <w:divBdr>
            <w:top w:val="none" w:sz="0" w:space="0" w:color="auto"/>
            <w:left w:val="none" w:sz="0" w:space="0" w:color="auto"/>
            <w:bottom w:val="none" w:sz="0" w:space="0" w:color="auto"/>
            <w:right w:val="none" w:sz="0" w:space="0" w:color="auto"/>
          </w:divBdr>
        </w:div>
        <w:div w:id="1457485643">
          <w:marLeft w:val="0"/>
          <w:marRight w:val="0"/>
          <w:marTop w:val="0"/>
          <w:marBottom w:val="0"/>
          <w:divBdr>
            <w:top w:val="none" w:sz="0" w:space="0" w:color="auto"/>
            <w:left w:val="none" w:sz="0" w:space="0" w:color="auto"/>
            <w:bottom w:val="none" w:sz="0" w:space="0" w:color="auto"/>
            <w:right w:val="none" w:sz="0" w:space="0" w:color="auto"/>
          </w:divBdr>
        </w:div>
        <w:div w:id="1466774586">
          <w:marLeft w:val="0"/>
          <w:marRight w:val="0"/>
          <w:marTop w:val="0"/>
          <w:marBottom w:val="0"/>
          <w:divBdr>
            <w:top w:val="none" w:sz="0" w:space="0" w:color="auto"/>
            <w:left w:val="none" w:sz="0" w:space="0" w:color="auto"/>
            <w:bottom w:val="none" w:sz="0" w:space="0" w:color="auto"/>
            <w:right w:val="none" w:sz="0" w:space="0" w:color="auto"/>
          </w:divBdr>
        </w:div>
        <w:div w:id="1678535850">
          <w:marLeft w:val="0"/>
          <w:marRight w:val="0"/>
          <w:marTop w:val="0"/>
          <w:marBottom w:val="0"/>
          <w:divBdr>
            <w:top w:val="none" w:sz="0" w:space="0" w:color="auto"/>
            <w:left w:val="none" w:sz="0" w:space="0" w:color="auto"/>
            <w:bottom w:val="none" w:sz="0" w:space="0" w:color="auto"/>
            <w:right w:val="none" w:sz="0" w:space="0" w:color="auto"/>
          </w:divBdr>
        </w:div>
        <w:div w:id="1695037473">
          <w:marLeft w:val="0"/>
          <w:marRight w:val="0"/>
          <w:marTop w:val="0"/>
          <w:marBottom w:val="0"/>
          <w:divBdr>
            <w:top w:val="none" w:sz="0" w:space="0" w:color="auto"/>
            <w:left w:val="none" w:sz="0" w:space="0" w:color="auto"/>
            <w:bottom w:val="none" w:sz="0" w:space="0" w:color="auto"/>
            <w:right w:val="none" w:sz="0" w:space="0" w:color="auto"/>
          </w:divBdr>
        </w:div>
        <w:div w:id="1698966397">
          <w:marLeft w:val="0"/>
          <w:marRight w:val="0"/>
          <w:marTop w:val="0"/>
          <w:marBottom w:val="0"/>
          <w:divBdr>
            <w:top w:val="none" w:sz="0" w:space="0" w:color="auto"/>
            <w:left w:val="none" w:sz="0" w:space="0" w:color="auto"/>
            <w:bottom w:val="none" w:sz="0" w:space="0" w:color="auto"/>
            <w:right w:val="none" w:sz="0" w:space="0" w:color="auto"/>
          </w:divBdr>
        </w:div>
        <w:div w:id="1720199565">
          <w:marLeft w:val="0"/>
          <w:marRight w:val="0"/>
          <w:marTop w:val="0"/>
          <w:marBottom w:val="0"/>
          <w:divBdr>
            <w:top w:val="none" w:sz="0" w:space="0" w:color="auto"/>
            <w:left w:val="none" w:sz="0" w:space="0" w:color="auto"/>
            <w:bottom w:val="none" w:sz="0" w:space="0" w:color="auto"/>
            <w:right w:val="none" w:sz="0" w:space="0" w:color="auto"/>
          </w:divBdr>
        </w:div>
        <w:div w:id="1729457579">
          <w:marLeft w:val="0"/>
          <w:marRight w:val="0"/>
          <w:marTop w:val="0"/>
          <w:marBottom w:val="0"/>
          <w:divBdr>
            <w:top w:val="none" w:sz="0" w:space="0" w:color="auto"/>
            <w:left w:val="none" w:sz="0" w:space="0" w:color="auto"/>
            <w:bottom w:val="none" w:sz="0" w:space="0" w:color="auto"/>
            <w:right w:val="none" w:sz="0" w:space="0" w:color="auto"/>
          </w:divBdr>
        </w:div>
        <w:div w:id="1737893122">
          <w:marLeft w:val="0"/>
          <w:marRight w:val="0"/>
          <w:marTop w:val="0"/>
          <w:marBottom w:val="0"/>
          <w:divBdr>
            <w:top w:val="none" w:sz="0" w:space="0" w:color="auto"/>
            <w:left w:val="none" w:sz="0" w:space="0" w:color="auto"/>
            <w:bottom w:val="none" w:sz="0" w:space="0" w:color="auto"/>
            <w:right w:val="none" w:sz="0" w:space="0" w:color="auto"/>
          </w:divBdr>
        </w:div>
        <w:div w:id="1781412587">
          <w:marLeft w:val="0"/>
          <w:marRight w:val="0"/>
          <w:marTop w:val="0"/>
          <w:marBottom w:val="0"/>
          <w:divBdr>
            <w:top w:val="none" w:sz="0" w:space="0" w:color="auto"/>
            <w:left w:val="none" w:sz="0" w:space="0" w:color="auto"/>
            <w:bottom w:val="none" w:sz="0" w:space="0" w:color="auto"/>
            <w:right w:val="none" w:sz="0" w:space="0" w:color="auto"/>
          </w:divBdr>
        </w:div>
        <w:div w:id="1832480709">
          <w:marLeft w:val="0"/>
          <w:marRight w:val="0"/>
          <w:marTop w:val="0"/>
          <w:marBottom w:val="0"/>
          <w:divBdr>
            <w:top w:val="none" w:sz="0" w:space="0" w:color="auto"/>
            <w:left w:val="none" w:sz="0" w:space="0" w:color="auto"/>
            <w:bottom w:val="none" w:sz="0" w:space="0" w:color="auto"/>
            <w:right w:val="none" w:sz="0" w:space="0" w:color="auto"/>
          </w:divBdr>
        </w:div>
        <w:div w:id="1863279062">
          <w:marLeft w:val="0"/>
          <w:marRight w:val="0"/>
          <w:marTop w:val="0"/>
          <w:marBottom w:val="0"/>
          <w:divBdr>
            <w:top w:val="none" w:sz="0" w:space="0" w:color="auto"/>
            <w:left w:val="none" w:sz="0" w:space="0" w:color="auto"/>
            <w:bottom w:val="none" w:sz="0" w:space="0" w:color="auto"/>
            <w:right w:val="none" w:sz="0" w:space="0" w:color="auto"/>
          </w:divBdr>
        </w:div>
        <w:div w:id="1891335377">
          <w:marLeft w:val="0"/>
          <w:marRight w:val="0"/>
          <w:marTop w:val="0"/>
          <w:marBottom w:val="0"/>
          <w:divBdr>
            <w:top w:val="none" w:sz="0" w:space="0" w:color="auto"/>
            <w:left w:val="none" w:sz="0" w:space="0" w:color="auto"/>
            <w:bottom w:val="none" w:sz="0" w:space="0" w:color="auto"/>
            <w:right w:val="none" w:sz="0" w:space="0" w:color="auto"/>
          </w:divBdr>
        </w:div>
        <w:div w:id="1931155835">
          <w:marLeft w:val="0"/>
          <w:marRight w:val="0"/>
          <w:marTop w:val="0"/>
          <w:marBottom w:val="0"/>
          <w:divBdr>
            <w:top w:val="none" w:sz="0" w:space="0" w:color="auto"/>
            <w:left w:val="none" w:sz="0" w:space="0" w:color="auto"/>
            <w:bottom w:val="none" w:sz="0" w:space="0" w:color="auto"/>
            <w:right w:val="none" w:sz="0" w:space="0" w:color="auto"/>
          </w:divBdr>
        </w:div>
        <w:div w:id="1940142777">
          <w:marLeft w:val="0"/>
          <w:marRight w:val="0"/>
          <w:marTop w:val="0"/>
          <w:marBottom w:val="0"/>
          <w:divBdr>
            <w:top w:val="none" w:sz="0" w:space="0" w:color="auto"/>
            <w:left w:val="none" w:sz="0" w:space="0" w:color="auto"/>
            <w:bottom w:val="none" w:sz="0" w:space="0" w:color="auto"/>
            <w:right w:val="none" w:sz="0" w:space="0" w:color="auto"/>
          </w:divBdr>
        </w:div>
        <w:div w:id="1957368466">
          <w:marLeft w:val="0"/>
          <w:marRight w:val="0"/>
          <w:marTop w:val="0"/>
          <w:marBottom w:val="0"/>
          <w:divBdr>
            <w:top w:val="none" w:sz="0" w:space="0" w:color="auto"/>
            <w:left w:val="none" w:sz="0" w:space="0" w:color="auto"/>
            <w:bottom w:val="none" w:sz="0" w:space="0" w:color="auto"/>
            <w:right w:val="none" w:sz="0" w:space="0" w:color="auto"/>
          </w:divBdr>
        </w:div>
        <w:div w:id="1964772302">
          <w:marLeft w:val="0"/>
          <w:marRight w:val="0"/>
          <w:marTop w:val="0"/>
          <w:marBottom w:val="0"/>
          <w:divBdr>
            <w:top w:val="none" w:sz="0" w:space="0" w:color="auto"/>
            <w:left w:val="none" w:sz="0" w:space="0" w:color="auto"/>
            <w:bottom w:val="none" w:sz="0" w:space="0" w:color="auto"/>
            <w:right w:val="none" w:sz="0" w:space="0" w:color="auto"/>
          </w:divBdr>
        </w:div>
        <w:div w:id="2008091508">
          <w:marLeft w:val="0"/>
          <w:marRight w:val="0"/>
          <w:marTop w:val="0"/>
          <w:marBottom w:val="0"/>
          <w:divBdr>
            <w:top w:val="none" w:sz="0" w:space="0" w:color="auto"/>
            <w:left w:val="none" w:sz="0" w:space="0" w:color="auto"/>
            <w:bottom w:val="none" w:sz="0" w:space="0" w:color="auto"/>
            <w:right w:val="none" w:sz="0" w:space="0" w:color="auto"/>
          </w:divBdr>
        </w:div>
        <w:div w:id="2020697458">
          <w:marLeft w:val="0"/>
          <w:marRight w:val="0"/>
          <w:marTop w:val="0"/>
          <w:marBottom w:val="0"/>
          <w:divBdr>
            <w:top w:val="none" w:sz="0" w:space="0" w:color="auto"/>
            <w:left w:val="none" w:sz="0" w:space="0" w:color="auto"/>
            <w:bottom w:val="none" w:sz="0" w:space="0" w:color="auto"/>
            <w:right w:val="none" w:sz="0" w:space="0" w:color="auto"/>
          </w:divBdr>
        </w:div>
        <w:div w:id="2066640223">
          <w:marLeft w:val="0"/>
          <w:marRight w:val="0"/>
          <w:marTop w:val="0"/>
          <w:marBottom w:val="0"/>
          <w:divBdr>
            <w:top w:val="none" w:sz="0" w:space="0" w:color="auto"/>
            <w:left w:val="none" w:sz="0" w:space="0" w:color="auto"/>
            <w:bottom w:val="none" w:sz="0" w:space="0" w:color="auto"/>
            <w:right w:val="none" w:sz="0" w:space="0" w:color="auto"/>
          </w:divBdr>
        </w:div>
        <w:div w:id="2069911195">
          <w:marLeft w:val="0"/>
          <w:marRight w:val="0"/>
          <w:marTop w:val="0"/>
          <w:marBottom w:val="0"/>
          <w:divBdr>
            <w:top w:val="none" w:sz="0" w:space="0" w:color="auto"/>
            <w:left w:val="none" w:sz="0" w:space="0" w:color="auto"/>
            <w:bottom w:val="none" w:sz="0" w:space="0" w:color="auto"/>
            <w:right w:val="none" w:sz="0" w:space="0" w:color="auto"/>
          </w:divBdr>
        </w:div>
        <w:div w:id="2075420855">
          <w:marLeft w:val="0"/>
          <w:marRight w:val="0"/>
          <w:marTop w:val="0"/>
          <w:marBottom w:val="0"/>
          <w:divBdr>
            <w:top w:val="none" w:sz="0" w:space="0" w:color="auto"/>
            <w:left w:val="none" w:sz="0" w:space="0" w:color="auto"/>
            <w:bottom w:val="none" w:sz="0" w:space="0" w:color="auto"/>
            <w:right w:val="none" w:sz="0" w:space="0" w:color="auto"/>
          </w:divBdr>
        </w:div>
        <w:div w:id="2081519636">
          <w:marLeft w:val="0"/>
          <w:marRight w:val="0"/>
          <w:marTop w:val="0"/>
          <w:marBottom w:val="0"/>
          <w:divBdr>
            <w:top w:val="none" w:sz="0" w:space="0" w:color="auto"/>
            <w:left w:val="none" w:sz="0" w:space="0" w:color="auto"/>
            <w:bottom w:val="none" w:sz="0" w:space="0" w:color="auto"/>
            <w:right w:val="none" w:sz="0" w:space="0" w:color="auto"/>
          </w:divBdr>
        </w:div>
        <w:div w:id="2115587431">
          <w:marLeft w:val="0"/>
          <w:marRight w:val="0"/>
          <w:marTop w:val="0"/>
          <w:marBottom w:val="0"/>
          <w:divBdr>
            <w:top w:val="none" w:sz="0" w:space="0" w:color="auto"/>
            <w:left w:val="none" w:sz="0" w:space="0" w:color="auto"/>
            <w:bottom w:val="none" w:sz="0" w:space="0" w:color="auto"/>
            <w:right w:val="none" w:sz="0" w:space="0" w:color="auto"/>
          </w:divBdr>
        </w:div>
      </w:divsChild>
    </w:div>
    <w:div w:id="1334183476">
      <w:bodyDiv w:val="1"/>
      <w:marLeft w:val="0"/>
      <w:marRight w:val="0"/>
      <w:marTop w:val="0"/>
      <w:marBottom w:val="0"/>
      <w:divBdr>
        <w:top w:val="none" w:sz="0" w:space="0" w:color="auto"/>
        <w:left w:val="none" w:sz="0" w:space="0" w:color="auto"/>
        <w:bottom w:val="none" w:sz="0" w:space="0" w:color="auto"/>
        <w:right w:val="none" w:sz="0" w:space="0" w:color="auto"/>
      </w:divBdr>
      <w:divsChild>
        <w:div w:id="178858623">
          <w:marLeft w:val="0"/>
          <w:marRight w:val="0"/>
          <w:marTop w:val="0"/>
          <w:marBottom w:val="0"/>
          <w:divBdr>
            <w:top w:val="none" w:sz="0" w:space="0" w:color="auto"/>
            <w:left w:val="none" w:sz="0" w:space="0" w:color="auto"/>
            <w:bottom w:val="none" w:sz="0" w:space="0" w:color="auto"/>
            <w:right w:val="none" w:sz="0" w:space="0" w:color="auto"/>
          </w:divBdr>
        </w:div>
      </w:divsChild>
    </w:div>
    <w:div w:id="1337417121">
      <w:bodyDiv w:val="1"/>
      <w:marLeft w:val="0"/>
      <w:marRight w:val="0"/>
      <w:marTop w:val="0"/>
      <w:marBottom w:val="0"/>
      <w:divBdr>
        <w:top w:val="none" w:sz="0" w:space="0" w:color="auto"/>
        <w:left w:val="none" w:sz="0" w:space="0" w:color="auto"/>
        <w:bottom w:val="none" w:sz="0" w:space="0" w:color="auto"/>
        <w:right w:val="none" w:sz="0" w:space="0" w:color="auto"/>
      </w:divBdr>
    </w:div>
    <w:div w:id="1358000024">
      <w:bodyDiv w:val="1"/>
      <w:marLeft w:val="0"/>
      <w:marRight w:val="0"/>
      <w:marTop w:val="0"/>
      <w:marBottom w:val="0"/>
      <w:divBdr>
        <w:top w:val="none" w:sz="0" w:space="0" w:color="auto"/>
        <w:left w:val="none" w:sz="0" w:space="0" w:color="auto"/>
        <w:bottom w:val="none" w:sz="0" w:space="0" w:color="auto"/>
        <w:right w:val="none" w:sz="0" w:space="0" w:color="auto"/>
      </w:divBdr>
    </w:div>
    <w:div w:id="1378896687">
      <w:bodyDiv w:val="1"/>
      <w:marLeft w:val="0"/>
      <w:marRight w:val="0"/>
      <w:marTop w:val="0"/>
      <w:marBottom w:val="0"/>
      <w:divBdr>
        <w:top w:val="none" w:sz="0" w:space="0" w:color="auto"/>
        <w:left w:val="none" w:sz="0" w:space="0" w:color="auto"/>
        <w:bottom w:val="none" w:sz="0" w:space="0" w:color="auto"/>
        <w:right w:val="none" w:sz="0" w:space="0" w:color="auto"/>
      </w:divBdr>
    </w:div>
    <w:div w:id="1391614606">
      <w:bodyDiv w:val="1"/>
      <w:marLeft w:val="0"/>
      <w:marRight w:val="0"/>
      <w:marTop w:val="0"/>
      <w:marBottom w:val="0"/>
      <w:divBdr>
        <w:top w:val="none" w:sz="0" w:space="0" w:color="auto"/>
        <w:left w:val="none" w:sz="0" w:space="0" w:color="auto"/>
        <w:bottom w:val="none" w:sz="0" w:space="0" w:color="auto"/>
        <w:right w:val="none" w:sz="0" w:space="0" w:color="auto"/>
      </w:divBdr>
    </w:div>
    <w:div w:id="1392339502">
      <w:bodyDiv w:val="1"/>
      <w:marLeft w:val="0"/>
      <w:marRight w:val="0"/>
      <w:marTop w:val="0"/>
      <w:marBottom w:val="0"/>
      <w:divBdr>
        <w:top w:val="none" w:sz="0" w:space="0" w:color="auto"/>
        <w:left w:val="none" w:sz="0" w:space="0" w:color="auto"/>
        <w:bottom w:val="none" w:sz="0" w:space="0" w:color="auto"/>
        <w:right w:val="none" w:sz="0" w:space="0" w:color="auto"/>
      </w:divBdr>
    </w:div>
    <w:div w:id="1423532834">
      <w:bodyDiv w:val="1"/>
      <w:marLeft w:val="0"/>
      <w:marRight w:val="0"/>
      <w:marTop w:val="0"/>
      <w:marBottom w:val="0"/>
      <w:divBdr>
        <w:top w:val="none" w:sz="0" w:space="0" w:color="auto"/>
        <w:left w:val="none" w:sz="0" w:space="0" w:color="auto"/>
        <w:bottom w:val="none" w:sz="0" w:space="0" w:color="auto"/>
        <w:right w:val="none" w:sz="0" w:space="0" w:color="auto"/>
      </w:divBdr>
    </w:div>
    <w:div w:id="1426026529">
      <w:bodyDiv w:val="1"/>
      <w:marLeft w:val="0"/>
      <w:marRight w:val="0"/>
      <w:marTop w:val="0"/>
      <w:marBottom w:val="0"/>
      <w:divBdr>
        <w:top w:val="none" w:sz="0" w:space="0" w:color="auto"/>
        <w:left w:val="none" w:sz="0" w:space="0" w:color="auto"/>
        <w:bottom w:val="none" w:sz="0" w:space="0" w:color="auto"/>
        <w:right w:val="none" w:sz="0" w:space="0" w:color="auto"/>
      </w:divBdr>
    </w:div>
    <w:div w:id="1429961037">
      <w:bodyDiv w:val="1"/>
      <w:marLeft w:val="0"/>
      <w:marRight w:val="0"/>
      <w:marTop w:val="0"/>
      <w:marBottom w:val="0"/>
      <w:divBdr>
        <w:top w:val="none" w:sz="0" w:space="0" w:color="auto"/>
        <w:left w:val="none" w:sz="0" w:space="0" w:color="auto"/>
        <w:bottom w:val="none" w:sz="0" w:space="0" w:color="auto"/>
        <w:right w:val="none" w:sz="0" w:space="0" w:color="auto"/>
      </w:divBdr>
    </w:div>
    <w:div w:id="1433697943">
      <w:bodyDiv w:val="1"/>
      <w:marLeft w:val="0"/>
      <w:marRight w:val="0"/>
      <w:marTop w:val="0"/>
      <w:marBottom w:val="0"/>
      <w:divBdr>
        <w:top w:val="none" w:sz="0" w:space="0" w:color="auto"/>
        <w:left w:val="none" w:sz="0" w:space="0" w:color="auto"/>
        <w:bottom w:val="none" w:sz="0" w:space="0" w:color="auto"/>
        <w:right w:val="none" w:sz="0" w:space="0" w:color="auto"/>
      </w:divBdr>
    </w:div>
    <w:div w:id="1455759096">
      <w:bodyDiv w:val="1"/>
      <w:marLeft w:val="0"/>
      <w:marRight w:val="0"/>
      <w:marTop w:val="0"/>
      <w:marBottom w:val="0"/>
      <w:divBdr>
        <w:top w:val="none" w:sz="0" w:space="0" w:color="auto"/>
        <w:left w:val="none" w:sz="0" w:space="0" w:color="auto"/>
        <w:bottom w:val="none" w:sz="0" w:space="0" w:color="auto"/>
        <w:right w:val="none" w:sz="0" w:space="0" w:color="auto"/>
      </w:divBdr>
    </w:div>
    <w:div w:id="1457946386">
      <w:bodyDiv w:val="1"/>
      <w:marLeft w:val="0"/>
      <w:marRight w:val="0"/>
      <w:marTop w:val="0"/>
      <w:marBottom w:val="0"/>
      <w:divBdr>
        <w:top w:val="none" w:sz="0" w:space="0" w:color="auto"/>
        <w:left w:val="none" w:sz="0" w:space="0" w:color="auto"/>
        <w:bottom w:val="none" w:sz="0" w:space="0" w:color="auto"/>
        <w:right w:val="none" w:sz="0" w:space="0" w:color="auto"/>
      </w:divBdr>
    </w:div>
    <w:div w:id="1474330359">
      <w:bodyDiv w:val="1"/>
      <w:marLeft w:val="0"/>
      <w:marRight w:val="0"/>
      <w:marTop w:val="0"/>
      <w:marBottom w:val="0"/>
      <w:divBdr>
        <w:top w:val="none" w:sz="0" w:space="0" w:color="auto"/>
        <w:left w:val="none" w:sz="0" w:space="0" w:color="auto"/>
        <w:bottom w:val="none" w:sz="0" w:space="0" w:color="auto"/>
        <w:right w:val="none" w:sz="0" w:space="0" w:color="auto"/>
      </w:divBdr>
    </w:div>
    <w:div w:id="1514417184">
      <w:bodyDiv w:val="1"/>
      <w:marLeft w:val="0"/>
      <w:marRight w:val="0"/>
      <w:marTop w:val="0"/>
      <w:marBottom w:val="0"/>
      <w:divBdr>
        <w:top w:val="none" w:sz="0" w:space="0" w:color="auto"/>
        <w:left w:val="none" w:sz="0" w:space="0" w:color="auto"/>
        <w:bottom w:val="none" w:sz="0" w:space="0" w:color="auto"/>
        <w:right w:val="none" w:sz="0" w:space="0" w:color="auto"/>
      </w:divBdr>
      <w:divsChild>
        <w:div w:id="19480909">
          <w:marLeft w:val="0"/>
          <w:marRight w:val="0"/>
          <w:marTop w:val="0"/>
          <w:marBottom w:val="0"/>
          <w:divBdr>
            <w:top w:val="none" w:sz="0" w:space="0" w:color="auto"/>
            <w:left w:val="none" w:sz="0" w:space="0" w:color="auto"/>
            <w:bottom w:val="none" w:sz="0" w:space="0" w:color="auto"/>
            <w:right w:val="none" w:sz="0" w:space="0" w:color="auto"/>
          </w:divBdr>
        </w:div>
        <w:div w:id="114495119">
          <w:marLeft w:val="0"/>
          <w:marRight w:val="0"/>
          <w:marTop w:val="0"/>
          <w:marBottom w:val="0"/>
          <w:divBdr>
            <w:top w:val="none" w:sz="0" w:space="0" w:color="auto"/>
            <w:left w:val="none" w:sz="0" w:space="0" w:color="auto"/>
            <w:bottom w:val="none" w:sz="0" w:space="0" w:color="auto"/>
            <w:right w:val="none" w:sz="0" w:space="0" w:color="auto"/>
          </w:divBdr>
        </w:div>
        <w:div w:id="581646969">
          <w:marLeft w:val="0"/>
          <w:marRight w:val="0"/>
          <w:marTop w:val="0"/>
          <w:marBottom w:val="0"/>
          <w:divBdr>
            <w:top w:val="none" w:sz="0" w:space="0" w:color="auto"/>
            <w:left w:val="none" w:sz="0" w:space="0" w:color="auto"/>
            <w:bottom w:val="none" w:sz="0" w:space="0" w:color="auto"/>
            <w:right w:val="none" w:sz="0" w:space="0" w:color="auto"/>
          </w:divBdr>
        </w:div>
        <w:div w:id="839780613">
          <w:marLeft w:val="0"/>
          <w:marRight w:val="0"/>
          <w:marTop w:val="0"/>
          <w:marBottom w:val="0"/>
          <w:divBdr>
            <w:top w:val="none" w:sz="0" w:space="0" w:color="auto"/>
            <w:left w:val="none" w:sz="0" w:space="0" w:color="auto"/>
            <w:bottom w:val="none" w:sz="0" w:space="0" w:color="auto"/>
            <w:right w:val="none" w:sz="0" w:space="0" w:color="auto"/>
          </w:divBdr>
        </w:div>
        <w:div w:id="1228998546">
          <w:marLeft w:val="0"/>
          <w:marRight w:val="0"/>
          <w:marTop w:val="0"/>
          <w:marBottom w:val="0"/>
          <w:divBdr>
            <w:top w:val="none" w:sz="0" w:space="0" w:color="auto"/>
            <w:left w:val="none" w:sz="0" w:space="0" w:color="auto"/>
            <w:bottom w:val="none" w:sz="0" w:space="0" w:color="auto"/>
            <w:right w:val="none" w:sz="0" w:space="0" w:color="auto"/>
          </w:divBdr>
        </w:div>
        <w:div w:id="1940483926">
          <w:marLeft w:val="0"/>
          <w:marRight w:val="0"/>
          <w:marTop w:val="0"/>
          <w:marBottom w:val="0"/>
          <w:divBdr>
            <w:top w:val="none" w:sz="0" w:space="0" w:color="auto"/>
            <w:left w:val="none" w:sz="0" w:space="0" w:color="auto"/>
            <w:bottom w:val="none" w:sz="0" w:space="0" w:color="auto"/>
            <w:right w:val="none" w:sz="0" w:space="0" w:color="auto"/>
          </w:divBdr>
        </w:div>
      </w:divsChild>
    </w:div>
    <w:div w:id="1524320141">
      <w:bodyDiv w:val="1"/>
      <w:marLeft w:val="0"/>
      <w:marRight w:val="0"/>
      <w:marTop w:val="0"/>
      <w:marBottom w:val="0"/>
      <w:divBdr>
        <w:top w:val="none" w:sz="0" w:space="0" w:color="auto"/>
        <w:left w:val="none" w:sz="0" w:space="0" w:color="auto"/>
        <w:bottom w:val="none" w:sz="0" w:space="0" w:color="auto"/>
        <w:right w:val="none" w:sz="0" w:space="0" w:color="auto"/>
      </w:divBdr>
      <w:divsChild>
        <w:div w:id="501310997">
          <w:marLeft w:val="0"/>
          <w:marRight w:val="0"/>
          <w:marTop w:val="0"/>
          <w:marBottom w:val="0"/>
          <w:divBdr>
            <w:top w:val="none" w:sz="0" w:space="0" w:color="auto"/>
            <w:left w:val="none" w:sz="0" w:space="0" w:color="auto"/>
            <w:bottom w:val="none" w:sz="0" w:space="0" w:color="auto"/>
            <w:right w:val="none" w:sz="0" w:space="0" w:color="auto"/>
          </w:divBdr>
        </w:div>
      </w:divsChild>
    </w:div>
    <w:div w:id="1529875567">
      <w:bodyDiv w:val="1"/>
      <w:marLeft w:val="0"/>
      <w:marRight w:val="0"/>
      <w:marTop w:val="0"/>
      <w:marBottom w:val="0"/>
      <w:divBdr>
        <w:top w:val="none" w:sz="0" w:space="0" w:color="auto"/>
        <w:left w:val="none" w:sz="0" w:space="0" w:color="auto"/>
        <w:bottom w:val="none" w:sz="0" w:space="0" w:color="auto"/>
        <w:right w:val="none" w:sz="0" w:space="0" w:color="auto"/>
      </w:divBdr>
    </w:div>
    <w:div w:id="1532836803">
      <w:bodyDiv w:val="1"/>
      <w:marLeft w:val="0"/>
      <w:marRight w:val="0"/>
      <w:marTop w:val="0"/>
      <w:marBottom w:val="0"/>
      <w:divBdr>
        <w:top w:val="none" w:sz="0" w:space="0" w:color="auto"/>
        <w:left w:val="none" w:sz="0" w:space="0" w:color="auto"/>
        <w:bottom w:val="none" w:sz="0" w:space="0" w:color="auto"/>
        <w:right w:val="none" w:sz="0" w:space="0" w:color="auto"/>
      </w:divBdr>
      <w:divsChild>
        <w:div w:id="1972057691">
          <w:marLeft w:val="0"/>
          <w:marRight w:val="0"/>
          <w:marTop w:val="0"/>
          <w:marBottom w:val="0"/>
          <w:divBdr>
            <w:top w:val="none" w:sz="0" w:space="0" w:color="auto"/>
            <w:left w:val="none" w:sz="0" w:space="0" w:color="auto"/>
            <w:bottom w:val="none" w:sz="0" w:space="0" w:color="auto"/>
            <w:right w:val="none" w:sz="0" w:space="0" w:color="auto"/>
          </w:divBdr>
        </w:div>
      </w:divsChild>
    </w:div>
    <w:div w:id="1569922473">
      <w:bodyDiv w:val="1"/>
      <w:marLeft w:val="0"/>
      <w:marRight w:val="0"/>
      <w:marTop w:val="0"/>
      <w:marBottom w:val="0"/>
      <w:divBdr>
        <w:top w:val="none" w:sz="0" w:space="0" w:color="auto"/>
        <w:left w:val="none" w:sz="0" w:space="0" w:color="auto"/>
        <w:bottom w:val="none" w:sz="0" w:space="0" w:color="auto"/>
        <w:right w:val="none" w:sz="0" w:space="0" w:color="auto"/>
      </w:divBdr>
      <w:divsChild>
        <w:div w:id="1200313850">
          <w:marLeft w:val="0"/>
          <w:marRight w:val="0"/>
          <w:marTop w:val="0"/>
          <w:marBottom w:val="0"/>
          <w:divBdr>
            <w:top w:val="none" w:sz="0" w:space="0" w:color="auto"/>
            <w:left w:val="none" w:sz="0" w:space="0" w:color="auto"/>
            <w:bottom w:val="none" w:sz="0" w:space="0" w:color="auto"/>
            <w:right w:val="none" w:sz="0" w:space="0" w:color="auto"/>
          </w:divBdr>
          <w:divsChild>
            <w:div w:id="2094550521">
              <w:marLeft w:val="0"/>
              <w:marRight w:val="0"/>
              <w:marTop w:val="0"/>
              <w:marBottom w:val="0"/>
              <w:divBdr>
                <w:top w:val="none" w:sz="0" w:space="0" w:color="auto"/>
                <w:left w:val="none" w:sz="0" w:space="0" w:color="auto"/>
                <w:bottom w:val="none" w:sz="0" w:space="0" w:color="auto"/>
                <w:right w:val="none" w:sz="0" w:space="0" w:color="auto"/>
              </w:divBdr>
              <w:divsChild>
                <w:div w:id="216748181">
                  <w:marLeft w:val="0"/>
                  <w:marRight w:val="0"/>
                  <w:marTop w:val="0"/>
                  <w:marBottom w:val="0"/>
                  <w:divBdr>
                    <w:top w:val="none" w:sz="0" w:space="0" w:color="auto"/>
                    <w:left w:val="none" w:sz="0" w:space="0" w:color="auto"/>
                    <w:bottom w:val="none" w:sz="0" w:space="0" w:color="auto"/>
                    <w:right w:val="none" w:sz="0" w:space="0" w:color="auto"/>
                  </w:divBdr>
                </w:div>
              </w:divsChild>
            </w:div>
            <w:div w:id="1765569316">
              <w:marLeft w:val="0"/>
              <w:marRight w:val="0"/>
              <w:marTop w:val="0"/>
              <w:marBottom w:val="0"/>
              <w:divBdr>
                <w:top w:val="none" w:sz="0" w:space="0" w:color="auto"/>
                <w:left w:val="none" w:sz="0" w:space="0" w:color="auto"/>
                <w:bottom w:val="none" w:sz="0" w:space="0" w:color="auto"/>
                <w:right w:val="none" w:sz="0" w:space="0" w:color="auto"/>
              </w:divBdr>
            </w:div>
          </w:divsChild>
        </w:div>
        <w:div w:id="842281366">
          <w:marLeft w:val="0"/>
          <w:marRight w:val="0"/>
          <w:marTop w:val="0"/>
          <w:marBottom w:val="0"/>
          <w:divBdr>
            <w:top w:val="none" w:sz="0" w:space="0" w:color="auto"/>
            <w:left w:val="none" w:sz="0" w:space="0" w:color="auto"/>
            <w:bottom w:val="none" w:sz="0" w:space="0" w:color="auto"/>
            <w:right w:val="none" w:sz="0" w:space="0" w:color="auto"/>
          </w:divBdr>
          <w:divsChild>
            <w:div w:id="508787601">
              <w:marLeft w:val="0"/>
              <w:marRight w:val="0"/>
              <w:marTop w:val="0"/>
              <w:marBottom w:val="0"/>
              <w:divBdr>
                <w:top w:val="none" w:sz="0" w:space="0" w:color="auto"/>
                <w:left w:val="none" w:sz="0" w:space="0" w:color="auto"/>
                <w:bottom w:val="none" w:sz="0" w:space="0" w:color="auto"/>
                <w:right w:val="none" w:sz="0" w:space="0" w:color="auto"/>
              </w:divBdr>
              <w:divsChild>
                <w:div w:id="52314608">
                  <w:marLeft w:val="0"/>
                  <w:marRight w:val="0"/>
                  <w:marTop w:val="0"/>
                  <w:marBottom w:val="0"/>
                  <w:divBdr>
                    <w:top w:val="none" w:sz="0" w:space="0" w:color="auto"/>
                    <w:left w:val="none" w:sz="0" w:space="0" w:color="auto"/>
                    <w:bottom w:val="none" w:sz="0" w:space="0" w:color="auto"/>
                    <w:right w:val="none" w:sz="0" w:space="0" w:color="auto"/>
                  </w:divBdr>
                </w:div>
              </w:divsChild>
            </w:div>
            <w:div w:id="511189900">
              <w:marLeft w:val="0"/>
              <w:marRight w:val="0"/>
              <w:marTop w:val="0"/>
              <w:marBottom w:val="0"/>
              <w:divBdr>
                <w:top w:val="none" w:sz="0" w:space="0" w:color="auto"/>
                <w:left w:val="none" w:sz="0" w:space="0" w:color="auto"/>
                <w:bottom w:val="none" w:sz="0" w:space="0" w:color="auto"/>
                <w:right w:val="none" w:sz="0" w:space="0" w:color="auto"/>
              </w:divBdr>
            </w:div>
          </w:divsChild>
        </w:div>
        <w:div w:id="705645746">
          <w:marLeft w:val="0"/>
          <w:marRight w:val="0"/>
          <w:marTop w:val="0"/>
          <w:marBottom w:val="0"/>
          <w:divBdr>
            <w:top w:val="none" w:sz="0" w:space="0" w:color="auto"/>
            <w:left w:val="none" w:sz="0" w:space="0" w:color="auto"/>
            <w:bottom w:val="none" w:sz="0" w:space="0" w:color="auto"/>
            <w:right w:val="none" w:sz="0" w:space="0" w:color="auto"/>
          </w:divBdr>
          <w:divsChild>
            <w:div w:id="1134787806">
              <w:marLeft w:val="0"/>
              <w:marRight w:val="0"/>
              <w:marTop w:val="0"/>
              <w:marBottom w:val="0"/>
              <w:divBdr>
                <w:top w:val="none" w:sz="0" w:space="0" w:color="auto"/>
                <w:left w:val="none" w:sz="0" w:space="0" w:color="auto"/>
                <w:bottom w:val="none" w:sz="0" w:space="0" w:color="auto"/>
                <w:right w:val="none" w:sz="0" w:space="0" w:color="auto"/>
              </w:divBdr>
              <w:divsChild>
                <w:div w:id="1398478571">
                  <w:marLeft w:val="0"/>
                  <w:marRight w:val="0"/>
                  <w:marTop w:val="0"/>
                  <w:marBottom w:val="0"/>
                  <w:divBdr>
                    <w:top w:val="none" w:sz="0" w:space="0" w:color="auto"/>
                    <w:left w:val="none" w:sz="0" w:space="0" w:color="auto"/>
                    <w:bottom w:val="none" w:sz="0" w:space="0" w:color="auto"/>
                    <w:right w:val="none" w:sz="0" w:space="0" w:color="auto"/>
                  </w:divBdr>
                </w:div>
              </w:divsChild>
            </w:div>
            <w:div w:id="1991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77962">
      <w:bodyDiv w:val="1"/>
      <w:marLeft w:val="0"/>
      <w:marRight w:val="0"/>
      <w:marTop w:val="0"/>
      <w:marBottom w:val="0"/>
      <w:divBdr>
        <w:top w:val="none" w:sz="0" w:space="0" w:color="auto"/>
        <w:left w:val="none" w:sz="0" w:space="0" w:color="auto"/>
        <w:bottom w:val="none" w:sz="0" w:space="0" w:color="auto"/>
        <w:right w:val="none" w:sz="0" w:space="0" w:color="auto"/>
      </w:divBdr>
      <w:divsChild>
        <w:div w:id="1167092614">
          <w:marLeft w:val="0"/>
          <w:marRight w:val="0"/>
          <w:marTop w:val="0"/>
          <w:marBottom w:val="0"/>
          <w:divBdr>
            <w:top w:val="none" w:sz="0" w:space="0" w:color="auto"/>
            <w:left w:val="none" w:sz="0" w:space="0" w:color="auto"/>
            <w:bottom w:val="none" w:sz="0" w:space="0" w:color="auto"/>
            <w:right w:val="none" w:sz="0" w:space="0" w:color="auto"/>
          </w:divBdr>
          <w:divsChild>
            <w:div w:id="74018000">
              <w:marLeft w:val="0"/>
              <w:marRight w:val="0"/>
              <w:marTop w:val="0"/>
              <w:marBottom w:val="0"/>
              <w:divBdr>
                <w:top w:val="none" w:sz="0" w:space="0" w:color="auto"/>
                <w:left w:val="none" w:sz="0" w:space="0" w:color="auto"/>
                <w:bottom w:val="none" w:sz="0" w:space="0" w:color="auto"/>
                <w:right w:val="none" w:sz="0" w:space="0" w:color="auto"/>
              </w:divBdr>
              <w:divsChild>
                <w:div w:id="1705595580">
                  <w:marLeft w:val="0"/>
                  <w:marRight w:val="0"/>
                  <w:marTop w:val="0"/>
                  <w:marBottom w:val="0"/>
                  <w:divBdr>
                    <w:top w:val="none" w:sz="0" w:space="0" w:color="auto"/>
                    <w:left w:val="none" w:sz="0" w:space="0" w:color="auto"/>
                    <w:bottom w:val="none" w:sz="0" w:space="0" w:color="auto"/>
                    <w:right w:val="none" w:sz="0" w:space="0" w:color="auto"/>
                  </w:divBdr>
                </w:div>
              </w:divsChild>
            </w:div>
            <w:div w:id="186607652">
              <w:marLeft w:val="0"/>
              <w:marRight w:val="0"/>
              <w:marTop w:val="0"/>
              <w:marBottom w:val="0"/>
              <w:divBdr>
                <w:top w:val="none" w:sz="0" w:space="0" w:color="auto"/>
                <w:left w:val="none" w:sz="0" w:space="0" w:color="auto"/>
                <w:bottom w:val="none" w:sz="0" w:space="0" w:color="auto"/>
                <w:right w:val="none" w:sz="0" w:space="0" w:color="auto"/>
              </w:divBdr>
            </w:div>
          </w:divsChild>
        </w:div>
        <w:div w:id="2025548547">
          <w:marLeft w:val="0"/>
          <w:marRight w:val="0"/>
          <w:marTop w:val="0"/>
          <w:marBottom w:val="0"/>
          <w:divBdr>
            <w:top w:val="none" w:sz="0" w:space="0" w:color="auto"/>
            <w:left w:val="none" w:sz="0" w:space="0" w:color="auto"/>
            <w:bottom w:val="none" w:sz="0" w:space="0" w:color="auto"/>
            <w:right w:val="none" w:sz="0" w:space="0" w:color="auto"/>
          </w:divBdr>
          <w:divsChild>
            <w:div w:id="1680036616">
              <w:marLeft w:val="0"/>
              <w:marRight w:val="0"/>
              <w:marTop w:val="0"/>
              <w:marBottom w:val="0"/>
              <w:divBdr>
                <w:top w:val="none" w:sz="0" w:space="0" w:color="auto"/>
                <w:left w:val="none" w:sz="0" w:space="0" w:color="auto"/>
                <w:bottom w:val="none" w:sz="0" w:space="0" w:color="auto"/>
                <w:right w:val="none" w:sz="0" w:space="0" w:color="auto"/>
              </w:divBdr>
              <w:divsChild>
                <w:div w:id="745807790">
                  <w:marLeft w:val="0"/>
                  <w:marRight w:val="0"/>
                  <w:marTop w:val="0"/>
                  <w:marBottom w:val="0"/>
                  <w:divBdr>
                    <w:top w:val="none" w:sz="0" w:space="0" w:color="auto"/>
                    <w:left w:val="none" w:sz="0" w:space="0" w:color="auto"/>
                    <w:bottom w:val="none" w:sz="0" w:space="0" w:color="auto"/>
                    <w:right w:val="none" w:sz="0" w:space="0" w:color="auto"/>
                  </w:divBdr>
                </w:div>
              </w:divsChild>
            </w:div>
            <w:div w:id="1901361480">
              <w:marLeft w:val="0"/>
              <w:marRight w:val="0"/>
              <w:marTop w:val="0"/>
              <w:marBottom w:val="0"/>
              <w:divBdr>
                <w:top w:val="none" w:sz="0" w:space="0" w:color="auto"/>
                <w:left w:val="none" w:sz="0" w:space="0" w:color="auto"/>
                <w:bottom w:val="none" w:sz="0" w:space="0" w:color="auto"/>
                <w:right w:val="none" w:sz="0" w:space="0" w:color="auto"/>
              </w:divBdr>
            </w:div>
          </w:divsChild>
        </w:div>
        <w:div w:id="2092465440">
          <w:marLeft w:val="0"/>
          <w:marRight w:val="0"/>
          <w:marTop w:val="0"/>
          <w:marBottom w:val="0"/>
          <w:divBdr>
            <w:top w:val="none" w:sz="0" w:space="0" w:color="auto"/>
            <w:left w:val="none" w:sz="0" w:space="0" w:color="auto"/>
            <w:bottom w:val="none" w:sz="0" w:space="0" w:color="auto"/>
            <w:right w:val="none" w:sz="0" w:space="0" w:color="auto"/>
          </w:divBdr>
          <w:divsChild>
            <w:div w:id="1559978484">
              <w:marLeft w:val="0"/>
              <w:marRight w:val="0"/>
              <w:marTop w:val="0"/>
              <w:marBottom w:val="0"/>
              <w:divBdr>
                <w:top w:val="none" w:sz="0" w:space="0" w:color="auto"/>
                <w:left w:val="none" w:sz="0" w:space="0" w:color="auto"/>
                <w:bottom w:val="none" w:sz="0" w:space="0" w:color="auto"/>
                <w:right w:val="none" w:sz="0" w:space="0" w:color="auto"/>
              </w:divBdr>
              <w:divsChild>
                <w:div w:id="2110928752">
                  <w:marLeft w:val="0"/>
                  <w:marRight w:val="0"/>
                  <w:marTop w:val="0"/>
                  <w:marBottom w:val="0"/>
                  <w:divBdr>
                    <w:top w:val="none" w:sz="0" w:space="0" w:color="auto"/>
                    <w:left w:val="none" w:sz="0" w:space="0" w:color="auto"/>
                    <w:bottom w:val="none" w:sz="0" w:space="0" w:color="auto"/>
                    <w:right w:val="none" w:sz="0" w:space="0" w:color="auto"/>
                  </w:divBdr>
                </w:div>
              </w:divsChild>
            </w:div>
            <w:div w:id="20999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8053">
      <w:bodyDiv w:val="1"/>
      <w:marLeft w:val="0"/>
      <w:marRight w:val="0"/>
      <w:marTop w:val="0"/>
      <w:marBottom w:val="0"/>
      <w:divBdr>
        <w:top w:val="none" w:sz="0" w:space="0" w:color="auto"/>
        <w:left w:val="none" w:sz="0" w:space="0" w:color="auto"/>
        <w:bottom w:val="none" w:sz="0" w:space="0" w:color="auto"/>
        <w:right w:val="none" w:sz="0" w:space="0" w:color="auto"/>
      </w:divBdr>
    </w:div>
    <w:div w:id="1625576092">
      <w:bodyDiv w:val="1"/>
      <w:marLeft w:val="0"/>
      <w:marRight w:val="0"/>
      <w:marTop w:val="0"/>
      <w:marBottom w:val="0"/>
      <w:divBdr>
        <w:top w:val="none" w:sz="0" w:space="0" w:color="auto"/>
        <w:left w:val="none" w:sz="0" w:space="0" w:color="auto"/>
        <w:bottom w:val="none" w:sz="0" w:space="0" w:color="auto"/>
        <w:right w:val="none" w:sz="0" w:space="0" w:color="auto"/>
      </w:divBdr>
    </w:div>
    <w:div w:id="1628273921">
      <w:bodyDiv w:val="1"/>
      <w:marLeft w:val="0"/>
      <w:marRight w:val="0"/>
      <w:marTop w:val="0"/>
      <w:marBottom w:val="0"/>
      <w:divBdr>
        <w:top w:val="none" w:sz="0" w:space="0" w:color="auto"/>
        <w:left w:val="none" w:sz="0" w:space="0" w:color="auto"/>
        <w:bottom w:val="none" w:sz="0" w:space="0" w:color="auto"/>
        <w:right w:val="none" w:sz="0" w:space="0" w:color="auto"/>
      </w:divBdr>
      <w:divsChild>
        <w:div w:id="1221137882">
          <w:marLeft w:val="0"/>
          <w:marRight w:val="0"/>
          <w:marTop w:val="0"/>
          <w:marBottom w:val="0"/>
          <w:divBdr>
            <w:top w:val="none" w:sz="0" w:space="0" w:color="auto"/>
            <w:left w:val="none" w:sz="0" w:space="0" w:color="auto"/>
            <w:bottom w:val="none" w:sz="0" w:space="0" w:color="auto"/>
            <w:right w:val="none" w:sz="0" w:space="0" w:color="auto"/>
          </w:divBdr>
        </w:div>
      </w:divsChild>
    </w:div>
    <w:div w:id="1689327248">
      <w:bodyDiv w:val="1"/>
      <w:marLeft w:val="0"/>
      <w:marRight w:val="0"/>
      <w:marTop w:val="0"/>
      <w:marBottom w:val="0"/>
      <w:divBdr>
        <w:top w:val="none" w:sz="0" w:space="0" w:color="auto"/>
        <w:left w:val="none" w:sz="0" w:space="0" w:color="auto"/>
        <w:bottom w:val="none" w:sz="0" w:space="0" w:color="auto"/>
        <w:right w:val="none" w:sz="0" w:space="0" w:color="auto"/>
      </w:divBdr>
      <w:divsChild>
        <w:div w:id="541015961">
          <w:marLeft w:val="0"/>
          <w:marRight w:val="0"/>
          <w:marTop w:val="0"/>
          <w:marBottom w:val="0"/>
          <w:divBdr>
            <w:top w:val="none" w:sz="0" w:space="0" w:color="auto"/>
            <w:left w:val="none" w:sz="0" w:space="0" w:color="auto"/>
            <w:bottom w:val="none" w:sz="0" w:space="0" w:color="auto"/>
            <w:right w:val="none" w:sz="0" w:space="0" w:color="auto"/>
          </w:divBdr>
          <w:divsChild>
            <w:div w:id="1851867448">
              <w:marLeft w:val="0"/>
              <w:marRight w:val="0"/>
              <w:marTop w:val="0"/>
              <w:marBottom w:val="0"/>
              <w:divBdr>
                <w:top w:val="none" w:sz="0" w:space="0" w:color="auto"/>
                <w:left w:val="none" w:sz="0" w:space="0" w:color="auto"/>
                <w:bottom w:val="none" w:sz="0" w:space="0" w:color="auto"/>
                <w:right w:val="none" w:sz="0" w:space="0" w:color="auto"/>
              </w:divBdr>
              <w:divsChild>
                <w:div w:id="2126000458">
                  <w:marLeft w:val="0"/>
                  <w:marRight w:val="0"/>
                  <w:marTop w:val="0"/>
                  <w:marBottom w:val="0"/>
                  <w:divBdr>
                    <w:top w:val="none" w:sz="0" w:space="0" w:color="auto"/>
                    <w:left w:val="none" w:sz="0" w:space="0" w:color="auto"/>
                    <w:bottom w:val="none" w:sz="0" w:space="0" w:color="auto"/>
                    <w:right w:val="none" w:sz="0" w:space="0" w:color="auto"/>
                  </w:divBdr>
                </w:div>
              </w:divsChild>
            </w:div>
            <w:div w:id="2379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08975">
      <w:bodyDiv w:val="1"/>
      <w:marLeft w:val="0"/>
      <w:marRight w:val="0"/>
      <w:marTop w:val="0"/>
      <w:marBottom w:val="0"/>
      <w:divBdr>
        <w:top w:val="none" w:sz="0" w:space="0" w:color="auto"/>
        <w:left w:val="none" w:sz="0" w:space="0" w:color="auto"/>
        <w:bottom w:val="none" w:sz="0" w:space="0" w:color="auto"/>
        <w:right w:val="none" w:sz="0" w:space="0" w:color="auto"/>
      </w:divBdr>
    </w:div>
    <w:div w:id="1773361271">
      <w:bodyDiv w:val="1"/>
      <w:marLeft w:val="0"/>
      <w:marRight w:val="0"/>
      <w:marTop w:val="0"/>
      <w:marBottom w:val="0"/>
      <w:divBdr>
        <w:top w:val="none" w:sz="0" w:space="0" w:color="auto"/>
        <w:left w:val="none" w:sz="0" w:space="0" w:color="auto"/>
        <w:bottom w:val="none" w:sz="0" w:space="0" w:color="auto"/>
        <w:right w:val="none" w:sz="0" w:space="0" w:color="auto"/>
      </w:divBdr>
    </w:div>
    <w:div w:id="1779329701">
      <w:bodyDiv w:val="1"/>
      <w:marLeft w:val="0"/>
      <w:marRight w:val="0"/>
      <w:marTop w:val="0"/>
      <w:marBottom w:val="0"/>
      <w:divBdr>
        <w:top w:val="none" w:sz="0" w:space="0" w:color="auto"/>
        <w:left w:val="none" w:sz="0" w:space="0" w:color="auto"/>
        <w:bottom w:val="none" w:sz="0" w:space="0" w:color="auto"/>
        <w:right w:val="none" w:sz="0" w:space="0" w:color="auto"/>
      </w:divBdr>
    </w:div>
    <w:div w:id="1813869637">
      <w:bodyDiv w:val="1"/>
      <w:marLeft w:val="0"/>
      <w:marRight w:val="0"/>
      <w:marTop w:val="0"/>
      <w:marBottom w:val="0"/>
      <w:divBdr>
        <w:top w:val="none" w:sz="0" w:space="0" w:color="auto"/>
        <w:left w:val="none" w:sz="0" w:space="0" w:color="auto"/>
        <w:bottom w:val="none" w:sz="0" w:space="0" w:color="auto"/>
        <w:right w:val="none" w:sz="0" w:space="0" w:color="auto"/>
      </w:divBdr>
      <w:divsChild>
        <w:div w:id="784930560">
          <w:marLeft w:val="0"/>
          <w:marRight w:val="0"/>
          <w:marTop w:val="0"/>
          <w:marBottom w:val="0"/>
          <w:divBdr>
            <w:top w:val="none" w:sz="0" w:space="0" w:color="auto"/>
            <w:left w:val="none" w:sz="0" w:space="0" w:color="auto"/>
            <w:bottom w:val="none" w:sz="0" w:space="0" w:color="auto"/>
            <w:right w:val="none" w:sz="0" w:space="0" w:color="auto"/>
          </w:divBdr>
        </w:div>
      </w:divsChild>
    </w:div>
    <w:div w:id="1834762637">
      <w:bodyDiv w:val="1"/>
      <w:marLeft w:val="0"/>
      <w:marRight w:val="0"/>
      <w:marTop w:val="0"/>
      <w:marBottom w:val="0"/>
      <w:divBdr>
        <w:top w:val="none" w:sz="0" w:space="0" w:color="auto"/>
        <w:left w:val="none" w:sz="0" w:space="0" w:color="auto"/>
        <w:bottom w:val="none" w:sz="0" w:space="0" w:color="auto"/>
        <w:right w:val="none" w:sz="0" w:space="0" w:color="auto"/>
      </w:divBdr>
    </w:div>
    <w:div w:id="1845314138">
      <w:bodyDiv w:val="1"/>
      <w:marLeft w:val="0"/>
      <w:marRight w:val="0"/>
      <w:marTop w:val="0"/>
      <w:marBottom w:val="0"/>
      <w:divBdr>
        <w:top w:val="none" w:sz="0" w:space="0" w:color="auto"/>
        <w:left w:val="none" w:sz="0" w:space="0" w:color="auto"/>
        <w:bottom w:val="none" w:sz="0" w:space="0" w:color="auto"/>
        <w:right w:val="none" w:sz="0" w:space="0" w:color="auto"/>
      </w:divBdr>
    </w:div>
    <w:div w:id="1863279829">
      <w:bodyDiv w:val="1"/>
      <w:marLeft w:val="0"/>
      <w:marRight w:val="0"/>
      <w:marTop w:val="0"/>
      <w:marBottom w:val="0"/>
      <w:divBdr>
        <w:top w:val="none" w:sz="0" w:space="0" w:color="auto"/>
        <w:left w:val="none" w:sz="0" w:space="0" w:color="auto"/>
        <w:bottom w:val="none" w:sz="0" w:space="0" w:color="auto"/>
        <w:right w:val="none" w:sz="0" w:space="0" w:color="auto"/>
      </w:divBdr>
    </w:div>
    <w:div w:id="1865626924">
      <w:bodyDiv w:val="1"/>
      <w:marLeft w:val="0"/>
      <w:marRight w:val="0"/>
      <w:marTop w:val="0"/>
      <w:marBottom w:val="0"/>
      <w:divBdr>
        <w:top w:val="none" w:sz="0" w:space="0" w:color="auto"/>
        <w:left w:val="none" w:sz="0" w:space="0" w:color="auto"/>
        <w:bottom w:val="none" w:sz="0" w:space="0" w:color="auto"/>
        <w:right w:val="none" w:sz="0" w:space="0" w:color="auto"/>
      </w:divBdr>
    </w:div>
    <w:div w:id="1870950543">
      <w:bodyDiv w:val="1"/>
      <w:marLeft w:val="0"/>
      <w:marRight w:val="0"/>
      <w:marTop w:val="0"/>
      <w:marBottom w:val="0"/>
      <w:divBdr>
        <w:top w:val="none" w:sz="0" w:space="0" w:color="auto"/>
        <w:left w:val="none" w:sz="0" w:space="0" w:color="auto"/>
        <w:bottom w:val="none" w:sz="0" w:space="0" w:color="auto"/>
        <w:right w:val="none" w:sz="0" w:space="0" w:color="auto"/>
      </w:divBdr>
      <w:divsChild>
        <w:div w:id="463698545">
          <w:marLeft w:val="0"/>
          <w:marRight w:val="0"/>
          <w:marTop w:val="0"/>
          <w:marBottom w:val="0"/>
          <w:divBdr>
            <w:top w:val="none" w:sz="0" w:space="0" w:color="auto"/>
            <w:left w:val="none" w:sz="0" w:space="0" w:color="auto"/>
            <w:bottom w:val="none" w:sz="0" w:space="0" w:color="auto"/>
            <w:right w:val="none" w:sz="0" w:space="0" w:color="auto"/>
          </w:divBdr>
        </w:div>
      </w:divsChild>
    </w:div>
    <w:div w:id="1879586291">
      <w:bodyDiv w:val="1"/>
      <w:marLeft w:val="0"/>
      <w:marRight w:val="0"/>
      <w:marTop w:val="0"/>
      <w:marBottom w:val="0"/>
      <w:divBdr>
        <w:top w:val="none" w:sz="0" w:space="0" w:color="auto"/>
        <w:left w:val="none" w:sz="0" w:space="0" w:color="auto"/>
        <w:bottom w:val="none" w:sz="0" w:space="0" w:color="auto"/>
        <w:right w:val="none" w:sz="0" w:space="0" w:color="auto"/>
      </w:divBdr>
      <w:divsChild>
        <w:div w:id="2076314353">
          <w:marLeft w:val="0"/>
          <w:marRight w:val="0"/>
          <w:marTop w:val="0"/>
          <w:marBottom w:val="0"/>
          <w:divBdr>
            <w:top w:val="none" w:sz="0" w:space="0" w:color="auto"/>
            <w:left w:val="none" w:sz="0" w:space="0" w:color="auto"/>
            <w:bottom w:val="none" w:sz="0" w:space="0" w:color="auto"/>
            <w:right w:val="none" w:sz="0" w:space="0" w:color="auto"/>
          </w:divBdr>
          <w:divsChild>
            <w:div w:id="353380818">
              <w:marLeft w:val="0"/>
              <w:marRight w:val="0"/>
              <w:marTop w:val="0"/>
              <w:marBottom w:val="0"/>
              <w:divBdr>
                <w:top w:val="none" w:sz="0" w:space="0" w:color="auto"/>
                <w:left w:val="none" w:sz="0" w:space="0" w:color="auto"/>
                <w:bottom w:val="none" w:sz="0" w:space="0" w:color="auto"/>
                <w:right w:val="none" w:sz="0" w:space="0" w:color="auto"/>
              </w:divBdr>
              <w:divsChild>
                <w:div w:id="1881891841">
                  <w:marLeft w:val="0"/>
                  <w:marRight w:val="0"/>
                  <w:marTop w:val="0"/>
                  <w:marBottom w:val="0"/>
                  <w:divBdr>
                    <w:top w:val="none" w:sz="0" w:space="0" w:color="auto"/>
                    <w:left w:val="none" w:sz="0" w:space="0" w:color="auto"/>
                    <w:bottom w:val="none" w:sz="0" w:space="0" w:color="auto"/>
                    <w:right w:val="none" w:sz="0" w:space="0" w:color="auto"/>
                  </w:divBdr>
                </w:div>
              </w:divsChild>
            </w:div>
            <w:div w:id="2079671074">
              <w:marLeft w:val="0"/>
              <w:marRight w:val="0"/>
              <w:marTop w:val="0"/>
              <w:marBottom w:val="0"/>
              <w:divBdr>
                <w:top w:val="none" w:sz="0" w:space="0" w:color="auto"/>
                <w:left w:val="none" w:sz="0" w:space="0" w:color="auto"/>
                <w:bottom w:val="none" w:sz="0" w:space="0" w:color="auto"/>
                <w:right w:val="none" w:sz="0" w:space="0" w:color="auto"/>
              </w:divBdr>
            </w:div>
          </w:divsChild>
        </w:div>
        <w:div w:id="2010670716">
          <w:marLeft w:val="0"/>
          <w:marRight w:val="0"/>
          <w:marTop w:val="0"/>
          <w:marBottom w:val="0"/>
          <w:divBdr>
            <w:top w:val="none" w:sz="0" w:space="0" w:color="auto"/>
            <w:left w:val="none" w:sz="0" w:space="0" w:color="auto"/>
            <w:bottom w:val="none" w:sz="0" w:space="0" w:color="auto"/>
            <w:right w:val="none" w:sz="0" w:space="0" w:color="auto"/>
          </w:divBdr>
          <w:divsChild>
            <w:div w:id="1356152343">
              <w:marLeft w:val="0"/>
              <w:marRight w:val="0"/>
              <w:marTop w:val="0"/>
              <w:marBottom w:val="0"/>
              <w:divBdr>
                <w:top w:val="none" w:sz="0" w:space="0" w:color="auto"/>
                <w:left w:val="none" w:sz="0" w:space="0" w:color="auto"/>
                <w:bottom w:val="none" w:sz="0" w:space="0" w:color="auto"/>
                <w:right w:val="none" w:sz="0" w:space="0" w:color="auto"/>
              </w:divBdr>
              <w:divsChild>
                <w:div w:id="1057362527">
                  <w:marLeft w:val="0"/>
                  <w:marRight w:val="0"/>
                  <w:marTop w:val="0"/>
                  <w:marBottom w:val="0"/>
                  <w:divBdr>
                    <w:top w:val="none" w:sz="0" w:space="0" w:color="auto"/>
                    <w:left w:val="none" w:sz="0" w:space="0" w:color="auto"/>
                    <w:bottom w:val="none" w:sz="0" w:space="0" w:color="auto"/>
                    <w:right w:val="none" w:sz="0" w:space="0" w:color="auto"/>
                  </w:divBdr>
                </w:div>
              </w:divsChild>
            </w:div>
            <w:div w:id="14425643">
              <w:marLeft w:val="0"/>
              <w:marRight w:val="0"/>
              <w:marTop w:val="0"/>
              <w:marBottom w:val="0"/>
              <w:divBdr>
                <w:top w:val="none" w:sz="0" w:space="0" w:color="auto"/>
                <w:left w:val="none" w:sz="0" w:space="0" w:color="auto"/>
                <w:bottom w:val="none" w:sz="0" w:space="0" w:color="auto"/>
                <w:right w:val="none" w:sz="0" w:space="0" w:color="auto"/>
              </w:divBdr>
            </w:div>
          </w:divsChild>
        </w:div>
        <w:div w:id="2054846742">
          <w:marLeft w:val="0"/>
          <w:marRight w:val="0"/>
          <w:marTop w:val="0"/>
          <w:marBottom w:val="0"/>
          <w:divBdr>
            <w:top w:val="none" w:sz="0" w:space="0" w:color="auto"/>
            <w:left w:val="none" w:sz="0" w:space="0" w:color="auto"/>
            <w:bottom w:val="none" w:sz="0" w:space="0" w:color="auto"/>
            <w:right w:val="none" w:sz="0" w:space="0" w:color="auto"/>
          </w:divBdr>
          <w:divsChild>
            <w:div w:id="1632251712">
              <w:marLeft w:val="0"/>
              <w:marRight w:val="0"/>
              <w:marTop w:val="0"/>
              <w:marBottom w:val="0"/>
              <w:divBdr>
                <w:top w:val="none" w:sz="0" w:space="0" w:color="auto"/>
                <w:left w:val="none" w:sz="0" w:space="0" w:color="auto"/>
                <w:bottom w:val="none" w:sz="0" w:space="0" w:color="auto"/>
                <w:right w:val="none" w:sz="0" w:space="0" w:color="auto"/>
              </w:divBdr>
              <w:divsChild>
                <w:div w:id="1004479203">
                  <w:marLeft w:val="0"/>
                  <w:marRight w:val="0"/>
                  <w:marTop w:val="0"/>
                  <w:marBottom w:val="0"/>
                  <w:divBdr>
                    <w:top w:val="none" w:sz="0" w:space="0" w:color="auto"/>
                    <w:left w:val="none" w:sz="0" w:space="0" w:color="auto"/>
                    <w:bottom w:val="none" w:sz="0" w:space="0" w:color="auto"/>
                    <w:right w:val="none" w:sz="0" w:space="0" w:color="auto"/>
                  </w:divBdr>
                </w:div>
              </w:divsChild>
            </w:div>
            <w:div w:id="12219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09886">
      <w:bodyDiv w:val="1"/>
      <w:marLeft w:val="0"/>
      <w:marRight w:val="0"/>
      <w:marTop w:val="0"/>
      <w:marBottom w:val="0"/>
      <w:divBdr>
        <w:top w:val="none" w:sz="0" w:space="0" w:color="auto"/>
        <w:left w:val="none" w:sz="0" w:space="0" w:color="auto"/>
        <w:bottom w:val="none" w:sz="0" w:space="0" w:color="auto"/>
        <w:right w:val="none" w:sz="0" w:space="0" w:color="auto"/>
      </w:divBdr>
      <w:divsChild>
        <w:div w:id="285160508">
          <w:marLeft w:val="0"/>
          <w:marRight w:val="0"/>
          <w:marTop w:val="0"/>
          <w:marBottom w:val="0"/>
          <w:divBdr>
            <w:top w:val="none" w:sz="0" w:space="0" w:color="auto"/>
            <w:left w:val="none" w:sz="0" w:space="0" w:color="auto"/>
            <w:bottom w:val="none" w:sz="0" w:space="0" w:color="auto"/>
            <w:right w:val="none" w:sz="0" w:space="0" w:color="auto"/>
          </w:divBdr>
        </w:div>
      </w:divsChild>
    </w:div>
    <w:div w:id="1917518129">
      <w:bodyDiv w:val="1"/>
      <w:marLeft w:val="0"/>
      <w:marRight w:val="0"/>
      <w:marTop w:val="0"/>
      <w:marBottom w:val="0"/>
      <w:divBdr>
        <w:top w:val="none" w:sz="0" w:space="0" w:color="auto"/>
        <w:left w:val="none" w:sz="0" w:space="0" w:color="auto"/>
        <w:bottom w:val="none" w:sz="0" w:space="0" w:color="auto"/>
        <w:right w:val="none" w:sz="0" w:space="0" w:color="auto"/>
      </w:divBdr>
      <w:divsChild>
        <w:div w:id="1160316971">
          <w:marLeft w:val="0"/>
          <w:marRight w:val="0"/>
          <w:marTop w:val="0"/>
          <w:marBottom w:val="0"/>
          <w:divBdr>
            <w:top w:val="none" w:sz="0" w:space="0" w:color="auto"/>
            <w:left w:val="none" w:sz="0" w:space="0" w:color="auto"/>
            <w:bottom w:val="none" w:sz="0" w:space="0" w:color="auto"/>
            <w:right w:val="none" w:sz="0" w:space="0" w:color="auto"/>
          </w:divBdr>
          <w:divsChild>
            <w:div w:id="1111441007">
              <w:marLeft w:val="0"/>
              <w:marRight w:val="0"/>
              <w:marTop w:val="0"/>
              <w:marBottom w:val="0"/>
              <w:divBdr>
                <w:top w:val="none" w:sz="0" w:space="0" w:color="auto"/>
                <w:left w:val="none" w:sz="0" w:space="0" w:color="auto"/>
                <w:bottom w:val="none" w:sz="0" w:space="0" w:color="auto"/>
                <w:right w:val="none" w:sz="0" w:space="0" w:color="auto"/>
              </w:divBdr>
              <w:divsChild>
                <w:div w:id="277219090">
                  <w:marLeft w:val="0"/>
                  <w:marRight w:val="0"/>
                  <w:marTop w:val="0"/>
                  <w:marBottom w:val="0"/>
                  <w:divBdr>
                    <w:top w:val="none" w:sz="0" w:space="0" w:color="auto"/>
                    <w:left w:val="none" w:sz="0" w:space="0" w:color="auto"/>
                    <w:bottom w:val="none" w:sz="0" w:space="0" w:color="auto"/>
                    <w:right w:val="none" w:sz="0" w:space="0" w:color="auto"/>
                  </w:divBdr>
                </w:div>
              </w:divsChild>
            </w:div>
            <w:div w:id="1380789556">
              <w:marLeft w:val="0"/>
              <w:marRight w:val="0"/>
              <w:marTop w:val="0"/>
              <w:marBottom w:val="0"/>
              <w:divBdr>
                <w:top w:val="none" w:sz="0" w:space="0" w:color="auto"/>
                <w:left w:val="none" w:sz="0" w:space="0" w:color="auto"/>
                <w:bottom w:val="none" w:sz="0" w:space="0" w:color="auto"/>
                <w:right w:val="none" w:sz="0" w:space="0" w:color="auto"/>
              </w:divBdr>
            </w:div>
          </w:divsChild>
        </w:div>
        <w:div w:id="1122115993">
          <w:marLeft w:val="0"/>
          <w:marRight w:val="0"/>
          <w:marTop w:val="0"/>
          <w:marBottom w:val="0"/>
          <w:divBdr>
            <w:top w:val="none" w:sz="0" w:space="0" w:color="auto"/>
            <w:left w:val="none" w:sz="0" w:space="0" w:color="auto"/>
            <w:bottom w:val="none" w:sz="0" w:space="0" w:color="auto"/>
            <w:right w:val="none" w:sz="0" w:space="0" w:color="auto"/>
          </w:divBdr>
          <w:divsChild>
            <w:div w:id="1425416878">
              <w:marLeft w:val="0"/>
              <w:marRight w:val="0"/>
              <w:marTop w:val="0"/>
              <w:marBottom w:val="0"/>
              <w:divBdr>
                <w:top w:val="none" w:sz="0" w:space="0" w:color="auto"/>
                <w:left w:val="none" w:sz="0" w:space="0" w:color="auto"/>
                <w:bottom w:val="none" w:sz="0" w:space="0" w:color="auto"/>
                <w:right w:val="none" w:sz="0" w:space="0" w:color="auto"/>
              </w:divBdr>
              <w:divsChild>
                <w:div w:id="1615555937">
                  <w:marLeft w:val="0"/>
                  <w:marRight w:val="0"/>
                  <w:marTop w:val="0"/>
                  <w:marBottom w:val="0"/>
                  <w:divBdr>
                    <w:top w:val="none" w:sz="0" w:space="0" w:color="auto"/>
                    <w:left w:val="none" w:sz="0" w:space="0" w:color="auto"/>
                    <w:bottom w:val="none" w:sz="0" w:space="0" w:color="auto"/>
                    <w:right w:val="none" w:sz="0" w:space="0" w:color="auto"/>
                  </w:divBdr>
                </w:div>
              </w:divsChild>
            </w:div>
            <w:div w:id="129179642">
              <w:marLeft w:val="0"/>
              <w:marRight w:val="0"/>
              <w:marTop w:val="0"/>
              <w:marBottom w:val="0"/>
              <w:divBdr>
                <w:top w:val="none" w:sz="0" w:space="0" w:color="auto"/>
                <w:left w:val="none" w:sz="0" w:space="0" w:color="auto"/>
                <w:bottom w:val="none" w:sz="0" w:space="0" w:color="auto"/>
                <w:right w:val="none" w:sz="0" w:space="0" w:color="auto"/>
              </w:divBdr>
            </w:div>
          </w:divsChild>
        </w:div>
        <w:div w:id="326984749">
          <w:marLeft w:val="0"/>
          <w:marRight w:val="0"/>
          <w:marTop w:val="0"/>
          <w:marBottom w:val="0"/>
          <w:divBdr>
            <w:top w:val="none" w:sz="0" w:space="0" w:color="auto"/>
            <w:left w:val="none" w:sz="0" w:space="0" w:color="auto"/>
            <w:bottom w:val="none" w:sz="0" w:space="0" w:color="auto"/>
            <w:right w:val="none" w:sz="0" w:space="0" w:color="auto"/>
          </w:divBdr>
          <w:divsChild>
            <w:div w:id="1540623804">
              <w:marLeft w:val="0"/>
              <w:marRight w:val="0"/>
              <w:marTop w:val="0"/>
              <w:marBottom w:val="0"/>
              <w:divBdr>
                <w:top w:val="none" w:sz="0" w:space="0" w:color="auto"/>
                <w:left w:val="none" w:sz="0" w:space="0" w:color="auto"/>
                <w:bottom w:val="none" w:sz="0" w:space="0" w:color="auto"/>
                <w:right w:val="none" w:sz="0" w:space="0" w:color="auto"/>
              </w:divBdr>
              <w:divsChild>
                <w:div w:id="1988852700">
                  <w:marLeft w:val="0"/>
                  <w:marRight w:val="0"/>
                  <w:marTop w:val="0"/>
                  <w:marBottom w:val="0"/>
                  <w:divBdr>
                    <w:top w:val="none" w:sz="0" w:space="0" w:color="auto"/>
                    <w:left w:val="none" w:sz="0" w:space="0" w:color="auto"/>
                    <w:bottom w:val="none" w:sz="0" w:space="0" w:color="auto"/>
                    <w:right w:val="none" w:sz="0" w:space="0" w:color="auto"/>
                  </w:divBdr>
                </w:div>
              </w:divsChild>
            </w:div>
            <w:div w:id="1587225916">
              <w:marLeft w:val="0"/>
              <w:marRight w:val="0"/>
              <w:marTop w:val="0"/>
              <w:marBottom w:val="0"/>
              <w:divBdr>
                <w:top w:val="none" w:sz="0" w:space="0" w:color="auto"/>
                <w:left w:val="none" w:sz="0" w:space="0" w:color="auto"/>
                <w:bottom w:val="none" w:sz="0" w:space="0" w:color="auto"/>
                <w:right w:val="none" w:sz="0" w:space="0" w:color="auto"/>
              </w:divBdr>
            </w:div>
          </w:divsChild>
        </w:div>
        <w:div w:id="98186232">
          <w:marLeft w:val="0"/>
          <w:marRight w:val="0"/>
          <w:marTop w:val="0"/>
          <w:marBottom w:val="0"/>
          <w:divBdr>
            <w:top w:val="none" w:sz="0" w:space="0" w:color="auto"/>
            <w:left w:val="none" w:sz="0" w:space="0" w:color="auto"/>
            <w:bottom w:val="none" w:sz="0" w:space="0" w:color="auto"/>
            <w:right w:val="none" w:sz="0" w:space="0" w:color="auto"/>
          </w:divBdr>
          <w:divsChild>
            <w:div w:id="1093088285">
              <w:marLeft w:val="0"/>
              <w:marRight w:val="0"/>
              <w:marTop w:val="0"/>
              <w:marBottom w:val="0"/>
              <w:divBdr>
                <w:top w:val="none" w:sz="0" w:space="0" w:color="auto"/>
                <w:left w:val="none" w:sz="0" w:space="0" w:color="auto"/>
                <w:bottom w:val="none" w:sz="0" w:space="0" w:color="auto"/>
                <w:right w:val="none" w:sz="0" w:space="0" w:color="auto"/>
              </w:divBdr>
              <w:divsChild>
                <w:div w:id="915824158">
                  <w:marLeft w:val="0"/>
                  <w:marRight w:val="0"/>
                  <w:marTop w:val="0"/>
                  <w:marBottom w:val="0"/>
                  <w:divBdr>
                    <w:top w:val="none" w:sz="0" w:space="0" w:color="auto"/>
                    <w:left w:val="none" w:sz="0" w:space="0" w:color="auto"/>
                    <w:bottom w:val="none" w:sz="0" w:space="0" w:color="auto"/>
                    <w:right w:val="none" w:sz="0" w:space="0" w:color="auto"/>
                  </w:divBdr>
                </w:div>
              </w:divsChild>
            </w:div>
            <w:div w:id="1479956303">
              <w:marLeft w:val="0"/>
              <w:marRight w:val="0"/>
              <w:marTop w:val="0"/>
              <w:marBottom w:val="0"/>
              <w:divBdr>
                <w:top w:val="none" w:sz="0" w:space="0" w:color="auto"/>
                <w:left w:val="none" w:sz="0" w:space="0" w:color="auto"/>
                <w:bottom w:val="none" w:sz="0" w:space="0" w:color="auto"/>
                <w:right w:val="none" w:sz="0" w:space="0" w:color="auto"/>
              </w:divBdr>
            </w:div>
          </w:divsChild>
        </w:div>
        <w:div w:id="1152133880">
          <w:marLeft w:val="0"/>
          <w:marRight w:val="0"/>
          <w:marTop w:val="0"/>
          <w:marBottom w:val="0"/>
          <w:divBdr>
            <w:top w:val="none" w:sz="0" w:space="0" w:color="auto"/>
            <w:left w:val="none" w:sz="0" w:space="0" w:color="auto"/>
            <w:bottom w:val="none" w:sz="0" w:space="0" w:color="auto"/>
            <w:right w:val="none" w:sz="0" w:space="0" w:color="auto"/>
          </w:divBdr>
          <w:divsChild>
            <w:div w:id="67308701">
              <w:marLeft w:val="0"/>
              <w:marRight w:val="0"/>
              <w:marTop w:val="0"/>
              <w:marBottom w:val="0"/>
              <w:divBdr>
                <w:top w:val="none" w:sz="0" w:space="0" w:color="auto"/>
                <w:left w:val="none" w:sz="0" w:space="0" w:color="auto"/>
                <w:bottom w:val="none" w:sz="0" w:space="0" w:color="auto"/>
                <w:right w:val="none" w:sz="0" w:space="0" w:color="auto"/>
              </w:divBdr>
              <w:divsChild>
                <w:div w:id="989989915">
                  <w:marLeft w:val="0"/>
                  <w:marRight w:val="0"/>
                  <w:marTop w:val="0"/>
                  <w:marBottom w:val="0"/>
                  <w:divBdr>
                    <w:top w:val="none" w:sz="0" w:space="0" w:color="auto"/>
                    <w:left w:val="none" w:sz="0" w:space="0" w:color="auto"/>
                    <w:bottom w:val="none" w:sz="0" w:space="0" w:color="auto"/>
                    <w:right w:val="none" w:sz="0" w:space="0" w:color="auto"/>
                  </w:divBdr>
                </w:div>
              </w:divsChild>
            </w:div>
            <w:div w:id="18566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69452">
      <w:bodyDiv w:val="1"/>
      <w:marLeft w:val="0"/>
      <w:marRight w:val="0"/>
      <w:marTop w:val="0"/>
      <w:marBottom w:val="0"/>
      <w:divBdr>
        <w:top w:val="none" w:sz="0" w:space="0" w:color="auto"/>
        <w:left w:val="none" w:sz="0" w:space="0" w:color="auto"/>
        <w:bottom w:val="none" w:sz="0" w:space="0" w:color="auto"/>
        <w:right w:val="none" w:sz="0" w:space="0" w:color="auto"/>
      </w:divBdr>
    </w:div>
    <w:div w:id="1984266167">
      <w:bodyDiv w:val="1"/>
      <w:marLeft w:val="0"/>
      <w:marRight w:val="0"/>
      <w:marTop w:val="0"/>
      <w:marBottom w:val="0"/>
      <w:divBdr>
        <w:top w:val="none" w:sz="0" w:space="0" w:color="auto"/>
        <w:left w:val="none" w:sz="0" w:space="0" w:color="auto"/>
        <w:bottom w:val="none" w:sz="0" w:space="0" w:color="auto"/>
        <w:right w:val="none" w:sz="0" w:space="0" w:color="auto"/>
      </w:divBdr>
    </w:div>
    <w:div w:id="1984894676">
      <w:bodyDiv w:val="1"/>
      <w:marLeft w:val="0"/>
      <w:marRight w:val="0"/>
      <w:marTop w:val="0"/>
      <w:marBottom w:val="0"/>
      <w:divBdr>
        <w:top w:val="none" w:sz="0" w:space="0" w:color="auto"/>
        <w:left w:val="none" w:sz="0" w:space="0" w:color="auto"/>
        <w:bottom w:val="none" w:sz="0" w:space="0" w:color="auto"/>
        <w:right w:val="none" w:sz="0" w:space="0" w:color="auto"/>
      </w:divBdr>
    </w:div>
    <w:div w:id="1986427161">
      <w:bodyDiv w:val="1"/>
      <w:marLeft w:val="0"/>
      <w:marRight w:val="0"/>
      <w:marTop w:val="0"/>
      <w:marBottom w:val="0"/>
      <w:divBdr>
        <w:top w:val="none" w:sz="0" w:space="0" w:color="auto"/>
        <w:left w:val="none" w:sz="0" w:space="0" w:color="auto"/>
        <w:bottom w:val="none" w:sz="0" w:space="0" w:color="auto"/>
        <w:right w:val="none" w:sz="0" w:space="0" w:color="auto"/>
      </w:divBdr>
    </w:div>
    <w:div w:id="2052800201">
      <w:bodyDiv w:val="1"/>
      <w:marLeft w:val="0"/>
      <w:marRight w:val="0"/>
      <w:marTop w:val="0"/>
      <w:marBottom w:val="0"/>
      <w:divBdr>
        <w:top w:val="none" w:sz="0" w:space="0" w:color="auto"/>
        <w:left w:val="none" w:sz="0" w:space="0" w:color="auto"/>
        <w:bottom w:val="none" w:sz="0" w:space="0" w:color="auto"/>
        <w:right w:val="none" w:sz="0" w:space="0" w:color="auto"/>
      </w:divBdr>
      <w:divsChild>
        <w:div w:id="480578837">
          <w:marLeft w:val="0"/>
          <w:marRight w:val="0"/>
          <w:marTop w:val="0"/>
          <w:marBottom w:val="0"/>
          <w:divBdr>
            <w:top w:val="none" w:sz="0" w:space="0" w:color="auto"/>
            <w:left w:val="none" w:sz="0" w:space="0" w:color="auto"/>
            <w:bottom w:val="none" w:sz="0" w:space="0" w:color="auto"/>
            <w:right w:val="none" w:sz="0" w:space="0" w:color="auto"/>
          </w:divBdr>
        </w:div>
      </w:divsChild>
    </w:div>
    <w:div w:id="2057728575">
      <w:bodyDiv w:val="1"/>
      <w:marLeft w:val="0"/>
      <w:marRight w:val="0"/>
      <w:marTop w:val="0"/>
      <w:marBottom w:val="0"/>
      <w:divBdr>
        <w:top w:val="none" w:sz="0" w:space="0" w:color="auto"/>
        <w:left w:val="none" w:sz="0" w:space="0" w:color="auto"/>
        <w:bottom w:val="none" w:sz="0" w:space="0" w:color="auto"/>
        <w:right w:val="none" w:sz="0" w:space="0" w:color="auto"/>
      </w:divBdr>
    </w:div>
    <w:div w:id="2071414784">
      <w:bodyDiv w:val="1"/>
      <w:marLeft w:val="0"/>
      <w:marRight w:val="0"/>
      <w:marTop w:val="0"/>
      <w:marBottom w:val="0"/>
      <w:divBdr>
        <w:top w:val="none" w:sz="0" w:space="0" w:color="auto"/>
        <w:left w:val="none" w:sz="0" w:space="0" w:color="auto"/>
        <w:bottom w:val="none" w:sz="0" w:space="0" w:color="auto"/>
        <w:right w:val="none" w:sz="0" w:space="0" w:color="auto"/>
      </w:divBdr>
    </w:div>
    <w:div w:id="2099323835">
      <w:bodyDiv w:val="1"/>
      <w:marLeft w:val="0"/>
      <w:marRight w:val="0"/>
      <w:marTop w:val="0"/>
      <w:marBottom w:val="0"/>
      <w:divBdr>
        <w:top w:val="none" w:sz="0" w:space="0" w:color="auto"/>
        <w:left w:val="none" w:sz="0" w:space="0" w:color="auto"/>
        <w:bottom w:val="none" w:sz="0" w:space="0" w:color="auto"/>
        <w:right w:val="none" w:sz="0" w:space="0" w:color="auto"/>
      </w:divBdr>
    </w:div>
    <w:div w:id="2117403542">
      <w:bodyDiv w:val="1"/>
      <w:marLeft w:val="0"/>
      <w:marRight w:val="0"/>
      <w:marTop w:val="0"/>
      <w:marBottom w:val="0"/>
      <w:divBdr>
        <w:top w:val="none" w:sz="0" w:space="0" w:color="auto"/>
        <w:left w:val="none" w:sz="0" w:space="0" w:color="auto"/>
        <w:bottom w:val="none" w:sz="0" w:space="0" w:color="auto"/>
        <w:right w:val="none" w:sz="0" w:space="0" w:color="auto"/>
      </w:divBdr>
    </w:div>
    <w:div w:id="2122337796">
      <w:bodyDiv w:val="1"/>
      <w:marLeft w:val="0"/>
      <w:marRight w:val="0"/>
      <w:marTop w:val="0"/>
      <w:marBottom w:val="0"/>
      <w:divBdr>
        <w:top w:val="none" w:sz="0" w:space="0" w:color="auto"/>
        <w:left w:val="none" w:sz="0" w:space="0" w:color="auto"/>
        <w:bottom w:val="none" w:sz="0" w:space="0" w:color="auto"/>
        <w:right w:val="none" w:sz="0" w:space="0" w:color="auto"/>
      </w:divBdr>
    </w:div>
    <w:div w:id="2136287246">
      <w:bodyDiv w:val="1"/>
      <w:marLeft w:val="0"/>
      <w:marRight w:val="0"/>
      <w:marTop w:val="0"/>
      <w:marBottom w:val="0"/>
      <w:divBdr>
        <w:top w:val="none" w:sz="0" w:space="0" w:color="auto"/>
        <w:left w:val="none" w:sz="0" w:space="0" w:color="auto"/>
        <w:bottom w:val="none" w:sz="0" w:space="0" w:color="auto"/>
        <w:right w:val="none" w:sz="0" w:space="0" w:color="auto"/>
      </w:divBdr>
      <w:divsChild>
        <w:div w:id="67971278">
          <w:marLeft w:val="0"/>
          <w:marRight w:val="0"/>
          <w:marTop w:val="0"/>
          <w:marBottom w:val="0"/>
          <w:divBdr>
            <w:top w:val="none" w:sz="0" w:space="0" w:color="auto"/>
            <w:left w:val="none" w:sz="0" w:space="0" w:color="auto"/>
            <w:bottom w:val="none" w:sz="0" w:space="0" w:color="auto"/>
            <w:right w:val="none" w:sz="0" w:space="0" w:color="auto"/>
          </w:divBdr>
        </w:div>
        <w:div w:id="126162594">
          <w:marLeft w:val="0"/>
          <w:marRight w:val="0"/>
          <w:marTop w:val="0"/>
          <w:marBottom w:val="0"/>
          <w:divBdr>
            <w:top w:val="none" w:sz="0" w:space="0" w:color="auto"/>
            <w:left w:val="none" w:sz="0" w:space="0" w:color="auto"/>
            <w:bottom w:val="none" w:sz="0" w:space="0" w:color="auto"/>
            <w:right w:val="none" w:sz="0" w:space="0" w:color="auto"/>
          </w:divBdr>
        </w:div>
        <w:div w:id="155267105">
          <w:marLeft w:val="0"/>
          <w:marRight w:val="0"/>
          <w:marTop w:val="0"/>
          <w:marBottom w:val="0"/>
          <w:divBdr>
            <w:top w:val="none" w:sz="0" w:space="0" w:color="auto"/>
            <w:left w:val="none" w:sz="0" w:space="0" w:color="auto"/>
            <w:bottom w:val="none" w:sz="0" w:space="0" w:color="auto"/>
            <w:right w:val="none" w:sz="0" w:space="0" w:color="auto"/>
          </w:divBdr>
        </w:div>
        <w:div w:id="256718815">
          <w:marLeft w:val="0"/>
          <w:marRight w:val="0"/>
          <w:marTop w:val="0"/>
          <w:marBottom w:val="0"/>
          <w:divBdr>
            <w:top w:val="none" w:sz="0" w:space="0" w:color="auto"/>
            <w:left w:val="none" w:sz="0" w:space="0" w:color="auto"/>
            <w:bottom w:val="none" w:sz="0" w:space="0" w:color="auto"/>
            <w:right w:val="none" w:sz="0" w:space="0" w:color="auto"/>
          </w:divBdr>
        </w:div>
        <w:div w:id="269778256">
          <w:marLeft w:val="0"/>
          <w:marRight w:val="0"/>
          <w:marTop w:val="0"/>
          <w:marBottom w:val="0"/>
          <w:divBdr>
            <w:top w:val="none" w:sz="0" w:space="0" w:color="auto"/>
            <w:left w:val="none" w:sz="0" w:space="0" w:color="auto"/>
            <w:bottom w:val="none" w:sz="0" w:space="0" w:color="auto"/>
            <w:right w:val="none" w:sz="0" w:space="0" w:color="auto"/>
          </w:divBdr>
        </w:div>
        <w:div w:id="408383803">
          <w:marLeft w:val="0"/>
          <w:marRight w:val="0"/>
          <w:marTop w:val="0"/>
          <w:marBottom w:val="0"/>
          <w:divBdr>
            <w:top w:val="none" w:sz="0" w:space="0" w:color="auto"/>
            <w:left w:val="none" w:sz="0" w:space="0" w:color="auto"/>
            <w:bottom w:val="none" w:sz="0" w:space="0" w:color="auto"/>
            <w:right w:val="none" w:sz="0" w:space="0" w:color="auto"/>
          </w:divBdr>
        </w:div>
        <w:div w:id="750546524">
          <w:marLeft w:val="0"/>
          <w:marRight w:val="0"/>
          <w:marTop w:val="0"/>
          <w:marBottom w:val="0"/>
          <w:divBdr>
            <w:top w:val="none" w:sz="0" w:space="0" w:color="auto"/>
            <w:left w:val="none" w:sz="0" w:space="0" w:color="auto"/>
            <w:bottom w:val="none" w:sz="0" w:space="0" w:color="auto"/>
            <w:right w:val="none" w:sz="0" w:space="0" w:color="auto"/>
          </w:divBdr>
        </w:div>
        <w:div w:id="1330668886">
          <w:marLeft w:val="0"/>
          <w:marRight w:val="0"/>
          <w:marTop w:val="0"/>
          <w:marBottom w:val="0"/>
          <w:divBdr>
            <w:top w:val="none" w:sz="0" w:space="0" w:color="auto"/>
            <w:left w:val="none" w:sz="0" w:space="0" w:color="auto"/>
            <w:bottom w:val="none" w:sz="0" w:space="0" w:color="auto"/>
            <w:right w:val="none" w:sz="0" w:space="0" w:color="auto"/>
          </w:divBdr>
        </w:div>
        <w:div w:id="1537424579">
          <w:marLeft w:val="0"/>
          <w:marRight w:val="0"/>
          <w:marTop w:val="0"/>
          <w:marBottom w:val="0"/>
          <w:divBdr>
            <w:top w:val="none" w:sz="0" w:space="0" w:color="auto"/>
            <w:left w:val="none" w:sz="0" w:space="0" w:color="auto"/>
            <w:bottom w:val="none" w:sz="0" w:space="0" w:color="auto"/>
            <w:right w:val="none" w:sz="0" w:space="0" w:color="auto"/>
          </w:divBdr>
        </w:div>
        <w:div w:id="1547792558">
          <w:marLeft w:val="0"/>
          <w:marRight w:val="0"/>
          <w:marTop w:val="0"/>
          <w:marBottom w:val="0"/>
          <w:divBdr>
            <w:top w:val="none" w:sz="0" w:space="0" w:color="auto"/>
            <w:left w:val="none" w:sz="0" w:space="0" w:color="auto"/>
            <w:bottom w:val="none" w:sz="0" w:space="0" w:color="auto"/>
            <w:right w:val="none" w:sz="0" w:space="0" w:color="auto"/>
          </w:divBdr>
        </w:div>
        <w:div w:id="1621571661">
          <w:marLeft w:val="0"/>
          <w:marRight w:val="0"/>
          <w:marTop w:val="0"/>
          <w:marBottom w:val="0"/>
          <w:divBdr>
            <w:top w:val="none" w:sz="0" w:space="0" w:color="auto"/>
            <w:left w:val="none" w:sz="0" w:space="0" w:color="auto"/>
            <w:bottom w:val="none" w:sz="0" w:space="0" w:color="auto"/>
            <w:right w:val="none" w:sz="0" w:space="0" w:color="auto"/>
          </w:divBdr>
        </w:div>
        <w:div w:id="1923099775">
          <w:marLeft w:val="0"/>
          <w:marRight w:val="0"/>
          <w:marTop w:val="0"/>
          <w:marBottom w:val="0"/>
          <w:divBdr>
            <w:top w:val="none" w:sz="0" w:space="0" w:color="auto"/>
            <w:left w:val="none" w:sz="0" w:space="0" w:color="auto"/>
            <w:bottom w:val="none" w:sz="0" w:space="0" w:color="auto"/>
            <w:right w:val="none" w:sz="0" w:space="0" w:color="auto"/>
          </w:divBdr>
        </w:div>
        <w:div w:id="2038462862">
          <w:marLeft w:val="0"/>
          <w:marRight w:val="0"/>
          <w:marTop w:val="0"/>
          <w:marBottom w:val="0"/>
          <w:divBdr>
            <w:top w:val="none" w:sz="0" w:space="0" w:color="auto"/>
            <w:left w:val="none" w:sz="0" w:space="0" w:color="auto"/>
            <w:bottom w:val="none" w:sz="0" w:space="0" w:color="auto"/>
            <w:right w:val="none" w:sz="0" w:space="0" w:color="auto"/>
          </w:divBdr>
        </w:div>
        <w:div w:id="2051756168">
          <w:marLeft w:val="0"/>
          <w:marRight w:val="0"/>
          <w:marTop w:val="0"/>
          <w:marBottom w:val="0"/>
          <w:divBdr>
            <w:top w:val="none" w:sz="0" w:space="0" w:color="auto"/>
            <w:left w:val="none" w:sz="0" w:space="0" w:color="auto"/>
            <w:bottom w:val="none" w:sz="0" w:space="0" w:color="auto"/>
            <w:right w:val="none" w:sz="0" w:space="0" w:color="auto"/>
          </w:divBdr>
        </w:div>
        <w:div w:id="2063433316">
          <w:marLeft w:val="0"/>
          <w:marRight w:val="0"/>
          <w:marTop w:val="0"/>
          <w:marBottom w:val="0"/>
          <w:divBdr>
            <w:top w:val="none" w:sz="0" w:space="0" w:color="auto"/>
            <w:left w:val="none" w:sz="0" w:space="0" w:color="auto"/>
            <w:bottom w:val="none" w:sz="0" w:space="0" w:color="auto"/>
            <w:right w:val="none" w:sz="0" w:space="0" w:color="auto"/>
          </w:divBdr>
        </w:div>
        <w:div w:id="2095347759">
          <w:marLeft w:val="0"/>
          <w:marRight w:val="0"/>
          <w:marTop w:val="0"/>
          <w:marBottom w:val="0"/>
          <w:divBdr>
            <w:top w:val="none" w:sz="0" w:space="0" w:color="auto"/>
            <w:left w:val="none" w:sz="0" w:space="0" w:color="auto"/>
            <w:bottom w:val="none" w:sz="0" w:space="0" w:color="auto"/>
            <w:right w:val="none" w:sz="0" w:space="0" w:color="auto"/>
          </w:divBdr>
        </w:div>
      </w:divsChild>
    </w:div>
    <w:div w:id="213682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mailto:git@github.com" TargetMode="External"/><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webSettings" Target="webSettings.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customXml" Target="../customXml/item5.xml"/><Relationship Id="rId14" Type="http://schemas.openxmlformats.org/officeDocument/2006/relationships/hyperlink" Target="https://github.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numbering" Target="numbering.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settings" Target="setting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microsoft.com/office/2007/relationships/hdphoto" Target="media/hdphoto1.wdp"/><Relationship Id="rId55" Type="http://schemas.openxmlformats.org/officeDocument/2006/relationships/image" Target="media/image39.png"/><Relationship Id="rId76" Type="http://schemas.openxmlformats.org/officeDocument/2006/relationships/image" Target="media/image60.jpeg"/><Relationship Id="rId7" Type="http://schemas.openxmlformats.org/officeDocument/2006/relationships/customXml" Target="../customXml/item7.xml"/><Relationship Id="rId71" Type="http://schemas.openxmlformats.org/officeDocument/2006/relationships/image" Target="media/image55.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footer" Target="footer3.xml"/><Relationship Id="rId61" Type="http://schemas.openxmlformats.org/officeDocument/2006/relationships/image" Target="media/image45.png"/><Relationship Id="rId82" Type="http://schemas.openxmlformats.org/officeDocument/2006/relationships/header" Target="header1.xml"/><Relationship Id="rId1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hein\Local%20Settings\Temporary%20Internet%20Files\OLK109\CID_ATT_MOP_Template_V1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F4E7292B4A6D49AF8F2674F8A4D045" ma:contentTypeVersion="13" ma:contentTypeDescription="Create a new document." ma:contentTypeScope="" ma:versionID="395207044b88c5739184963c947ca132">
  <xsd:schema xmlns:xsd="http://www.w3.org/2001/XMLSchema" xmlns:xs="http://www.w3.org/2001/XMLSchema" xmlns:p="http://schemas.microsoft.com/office/2006/metadata/properties" xmlns:ns2="71c5aaf6-e6ce-465b-b873-5148d2a4c105" xmlns:ns3="d9918223-fae3-445a-a383-7a9293ffe9df" xmlns:ns4="38eac2e6-0e57-4281-85e5-f2bbc06053ec" targetNamespace="http://schemas.microsoft.com/office/2006/metadata/properties" ma:root="true" ma:fieldsID="ec15eec1eda98720010b7245cf16afbb" ns2:_="" ns3:_="" ns4:_="">
    <xsd:import namespace="71c5aaf6-e6ce-465b-b873-5148d2a4c105"/>
    <xsd:import namespace="d9918223-fae3-445a-a383-7a9293ffe9df"/>
    <xsd:import namespace="38eac2e6-0e57-4281-85e5-f2bbc06053ec"/>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4:SharedWithUsers" minOccurs="0"/>
                <xsd:element ref="ns4: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9918223-fae3-445a-a383-7a9293ffe9d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eac2e6-0e57-4281-85e5-f2bbc06053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haredContentType xmlns="Microsoft.SharePoint.Taxonomy.ContentTypeSync" SourceId="34c87397-5fc1-491e-85e7-d6110dbe9cbd" ContentTypeId="0x0101" PreviousValue="false"/>
</file>

<file path=customXml/item6.xml><?xml version="1.0" encoding="utf-8"?>
<LongProperties xmlns="http://schemas.microsoft.com/office/2006/metadata/long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F336214-CCCE-47E0-A72C-730AE657F22E}">
  <ds:schemaRefs>
    <ds:schemaRef ds:uri="http://schemas.microsoft.com/sharepoint/v3/contenttype/forms"/>
  </ds:schemaRefs>
</ds:datastoreItem>
</file>

<file path=customXml/itemProps2.xml><?xml version="1.0" encoding="utf-8"?>
<ds:datastoreItem xmlns:ds="http://schemas.openxmlformats.org/officeDocument/2006/customXml" ds:itemID="{1A120467-BA18-4390-AB60-7481B541EA93}">
  <ds:schemaRefs>
    <ds:schemaRef ds:uri="http://schemas.microsoft.com/office/2006/metadata/properties"/>
    <ds:schemaRef ds:uri="http://schemas.microsoft.com/office/infopath/2007/PartnerControls"/>
    <ds:schemaRef ds:uri="71c5aaf6-e6ce-465b-b873-5148d2a4c105"/>
  </ds:schemaRefs>
</ds:datastoreItem>
</file>

<file path=customXml/itemProps3.xml><?xml version="1.0" encoding="utf-8"?>
<ds:datastoreItem xmlns:ds="http://schemas.openxmlformats.org/officeDocument/2006/customXml" ds:itemID="{AD2CC02A-8A4E-42E0-BF9E-3732C3CAC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d9918223-fae3-445a-a383-7a9293ffe9df"/>
    <ds:schemaRef ds:uri="38eac2e6-0e57-4281-85e5-f2bbc0605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4E1891-611F-41D8-A363-763EE3D2C7EA}">
  <ds:schemaRefs>
    <ds:schemaRef ds:uri="http://schemas.openxmlformats.org/officeDocument/2006/bibliography"/>
  </ds:schemaRefs>
</ds:datastoreItem>
</file>

<file path=customXml/itemProps5.xml><?xml version="1.0" encoding="utf-8"?>
<ds:datastoreItem xmlns:ds="http://schemas.openxmlformats.org/officeDocument/2006/customXml" ds:itemID="{19E8793E-ED52-449E-A1FD-3340B5B49921}">
  <ds:schemaRefs>
    <ds:schemaRef ds:uri="Microsoft.SharePoint.Taxonomy.ContentTypeSync"/>
  </ds:schemaRefs>
</ds:datastoreItem>
</file>

<file path=customXml/itemProps6.xml><?xml version="1.0" encoding="utf-8"?>
<ds:datastoreItem xmlns:ds="http://schemas.openxmlformats.org/officeDocument/2006/customXml" ds:itemID="{93339FD3-31A7-4E78-A965-09C14F151AFA}">
  <ds:schemaRefs>
    <ds:schemaRef ds:uri="http://schemas.microsoft.com/office/2006/metadata/longProperties"/>
  </ds:schemaRefs>
</ds:datastoreItem>
</file>

<file path=customXml/itemProps7.xml><?xml version="1.0" encoding="utf-8"?>
<ds:datastoreItem xmlns:ds="http://schemas.openxmlformats.org/officeDocument/2006/customXml" ds:itemID="{C5DAE577-49A7-4D5F-963C-E4A59905E5F6}">
  <ds:schemaRefs>
    <ds:schemaRef ds:uri="http://schemas.microsoft.com/sharepoint/events"/>
  </ds:schemaRefs>
</ds:datastoreItem>
</file>

<file path=docMetadata/LabelInfo.xml><?xml version="1.0" encoding="utf-8"?>
<clbl:labelList xmlns:clbl="http://schemas.microsoft.com/office/2020/mipLabelMetadata">
  <clbl:label id="{46cc7c65-2b09-40ab-abef-d10548338a3b}" enabled="1" method="Privileged" siteId="{5d471751-9675-428d-917b-70f44f9630b0}" removed="0"/>
</clbl:labelList>
</file>

<file path=docProps/app.xml><?xml version="1.0" encoding="utf-8"?>
<Properties xmlns="http://schemas.openxmlformats.org/officeDocument/2006/extended-properties" xmlns:vt="http://schemas.openxmlformats.org/officeDocument/2006/docPropsVTypes">
  <Template>CID_ATT_MOP_Template_V14.dot</Template>
  <TotalTime>1762</TotalTime>
  <Pages>50</Pages>
  <Words>6098</Words>
  <Characters>36331</Characters>
  <Application>Microsoft Office Word</Application>
  <DocSecurity>0</DocSecurity>
  <Lines>302</Lines>
  <Paragraphs>84</Paragraphs>
  <ScaleCrop>false</ScaleCrop>
  <HeadingPairs>
    <vt:vector size="2" baseType="variant">
      <vt:variant>
        <vt:lpstr>Title</vt:lpstr>
      </vt:variant>
      <vt:variant>
        <vt:i4>1</vt:i4>
      </vt:variant>
    </vt:vector>
  </HeadingPairs>
  <TitlesOfParts>
    <vt:vector size="1" baseType="lpstr">
      <vt:lpstr/>
    </vt:vector>
  </TitlesOfParts>
  <Company>Nokia</Company>
  <LinksUpToDate>false</LinksUpToDate>
  <CharactersWithSpaces>42345</CharactersWithSpaces>
  <SharedDoc>false</SharedDoc>
  <HLinks>
    <vt:vector size="384" baseType="variant">
      <vt:variant>
        <vt:i4>1441820</vt:i4>
      </vt:variant>
      <vt:variant>
        <vt:i4>333</vt:i4>
      </vt:variant>
      <vt:variant>
        <vt:i4>0</vt:i4>
      </vt:variant>
      <vt:variant>
        <vt:i4>5</vt:i4>
      </vt:variant>
      <vt:variant>
        <vt:lpwstr>https://customer.nokia.com/s/</vt:lpwstr>
      </vt:variant>
      <vt:variant>
        <vt:lpwstr/>
      </vt:variant>
      <vt:variant>
        <vt:i4>5898315</vt:i4>
      </vt:variant>
      <vt:variant>
        <vt:i4>330</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327</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324</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321</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318</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315</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312</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309</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306</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303</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300</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297</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294</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291</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288</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285</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1835067</vt:i4>
      </vt:variant>
      <vt:variant>
        <vt:i4>278</vt:i4>
      </vt:variant>
      <vt:variant>
        <vt:i4>0</vt:i4>
      </vt:variant>
      <vt:variant>
        <vt:i4>5</vt:i4>
      </vt:variant>
      <vt:variant>
        <vt:lpwstr/>
      </vt:variant>
      <vt:variant>
        <vt:lpwstr>_Toc141433889</vt:lpwstr>
      </vt:variant>
      <vt:variant>
        <vt:i4>1835067</vt:i4>
      </vt:variant>
      <vt:variant>
        <vt:i4>272</vt:i4>
      </vt:variant>
      <vt:variant>
        <vt:i4>0</vt:i4>
      </vt:variant>
      <vt:variant>
        <vt:i4>5</vt:i4>
      </vt:variant>
      <vt:variant>
        <vt:lpwstr/>
      </vt:variant>
      <vt:variant>
        <vt:lpwstr>_Toc141433888</vt:lpwstr>
      </vt:variant>
      <vt:variant>
        <vt:i4>1835067</vt:i4>
      </vt:variant>
      <vt:variant>
        <vt:i4>266</vt:i4>
      </vt:variant>
      <vt:variant>
        <vt:i4>0</vt:i4>
      </vt:variant>
      <vt:variant>
        <vt:i4>5</vt:i4>
      </vt:variant>
      <vt:variant>
        <vt:lpwstr/>
      </vt:variant>
      <vt:variant>
        <vt:lpwstr>_Toc141433887</vt:lpwstr>
      </vt:variant>
      <vt:variant>
        <vt:i4>1835067</vt:i4>
      </vt:variant>
      <vt:variant>
        <vt:i4>260</vt:i4>
      </vt:variant>
      <vt:variant>
        <vt:i4>0</vt:i4>
      </vt:variant>
      <vt:variant>
        <vt:i4>5</vt:i4>
      </vt:variant>
      <vt:variant>
        <vt:lpwstr/>
      </vt:variant>
      <vt:variant>
        <vt:lpwstr>_Toc141433886</vt:lpwstr>
      </vt:variant>
      <vt:variant>
        <vt:i4>1835067</vt:i4>
      </vt:variant>
      <vt:variant>
        <vt:i4>254</vt:i4>
      </vt:variant>
      <vt:variant>
        <vt:i4>0</vt:i4>
      </vt:variant>
      <vt:variant>
        <vt:i4>5</vt:i4>
      </vt:variant>
      <vt:variant>
        <vt:lpwstr/>
      </vt:variant>
      <vt:variant>
        <vt:lpwstr>_Toc141433885</vt:lpwstr>
      </vt:variant>
      <vt:variant>
        <vt:i4>1835067</vt:i4>
      </vt:variant>
      <vt:variant>
        <vt:i4>248</vt:i4>
      </vt:variant>
      <vt:variant>
        <vt:i4>0</vt:i4>
      </vt:variant>
      <vt:variant>
        <vt:i4>5</vt:i4>
      </vt:variant>
      <vt:variant>
        <vt:lpwstr/>
      </vt:variant>
      <vt:variant>
        <vt:lpwstr>_Toc141433884</vt:lpwstr>
      </vt:variant>
      <vt:variant>
        <vt:i4>1835067</vt:i4>
      </vt:variant>
      <vt:variant>
        <vt:i4>242</vt:i4>
      </vt:variant>
      <vt:variant>
        <vt:i4>0</vt:i4>
      </vt:variant>
      <vt:variant>
        <vt:i4>5</vt:i4>
      </vt:variant>
      <vt:variant>
        <vt:lpwstr/>
      </vt:variant>
      <vt:variant>
        <vt:lpwstr>_Toc141433883</vt:lpwstr>
      </vt:variant>
      <vt:variant>
        <vt:i4>1835067</vt:i4>
      </vt:variant>
      <vt:variant>
        <vt:i4>236</vt:i4>
      </vt:variant>
      <vt:variant>
        <vt:i4>0</vt:i4>
      </vt:variant>
      <vt:variant>
        <vt:i4>5</vt:i4>
      </vt:variant>
      <vt:variant>
        <vt:lpwstr/>
      </vt:variant>
      <vt:variant>
        <vt:lpwstr>_Toc141433882</vt:lpwstr>
      </vt:variant>
      <vt:variant>
        <vt:i4>1835067</vt:i4>
      </vt:variant>
      <vt:variant>
        <vt:i4>230</vt:i4>
      </vt:variant>
      <vt:variant>
        <vt:i4>0</vt:i4>
      </vt:variant>
      <vt:variant>
        <vt:i4>5</vt:i4>
      </vt:variant>
      <vt:variant>
        <vt:lpwstr/>
      </vt:variant>
      <vt:variant>
        <vt:lpwstr>_Toc141433881</vt:lpwstr>
      </vt:variant>
      <vt:variant>
        <vt:i4>1835067</vt:i4>
      </vt:variant>
      <vt:variant>
        <vt:i4>224</vt:i4>
      </vt:variant>
      <vt:variant>
        <vt:i4>0</vt:i4>
      </vt:variant>
      <vt:variant>
        <vt:i4>5</vt:i4>
      </vt:variant>
      <vt:variant>
        <vt:lpwstr/>
      </vt:variant>
      <vt:variant>
        <vt:lpwstr>_Toc141433880</vt:lpwstr>
      </vt:variant>
      <vt:variant>
        <vt:i4>1245243</vt:i4>
      </vt:variant>
      <vt:variant>
        <vt:i4>218</vt:i4>
      </vt:variant>
      <vt:variant>
        <vt:i4>0</vt:i4>
      </vt:variant>
      <vt:variant>
        <vt:i4>5</vt:i4>
      </vt:variant>
      <vt:variant>
        <vt:lpwstr/>
      </vt:variant>
      <vt:variant>
        <vt:lpwstr>_Toc141433879</vt:lpwstr>
      </vt:variant>
      <vt:variant>
        <vt:i4>1245243</vt:i4>
      </vt:variant>
      <vt:variant>
        <vt:i4>212</vt:i4>
      </vt:variant>
      <vt:variant>
        <vt:i4>0</vt:i4>
      </vt:variant>
      <vt:variant>
        <vt:i4>5</vt:i4>
      </vt:variant>
      <vt:variant>
        <vt:lpwstr/>
      </vt:variant>
      <vt:variant>
        <vt:lpwstr>_Toc141433878</vt:lpwstr>
      </vt:variant>
      <vt:variant>
        <vt:i4>1245243</vt:i4>
      </vt:variant>
      <vt:variant>
        <vt:i4>206</vt:i4>
      </vt:variant>
      <vt:variant>
        <vt:i4>0</vt:i4>
      </vt:variant>
      <vt:variant>
        <vt:i4>5</vt:i4>
      </vt:variant>
      <vt:variant>
        <vt:lpwstr/>
      </vt:variant>
      <vt:variant>
        <vt:lpwstr>_Toc141433877</vt:lpwstr>
      </vt:variant>
      <vt:variant>
        <vt:i4>1245243</vt:i4>
      </vt:variant>
      <vt:variant>
        <vt:i4>200</vt:i4>
      </vt:variant>
      <vt:variant>
        <vt:i4>0</vt:i4>
      </vt:variant>
      <vt:variant>
        <vt:i4>5</vt:i4>
      </vt:variant>
      <vt:variant>
        <vt:lpwstr/>
      </vt:variant>
      <vt:variant>
        <vt:lpwstr>_Toc141433876</vt:lpwstr>
      </vt:variant>
      <vt:variant>
        <vt:i4>1245243</vt:i4>
      </vt:variant>
      <vt:variant>
        <vt:i4>194</vt:i4>
      </vt:variant>
      <vt:variant>
        <vt:i4>0</vt:i4>
      </vt:variant>
      <vt:variant>
        <vt:i4>5</vt:i4>
      </vt:variant>
      <vt:variant>
        <vt:lpwstr/>
      </vt:variant>
      <vt:variant>
        <vt:lpwstr>_Toc141433875</vt:lpwstr>
      </vt:variant>
      <vt:variant>
        <vt:i4>1245243</vt:i4>
      </vt:variant>
      <vt:variant>
        <vt:i4>188</vt:i4>
      </vt:variant>
      <vt:variant>
        <vt:i4>0</vt:i4>
      </vt:variant>
      <vt:variant>
        <vt:i4>5</vt:i4>
      </vt:variant>
      <vt:variant>
        <vt:lpwstr/>
      </vt:variant>
      <vt:variant>
        <vt:lpwstr>_Toc141433874</vt:lpwstr>
      </vt:variant>
      <vt:variant>
        <vt:i4>1245243</vt:i4>
      </vt:variant>
      <vt:variant>
        <vt:i4>182</vt:i4>
      </vt:variant>
      <vt:variant>
        <vt:i4>0</vt:i4>
      </vt:variant>
      <vt:variant>
        <vt:i4>5</vt:i4>
      </vt:variant>
      <vt:variant>
        <vt:lpwstr/>
      </vt:variant>
      <vt:variant>
        <vt:lpwstr>_Toc141433873</vt:lpwstr>
      </vt:variant>
      <vt:variant>
        <vt:i4>1245243</vt:i4>
      </vt:variant>
      <vt:variant>
        <vt:i4>176</vt:i4>
      </vt:variant>
      <vt:variant>
        <vt:i4>0</vt:i4>
      </vt:variant>
      <vt:variant>
        <vt:i4>5</vt:i4>
      </vt:variant>
      <vt:variant>
        <vt:lpwstr/>
      </vt:variant>
      <vt:variant>
        <vt:lpwstr>_Toc141433872</vt:lpwstr>
      </vt:variant>
      <vt:variant>
        <vt:i4>1245243</vt:i4>
      </vt:variant>
      <vt:variant>
        <vt:i4>170</vt:i4>
      </vt:variant>
      <vt:variant>
        <vt:i4>0</vt:i4>
      </vt:variant>
      <vt:variant>
        <vt:i4>5</vt:i4>
      </vt:variant>
      <vt:variant>
        <vt:lpwstr/>
      </vt:variant>
      <vt:variant>
        <vt:lpwstr>_Toc141433871</vt:lpwstr>
      </vt:variant>
      <vt:variant>
        <vt:i4>1245243</vt:i4>
      </vt:variant>
      <vt:variant>
        <vt:i4>164</vt:i4>
      </vt:variant>
      <vt:variant>
        <vt:i4>0</vt:i4>
      </vt:variant>
      <vt:variant>
        <vt:i4>5</vt:i4>
      </vt:variant>
      <vt:variant>
        <vt:lpwstr/>
      </vt:variant>
      <vt:variant>
        <vt:lpwstr>_Toc141433870</vt:lpwstr>
      </vt:variant>
      <vt:variant>
        <vt:i4>1179707</vt:i4>
      </vt:variant>
      <vt:variant>
        <vt:i4>158</vt:i4>
      </vt:variant>
      <vt:variant>
        <vt:i4>0</vt:i4>
      </vt:variant>
      <vt:variant>
        <vt:i4>5</vt:i4>
      </vt:variant>
      <vt:variant>
        <vt:lpwstr/>
      </vt:variant>
      <vt:variant>
        <vt:lpwstr>_Toc141433869</vt:lpwstr>
      </vt:variant>
      <vt:variant>
        <vt:i4>1179707</vt:i4>
      </vt:variant>
      <vt:variant>
        <vt:i4>152</vt:i4>
      </vt:variant>
      <vt:variant>
        <vt:i4>0</vt:i4>
      </vt:variant>
      <vt:variant>
        <vt:i4>5</vt:i4>
      </vt:variant>
      <vt:variant>
        <vt:lpwstr/>
      </vt:variant>
      <vt:variant>
        <vt:lpwstr>_Toc141433868</vt:lpwstr>
      </vt:variant>
      <vt:variant>
        <vt:i4>1179707</vt:i4>
      </vt:variant>
      <vt:variant>
        <vt:i4>146</vt:i4>
      </vt:variant>
      <vt:variant>
        <vt:i4>0</vt:i4>
      </vt:variant>
      <vt:variant>
        <vt:i4>5</vt:i4>
      </vt:variant>
      <vt:variant>
        <vt:lpwstr/>
      </vt:variant>
      <vt:variant>
        <vt:lpwstr>_Toc141433867</vt:lpwstr>
      </vt:variant>
      <vt:variant>
        <vt:i4>1179707</vt:i4>
      </vt:variant>
      <vt:variant>
        <vt:i4>140</vt:i4>
      </vt:variant>
      <vt:variant>
        <vt:i4>0</vt:i4>
      </vt:variant>
      <vt:variant>
        <vt:i4>5</vt:i4>
      </vt:variant>
      <vt:variant>
        <vt:lpwstr/>
      </vt:variant>
      <vt:variant>
        <vt:lpwstr>_Toc141433866</vt:lpwstr>
      </vt:variant>
      <vt:variant>
        <vt:i4>1179707</vt:i4>
      </vt:variant>
      <vt:variant>
        <vt:i4>134</vt:i4>
      </vt:variant>
      <vt:variant>
        <vt:i4>0</vt:i4>
      </vt:variant>
      <vt:variant>
        <vt:i4>5</vt:i4>
      </vt:variant>
      <vt:variant>
        <vt:lpwstr/>
      </vt:variant>
      <vt:variant>
        <vt:lpwstr>_Toc141433865</vt:lpwstr>
      </vt:variant>
      <vt:variant>
        <vt:i4>1179707</vt:i4>
      </vt:variant>
      <vt:variant>
        <vt:i4>128</vt:i4>
      </vt:variant>
      <vt:variant>
        <vt:i4>0</vt:i4>
      </vt:variant>
      <vt:variant>
        <vt:i4>5</vt:i4>
      </vt:variant>
      <vt:variant>
        <vt:lpwstr/>
      </vt:variant>
      <vt:variant>
        <vt:lpwstr>_Toc141433864</vt:lpwstr>
      </vt:variant>
      <vt:variant>
        <vt:i4>1179707</vt:i4>
      </vt:variant>
      <vt:variant>
        <vt:i4>122</vt:i4>
      </vt:variant>
      <vt:variant>
        <vt:i4>0</vt:i4>
      </vt:variant>
      <vt:variant>
        <vt:i4>5</vt:i4>
      </vt:variant>
      <vt:variant>
        <vt:lpwstr/>
      </vt:variant>
      <vt:variant>
        <vt:lpwstr>_Toc141433863</vt:lpwstr>
      </vt:variant>
      <vt:variant>
        <vt:i4>1179707</vt:i4>
      </vt:variant>
      <vt:variant>
        <vt:i4>116</vt:i4>
      </vt:variant>
      <vt:variant>
        <vt:i4>0</vt:i4>
      </vt:variant>
      <vt:variant>
        <vt:i4>5</vt:i4>
      </vt:variant>
      <vt:variant>
        <vt:lpwstr/>
      </vt:variant>
      <vt:variant>
        <vt:lpwstr>_Toc141433862</vt:lpwstr>
      </vt:variant>
      <vt:variant>
        <vt:i4>1179707</vt:i4>
      </vt:variant>
      <vt:variant>
        <vt:i4>110</vt:i4>
      </vt:variant>
      <vt:variant>
        <vt:i4>0</vt:i4>
      </vt:variant>
      <vt:variant>
        <vt:i4>5</vt:i4>
      </vt:variant>
      <vt:variant>
        <vt:lpwstr/>
      </vt:variant>
      <vt:variant>
        <vt:lpwstr>_Toc141433861</vt:lpwstr>
      </vt:variant>
      <vt:variant>
        <vt:i4>1179707</vt:i4>
      </vt:variant>
      <vt:variant>
        <vt:i4>104</vt:i4>
      </vt:variant>
      <vt:variant>
        <vt:i4>0</vt:i4>
      </vt:variant>
      <vt:variant>
        <vt:i4>5</vt:i4>
      </vt:variant>
      <vt:variant>
        <vt:lpwstr/>
      </vt:variant>
      <vt:variant>
        <vt:lpwstr>_Toc141433860</vt:lpwstr>
      </vt:variant>
      <vt:variant>
        <vt:i4>1114171</vt:i4>
      </vt:variant>
      <vt:variant>
        <vt:i4>98</vt:i4>
      </vt:variant>
      <vt:variant>
        <vt:i4>0</vt:i4>
      </vt:variant>
      <vt:variant>
        <vt:i4>5</vt:i4>
      </vt:variant>
      <vt:variant>
        <vt:lpwstr/>
      </vt:variant>
      <vt:variant>
        <vt:lpwstr>_Toc141433859</vt:lpwstr>
      </vt:variant>
      <vt:variant>
        <vt:i4>1114171</vt:i4>
      </vt:variant>
      <vt:variant>
        <vt:i4>92</vt:i4>
      </vt:variant>
      <vt:variant>
        <vt:i4>0</vt:i4>
      </vt:variant>
      <vt:variant>
        <vt:i4>5</vt:i4>
      </vt:variant>
      <vt:variant>
        <vt:lpwstr/>
      </vt:variant>
      <vt:variant>
        <vt:lpwstr>_Toc141433858</vt:lpwstr>
      </vt:variant>
      <vt:variant>
        <vt:i4>1114171</vt:i4>
      </vt:variant>
      <vt:variant>
        <vt:i4>86</vt:i4>
      </vt:variant>
      <vt:variant>
        <vt:i4>0</vt:i4>
      </vt:variant>
      <vt:variant>
        <vt:i4>5</vt:i4>
      </vt:variant>
      <vt:variant>
        <vt:lpwstr/>
      </vt:variant>
      <vt:variant>
        <vt:lpwstr>_Toc141433857</vt:lpwstr>
      </vt:variant>
      <vt:variant>
        <vt:i4>1114171</vt:i4>
      </vt:variant>
      <vt:variant>
        <vt:i4>80</vt:i4>
      </vt:variant>
      <vt:variant>
        <vt:i4>0</vt:i4>
      </vt:variant>
      <vt:variant>
        <vt:i4>5</vt:i4>
      </vt:variant>
      <vt:variant>
        <vt:lpwstr/>
      </vt:variant>
      <vt:variant>
        <vt:lpwstr>_Toc141433856</vt:lpwstr>
      </vt:variant>
      <vt:variant>
        <vt:i4>1114171</vt:i4>
      </vt:variant>
      <vt:variant>
        <vt:i4>74</vt:i4>
      </vt:variant>
      <vt:variant>
        <vt:i4>0</vt:i4>
      </vt:variant>
      <vt:variant>
        <vt:i4>5</vt:i4>
      </vt:variant>
      <vt:variant>
        <vt:lpwstr/>
      </vt:variant>
      <vt:variant>
        <vt:lpwstr>_Toc141433855</vt:lpwstr>
      </vt:variant>
      <vt:variant>
        <vt:i4>1114171</vt:i4>
      </vt:variant>
      <vt:variant>
        <vt:i4>68</vt:i4>
      </vt:variant>
      <vt:variant>
        <vt:i4>0</vt:i4>
      </vt:variant>
      <vt:variant>
        <vt:i4>5</vt:i4>
      </vt:variant>
      <vt:variant>
        <vt:lpwstr/>
      </vt:variant>
      <vt:variant>
        <vt:lpwstr>_Toc141433854</vt:lpwstr>
      </vt:variant>
      <vt:variant>
        <vt:i4>1114171</vt:i4>
      </vt:variant>
      <vt:variant>
        <vt:i4>62</vt:i4>
      </vt:variant>
      <vt:variant>
        <vt:i4>0</vt:i4>
      </vt:variant>
      <vt:variant>
        <vt:i4>5</vt:i4>
      </vt:variant>
      <vt:variant>
        <vt:lpwstr/>
      </vt:variant>
      <vt:variant>
        <vt:lpwstr>_Toc141433853</vt:lpwstr>
      </vt:variant>
      <vt:variant>
        <vt:i4>1114171</vt:i4>
      </vt:variant>
      <vt:variant>
        <vt:i4>56</vt:i4>
      </vt:variant>
      <vt:variant>
        <vt:i4>0</vt:i4>
      </vt:variant>
      <vt:variant>
        <vt:i4>5</vt:i4>
      </vt:variant>
      <vt:variant>
        <vt:lpwstr/>
      </vt:variant>
      <vt:variant>
        <vt:lpwstr>_Toc141433852</vt:lpwstr>
      </vt:variant>
      <vt:variant>
        <vt:i4>1114171</vt:i4>
      </vt:variant>
      <vt:variant>
        <vt:i4>50</vt:i4>
      </vt:variant>
      <vt:variant>
        <vt:i4>0</vt:i4>
      </vt:variant>
      <vt:variant>
        <vt:i4>5</vt:i4>
      </vt:variant>
      <vt:variant>
        <vt:lpwstr/>
      </vt:variant>
      <vt:variant>
        <vt:lpwstr>_Toc141433851</vt:lpwstr>
      </vt:variant>
      <vt:variant>
        <vt:i4>1114171</vt:i4>
      </vt:variant>
      <vt:variant>
        <vt:i4>44</vt:i4>
      </vt:variant>
      <vt:variant>
        <vt:i4>0</vt:i4>
      </vt:variant>
      <vt:variant>
        <vt:i4>5</vt:i4>
      </vt:variant>
      <vt:variant>
        <vt:lpwstr/>
      </vt:variant>
      <vt:variant>
        <vt:lpwstr>_Toc141433850</vt:lpwstr>
      </vt:variant>
      <vt:variant>
        <vt:i4>1048635</vt:i4>
      </vt:variant>
      <vt:variant>
        <vt:i4>38</vt:i4>
      </vt:variant>
      <vt:variant>
        <vt:i4>0</vt:i4>
      </vt:variant>
      <vt:variant>
        <vt:i4>5</vt:i4>
      </vt:variant>
      <vt:variant>
        <vt:lpwstr/>
      </vt:variant>
      <vt:variant>
        <vt:lpwstr>_Toc141433849</vt:lpwstr>
      </vt:variant>
      <vt:variant>
        <vt:i4>1048635</vt:i4>
      </vt:variant>
      <vt:variant>
        <vt:i4>32</vt:i4>
      </vt:variant>
      <vt:variant>
        <vt:i4>0</vt:i4>
      </vt:variant>
      <vt:variant>
        <vt:i4>5</vt:i4>
      </vt:variant>
      <vt:variant>
        <vt:lpwstr/>
      </vt:variant>
      <vt:variant>
        <vt:lpwstr>_Toc141433848</vt:lpwstr>
      </vt:variant>
      <vt:variant>
        <vt:i4>1048635</vt:i4>
      </vt:variant>
      <vt:variant>
        <vt:i4>26</vt:i4>
      </vt:variant>
      <vt:variant>
        <vt:i4>0</vt:i4>
      </vt:variant>
      <vt:variant>
        <vt:i4>5</vt:i4>
      </vt:variant>
      <vt:variant>
        <vt:lpwstr/>
      </vt:variant>
      <vt:variant>
        <vt:lpwstr>_Toc141433847</vt:lpwstr>
      </vt:variant>
      <vt:variant>
        <vt:i4>1048635</vt:i4>
      </vt:variant>
      <vt:variant>
        <vt:i4>20</vt:i4>
      </vt:variant>
      <vt:variant>
        <vt:i4>0</vt:i4>
      </vt:variant>
      <vt:variant>
        <vt:i4>5</vt:i4>
      </vt:variant>
      <vt:variant>
        <vt:lpwstr/>
      </vt:variant>
      <vt:variant>
        <vt:lpwstr>_Toc141433846</vt:lpwstr>
      </vt:variant>
      <vt:variant>
        <vt:i4>1048635</vt:i4>
      </vt:variant>
      <vt:variant>
        <vt:i4>14</vt:i4>
      </vt:variant>
      <vt:variant>
        <vt:i4>0</vt:i4>
      </vt:variant>
      <vt:variant>
        <vt:i4>5</vt:i4>
      </vt:variant>
      <vt:variant>
        <vt:lpwstr/>
      </vt:variant>
      <vt:variant>
        <vt:lpwstr>_Toc141433845</vt:lpwstr>
      </vt:variant>
      <vt:variant>
        <vt:i4>1048635</vt:i4>
      </vt:variant>
      <vt:variant>
        <vt:i4>8</vt:i4>
      </vt:variant>
      <vt:variant>
        <vt:i4>0</vt:i4>
      </vt:variant>
      <vt:variant>
        <vt:i4>5</vt:i4>
      </vt:variant>
      <vt:variant>
        <vt:lpwstr/>
      </vt:variant>
      <vt:variant>
        <vt:lpwstr>_Toc141433844</vt:lpwstr>
      </vt:variant>
      <vt:variant>
        <vt:i4>1048635</vt:i4>
      </vt:variant>
      <vt:variant>
        <vt:i4>2</vt:i4>
      </vt:variant>
      <vt:variant>
        <vt:i4>0</vt:i4>
      </vt:variant>
      <vt:variant>
        <vt:i4>5</vt:i4>
      </vt:variant>
      <vt:variant>
        <vt:lpwstr/>
      </vt:variant>
      <vt:variant>
        <vt:lpwstr>_Toc141433843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Arno (Nokia - US/Naperville)</dc:creator>
  <cp:keywords>Unique MOP Identifier</cp:keywords>
  <dc:description/>
  <cp:lastModifiedBy>Chaitanya Raj Nandan</cp:lastModifiedBy>
  <cp:revision>26</cp:revision>
  <cp:lastPrinted>2013-01-30T20:35:00Z</cp:lastPrinted>
  <dcterms:created xsi:type="dcterms:W3CDTF">2024-07-14T20:49:00Z</dcterms:created>
  <dcterms:modified xsi:type="dcterms:W3CDTF">2026-06-01T12:05:00Z</dcterms:modified>
  <cp:category>MOP Type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 use when normal process fails">
    <vt:lpwstr/>
  </property>
  <property fmtid="{D5CDD505-2E9C-101B-9397-08002B2CF9AE}" pid="3" name="Categories">
    <vt:lpwstr/>
  </property>
  <property fmtid="{D5CDD505-2E9C-101B-9397-08002B2CF9AE}" pid="4" name="Approval Level">
    <vt:lpwstr/>
  </property>
  <property fmtid="{D5CDD505-2E9C-101B-9397-08002B2CF9AE}" pid="5" name="_Comments">
    <vt:lpwstr> </vt:lpwstr>
  </property>
  <property fmtid="{D5CDD505-2E9C-101B-9397-08002B2CF9AE}" pid="6" name="Assigned To">
    <vt:lpwstr/>
  </property>
  <property fmtid="{D5CDD505-2E9C-101B-9397-08002B2CF9AE}" pid="7" name="ContentTypeId">
    <vt:lpwstr>0x01010009E82D54F3F10D468133B175E7F78D1A</vt:lpwstr>
  </property>
  <property fmtid="{D5CDD505-2E9C-101B-9397-08002B2CF9AE}" pid="8" name="_dlc_DocId">
    <vt:lpwstr>MNIQP2OIQ5S5-317049232-62</vt:lpwstr>
  </property>
  <property fmtid="{D5CDD505-2E9C-101B-9397-08002B2CF9AE}" pid="9" name="_dlc_DocIdItemGuid">
    <vt:lpwstr>80a0402d-65e7-49e4-b023-e25d3aef7a5c</vt:lpwstr>
  </property>
  <property fmtid="{D5CDD505-2E9C-101B-9397-08002B2CF9AE}" pid="10" name="_dlc_DocIdUrl">
    <vt:lpwstr>https://nokia.sharepoint.com/sites/NSW_CSaC_MS_NAM_Core_Integration_IMS/_layouts/15/DocIdRedir.aspx?ID=MNIQP2OIQ5S5-317049232-62, MNIQP2OIQ5S5-317049232-62</vt:lpwstr>
  </property>
  <property fmtid="{D5CDD505-2E9C-101B-9397-08002B2CF9AE}" pid="11" name="MSIP_Label_46cc7c65-2b09-40ab-abef-d10548338a3b_Enabled">
    <vt:lpwstr>true</vt:lpwstr>
  </property>
  <property fmtid="{D5CDD505-2E9C-101B-9397-08002B2CF9AE}" pid="12" name="MSIP_Label_46cc7c65-2b09-40ab-abef-d10548338a3b_SetDate">
    <vt:lpwstr>2022-01-19T17:36:41Z</vt:lpwstr>
  </property>
  <property fmtid="{D5CDD505-2E9C-101B-9397-08002B2CF9AE}" pid="13" name="MSIP_Label_46cc7c65-2b09-40ab-abef-d10548338a3b_Method">
    <vt:lpwstr>Privileged</vt:lpwstr>
  </property>
  <property fmtid="{D5CDD505-2E9C-101B-9397-08002B2CF9AE}" pid="14" name="MSIP_Label_46cc7c65-2b09-40ab-abef-d10548338a3b_Name">
    <vt:lpwstr>46cc7c65-2b09-40ab-abef-d10548338a3b</vt:lpwstr>
  </property>
  <property fmtid="{D5CDD505-2E9C-101B-9397-08002B2CF9AE}" pid="15" name="MSIP_Label_46cc7c65-2b09-40ab-abef-d10548338a3b_SiteId">
    <vt:lpwstr>5d471751-9675-428d-917b-70f44f9630b0</vt:lpwstr>
  </property>
  <property fmtid="{D5CDD505-2E9C-101B-9397-08002B2CF9AE}" pid="16" name="MSIP_Label_46cc7c65-2b09-40ab-abef-d10548338a3b_ActionId">
    <vt:lpwstr>05aef334-0776-45e8-a9cb-dd56b0dff481</vt:lpwstr>
  </property>
  <property fmtid="{D5CDD505-2E9C-101B-9397-08002B2CF9AE}" pid="17" name="MSIP_Label_46cc7c65-2b09-40ab-abef-d10548338a3b_ContentBits">
    <vt:lpwstr>2</vt:lpwstr>
  </property>
</Properties>
</file>