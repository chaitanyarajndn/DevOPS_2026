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3B25" w14:textId="77777777" w:rsidR="009C3EC4" w:rsidRDefault="009C3EC4" w:rsidP="009C3EC4">
      <w:pPr>
        <w:rPr>
          <w:lang w:val="en-IN"/>
        </w:rPr>
      </w:pPr>
    </w:p>
    <w:p w14:paraId="05B9FD1E" w14:textId="77777777" w:rsidR="009C3EC4" w:rsidRDefault="009C3EC4" w:rsidP="009C3EC4">
      <w:pPr>
        <w:rPr>
          <w:lang w:val="en-IN"/>
        </w:rPr>
      </w:pPr>
    </w:p>
    <w:p w14:paraId="0E0D3545" w14:textId="77777777" w:rsidR="009C3EC4" w:rsidRDefault="009C3EC4" w:rsidP="009C3EC4">
      <w:pPr>
        <w:rPr>
          <w:lang w:val="en-IN"/>
        </w:rPr>
      </w:pPr>
    </w:p>
    <w:p w14:paraId="2FC9D8B3" w14:textId="77777777" w:rsidR="009C3EC4" w:rsidRDefault="009C3EC4" w:rsidP="009C3EC4">
      <w:pPr>
        <w:rPr>
          <w:lang w:val="en-IN"/>
        </w:rPr>
      </w:pPr>
    </w:p>
    <w:p w14:paraId="0985FEB3" w14:textId="77777777" w:rsidR="009C3EC4" w:rsidRDefault="009C3EC4" w:rsidP="009C3EC4">
      <w:pPr>
        <w:rPr>
          <w:lang w:val="en-IN"/>
        </w:rPr>
      </w:pPr>
    </w:p>
    <w:p w14:paraId="41F461B0" w14:textId="77777777" w:rsidR="009C3EC4" w:rsidRDefault="009C3EC4" w:rsidP="009C3EC4">
      <w:pPr>
        <w:rPr>
          <w:lang w:val="en-IN"/>
        </w:rPr>
      </w:pPr>
    </w:p>
    <w:p w14:paraId="5CA8959F" w14:textId="77777777" w:rsidR="009C3EC4" w:rsidRDefault="009C3EC4" w:rsidP="009C3EC4">
      <w:pPr>
        <w:rPr>
          <w:lang w:val="en-IN"/>
        </w:rPr>
      </w:pPr>
    </w:p>
    <w:p w14:paraId="4C5466AA" w14:textId="77777777" w:rsidR="009C3EC4" w:rsidRDefault="009C3EC4" w:rsidP="009C3EC4">
      <w:pPr>
        <w:rPr>
          <w:lang w:val="en-IN"/>
        </w:rPr>
      </w:pPr>
    </w:p>
    <w:p w14:paraId="03525576" w14:textId="77777777" w:rsidR="009C3EC4" w:rsidRDefault="009C3EC4" w:rsidP="009C3EC4">
      <w:pPr>
        <w:rPr>
          <w:lang w:val="en-IN"/>
        </w:rPr>
      </w:pPr>
    </w:p>
    <w:p w14:paraId="45B6A86C" w14:textId="77777777" w:rsidR="009C3EC4" w:rsidRDefault="009C3EC4" w:rsidP="009C3EC4">
      <w:pPr>
        <w:rPr>
          <w:lang w:val="en-IN"/>
        </w:rPr>
      </w:pPr>
    </w:p>
    <w:p w14:paraId="30A02FDE" w14:textId="77777777" w:rsidR="009C3EC4" w:rsidRDefault="009C3EC4" w:rsidP="009C3EC4">
      <w:pPr>
        <w:rPr>
          <w:lang w:val="en-IN"/>
        </w:rPr>
      </w:pPr>
    </w:p>
    <w:p w14:paraId="53A44767" w14:textId="77777777" w:rsidR="009C3EC4" w:rsidRDefault="009C3EC4" w:rsidP="009C3EC4">
      <w:pPr>
        <w:rPr>
          <w:lang w:val="en-IN"/>
        </w:rPr>
      </w:pPr>
    </w:p>
    <w:p w14:paraId="14E79629" w14:textId="77777777" w:rsidR="009C3EC4" w:rsidRDefault="009C3EC4" w:rsidP="009C3EC4">
      <w:pPr>
        <w:rPr>
          <w:lang w:val="en-IN"/>
        </w:rPr>
      </w:pPr>
    </w:p>
    <w:p w14:paraId="0B17A65E" w14:textId="77777777" w:rsidR="009C3EC4" w:rsidRDefault="009C3EC4" w:rsidP="009C3EC4">
      <w:pPr>
        <w:rPr>
          <w:lang w:val="en-IN"/>
        </w:rPr>
      </w:pPr>
    </w:p>
    <w:p w14:paraId="73B83C94" w14:textId="77777777" w:rsidR="009C3EC4" w:rsidRDefault="009C3EC4" w:rsidP="009C3EC4">
      <w:pPr>
        <w:rPr>
          <w:lang w:val="en-IN"/>
        </w:rPr>
      </w:pPr>
    </w:p>
    <w:p w14:paraId="50BD71BE" w14:textId="77777777" w:rsidR="009C3EC4" w:rsidRDefault="009C3EC4" w:rsidP="009C3EC4">
      <w:pPr>
        <w:rPr>
          <w:lang w:val="en-IN"/>
        </w:rPr>
      </w:pPr>
    </w:p>
    <w:p w14:paraId="2DBAD99C" w14:textId="77777777" w:rsidR="009C3EC4" w:rsidRDefault="009C3EC4" w:rsidP="009C3EC4">
      <w:pPr>
        <w:rPr>
          <w:lang w:val="en-IN"/>
        </w:rPr>
      </w:pPr>
    </w:p>
    <w:p w14:paraId="186D2AA9" w14:textId="77777777" w:rsidR="009C3EC4" w:rsidRDefault="009C3EC4" w:rsidP="009C3EC4">
      <w:pPr>
        <w:rPr>
          <w:lang w:val="en-IN"/>
        </w:rPr>
      </w:pPr>
    </w:p>
    <w:p w14:paraId="3C493A44" w14:textId="77777777" w:rsidR="009C3EC4" w:rsidRDefault="009C3EC4" w:rsidP="009C3EC4">
      <w:pPr>
        <w:rPr>
          <w:lang w:val="en-IN"/>
        </w:rPr>
      </w:pPr>
    </w:p>
    <w:p w14:paraId="07E2A277" w14:textId="77777777" w:rsidR="009C3EC4" w:rsidRDefault="009C3EC4" w:rsidP="009C3EC4">
      <w:pPr>
        <w:rPr>
          <w:lang w:val="en-IN"/>
        </w:rPr>
      </w:pPr>
    </w:p>
    <w:p w14:paraId="779B05C5" w14:textId="604D1319" w:rsidR="009C3EC4" w:rsidRPr="009C3EC4" w:rsidRDefault="009C3EC4" w:rsidP="009C3EC4">
      <w:pPr>
        <w:jc w:val="center"/>
        <w:rPr>
          <w:b/>
          <w:bCs/>
          <w:sz w:val="52"/>
          <w:szCs w:val="48"/>
          <w:lang w:val="en-IN"/>
        </w:rPr>
      </w:pPr>
      <w:r w:rsidRPr="009C3EC4">
        <w:rPr>
          <w:b/>
          <w:bCs/>
          <w:sz w:val="52"/>
          <w:szCs w:val="48"/>
          <w:lang w:val="en-IN"/>
        </w:rPr>
        <w:t>Terraform File Reference Guide</w:t>
      </w:r>
    </w:p>
    <w:p w14:paraId="5E78041C" w14:textId="77777777" w:rsidR="009C3EC4" w:rsidRDefault="009C3EC4" w:rsidP="009C3EC4">
      <w:pPr>
        <w:rPr>
          <w:lang w:val="en-IN"/>
        </w:rPr>
      </w:pPr>
    </w:p>
    <w:p w14:paraId="3D2CCE21" w14:textId="77777777" w:rsidR="009C3EC4" w:rsidRDefault="009C3EC4" w:rsidP="009C3EC4">
      <w:pPr>
        <w:rPr>
          <w:lang w:val="en-IN"/>
        </w:rPr>
      </w:pPr>
    </w:p>
    <w:p w14:paraId="641FE724" w14:textId="77777777" w:rsidR="009C3EC4" w:rsidRDefault="009C3EC4" w:rsidP="009C3EC4">
      <w:pPr>
        <w:rPr>
          <w:lang w:val="en-IN"/>
        </w:rPr>
      </w:pPr>
    </w:p>
    <w:p w14:paraId="2CE34848" w14:textId="77777777" w:rsidR="009C3EC4" w:rsidRDefault="009C3EC4" w:rsidP="009C3EC4">
      <w:pPr>
        <w:rPr>
          <w:lang w:val="en-IN"/>
        </w:rPr>
      </w:pPr>
    </w:p>
    <w:p w14:paraId="35692066" w14:textId="77777777" w:rsidR="009C3EC4" w:rsidRDefault="009C3EC4" w:rsidP="009C3EC4">
      <w:pPr>
        <w:rPr>
          <w:lang w:val="en-IN"/>
        </w:rPr>
      </w:pPr>
    </w:p>
    <w:p w14:paraId="0CA0A83F" w14:textId="77777777" w:rsidR="009C3EC4" w:rsidRDefault="009C3EC4" w:rsidP="009C3EC4">
      <w:pPr>
        <w:rPr>
          <w:lang w:val="en-IN"/>
        </w:rPr>
      </w:pPr>
    </w:p>
    <w:p w14:paraId="1C33603B" w14:textId="77777777" w:rsidR="009C3EC4" w:rsidRDefault="009C3EC4" w:rsidP="009C3EC4">
      <w:pPr>
        <w:rPr>
          <w:lang w:val="en-IN"/>
        </w:rPr>
      </w:pPr>
    </w:p>
    <w:p w14:paraId="5ACB8F3E" w14:textId="77777777" w:rsidR="009C3EC4" w:rsidRDefault="009C3EC4" w:rsidP="009C3EC4">
      <w:pPr>
        <w:rPr>
          <w:lang w:val="en-IN"/>
        </w:rPr>
      </w:pPr>
    </w:p>
    <w:p w14:paraId="7E4323B2" w14:textId="77777777" w:rsidR="009C3EC4" w:rsidRDefault="009C3EC4" w:rsidP="009C3EC4">
      <w:pPr>
        <w:rPr>
          <w:lang w:val="en-IN"/>
        </w:rPr>
      </w:pPr>
    </w:p>
    <w:p w14:paraId="2CB2CD23" w14:textId="77777777" w:rsidR="009C3EC4" w:rsidRDefault="009C3EC4" w:rsidP="009C3EC4">
      <w:pPr>
        <w:rPr>
          <w:lang w:val="en-IN"/>
        </w:rPr>
      </w:pPr>
    </w:p>
    <w:p w14:paraId="2CC1891B" w14:textId="77777777" w:rsidR="009C3EC4" w:rsidRDefault="009C3EC4" w:rsidP="009C3EC4">
      <w:pPr>
        <w:rPr>
          <w:lang w:val="en-IN"/>
        </w:rPr>
      </w:pPr>
    </w:p>
    <w:p w14:paraId="6AF84E51" w14:textId="77777777" w:rsidR="009C3EC4" w:rsidRDefault="009C3EC4" w:rsidP="009C3EC4">
      <w:pPr>
        <w:rPr>
          <w:lang w:val="en-IN"/>
        </w:rPr>
      </w:pPr>
    </w:p>
    <w:p w14:paraId="4FD65C15" w14:textId="77777777" w:rsidR="009C3EC4" w:rsidRDefault="009C3EC4">
      <w:pPr>
        <w:pStyle w:val="TOCHeading"/>
      </w:pPr>
      <w:r>
        <w:lastRenderedPageBreak/>
        <w:t>Contents</w:t>
      </w:r>
    </w:p>
    <w:p w14:paraId="7F405780" w14:textId="61746640" w:rsidR="009C3EC4" w:rsidRPr="009C3EC4" w:rsidRDefault="009C3EC4">
      <w:pPr>
        <w:pStyle w:val="TOC1"/>
        <w:tabs>
          <w:tab w:val="left" w:pos="720"/>
          <w:tab w:val="right" w:leader="dot" w:pos="10790"/>
        </w:tabs>
        <w:rPr>
          <w:rFonts w:ascii="Calibri" w:hAnsi="Calibri"/>
          <w:noProof/>
          <w:kern w:val="2"/>
          <w:sz w:val="24"/>
          <w:szCs w:val="24"/>
          <w:lang w:val="en-IN" w:eastAsia="en-I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148452" w:history="1">
        <w:r w:rsidRPr="00206D52">
          <w:rPr>
            <w:rStyle w:val="Hyperlink"/>
            <w:noProof/>
            <w:lang w:val="en-IN"/>
          </w:rPr>
          <w:t>1</w:t>
        </w:r>
        <w:r w:rsidRPr="009C3EC4">
          <w:rPr>
            <w:rFonts w:ascii="Calibri" w:hAnsi="Calibri"/>
            <w:noProof/>
            <w:kern w:val="2"/>
            <w:sz w:val="24"/>
            <w:szCs w:val="24"/>
            <w:lang w:val="en-IN" w:eastAsia="en-IN"/>
          </w:rPr>
          <w:tab/>
        </w:r>
        <w:r w:rsidRPr="00206D52">
          <w:rPr>
            <w:rStyle w:val="Hyperlink"/>
            <w:rFonts w:ascii="Segoe UI Emoji" w:hAnsi="Segoe UI Emoji" w:cs="Segoe UI Emoji"/>
            <w:noProof/>
            <w:lang w:val="en-IN"/>
          </w:rPr>
          <w:t>📌</w:t>
        </w:r>
        <w:r w:rsidRPr="00206D52">
          <w:rPr>
            <w:rStyle w:val="Hyperlink"/>
            <w:noProof/>
            <w:lang w:val="en-IN"/>
          </w:rPr>
          <w:t xml:space="preserve"> .terraform.lock.hcl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69C02F" w14:textId="594CD1E0" w:rsidR="009C3EC4" w:rsidRPr="009C3EC4" w:rsidRDefault="009C3EC4">
      <w:pPr>
        <w:pStyle w:val="TOC1"/>
        <w:tabs>
          <w:tab w:val="left" w:pos="720"/>
          <w:tab w:val="right" w:leader="dot" w:pos="10790"/>
        </w:tabs>
        <w:rPr>
          <w:rFonts w:ascii="Calibri" w:hAnsi="Calibri"/>
          <w:noProof/>
          <w:kern w:val="2"/>
          <w:sz w:val="24"/>
          <w:szCs w:val="24"/>
          <w:lang w:val="en-IN" w:eastAsia="en-IN"/>
        </w:rPr>
      </w:pPr>
      <w:hyperlink w:anchor="_Toc226148453" w:history="1">
        <w:r w:rsidRPr="00206D52">
          <w:rPr>
            <w:rStyle w:val="Hyperlink"/>
            <w:noProof/>
            <w:lang w:val="en-IN"/>
          </w:rPr>
          <w:t>2</w:t>
        </w:r>
        <w:r w:rsidRPr="009C3EC4">
          <w:rPr>
            <w:rFonts w:ascii="Calibri" w:hAnsi="Calibri"/>
            <w:noProof/>
            <w:kern w:val="2"/>
            <w:sz w:val="24"/>
            <w:szCs w:val="24"/>
            <w:lang w:val="en-IN" w:eastAsia="en-IN"/>
          </w:rPr>
          <w:tab/>
        </w:r>
        <w:r w:rsidRPr="00206D52">
          <w:rPr>
            <w:rStyle w:val="Hyperlink"/>
            <w:rFonts w:ascii="Segoe UI Emoji" w:hAnsi="Segoe UI Emoji" w:cs="Segoe UI Emoji"/>
            <w:noProof/>
            <w:lang w:val="en-IN"/>
          </w:rPr>
          <w:t>📌</w:t>
        </w:r>
        <w:r w:rsidRPr="00206D52">
          <w:rPr>
            <w:rStyle w:val="Hyperlink"/>
            <w:noProof/>
            <w:lang w:val="en-IN"/>
          </w:rPr>
          <w:t xml:space="preserve"> terraform.tfstate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FEC07D" w14:textId="20827263" w:rsidR="009C3EC4" w:rsidRPr="009C3EC4" w:rsidRDefault="009C3EC4">
      <w:pPr>
        <w:pStyle w:val="TOC1"/>
        <w:tabs>
          <w:tab w:val="left" w:pos="720"/>
          <w:tab w:val="right" w:leader="dot" w:pos="10790"/>
        </w:tabs>
        <w:rPr>
          <w:rFonts w:ascii="Calibri" w:hAnsi="Calibri"/>
          <w:noProof/>
          <w:kern w:val="2"/>
          <w:sz w:val="24"/>
          <w:szCs w:val="24"/>
          <w:lang w:val="en-IN" w:eastAsia="en-IN"/>
        </w:rPr>
      </w:pPr>
      <w:hyperlink w:anchor="_Toc226148454" w:history="1">
        <w:r w:rsidRPr="00206D52">
          <w:rPr>
            <w:rStyle w:val="Hyperlink"/>
            <w:noProof/>
            <w:lang w:val="en-IN"/>
          </w:rPr>
          <w:t>3</w:t>
        </w:r>
        <w:r w:rsidRPr="009C3EC4">
          <w:rPr>
            <w:rFonts w:ascii="Calibri" w:hAnsi="Calibri"/>
            <w:noProof/>
            <w:kern w:val="2"/>
            <w:sz w:val="24"/>
            <w:szCs w:val="24"/>
            <w:lang w:val="en-IN" w:eastAsia="en-IN"/>
          </w:rPr>
          <w:tab/>
        </w:r>
        <w:r w:rsidRPr="00206D52">
          <w:rPr>
            <w:rStyle w:val="Hyperlink"/>
            <w:rFonts w:ascii="Segoe UI Emoji" w:hAnsi="Segoe UI Emoji" w:cs="Segoe UI Emoji"/>
            <w:noProof/>
            <w:lang w:val="en-IN"/>
          </w:rPr>
          <w:t>⚠️</w:t>
        </w:r>
        <w:r w:rsidRPr="00206D52">
          <w:rPr>
            <w:rStyle w:val="Hyperlink"/>
            <w:noProof/>
            <w:lang w:val="en-IN"/>
          </w:rPr>
          <w:t xml:space="preserve"> Important Differences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97804C" w14:textId="012B4718" w:rsidR="009C3EC4" w:rsidRDefault="009C3EC4">
      <w:r>
        <w:rPr>
          <w:b/>
          <w:bCs/>
          <w:noProof/>
        </w:rPr>
        <w:fldChar w:fldCharType="end"/>
      </w:r>
    </w:p>
    <w:p w14:paraId="7A362D07" w14:textId="77777777" w:rsidR="009C3EC4" w:rsidRDefault="009C3EC4" w:rsidP="009C3EC4">
      <w:pPr>
        <w:rPr>
          <w:lang w:val="en-IN"/>
        </w:rPr>
      </w:pPr>
    </w:p>
    <w:p w14:paraId="08BD6585" w14:textId="77777777" w:rsidR="009C3EC4" w:rsidRDefault="009C3EC4" w:rsidP="009C3EC4">
      <w:pPr>
        <w:rPr>
          <w:lang w:val="en-IN"/>
        </w:rPr>
      </w:pPr>
    </w:p>
    <w:p w14:paraId="5756BCC1" w14:textId="77777777" w:rsidR="009C3EC4" w:rsidRDefault="009C3EC4" w:rsidP="009C3EC4">
      <w:pPr>
        <w:rPr>
          <w:lang w:val="en-IN"/>
        </w:rPr>
      </w:pPr>
    </w:p>
    <w:p w14:paraId="109AC01D" w14:textId="77777777" w:rsidR="009C3EC4" w:rsidRDefault="009C3EC4" w:rsidP="009C3EC4">
      <w:pPr>
        <w:rPr>
          <w:lang w:val="en-IN"/>
        </w:rPr>
      </w:pPr>
    </w:p>
    <w:p w14:paraId="00028F61" w14:textId="77777777" w:rsidR="009C3EC4" w:rsidRDefault="009C3EC4" w:rsidP="009C3EC4">
      <w:pPr>
        <w:rPr>
          <w:lang w:val="en-IN"/>
        </w:rPr>
      </w:pPr>
    </w:p>
    <w:p w14:paraId="164528C0" w14:textId="77777777" w:rsidR="009C3EC4" w:rsidRDefault="009C3EC4" w:rsidP="009C3EC4">
      <w:pPr>
        <w:rPr>
          <w:lang w:val="en-IN"/>
        </w:rPr>
      </w:pPr>
    </w:p>
    <w:p w14:paraId="060D476F" w14:textId="77777777" w:rsidR="009C3EC4" w:rsidRDefault="009C3EC4" w:rsidP="009C3EC4">
      <w:pPr>
        <w:rPr>
          <w:lang w:val="en-IN"/>
        </w:rPr>
      </w:pPr>
    </w:p>
    <w:p w14:paraId="551E3798" w14:textId="77777777" w:rsidR="009C3EC4" w:rsidRDefault="009C3EC4" w:rsidP="009C3EC4">
      <w:pPr>
        <w:rPr>
          <w:lang w:val="en-IN"/>
        </w:rPr>
      </w:pPr>
    </w:p>
    <w:p w14:paraId="6E267284" w14:textId="77777777" w:rsidR="009C3EC4" w:rsidRDefault="009C3EC4" w:rsidP="009C3EC4">
      <w:pPr>
        <w:rPr>
          <w:lang w:val="en-IN"/>
        </w:rPr>
      </w:pPr>
    </w:p>
    <w:p w14:paraId="3B4DC786" w14:textId="77777777" w:rsidR="009C3EC4" w:rsidRDefault="009C3EC4" w:rsidP="009C3EC4">
      <w:pPr>
        <w:rPr>
          <w:lang w:val="en-IN"/>
        </w:rPr>
      </w:pPr>
    </w:p>
    <w:p w14:paraId="4DA6DDA7" w14:textId="77777777" w:rsidR="009C3EC4" w:rsidRDefault="009C3EC4" w:rsidP="009C3EC4">
      <w:pPr>
        <w:rPr>
          <w:lang w:val="en-IN"/>
        </w:rPr>
      </w:pPr>
    </w:p>
    <w:p w14:paraId="2460459D" w14:textId="77777777" w:rsidR="009C3EC4" w:rsidRDefault="009C3EC4" w:rsidP="009C3EC4">
      <w:pPr>
        <w:rPr>
          <w:lang w:val="en-IN"/>
        </w:rPr>
      </w:pPr>
    </w:p>
    <w:p w14:paraId="79ED5E66" w14:textId="77777777" w:rsidR="009C3EC4" w:rsidRDefault="009C3EC4" w:rsidP="009C3EC4">
      <w:pPr>
        <w:rPr>
          <w:lang w:val="en-IN"/>
        </w:rPr>
      </w:pPr>
    </w:p>
    <w:p w14:paraId="4276AE9E" w14:textId="77777777" w:rsidR="009C3EC4" w:rsidRDefault="009C3EC4" w:rsidP="009C3EC4">
      <w:pPr>
        <w:rPr>
          <w:lang w:val="en-IN"/>
        </w:rPr>
      </w:pPr>
    </w:p>
    <w:p w14:paraId="041AB28D" w14:textId="77777777" w:rsidR="009C3EC4" w:rsidRDefault="009C3EC4" w:rsidP="009C3EC4">
      <w:pPr>
        <w:rPr>
          <w:lang w:val="en-IN"/>
        </w:rPr>
      </w:pPr>
    </w:p>
    <w:p w14:paraId="370A590E" w14:textId="77777777" w:rsidR="009C3EC4" w:rsidRDefault="009C3EC4" w:rsidP="009C3EC4">
      <w:pPr>
        <w:rPr>
          <w:lang w:val="en-IN"/>
        </w:rPr>
      </w:pPr>
    </w:p>
    <w:p w14:paraId="68DDC696" w14:textId="77777777" w:rsidR="009C3EC4" w:rsidRDefault="009C3EC4" w:rsidP="009C3EC4">
      <w:pPr>
        <w:rPr>
          <w:lang w:val="en-IN"/>
        </w:rPr>
      </w:pPr>
    </w:p>
    <w:p w14:paraId="056FB21C" w14:textId="77777777" w:rsidR="009C3EC4" w:rsidRDefault="009C3EC4" w:rsidP="009C3EC4">
      <w:pPr>
        <w:rPr>
          <w:lang w:val="en-IN"/>
        </w:rPr>
      </w:pPr>
    </w:p>
    <w:p w14:paraId="7A07D49F" w14:textId="77777777" w:rsidR="009C3EC4" w:rsidRDefault="009C3EC4" w:rsidP="009C3EC4">
      <w:pPr>
        <w:rPr>
          <w:lang w:val="en-IN"/>
        </w:rPr>
      </w:pPr>
    </w:p>
    <w:p w14:paraId="3279D14F" w14:textId="77777777" w:rsidR="009C3EC4" w:rsidRDefault="009C3EC4" w:rsidP="009C3EC4">
      <w:pPr>
        <w:rPr>
          <w:lang w:val="en-IN"/>
        </w:rPr>
      </w:pPr>
    </w:p>
    <w:p w14:paraId="1BAD3A02" w14:textId="77777777" w:rsidR="009C3EC4" w:rsidRDefault="009C3EC4" w:rsidP="009C3EC4">
      <w:pPr>
        <w:rPr>
          <w:lang w:val="en-IN"/>
        </w:rPr>
      </w:pPr>
    </w:p>
    <w:p w14:paraId="43377454" w14:textId="77777777" w:rsidR="009C3EC4" w:rsidRDefault="009C3EC4" w:rsidP="009C3EC4">
      <w:pPr>
        <w:rPr>
          <w:lang w:val="en-IN"/>
        </w:rPr>
      </w:pPr>
    </w:p>
    <w:p w14:paraId="723FCBB6" w14:textId="77777777" w:rsidR="009C3EC4" w:rsidRDefault="009C3EC4" w:rsidP="009C3EC4">
      <w:pPr>
        <w:rPr>
          <w:lang w:val="en-IN"/>
        </w:rPr>
      </w:pPr>
    </w:p>
    <w:p w14:paraId="35E8A2F7" w14:textId="77777777" w:rsidR="009C3EC4" w:rsidRDefault="009C3EC4" w:rsidP="009C3EC4">
      <w:pPr>
        <w:rPr>
          <w:lang w:val="en-IN"/>
        </w:rPr>
      </w:pPr>
    </w:p>
    <w:p w14:paraId="5593FF19" w14:textId="77777777" w:rsidR="009C3EC4" w:rsidRDefault="009C3EC4" w:rsidP="009C3EC4">
      <w:pPr>
        <w:rPr>
          <w:lang w:val="en-IN"/>
        </w:rPr>
      </w:pPr>
    </w:p>
    <w:p w14:paraId="1B60485E" w14:textId="77777777" w:rsidR="009C3EC4" w:rsidRDefault="009C3EC4" w:rsidP="009C3EC4">
      <w:pPr>
        <w:rPr>
          <w:lang w:val="en-IN"/>
        </w:rPr>
      </w:pPr>
    </w:p>
    <w:p w14:paraId="3AF4A799" w14:textId="77777777" w:rsidR="009C3EC4" w:rsidRDefault="009C3EC4" w:rsidP="009C3EC4">
      <w:pPr>
        <w:rPr>
          <w:lang w:val="en-IN"/>
        </w:rPr>
      </w:pPr>
    </w:p>
    <w:p w14:paraId="47509EB1" w14:textId="77777777" w:rsidR="009C3EC4" w:rsidRDefault="009C3EC4" w:rsidP="009C3EC4">
      <w:pPr>
        <w:rPr>
          <w:lang w:val="en-IN"/>
        </w:rPr>
      </w:pPr>
    </w:p>
    <w:p w14:paraId="3801E8B0" w14:textId="77777777" w:rsidR="009C3EC4" w:rsidRDefault="009C3EC4" w:rsidP="009C3EC4">
      <w:pPr>
        <w:rPr>
          <w:lang w:val="en-IN"/>
        </w:rPr>
      </w:pPr>
    </w:p>
    <w:p w14:paraId="42D0162D" w14:textId="77777777" w:rsidR="009C3EC4" w:rsidRDefault="009C3EC4" w:rsidP="009C3EC4">
      <w:pPr>
        <w:rPr>
          <w:lang w:val="en-IN"/>
        </w:rPr>
      </w:pPr>
    </w:p>
    <w:p w14:paraId="571CDB3B" w14:textId="77777777" w:rsidR="009C3EC4" w:rsidRDefault="009C3EC4" w:rsidP="009C3EC4">
      <w:pPr>
        <w:rPr>
          <w:lang w:val="en-IN"/>
        </w:rPr>
      </w:pPr>
    </w:p>
    <w:p w14:paraId="46896194" w14:textId="77777777" w:rsidR="009C3EC4" w:rsidRDefault="009C3EC4" w:rsidP="009C3EC4">
      <w:pPr>
        <w:rPr>
          <w:lang w:val="en-IN"/>
        </w:rPr>
      </w:pPr>
    </w:p>
    <w:p w14:paraId="58647457" w14:textId="77777777" w:rsidR="009C3EC4" w:rsidRDefault="009C3EC4" w:rsidP="009C3EC4">
      <w:pPr>
        <w:rPr>
          <w:lang w:val="en-IN"/>
        </w:rPr>
      </w:pPr>
    </w:p>
    <w:p w14:paraId="6991DCE0" w14:textId="77777777" w:rsidR="009C3EC4" w:rsidRDefault="009C3EC4" w:rsidP="009C3EC4">
      <w:pPr>
        <w:rPr>
          <w:lang w:val="en-IN"/>
        </w:rPr>
      </w:pPr>
    </w:p>
    <w:p w14:paraId="17E7D215" w14:textId="77777777" w:rsidR="009C3EC4" w:rsidRDefault="009C3EC4" w:rsidP="009C3EC4">
      <w:pPr>
        <w:rPr>
          <w:lang w:val="en-IN"/>
        </w:rPr>
      </w:pPr>
    </w:p>
    <w:p w14:paraId="66696E33" w14:textId="77777777" w:rsidR="009C3EC4" w:rsidRDefault="009C3EC4" w:rsidP="009C3EC4">
      <w:pPr>
        <w:rPr>
          <w:lang w:val="en-IN"/>
        </w:rPr>
      </w:pPr>
    </w:p>
    <w:p w14:paraId="4E57BF25" w14:textId="77777777" w:rsidR="009C3EC4" w:rsidRDefault="009C3EC4" w:rsidP="009C3EC4">
      <w:pPr>
        <w:rPr>
          <w:lang w:val="en-IN"/>
        </w:rPr>
      </w:pPr>
    </w:p>
    <w:p w14:paraId="7A52A54E" w14:textId="77777777" w:rsidR="009C3EC4" w:rsidRDefault="009C3EC4" w:rsidP="009C3EC4">
      <w:pPr>
        <w:rPr>
          <w:lang w:val="en-IN"/>
        </w:rPr>
      </w:pPr>
    </w:p>
    <w:p w14:paraId="44D754EF" w14:textId="77777777" w:rsidR="009C3EC4" w:rsidRDefault="009C3EC4" w:rsidP="009C3EC4">
      <w:pPr>
        <w:rPr>
          <w:lang w:val="en-IN"/>
        </w:rPr>
      </w:pPr>
    </w:p>
    <w:p w14:paraId="68025778" w14:textId="77777777" w:rsidR="009C3EC4" w:rsidRDefault="009C3EC4" w:rsidP="009C3EC4">
      <w:pPr>
        <w:rPr>
          <w:lang w:val="en-IN"/>
        </w:rPr>
      </w:pPr>
    </w:p>
    <w:p w14:paraId="5A1F1488" w14:textId="77777777" w:rsidR="009C3EC4" w:rsidRDefault="009C3EC4" w:rsidP="009C3EC4">
      <w:pPr>
        <w:rPr>
          <w:lang w:val="en-IN"/>
        </w:rPr>
      </w:pPr>
    </w:p>
    <w:p w14:paraId="08542030" w14:textId="77777777" w:rsidR="009C3EC4" w:rsidRDefault="009C3EC4" w:rsidP="009C3EC4">
      <w:pPr>
        <w:rPr>
          <w:lang w:val="en-IN"/>
        </w:rPr>
      </w:pPr>
    </w:p>
    <w:p w14:paraId="6A9E5A4C" w14:textId="77777777" w:rsidR="009C3EC4" w:rsidRDefault="009C3EC4" w:rsidP="009C3EC4">
      <w:pPr>
        <w:rPr>
          <w:lang w:val="en-IN"/>
        </w:rPr>
      </w:pPr>
    </w:p>
    <w:p w14:paraId="7C3D6334" w14:textId="77777777" w:rsidR="009C3EC4" w:rsidRDefault="009C3EC4" w:rsidP="009C3EC4">
      <w:pPr>
        <w:rPr>
          <w:lang w:val="en-IN"/>
        </w:rPr>
      </w:pPr>
    </w:p>
    <w:p w14:paraId="436238E3" w14:textId="41768E49" w:rsidR="009C3EC4" w:rsidRPr="009C3EC4" w:rsidRDefault="009C3EC4" w:rsidP="009C3EC4">
      <w:pPr>
        <w:rPr>
          <w:lang w:val="en-IN"/>
        </w:rPr>
      </w:pPr>
      <w:r w:rsidRPr="009C3EC4">
        <w:rPr>
          <w:lang w:val="en-IN"/>
        </w:rPr>
        <w:t>these two files are central to how Terraform manages your infrastructure state and dependencies. Let’s break them down clearly:</w:t>
      </w:r>
    </w:p>
    <w:p w14:paraId="2A2D3C86" w14:textId="4FF65E68" w:rsidR="009C3EC4" w:rsidRPr="009C3EC4" w:rsidRDefault="009C3EC4" w:rsidP="009C3EC4">
      <w:pPr>
        <w:rPr>
          <w:lang w:val="en-IN"/>
        </w:rPr>
      </w:pPr>
    </w:p>
    <w:p w14:paraId="2477B547" w14:textId="77777777" w:rsidR="009C3EC4" w:rsidRPr="009C3EC4" w:rsidRDefault="009C3EC4" w:rsidP="009C3EC4">
      <w:pPr>
        <w:pStyle w:val="Heading1"/>
        <w:rPr>
          <w:lang w:val="en-IN"/>
        </w:rPr>
      </w:pPr>
      <w:bookmarkStart w:id="0" w:name="_Toc226148452"/>
      <w:proofErr w:type="gramStart"/>
      <w:r w:rsidRPr="009C3EC4">
        <w:rPr>
          <w:rFonts w:ascii="Segoe UI Emoji" w:hAnsi="Segoe UI Emoji" w:cs="Segoe UI Emoji"/>
          <w:lang w:val="en-IN"/>
        </w:rPr>
        <w:lastRenderedPageBreak/>
        <w:t>📌</w:t>
      </w:r>
      <w:r w:rsidRPr="009C3EC4">
        <w:rPr>
          <w:lang w:val="en-IN"/>
        </w:rPr>
        <w:t xml:space="preserve"> .</w:t>
      </w:r>
      <w:proofErr w:type="spellStart"/>
      <w:proofErr w:type="gramEnd"/>
      <w:r w:rsidRPr="009C3EC4">
        <w:rPr>
          <w:lang w:val="en-IN"/>
        </w:rPr>
        <w:t>terraform.lock.hcl</w:t>
      </w:r>
      <w:bookmarkEnd w:id="0"/>
      <w:proofErr w:type="spellEnd"/>
    </w:p>
    <w:p w14:paraId="1F721B0B" w14:textId="77777777" w:rsidR="009C3EC4" w:rsidRPr="009C3EC4" w:rsidRDefault="009C3EC4" w:rsidP="002E0CDF">
      <w:pPr>
        <w:numPr>
          <w:ilvl w:val="0"/>
          <w:numId w:val="23"/>
        </w:numPr>
        <w:rPr>
          <w:lang w:val="en-IN"/>
        </w:rPr>
      </w:pPr>
      <w:r w:rsidRPr="009C3EC4">
        <w:rPr>
          <w:b/>
          <w:bCs/>
          <w:lang w:val="en-IN"/>
        </w:rPr>
        <w:t>Purpose</w:t>
      </w:r>
      <w:r w:rsidRPr="009C3EC4">
        <w:rPr>
          <w:lang w:val="en-IN"/>
        </w:rPr>
        <w:t xml:space="preserve">: This is the </w:t>
      </w:r>
      <w:r w:rsidRPr="009C3EC4">
        <w:rPr>
          <w:i/>
          <w:iCs/>
          <w:lang w:val="en-IN"/>
        </w:rPr>
        <w:t>dependency lock file</w:t>
      </w:r>
      <w:r w:rsidRPr="009C3EC4">
        <w:rPr>
          <w:lang w:val="en-IN"/>
        </w:rPr>
        <w:t>.</w:t>
      </w:r>
    </w:p>
    <w:p w14:paraId="77843BF3" w14:textId="77777777" w:rsidR="009C3EC4" w:rsidRPr="009C3EC4" w:rsidRDefault="009C3EC4" w:rsidP="002E0CDF">
      <w:pPr>
        <w:numPr>
          <w:ilvl w:val="0"/>
          <w:numId w:val="23"/>
        </w:numPr>
        <w:rPr>
          <w:lang w:val="en-IN"/>
        </w:rPr>
      </w:pPr>
      <w:r w:rsidRPr="009C3EC4">
        <w:rPr>
          <w:b/>
          <w:bCs/>
          <w:lang w:val="en-IN"/>
        </w:rPr>
        <w:t>What it does</w:t>
      </w:r>
      <w:r w:rsidRPr="009C3EC4">
        <w:rPr>
          <w:lang w:val="en-IN"/>
        </w:rPr>
        <w:t xml:space="preserve">: </w:t>
      </w:r>
    </w:p>
    <w:p w14:paraId="26FCDA02" w14:textId="77777777" w:rsidR="009C3EC4" w:rsidRPr="009C3EC4" w:rsidRDefault="009C3EC4" w:rsidP="002E0CDF">
      <w:pPr>
        <w:numPr>
          <w:ilvl w:val="1"/>
          <w:numId w:val="23"/>
        </w:numPr>
        <w:rPr>
          <w:lang w:val="en-IN"/>
        </w:rPr>
      </w:pPr>
      <w:r w:rsidRPr="009C3EC4">
        <w:rPr>
          <w:lang w:val="en-IN"/>
        </w:rPr>
        <w:t xml:space="preserve">Records the exact versions of Terraform providers (like </w:t>
      </w:r>
      <w:proofErr w:type="spellStart"/>
      <w:r w:rsidRPr="009C3EC4">
        <w:rPr>
          <w:lang w:val="en-IN"/>
        </w:rPr>
        <w:t>azurerm</w:t>
      </w:r>
      <w:proofErr w:type="spellEnd"/>
      <w:r w:rsidRPr="009C3EC4">
        <w:rPr>
          <w:lang w:val="en-IN"/>
        </w:rPr>
        <w:t xml:space="preserve">, </w:t>
      </w:r>
      <w:proofErr w:type="spellStart"/>
      <w:r w:rsidRPr="009C3EC4">
        <w:rPr>
          <w:lang w:val="en-IN"/>
        </w:rPr>
        <w:t>aws</w:t>
      </w:r>
      <w:proofErr w:type="spellEnd"/>
      <w:r w:rsidRPr="009C3EC4">
        <w:rPr>
          <w:lang w:val="en-IN"/>
        </w:rPr>
        <w:t>, etc.) that were installed when you ran terraform init.</w:t>
      </w:r>
    </w:p>
    <w:p w14:paraId="4D443499" w14:textId="77777777" w:rsidR="009C3EC4" w:rsidRPr="009C3EC4" w:rsidRDefault="009C3EC4" w:rsidP="002E0CDF">
      <w:pPr>
        <w:numPr>
          <w:ilvl w:val="1"/>
          <w:numId w:val="23"/>
        </w:numPr>
        <w:rPr>
          <w:lang w:val="en-IN"/>
        </w:rPr>
      </w:pPr>
      <w:r w:rsidRPr="009C3EC4">
        <w:rPr>
          <w:lang w:val="en-IN"/>
        </w:rPr>
        <w:t>Ensures consistency across environments — if you share your code with teammates or run it in CI/CD, everyone uses the same provider versions.</w:t>
      </w:r>
    </w:p>
    <w:p w14:paraId="4CA2C26C" w14:textId="77777777" w:rsidR="009C3EC4" w:rsidRPr="009C3EC4" w:rsidRDefault="009C3EC4" w:rsidP="002E0CDF">
      <w:pPr>
        <w:numPr>
          <w:ilvl w:val="0"/>
          <w:numId w:val="23"/>
        </w:numPr>
        <w:rPr>
          <w:lang w:val="en-IN"/>
        </w:rPr>
      </w:pPr>
      <w:r w:rsidRPr="009C3EC4">
        <w:rPr>
          <w:b/>
          <w:bCs/>
          <w:lang w:val="en-IN"/>
        </w:rPr>
        <w:t>Analogy</w:t>
      </w:r>
      <w:r w:rsidRPr="009C3EC4">
        <w:rPr>
          <w:lang w:val="en-IN"/>
        </w:rPr>
        <w:t>: Similar to package-</w:t>
      </w:r>
      <w:proofErr w:type="spellStart"/>
      <w:proofErr w:type="gramStart"/>
      <w:r w:rsidRPr="009C3EC4">
        <w:rPr>
          <w:lang w:val="en-IN"/>
        </w:rPr>
        <w:t>lock.json</w:t>
      </w:r>
      <w:proofErr w:type="spellEnd"/>
      <w:proofErr w:type="gramEnd"/>
      <w:r w:rsidRPr="009C3EC4">
        <w:rPr>
          <w:lang w:val="en-IN"/>
        </w:rPr>
        <w:t xml:space="preserve"> in Node.js or requirements.txt in Python — it locks dependencies so you don’t get unexpected </w:t>
      </w:r>
      <w:proofErr w:type="spellStart"/>
      <w:r w:rsidRPr="009C3EC4">
        <w:rPr>
          <w:lang w:val="en-IN"/>
        </w:rPr>
        <w:t>behavior</w:t>
      </w:r>
      <w:proofErr w:type="spellEnd"/>
      <w:r w:rsidRPr="009C3EC4">
        <w:rPr>
          <w:lang w:val="en-IN"/>
        </w:rPr>
        <w:t xml:space="preserve"> from version changes.</w:t>
      </w:r>
    </w:p>
    <w:p w14:paraId="1B099835" w14:textId="77777777" w:rsidR="009C3EC4" w:rsidRPr="009C3EC4" w:rsidRDefault="009C3EC4" w:rsidP="002E0CDF">
      <w:pPr>
        <w:numPr>
          <w:ilvl w:val="0"/>
          <w:numId w:val="23"/>
        </w:numPr>
        <w:rPr>
          <w:lang w:val="en-IN"/>
        </w:rPr>
      </w:pPr>
      <w:r w:rsidRPr="009C3EC4">
        <w:rPr>
          <w:b/>
          <w:bCs/>
          <w:lang w:val="en-IN"/>
        </w:rPr>
        <w:t>Key point</w:t>
      </w:r>
      <w:r w:rsidRPr="009C3EC4">
        <w:rPr>
          <w:lang w:val="en-IN"/>
        </w:rPr>
        <w:t>: You usually commit this file to version control so your team has reproducible builds.</w:t>
      </w:r>
    </w:p>
    <w:p w14:paraId="5A20DD1A" w14:textId="77777777" w:rsidR="009C3EC4" w:rsidRPr="009C3EC4" w:rsidRDefault="009C3EC4" w:rsidP="009C3EC4">
      <w:pPr>
        <w:rPr>
          <w:lang w:val="en-IN"/>
        </w:rPr>
      </w:pPr>
      <w:r w:rsidRPr="009C3EC4">
        <w:rPr>
          <w:lang w:val="en-IN"/>
        </w:rPr>
        <w:pict w14:anchorId="5FF8871F">
          <v:rect id="_x0000_i1050" style="width:0;height:1.5pt" o:hralign="center" o:hrstd="t" o:hr="t" fillcolor="#a0a0a0" stroked="f"/>
        </w:pict>
      </w:r>
    </w:p>
    <w:p w14:paraId="39CF22F6" w14:textId="77777777" w:rsidR="009C3EC4" w:rsidRPr="009C3EC4" w:rsidRDefault="009C3EC4" w:rsidP="009C3EC4">
      <w:pPr>
        <w:pStyle w:val="Heading1"/>
        <w:rPr>
          <w:lang w:val="en-IN"/>
        </w:rPr>
      </w:pPr>
      <w:bookmarkStart w:id="1" w:name="_Toc226148453"/>
      <w:r w:rsidRPr="009C3EC4">
        <w:rPr>
          <w:rFonts w:ascii="Segoe UI Emoji" w:hAnsi="Segoe UI Emoji" w:cs="Segoe UI Emoji"/>
          <w:lang w:val="en-IN"/>
        </w:rPr>
        <w:lastRenderedPageBreak/>
        <w:t>📌</w:t>
      </w:r>
      <w:r w:rsidRPr="009C3EC4">
        <w:rPr>
          <w:lang w:val="en-IN"/>
        </w:rPr>
        <w:t xml:space="preserve"> </w:t>
      </w:r>
      <w:proofErr w:type="spellStart"/>
      <w:proofErr w:type="gramStart"/>
      <w:r w:rsidRPr="009C3EC4">
        <w:rPr>
          <w:lang w:val="en-IN"/>
        </w:rPr>
        <w:t>terraform.tfstate</w:t>
      </w:r>
      <w:bookmarkEnd w:id="1"/>
      <w:proofErr w:type="spellEnd"/>
      <w:proofErr w:type="gramEnd"/>
    </w:p>
    <w:p w14:paraId="5A7CFC26" w14:textId="77777777" w:rsidR="009C3EC4" w:rsidRPr="009C3EC4" w:rsidRDefault="009C3EC4" w:rsidP="002E0CDF">
      <w:pPr>
        <w:numPr>
          <w:ilvl w:val="0"/>
          <w:numId w:val="24"/>
        </w:numPr>
        <w:rPr>
          <w:lang w:val="en-IN"/>
        </w:rPr>
      </w:pPr>
      <w:r w:rsidRPr="009C3EC4">
        <w:rPr>
          <w:b/>
          <w:bCs/>
          <w:lang w:val="en-IN"/>
        </w:rPr>
        <w:t>Purpose</w:t>
      </w:r>
      <w:r w:rsidRPr="009C3EC4">
        <w:rPr>
          <w:lang w:val="en-IN"/>
        </w:rPr>
        <w:t xml:space="preserve">: This is the </w:t>
      </w:r>
      <w:r w:rsidRPr="009C3EC4">
        <w:rPr>
          <w:i/>
          <w:iCs/>
          <w:lang w:val="en-IN"/>
        </w:rPr>
        <w:t>state file</w:t>
      </w:r>
      <w:r w:rsidRPr="009C3EC4">
        <w:rPr>
          <w:lang w:val="en-IN"/>
        </w:rPr>
        <w:t>.</w:t>
      </w:r>
    </w:p>
    <w:p w14:paraId="07E23445" w14:textId="77777777" w:rsidR="009C3EC4" w:rsidRPr="009C3EC4" w:rsidRDefault="009C3EC4" w:rsidP="002E0CDF">
      <w:pPr>
        <w:numPr>
          <w:ilvl w:val="0"/>
          <w:numId w:val="24"/>
        </w:numPr>
        <w:rPr>
          <w:lang w:val="en-IN"/>
        </w:rPr>
      </w:pPr>
      <w:r w:rsidRPr="009C3EC4">
        <w:rPr>
          <w:b/>
          <w:bCs/>
          <w:lang w:val="en-IN"/>
        </w:rPr>
        <w:t>What it does</w:t>
      </w:r>
      <w:r w:rsidRPr="009C3EC4">
        <w:rPr>
          <w:lang w:val="en-IN"/>
        </w:rPr>
        <w:t xml:space="preserve">: </w:t>
      </w:r>
    </w:p>
    <w:p w14:paraId="0BFBF537" w14:textId="77777777" w:rsidR="009C3EC4" w:rsidRPr="009C3EC4" w:rsidRDefault="009C3EC4" w:rsidP="002E0CDF">
      <w:pPr>
        <w:numPr>
          <w:ilvl w:val="1"/>
          <w:numId w:val="24"/>
        </w:numPr>
        <w:rPr>
          <w:lang w:val="en-IN"/>
        </w:rPr>
      </w:pPr>
      <w:r w:rsidRPr="009C3EC4">
        <w:rPr>
          <w:lang w:val="en-IN"/>
        </w:rPr>
        <w:t>Tracks the real-world resources Terraform manages (like your Azure resource group).</w:t>
      </w:r>
    </w:p>
    <w:p w14:paraId="5BFAF0A8" w14:textId="77777777" w:rsidR="009C3EC4" w:rsidRPr="009C3EC4" w:rsidRDefault="009C3EC4" w:rsidP="002E0CDF">
      <w:pPr>
        <w:numPr>
          <w:ilvl w:val="1"/>
          <w:numId w:val="24"/>
        </w:numPr>
        <w:rPr>
          <w:lang w:val="en-IN"/>
        </w:rPr>
      </w:pPr>
      <w:r w:rsidRPr="009C3EC4">
        <w:rPr>
          <w:lang w:val="en-IN"/>
        </w:rPr>
        <w:t>Maps Terraform configuration (.</w:t>
      </w:r>
      <w:proofErr w:type="spellStart"/>
      <w:r w:rsidRPr="009C3EC4">
        <w:rPr>
          <w:lang w:val="en-IN"/>
        </w:rPr>
        <w:t>tf</w:t>
      </w:r>
      <w:proofErr w:type="spellEnd"/>
      <w:r w:rsidRPr="009C3EC4">
        <w:rPr>
          <w:lang w:val="en-IN"/>
        </w:rPr>
        <w:t xml:space="preserve"> files) to actual cloud resources (via IDs, names, etc.).</w:t>
      </w:r>
    </w:p>
    <w:p w14:paraId="44EF4748" w14:textId="77777777" w:rsidR="009C3EC4" w:rsidRPr="009C3EC4" w:rsidRDefault="009C3EC4" w:rsidP="002E0CDF">
      <w:pPr>
        <w:numPr>
          <w:ilvl w:val="1"/>
          <w:numId w:val="24"/>
        </w:numPr>
        <w:rPr>
          <w:lang w:val="en-IN"/>
        </w:rPr>
      </w:pPr>
      <w:r w:rsidRPr="009C3EC4">
        <w:rPr>
          <w:lang w:val="en-IN"/>
        </w:rPr>
        <w:t>Stores metadata about resources, dependencies, and attributes.</w:t>
      </w:r>
    </w:p>
    <w:p w14:paraId="2A8E5E5D" w14:textId="77777777" w:rsidR="009C3EC4" w:rsidRPr="009C3EC4" w:rsidRDefault="009C3EC4" w:rsidP="002E0CDF">
      <w:pPr>
        <w:numPr>
          <w:ilvl w:val="0"/>
          <w:numId w:val="24"/>
        </w:numPr>
        <w:rPr>
          <w:lang w:val="en-IN"/>
        </w:rPr>
      </w:pPr>
      <w:r w:rsidRPr="009C3EC4">
        <w:rPr>
          <w:b/>
          <w:bCs/>
          <w:lang w:val="en-IN"/>
        </w:rPr>
        <w:t>Analogy</w:t>
      </w:r>
      <w:r w:rsidRPr="009C3EC4">
        <w:rPr>
          <w:lang w:val="en-IN"/>
        </w:rPr>
        <w:t xml:space="preserve">: Think of it as </w:t>
      </w:r>
      <w:proofErr w:type="spellStart"/>
      <w:r w:rsidRPr="009C3EC4">
        <w:rPr>
          <w:lang w:val="en-IN"/>
        </w:rPr>
        <w:t>Terraform’s</w:t>
      </w:r>
      <w:proofErr w:type="spellEnd"/>
      <w:r w:rsidRPr="009C3EC4">
        <w:rPr>
          <w:lang w:val="en-IN"/>
        </w:rPr>
        <w:t xml:space="preserve"> “inventory ledger” — it knows what exists, what Terraform created, and what needs updating or destroying.</w:t>
      </w:r>
    </w:p>
    <w:p w14:paraId="32C6DB05" w14:textId="77777777" w:rsidR="009C3EC4" w:rsidRPr="009C3EC4" w:rsidRDefault="009C3EC4" w:rsidP="002E0CDF">
      <w:pPr>
        <w:numPr>
          <w:ilvl w:val="0"/>
          <w:numId w:val="24"/>
        </w:numPr>
        <w:rPr>
          <w:lang w:val="en-IN"/>
        </w:rPr>
      </w:pPr>
      <w:r w:rsidRPr="009C3EC4">
        <w:rPr>
          <w:b/>
          <w:bCs/>
          <w:lang w:val="en-IN"/>
        </w:rPr>
        <w:t>Key point</w:t>
      </w:r>
      <w:r w:rsidRPr="009C3EC4">
        <w:rPr>
          <w:lang w:val="en-IN"/>
        </w:rPr>
        <w:t xml:space="preserve">: </w:t>
      </w:r>
    </w:p>
    <w:p w14:paraId="11CD225D" w14:textId="77777777" w:rsidR="009C3EC4" w:rsidRPr="009C3EC4" w:rsidRDefault="009C3EC4" w:rsidP="002E0CDF">
      <w:pPr>
        <w:numPr>
          <w:ilvl w:val="1"/>
          <w:numId w:val="24"/>
        </w:numPr>
        <w:rPr>
          <w:lang w:val="en-IN"/>
        </w:rPr>
      </w:pPr>
      <w:r w:rsidRPr="009C3EC4">
        <w:rPr>
          <w:lang w:val="en-IN"/>
        </w:rPr>
        <w:t xml:space="preserve">This file should </w:t>
      </w:r>
      <w:r w:rsidRPr="009C3EC4">
        <w:rPr>
          <w:b/>
          <w:bCs/>
          <w:lang w:val="en-IN"/>
        </w:rPr>
        <w:t>not</w:t>
      </w:r>
      <w:r w:rsidRPr="009C3EC4">
        <w:rPr>
          <w:lang w:val="en-IN"/>
        </w:rPr>
        <w:t xml:space="preserve"> be manually edited.</w:t>
      </w:r>
    </w:p>
    <w:p w14:paraId="05AC1192" w14:textId="77777777" w:rsidR="009C3EC4" w:rsidRPr="009C3EC4" w:rsidRDefault="009C3EC4" w:rsidP="002E0CDF">
      <w:pPr>
        <w:numPr>
          <w:ilvl w:val="1"/>
          <w:numId w:val="24"/>
        </w:numPr>
        <w:rPr>
          <w:lang w:val="en-IN"/>
        </w:rPr>
      </w:pPr>
      <w:r w:rsidRPr="009C3EC4">
        <w:rPr>
          <w:lang w:val="en-IN"/>
        </w:rPr>
        <w:t>In team setups, it’s best stored remotely (e.g., in an Azure Storage Account, S3 bucket, or Terraform Cloud) to avoid conflicts.</w:t>
      </w:r>
    </w:p>
    <w:p w14:paraId="352AC1F7" w14:textId="77777777" w:rsidR="009C3EC4" w:rsidRPr="009C3EC4" w:rsidRDefault="009C3EC4" w:rsidP="009C3EC4">
      <w:pPr>
        <w:rPr>
          <w:lang w:val="en-IN"/>
        </w:rPr>
      </w:pPr>
      <w:r w:rsidRPr="009C3EC4">
        <w:rPr>
          <w:lang w:val="en-IN"/>
        </w:rPr>
        <w:pict w14:anchorId="5C649557">
          <v:rect id="_x0000_i1051" style="width:0;height:1.5pt" o:hralign="center" o:hrstd="t" o:hr="t" fillcolor="#a0a0a0" stroked="f"/>
        </w:pict>
      </w:r>
    </w:p>
    <w:p w14:paraId="445FF5D9" w14:textId="77777777" w:rsidR="009C3EC4" w:rsidRPr="009C3EC4" w:rsidRDefault="009C3EC4" w:rsidP="009C3EC4">
      <w:pPr>
        <w:pStyle w:val="Heading1"/>
        <w:rPr>
          <w:lang w:val="en-IN"/>
        </w:rPr>
      </w:pPr>
      <w:bookmarkStart w:id="2" w:name="_Toc226148454"/>
      <w:r w:rsidRPr="009C3EC4">
        <w:rPr>
          <w:rFonts w:ascii="Segoe UI Emoji" w:hAnsi="Segoe UI Emoji" w:cs="Segoe UI Emoji"/>
          <w:lang w:val="en-IN"/>
        </w:rPr>
        <w:lastRenderedPageBreak/>
        <w:t>⚠️</w:t>
      </w:r>
      <w:r w:rsidRPr="009C3EC4">
        <w:rPr>
          <w:lang w:val="en-IN"/>
        </w:rPr>
        <w:t xml:space="preserve"> Important Differences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187"/>
        <w:gridCol w:w="2305"/>
        <w:gridCol w:w="3200"/>
      </w:tblGrid>
      <w:tr w:rsidR="009C3EC4" w:rsidRPr="009C3EC4" w14:paraId="364BAF10" w14:textId="77777777" w:rsidTr="009C3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76CDC" w14:textId="77777777" w:rsidR="009C3EC4" w:rsidRPr="009C3EC4" w:rsidRDefault="009C3EC4" w:rsidP="009C3EC4">
            <w:pPr>
              <w:rPr>
                <w:b/>
                <w:bCs/>
                <w:lang w:val="en-IN"/>
              </w:rPr>
            </w:pPr>
            <w:r w:rsidRPr="009C3EC4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C80466" w14:textId="77777777" w:rsidR="009C3EC4" w:rsidRPr="009C3EC4" w:rsidRDefault="009C3EC4" w:rsidP="009C3EC4">
            <w:pPr>
              <w:rPr>
                <w:b/>
                <w:bCs/>
                <w:lang w:val="en-IN"/>
              </w:rPr>
            </w:pPr>
            <w:r w:rsidRPr="009C3EC4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5D73AE" w14:textId="77777777" w:rsidR="009C3EC4" w:rsidRPr="009C3EC4" w:rsidRDefault="009C3EC4" w:rsidP="009C3EC4">
            <w:pPr>
              <w:rPr>
                <w:b/>
                <w:bCs/>
                <w:lang w:val="en-IN"/>
              </w:rPr>
            </w:pPr>
            <w:r w:rsidRPr="009C3EC4">
              <w:rPr>
                <w:b/>
                <w:bCs/>
                <w:lang w:val="en-IN"/>
              </w:rPr>
              <w:t>Should Commit?</w:t>
            </w:r>
          </w:p>
        </w:tc>
        <w:tc>
          <w:tcPr>
            <w:tcW w:w="0" w:type="auto"/>
            <w:vAlign w:val="center"/>
            <w:hideMark/>
          </w:tcPr>
          <w:p w14:paraId="3A2B9DA6" w14:textId="77777777" w:rsidR="009C3EC4" w:rsidRPr="009C3EC4" w:rsidRDefault="009C3EC4" w:rsidP="009C3EC4">
            <w:pPr>
              <w:rPr>
                <w:b/>
                <w:bCs/>
                <w:lang w:val="en-IN"/>
              </w:rPr>
            </w:pPr>
            <w:r w:rsidRPr="009C3EC4">
              <w:rPr>
                <w:b/>
                <w:bCs/>
                <w:lang w:val="en-IN"/>
              </w:rPr>
              <w:t>Editable?</w:t>
            </w:r>
          </w:p>
        </w:tc>
      </w:tr>
      <w:tr w:rsidR="009C3EC4" w:rsidRPr="009C3EC4" w14:paraId="01E6BF56" w14:textId="77777777" w:rsidTr="009C3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D6C7" w14:textId="77777777" w:rsidR="009C3EC4" w:rsidRPr="009C3EC4" w:rsidRDefault="009C3EC4" w:rsidP="009C3EC4">
            <w:pPr>
              <w:rPr>
                <w:lang w:val="en-IN"/>
              </w:rPr>
            </w:pPr>
            <w:proofErr w:type="gramStart"/>
            <w:r w:rsidRPr="009C3EC4">
              <w:rPr>
                <w:lang w:val="en-IN"/>
              </w:rPr>
              <w:t>.</w:t>
            </w:r>
            <w:proofErr w:type="spellStart"/>
            <w:r w:rsidRPr="009C3EC4">
              <w:rPr>
                <w:lang w:val="en-IN"/>
              </w:rPr>
              <w:t>terraform.lock.hcl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473B3A" w14:textId="77777777" w:rsidR="009C3EC4" w:rsidRPr="009C3EC4" w:rsidRDefault="009C3EC4" w:rsidP="009C3EC4">
            <w:pPr>
              <w:rPr>
                <w:lang w:val="en-IN"/>
              </w:rPr>
            </w:pPr>
            <w:r w:rsidRPr="009C3EC4">
              <w:rPr>
                <w:lang w:val="en-IN"/>
              </w:rPr>
              <w:t>Locks provider versions</w:t>
            </w:r>
          </w:p>
        </w:tc>
        <w:tc>
          <w:tcPr>
            <w:tcW w:w="0" w:type="auto"/>
            <w:vAlign w:val="center"/>
            <w:hideMark/>
          </w:tcPr>
          <w:p w14:paraId="35B7FCFB" w14:textId="77777777" w:rsidR="009C3EC4" w:rsidRPr="009C3EC4" w:rsidRDefault="009C3EC4" w:rsidP="009C3EC4">
            <w:pPr>
              <w:rPr>
                <w:lang w:val="en-IN"/>
              </w:rPr>
            </w:pPr>
            <w:r w:rsidRPr="009C3EC4">
              <w:rPr>
                <w:rFonts w:ascii="Segoe UI Emoji" w:hAnsi="Segoe UI Emoji" w:cs="Segoe UI Emoji"/>
                <w:lang w:val="en-IN"/>
              </w:rPr>
              <w:t>✅</w:t>
            </w:r>
            <w:r w:rsidRPr="009C3EC4">
              <w:rPr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710C03" w14:textId="77777777" w:rsidR="009C3EC4" w:rsidRPr="009C3EC4" w:rsidRDefault="009C3EC4" w:rsidP="009C3EC4">
            <w:pPr>
              <w:rPr>
                <w:lang w:val="en-IN"/>
              </w:rPr>
            </w:pPr>
            <w:r w:rsidRPr="009C3EC4">
              <w:rPr>
                <w:rFonts w:ascii="Segoe UI Emoji" w:hAnsi="Segoe UI Emoji" w:cs="Segoe UI Emoji"/>
                <w:lang w:val="en-IN"/>
              </w:rPr>
              <w:t>⚠️</w:t>
            </w:r>
            <w:r w:rsidRPr="009C3EC4">
              <w:rPr>
                <w:lang w:val="en-IN"/>
              </w:rPr>
              <w:t xml:space="preserve"> Auto-managed, don’t hand-edit</w:t>
            </w:r>
          </w:p>
        </w:tc>
      </w:tr>
      <w:tr w:rsidR="009C3EC4" w:rsidRPr="009C3EC4" w14:paraId="1113804A" w14:textId="77777777" w:rsidTr="009C3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FD9E" w14:textId="77777777" w:rsidR="009C3EC4" w:rsidRPr="009C3EC4" w:rsidRDefault="009C3EC4" w:rsidP="009C3EC4">
            <w:pPr>
              <w:rPr>
                <w:lang w:val="en-IN"/>
              </w:rPr>
            </w:pPr>
            <w:proofErr w:type="spellStart"/>
            <w:proofErr w:type="gramStart"/>
            <w:r w:rsidRPr="009C3EC4">
              <w:rPr>
                <w:lang w:val="en-IN"/>
              </w:rPr>
              <w:t>terraform.tfstate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7C52CC" w14:textId="77777777" w:rsidR="009C3EC4" w:rsidRPr="009C3EC4" w:rsidRDefault="009C3EC4" w:rsidP="009C3EC4">
            <w:pPr>
              <w:rPr>
                <w:lang w:val="en-IN"/>
              </w:rPr>
            </w:pPr>
            <w:r w:rsidRPr="009C3EC4">
              <w:rPr>
                <w:lang w:val="en-IN"/>
              </w:rPr>
              <w:t>Tracks resource state</w:t>
            </w:r>
          </w:p>
        </w:tc>
        <w:tc>
          <w:tcPr>
            <w:tcW w:w="0" w:type="auto"/>
            <w:vAlign w:val="center"/>
            <w:hideMark/>
          </w:tcPr>
          <w:p w14:paraId="2E810FA7" w14:textId="77777777" w:rsidR="009C3EC4" w:rsidRPr="009C3EC4" w:rsidRDefault="009C3EC4" w:rsidP="009C3EC4">
            <w:pPr>
              <w:rPr>
                <w:lang w:val="en-IN"/>
              </w:rPr>
            </w:pPr>
            <w:r w:rsidRPr="009C3EC4">
              <w:rPr>
                <w:rFonts w:ascii="Segoe UI Emoji" w:hAnsi="Segoe UI Emoji" w:cs="Segoe UI Emoji"/>
                <w:lang w:val="en-IN"/>
              </w:rPr>
              <w:t>❌</w:t>
            </w:r>
            <w:r w:rsidRPr="009C3EC4">
              <w:rPr>
                <w:lang w:val="en-IN"/>
              </w:rPr>
              <w:t xml:space="preserve"> No (use remote state)</w:t>
            </w:r>
          </w:p>
        </w:tc>
        <w:tc>
          <w:tcPr>
            <w:tcW w:w="0" w:type="auto"/>
            <w:vAlign w:val="center"/>
            <w:hideMark/>
          </w:tcPr>
          <w:p w14:paraId="28424310" w14:textId="77777777" w:rsidR="009C3EC4" w:rsidRPr="009C3EC4" w:rsidRDefault="009C3EC4" w:rsidP="009C3EC4">
            <w:pPr>
              <w:rPr>
                <w:lang w:val="en-IN"/>
              </w:rPr>
            </w:pPr>
            <w:r w:rsidRPr="009C3EC4">
              <w:rPr>
                <w:rFonts w:ascii="Segoe UI Emoji" w:hAnsi="Segoe UI Emoji" w:cs="Segoe UI Emoji"/>
                <w:lang w:val="en-IN"/>
              </w:rPr>
              <w:t>⚠️</w:t>
            </w:r>
            <w:r w:rsidRPr="009C3EC4">
              <w:rPr>
                <w:lang w:val="en-IN"/>
              </w:rPr>
              <w:t xml:space="preserve"> Never manually edit</w:t>
            </w:r>
          </w:p>
        </w:tc>
      </w:tr>
    </w:tbl>
    <w:p w14:paraId="342D4CF2" w14:textId="77777777" w:rsidR="009C3EC4" w:rsidRPr="009C3EC4" w:rsidRDefault="009C3EC4" w:rsidP="009C3EC4">
      <w:pPr>
        <w:rPr>
          <w:lang w:val="en-IN"/>
        </w:rPr>
      </w:pPr>
      <w:r w:rsidRPr="009C3EC4">
        <w:rPr>
          <w:lang w:val="en-IN"/>
        </w:rPr>
        <w:pict w14:anchorId="19C205B9">
          <v:rect id="_x0000_i1052" style="width:0;height:1.5pt" o:hralign="center" o:hrstd="t" o:hr="t" fillcolor="#a0a0a0" stroked="f"/>
        </w:pict>
      </w:r>
    </w:p>
    <w:p w14:paraId="48EDA8A2" w14:textId="77777777" w:rsidR="009C3EC4" w:rsidRPr="009C3EC4" w:rsidRDefault="009C3EC4" w:rsidP="009C3EC4">
      <w:pPr>
        <w:rPr>
          <w:lang w:val="en-IN"/>
        </w:rPr>
      </w:pPr>
      <w:r w:rsidRPr="009C3EC4">
        <w:rPr>
          <w:rFonts w:ascii="Segoe UI Emoji" w:hAnsi="Segoe UI Emoji" w:cs="Segoe UI Emoji"/>
          <w:lang w:val="en-IN"/>
        </w:rPr>
        <w:t>👉</w:t>
      </w:r>
      <w:r w:rsidRPr="009C3EC4">
        <w:rPr>
          <w:lang w:val="en-IN"/>
        </w:rPr>
        <w:t xml:space="preserve"> In your case, the </w:t>
      </w:r>
      <w:proofErr w:type="spellStart"/>
      <w:proofErr w:type="gramStart"/>
      <w:r w:rsidRPr="009C3EC4">
        <w:rPr>
          <w:lang w:val="en-IN"/>
        </w:rPr>
        <w:t>terraform.tfstate</w:t>
      </w:r>
      <w:proofErr w:type="spellEnd"/>
      <w:proofErr w:type="gramEnd"/>
      <w:r w:rsidRPr="009C3EC4">
        <w:rPr>
          <w:lang w:val="en-IN"/>
        </w:rPr>
        <w:t xml:space="preserve"> file is why Terraform knows about azurerm_resource_</w:t>
      </w:r>
      <w:proofErr w:type="gramStart"/>
      <w:r w:rsidRPr="009C3EC4">
        <w:rPr>
          <w:lang w:val="en-IN"/>
        </w:rPr>
        <w:t>group.RG</w:t>
      </w:r>
      <w:proofErr w:type="gramEnd"/>
      <w:r w:rsidRPr="009C3EC4">
        <w:rPr>
          <w:lang w:val="en-IN"/>
        </w:rPr>
        <w:t>27March. When you ran terraform destroy, it looked at that state file to find the resource ID in Azure and tried to delete it.</w:t>
      </w:r>
    </w:p>
    <w:p w14:paraId="606B2056" w14:textId="77777777" w:rsidR="009C3EC4" w:rsidRPr="009C3EC4" w:rsidRDefault="009C3EC4" w:rsidP="009C3EC4">
      <w:pPr>
        <w:rPr>
          <w:lang w:val="en-IN"/>
        </w:rPr>
      </w:pPr>
      <w:r w:rsidRPr="009C3EC4">
        <w:rPr>
          <w:lang w:val="en-IN"/>
        </w:rPr>
        <w:t xml:space="preserve">Would you like me to show you the </w:t>
      </w:r>
      <w:r w:rsidRPr="009C3EC4">
        <w:rPr>
          <w:b/>
          <w:bCs/>
          <w:lang w:val="en-IN"/>
        </w:rPr>
        <w:t xml:space="preserve">structure of a typical </w:t>
      </w:r>
      <w:proofErr w:type="spellStart"/>
      <w:proofErr w:type="gramStart"/>
      <w:r w:rsidRPr="009C3EC4">
        <w:rPr>
          <w:b/>
          <w:bCs/>
          <w:lang w:val="en-IN"/>
        </w:rPr>
        <w:t>terraform.tfstate</w:t>
      </w:r>
      <w:proofErr w:type="spellEnd"/>
      <w:proofErr w:type="gramEnd"/>
      <w:r w:rsidRPr="009C3EC4">
        <w:rPr>
          <w:b/>
          <w:bCs/>
          <w:lang w:val="en-IN"/>
        </w:rPr>
        <w:t xml:space="preserve"> file</w:t>
      </w:r>
      <w:r w:rsidRPr="009C3EC4">
        <w:rPr>
          <w:lang w:val="en-IN"/>
        </w:rPr>
        <w:t xml:space="preserve"> (with a simplified example), so you can see what kind of information it stores inside?</w:t>
      </w:r>
    </w:p>
    <w:p w14:paraId="611CAF78" w14:textId="77777777" w:rsidR="00AD0A32" w:rsidRPr="00893ECF" w:rsidRDefault="00AD0A32" w:rsidP="00893ECF"/>
    <w:sectPr w:rsidR="00AD0A32" w:rsidRPr="00893ECF" w:rsidSect="00790DDB">
      <w:footerReference w:type="default" r:id="rId13"/>
      <w:pgSz w:w="12240" w:h="15840" w:code="1"/>
      <w:pgMar w:top="720" w:right="720" w:bottom="720" w:left="72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ECF1" w14:textId="77777777" w:rsidR="009C3EC4" w:rsidRDefault="009C3EC4">
      <w:r>
        <w:separator/>
      </w:r>
    </w:p>
  </w:endnote>
  <w:endnote w:type="continuationSeparator" w:id="0">
    <w:p w14:paraId="3E77D0C0" w14:textId="77777777" w:rsidR="009C3EC4" w:rsidRDefault="009C3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forAlcatel">
    <w:altName w:val="Times New Roman"/>
    <w:charset w:val="00"/>
    <w:family w:val="auto"/>
    <w:pitch w:val="default"/>
    <w:sig w:usb0="00000003" w:usb1="08070000" w:usb2="00000010" w:usb3="00000000" w:csb0="00020001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1EE0" w14:textId="77777777" w:rsidR="003C3132" w:rsidRDefault="003C3132" w:rsidP="00790DDB">
    <w:pPr>
      <w:tabs>
        <w:tab w:val="left" w:pos="4224"/>
        <w:tab w:val="right" w:pos="9360"/>
      </w:tabs>
      <w:jc w:val="right"/>
    </w:pP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1</w:t>
    </w:r>
    <w:r w:rsidRPr="00C326BC">
      <w:fldChar w:fldCharType="end"/>
    </w:r>
    <w:r w:rsidRPr="00C326BC">
      <w:t xml:space="preserve"> of </w:t>
    </w:r>
    <w:r w:rsidR="00EC214B">
      <w:fldChar w:fldCharType="begin"/>
    </w:r>
    <w:r w:rsidR="00EC214B">
      <w:instrText xml:space="preserve"> NUMPAGES   \* MERGEFORMAT </w:instrText>
    </w:r>
    <w:r w:rsidR="00EC214B">
      <w:fldChar w:fldCharType="separate"/>
    </w:r>
    <w:r>
      <w:rPr>
        <w:noProof/>
      </w:rPr>
      <w:t>6</w:t>
    </w:r>
    <w:r w:rsidR="00EC214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49C72" w14:textId="77777777" w:rsidR="009C3EC4" w:rsidRDefault="009C3EC4">
      <w:r>
        <w:separator/>
      </w:r>
    </w:p>
  </w:footnote>
  <w:footnote w:type="continuationSeparator" w:id="0">
    <w:p w14:paraId="6A936F3E" w14:textId="77777777" w:rsidR="009C3EC4" w:rsidRDefault="009C3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8A460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86CE4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C06E86"/>
    <w:multiLevelType w:val="multilevel"/>
    <w:tmpl w:val="CBA4FB68"/>
    <w:styleLink w:val="1111113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32"/>
        <w:szCs w:val="3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7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27A00"/>
    <w:multiLevelType w:val="multilevel"/>
    <w:tmpl w:val="05E2EEB4"/>
    <w:lvl w:ilvl="0">
      <w:start w:val="1"/>
      <w:numFmt w:val="decimal"/>
      <w:pStyle w:val="Numbering"/>
      <w:lvlText w:val="%1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1247"/>
        </w:tabs>
        <w:ind w:left="1247" w:hanging="52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2381" w:hanging="8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48"/>
        </w:tabs>
        <w:ind w:left="2948" w:hanging="11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02"/>
        </w:tabs>
        <w:ind w:left="3402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62B21D1"/>
    <w:multiLevelType w:val="hybridMultilevel"/>
    <w:tmpl w:val="15F6F4B2"/>
    <w:lvl w:ilvl="0" w:tplc="32A68672">
      <w:start w:val="1"/>
      <w:numFmt w:val="bullet"/>
      <w:pStyle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10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22BCD"/>
    <w:multiLevelType w:val="multilevel"/>
    <w:tmpl w:val="F768FCBC"/>
    <w:styleLink w:val="StyleTableHeaderTextTimesNewRoman11ptNotBoldLeft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30"/>
        </w:tabs>
        <w:ind w:left="153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2D64BF"/>
    <w:multiLevelType w:val="hybridMultilevel"/>
    <w:tmpl w:val="5AA6ECB2"/>
    <w:lvl w:ilvl="0" w:tplc="BC826A50">
      <w:start w:val="1"/>
      <w:numFmt w:val="decimal"/>
      <w:pStyle w:val="CharCharCharCharCharChar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>
      <w:start w:val="1"/>
      <w:numFmt w:val="lowerRoman"/>
      <w:pStyle w:val="Header3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6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A4D3D"/>
    <w:multiLevelType w:val="multilevel"/>
    <w:tmpl w:val="CBA4FB68"/>
    <w:styleLink w:val="Style7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32"/>
        <w:szCs w:val="3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06E45BE"/>
    <w:multiLevelType w:val="multilevel"/>
    <w:tmpl w:val="B6D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26B2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0" w15:restartNumberingAfterBreak="0">
    <w:nsid w:val="5B644E47"/>
    <w:multiLevelType w:val="multilevel"/>
    <w:tmpl w:val="AE4AC5AE"/>
    <w:styleLink w:val="StyleBullet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D194E26"/>
    <w:multiLevelType w:val="hybridMultilevel"/>
    <w:tmpl w:val="93AA72D2"/>
    <w:lvl w:ilvl="0" w:tplc="662AC95A">
      <w:start w:val="1"/>
      <w:numFmt w:val="decimal"/>
      <w:pStyle w:val="T1NTableListNu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38834CF"/>
    <w:multiLevelType w:val="multilevel"/>
    <w:tmpl w:val="855CBDF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9B33D30"/>
    <w:multiLevelType w:val="multilevel"/>
    <w:tmpl w:val="18F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451372">
    <w:abstractNumId w:val="16"/>
  </w:num>
  <w:num w:numId="2" w16cid:durableId="2126389428">
    <w:abstractNumId w:val="7"/>
  </w:num>
  <w:num w:numId="3" w16cid:durableId="1263806878">
    <w:abstractNumId w:val="3"/>
  </w:num>
  <w:num w:numId="4" w16cid:durableId="1367097786">
    <w:abstractNumId w:val="2"/>
  </w:num>
  <w:num w:numId="5" w16cid:durableId="980621636">
    <w:abstractNumId w:val="1"/>
  </w:num>
  <w:num w:numId="6" w16cid:durableId="1918856161">
    <w:abstractNumId w:val="10"/>
  </w:num>
  <w:num w:numId="7" w16cid:durableId="1620451998">
    <w:abstractNumId w:val="14"/>
  </w:num>
  <w:num w:numId="8" w16cid:durableId="1003512855">
    <w:abstractNumId w:val="12"/>
  </w:num>
  <w:num w:numId="9" w16cid:durableId="297104182">
    <w:abstractNumId w:val="6"/>
  </w:num>
  <w:num w:numId="10" w16cid:durableId="619529429">
    <w:abstractNumId w:val="15"/>
  </w:num>
  <w:num w:numId="11" w16cid:durableId="1462267319">
    <w:abstractNumId w:val="4"/>
  </w:num>
  <w:num w:numId="12" w16cid:durableId="1477453608">
    <w:abstractNumId w:val="20"/>
  </w:num>
  <w:num w:numId="13" w16cid:durableId="1733771442">
    <w:abstractNumId w:val="13"/>
  </w:num>
  <w:num w:numId="14" w16cid:durableId="853500161">
    <w:abstractNumId w:val="11"/>
  </w:num>
  <w:num w:numId="15" w16cid:durableId="610279843">
    <w:abstractNumId w:val="19"/>
  </w:num>
  <w:num w:numId="16" w16cid:durableId="608659091">
    <w:abstractNumId w:val="21"/>
  </w:num>
  <w:num w:numId="17" w16cid:durableId="1407069623">
    <w:abstractNumId w:val="9"/>
  </w:num>
  <w:num w:numId="18" w16cid:durableId="2011366295">
    <w:abstractNumId w:val="5"/>
  </w:num>
  <w:num w:numId="19" w16cid:durableId="1657226013">
    <w:abstractNumId w:val="17"/>
  </w:num>
  <w:num w:numId="20" w16cid:durableId="2007242702">
    <w:abstractNumId w:val="0"/>
  </w:num>
  <w:num w:numId="21" w16cid:durableId="2084401330">
    <w:abstractNumId w:val="22"/>
  </w:num>
  <w:num w:numId="22" w16cid:durableId="1487739617">
    <w:abstractNumId w:val="8"/>
  </w:num>
  <w:num w:numId="23" w16cid:durableId="1013070313">
    <w:abstractNumId w:val="23"/>
  </w:num>
  <w:num w:numId="24" w16cid:durableId="368605740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6" w:nlCheck="1" w:checkStyle="1"/>
  <w:activeWritingStyle w:appName="MSWord" w:lang="es-U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de-DE" w:vendorID="64" w:dllVersion="6" w:nlCheck="1" w:checkStyle="1"/>
  <w:activeWritingStyle w:appName="MSWord" w:lang="es-E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>
      <v:fill color="white" on="f"/>
      <o:colormru v:ext="edit" colors="#c20,red,#c00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C4"/>
    <w:rsid w:val="0000000E"/>
    <w:rsid w:val="000004B8"/>
    <w:rsid w:val="000009F5"/>
    <w:rsid w:val="000018DD"/>
    <w:rsid w:val="0000197A"/>
    <w:rsid w:val="000019C3"/>
    <w:rsid w:val="00001E6B"/>
    <w:rsid w:val="0000278E"/>
    <w:rsid w:val="0000296F"/>
    <w:rsid w:val="00002A88"/>
    <w:rsid w:val="00002B12"/>
    <w:rsid w:val="0000311D"/>
    <w:rsid w:val="000032A6"/>
    <w:rsid w:val="000032D3"/>
    <w:rsid w:val="000032EF"/>
    <w:rsid w:val="00003585"/>
    <w:rsid w:val="00003DF3"/>
    <w:rsid w:val="000045A6"/>
    <w:rsid w:val="00005367"/>
    <w:rsid w:val="00005937"/>
    <w:rsid w:val="00005995"/>
    <w:rsid w:val="00005E76"/>
    <w:rsid w:val="00006304"/>
    <w:rsid w:val="0000635B"/>
    <w:rsid w:val="0000641E"/>
    <w:rsid w:val="0000693B"/>
    <w:rsid w:val="00006C86"/>
    <w:rsid w:val="00006CE7"/>
    <w:rsid w:val="00006D30"/>
    <w:rsid w:val="00006D68"/>
    <w:rsid w:val="00006EA6"/>
    <w:rsid w:val="000070F1"/>
    <w:rsid w:val="00007773"/>
    <w:rsid w:val="00007879"/>
    <w:rsid w:val="0000793D"/>
    <w:rsid w:val="00007C04"/>
    <w:rsid w:val="00007F28"/>
    <w:rsid w:val="00010003"/>
    <w:rsid w:val="0001093E"/>
    <w:rsid w:val="00010B81"/>
    <w:rsid w:val="00010F1C"/>
    <w:rsid w:val="000113D9"/>
    <w:rsid w:val="000115BB"/>
    <w:rsid w:val="00011672"/>
    <w:rsid w:val="00011D76"/>
    <w:rsid w:val="00012386"/>
    <w:rsid w:val="00012830"/>
    <w:rsid w:val="0001283E"/>
    <w:rsid w:val="00012A16"/>
    <w:rsid w:val="00012C7E"/>
    <w:rsid w:val="00012D7F"/>
    <w:rsid w:val="000135CC"/>
    <w:rsid w:val="00013AA5"/>
    <w:rsid w:val="00013C43"/>
    <w:rsid w:val="0001433D"/>
    <w:rsid w:val="000143FD"/>
    <w:rsid w:val="000146AB"/>
    <w:rsid w:val="00014976"/>
    <w:rsid w:val="00014CA9"/>
    <w:rsid w:val="00014E40"/>
    <w:rsid w:val="00014F52"/>
    <w:rsid w:val="00015349"/>
    <w:rsid w:val="00015470"/>
    <w:rsid w:val="000159E2"/>
    <w:rsid w:val="00015E3A"/>
    <w:rsid w:val="00015FE7"/>
    <w:rsid w:val="000160BE"/>
    <w:rsid w:val="000161C2"/>
    <w:rsid w:val="00016204"/>
    <w:rsid w:val="00016B41"/>
    <w:rsid w:val="00016D60"/>
    <w:rsid w:val="000174D9"/>
    <w:rsid w:val="00017514"/>
    <w:rsid w:val="00020048"/>
    <w:rsid w:val="0002012D"/>
    <w:rsid w:val="00020564"/>
    <w:rsid w:val="0002070E"/>
    <w:rsid w:val="00020C5A"/>
    <w:rsid w:val="00021992"/>
    <w:rsid w:val="00021B74"/>
    <w:rsid w:val="00021BB0"/>
    <w:rsid w:val="00022085"/>
    <w:rsid w:val="0002245A"/>
    <w:rsid w:val="00022B0E"/>
    <w:rsid w:val="00023295"/>
    <w:rsid w:val="00023313"/>
    <w:rsid w:val="000233FF"/>
    <w:rsid w:val="00023652"/>
    <w:rsid w:val="000238E4"/>
    <w:rsid w:val="000249FF"/>
    <w:rsid w:val="00024E8C"/>
    <w:rsid w:val="000252D9"/>
    <w:rsid w:val="00025338"/>
    <w:rsid w:val="00025363"/>
    <w:rsid w:val="00025384"/>
    <w:rsid w:val="0002611A"/>
    <w:rsid w:val="0002657A"/>
    <w:rsid w:val="000265B0"/>
    <w:rsid w:val="000266C6"/>
    <w:rsid w:val="00026DAD"/>
    <w:rsid w:val="00026E1F"/>
    <w:rsid w:val="00027534"/>
    <w:rsid w:val="000277E3"/>
    <w:rsid w:val="00027869"/>
    <w:rsid w:val="00027A36"/>
    <w:rsid w:val="00027C2B"/>
    <w:rsid w:val="0003054D"/>
    <w:rsid w:val="00030FF5"/>
    <w:rsid w:val="00031013"/>
    <w:rsid w:val="0003134E"/>
    <w:rsid w:val="00031436"/>
    <w:rsid w:val="00031673"/>
    <w:rsid w:val="00031702"/>
    <w:rsid w:val="000318DE"/>
    <w:rsid w:val="00031AD8"/>
    <w:rsid w:val="00031B3D"/>
    <w:rsid w:val="00032995"/>
    <w:rsid w:val="00032B1B"/>
    <w:rsid w:val="00032FCB"/>
    <w:rsid w:val="00033040"/>
    <w:rsid w:val="00033288"/>
    <w:rsid w:val="000338A1"/>
    <w:rsid w:val="00033A3B"/>
    <w:rsid w:val="00033B9D"/>
    <w:rsid w:val="00034499"/>
    <w:rsid w:val="00034663"/>
    <w:rsid w:val="00034F11"/>
    <w:rsid w:val="0003511F"/>
    <w:rsid w:val="000354D5"/>
    <w:rsid w:val="00035810"/>
    <w:rsid w:val="00035842"/>
    <w:rsid w:val="00035C8F"/>
    <w:rsid w:val="00035FB4"/>
    <w:rsid w:val="00036240"/>
    <w:rsid w:val="00036536"/>
    <w:rsid w:val="00037023"/>
    <w:rsid w:val="00037057"/>
    <w:rsid w:val="000370E5"/>
    <w:rsid w:val="00037C91"/>
    <w:rsid w:val="0004035F"/>
    <w:rsid w:val="000409D4"/>
    <w:rsid w:val="00040D89"/>
    <w:rsid w:val="00041185"/>
    <w:rsid w:val="00041728"/>
    <w:rsid w:val="00041FE2"/>
    <w:rsid w:val="00042EFC"/>
    <w:rsid w:val="000432B2"/>
    <w:rsid w:val="00043452"/>
    <w:rsid w:val="000436B6"/>
    <w:rsid w:val="00044836"/>
    <w:rsid w:val="00044FC3"/>
    <w:rsid w:val="0004520C"/>
    <w:rsid w:val="00045D2E"/>
    <w:rsid w:val="00045DE1"/>
    <w:rsid w:val="000463D9"/>
    <w:rsid w:val="00046BF8"/>
    <w:rsid w:val="00047598"/>
    <w:rsid w:val="0005068A"/>
    <w:rsid w:val="00050B8C"/>
    <w:rsid w:val="00050FC1"/>
    <w:rsid w:val="00051D79"/>
    <w:rsid w:val="00052139"/>
    <w:rsid w:val="00052D87"/>
    <w:rsid w:val="00053094"/>
    <w:rsid w:val="00053345"/>
    <w:rsid w:val="00053810"/>
    <w:rsid w:val="00053925"/>
    <w:rsid w:val="0005402C"/>
    <w:rsid w:val="0005420D"/>
    <w:rsid w:val="0005488D"/>
    <w:rsid w:val="00054AEF"/>
    <w:rsid w:val="00054E8B"/>
    <w:rsid w:val="00054F2F"/>
    <w:rsid w:val="00055292"/>
    <w:rsid w:val="00055358"/>
    <w:rsid w:val="000555DA"/>
    <w:rsid w:val="000556A3"/>
    <w:rsid w:val="0005580E"/>
    <w:rsid w:val="00055B20"/>
    <w:rsid w:val="00055D99"/>
    <w:rsid w:val="00056C57"/>
    <w:rsid w:val="000570B9"/>
    <w:rsid w:val="00057572"/>
    <w:rsid w:val="000579C4"/>
    <w:rsid w:val="000579E7"/>
    <w:rsid w:val="000601B2"/>
    <w:rsid w:val="00060BBC"/>
    <w:rsid w:val="00060CA4"/>
    <w:rsid w:val="00060D66"/>
    <w:rsid w:val="000610CB"/>
    <w:rsid w:val="00061316"/>
    <w:rsid w:val="0006131A"/>
    <w:rsid w:val="00061634"/>
    <w:rsid w:val="00061BC9"/>
    <w:rsid w:val="000620A4"/>
    <w:rsid w:val="000629A0"/>
    <w:rsid w:val="00062C36"/>
    <w:rsid w:val="00062CA7"/>
    <w:rsid w:val="00062E4A"/>
    <w:rsid w:val="00062E95"/>
    <w:rsid w:val="00063143"/>
    <w:rsid w:val="00063740"/>
    <w:rsid w:val="000638CB"/>
    <w:rsid w:val="000639AE"/>
    <w:rsid w:val="00063C4B"/>
    <w:rsid w:val="000640F1"/>
    <w:rsid w:val="0006424E"/>
    <w:rsid w:val="000648AC"/>
    <w:rsid w:val="00064B32"/>
    <w:rsid w:val="00065005"/>
    <w:rsid w:val="00065A49"/>
    <w:rsid w:val="00065C3C"/>
    <w:rsid w:val="00066623"/>
    <w:rsid w:val="0006672B"/>
    <w:rsid w:val="00066E1A"/>
    <w:rsid w:val="00067A09"/>
    <w:rsid w:val="00067F16"/>
    <w:rsid w:val="00067F75"/>
    <w:rsid w:val="000701D2"/>
    <w:rsid w:val="00070A30"/>
    <w:rsid w:val="00070BAB"/>
    <w:rsid w:val="00070D04"/>
    <w:rsid w:val="00070D93"/>
    <w:rsid w:val="000716A1"/>
    <w:rsid w:val="00071C49"/>
    <w:rsid w:val="00071CD8"/>
    <w:rsid w:val="00071F75"/>
    <w:rsid w:val="00072749"/>
    <w:rsid w:val="000727ED"/>
    <w:rsid w:val="00072BBA"/>
    <w:rsid w:val="00072CBF"/>
    <w:rsid w:val="00072FFE"/>
    <w:rsid w:val="000731D3"/>
    <w:rsid w:val="00073374"/>
    <w:rsid w:val="00073465"/>
    <w:rsid w:val="00073975"/>
    <w:rsid w:val="00074070"/>
    <w:rsid w:val="000745AE"/>
    <w:rsid w:val="00075250"/>
    <w:rsid w:val="00075732"/>
    <w:rsid w:val="0007573E"/>
    <w:rsid w:val="000759D9"/>
    <w:rsid w:val="0007640E"/>
    <w:rsid w:val="00076465"/>
    <w:rsid w:val="00076561"/>
    <w:rsid w:val="000766B7"/>
    <w:rsid w:val="00076A66"/>
    <w:rsid w:val="00076AC0"/>
    <w:rsid w:val="00076DF9"/>
    <w:rsid w:val="00077212"/>
    <w:rsid w:val="00077845"/>
    <w:rsid w:val="00077AA5"/>
    <w:rsid w:val="00077DD0"/>
    <w:rsid w:val="000802EA"/>
    <w:rsid w:val="00080390"/>
    <w:rsid w:val="00080C78"/>
    <w:rsid w:val="00081075"/>
    <w:rsid w:val="000811A5"/>
    <w:rsid w:val="00081222"/>
    <w:rsid w:val="00081A1B"/>
    <w:rsid w:val="00081A8D"/>
    <w:rsid w:val="00081C9B"/>
    <w:rsid w:val="00081D21"/>
    <w:rsid w:val="00081FA8"/>
    <w:rsid w:val="00082284"/>
    <w:rsid w:val="0008255B"/>
    <w:rsid w:val="0008335B"/>
    <w:rsid w:val="00083626"/>
    <w:rsid w:val="00083908"/>
    <w:rsid w:val="00083BB4"/>
    <w:rsid w:val="00083DF8"/>
    <w:rsid w:val="000843F4"/>
    <w:rsid w:val="000847A0"/>
    <w:rsid w:val="000847F9"/>
    <w:rsid w:val="00084BB3"/>
    <w:rsid w:val="00084F9D"/>
    <w:rsid w:val="00085988"/>
    <w:rsid w:val="00086031"/>
    <w:rsid w:val="00086398"/>
    <w:rsid w:val="000867B8"/>
    <w:rsid w:val="00086B89"/>
    <w:rsid w:val="00086D65"/>
    <w:rsid w:val="00087140"/>
    <w:rsid w:val="0008757B"/>
    <w:rsid w:val="00087982"/>
    <w:rsid w:val="00087F53"/>
    <w:rsid w:val="00090264"/>
    <w:rsid w:val="0009076E"/>
    <w:rsid w:val="00090928"/>
    <w:rsid w:val="000910B3"/>
    <w:rsid w:val="00091BA8"/>
    <w:rsid w:val="00091CEB"/>
    <w:rsid w:val="00091FA6"/>
    <w:rsid w:val="000921BD"/>
    <w:rsid w:val="0009223A"/>
    <w:rsid w:val="0009262A"/>
    <w:rsid w:val="00092D3C"/>
    <w:rsid w:val="000931AF"/>
    <w:rsid w:val="000933D5"/>
    <w:rsid w:val="00093536"/>
    <w:rsid w:val="0009377F"/>
    <w:rsid w:val="00093AC0"/>
    <w:rsid w:val="00093B79"/>
    <w:rsid w:val="00093C69"/>
    <w:rsid w:val="00093CC5"/>
    <w:rsid w:val="00093E6A"/>
    <w:rsid w:val="00094346"/>
    <w:rsid w:val="0009463C"/>
    <w:rsid w:val="00094860"/>
    <w:rsid w:val="000948DB"/>
    <w:rsid w:val="00095458"/>
    <w:rsid w:val="00095C12"/>
    <w:rsid w:val="00095FF0"/>
    <w:rsid w:val="000960D8"/>
    <w:rsid w:val="000968B3"/>
    <w:rsid w:val="000968BA"/>
    <w:rsid w:val="00096B7E"/>
    <w:rsid w:val="00096F60"/>
    <w:rsid w:val="000971D3"/>
    <w:rsid w:val="00097363"/>
    <w:rsid w:val="0009784E"/>
    <w:rsid w:val="00097A35"/>
    <w:rsid w:val="00097B7A"/>
    <w:rsid w:val="000A0278"/>
    <w:rsid w:val="000A0594"/>
    <w:rsid w:val="000A06A7"/>
    <w:rsid w:val="000A0904"/>
    <w:rsid w:val="000A0B33"/>
    <w:rsid w:val="000A0D1F"/>
    <w:rsid w:val="000A0DAC"/>
    <w:rsid w:val="000A265D"/>
    <w:rsid w:val="000A2B94"/>
    <w:rsid w:val="000A2C2E"/>
    <w:rsid w:val="000A3189"/>
    <w:rsid w:val="000A351C"/>
    <w:rsid w:val="000A35C7"/>
    <w:rsid w:val="000A3BEA"/>
    <w:rsid w:val="000A4C13"/>
    <w:rsid w:val="000A52CC"/>
    <w:rsid w:val="000A5775"/>
    <w:rsid w:val="000A58E2"/>
    <w:rsid w:val="000A5B28"/>
    <w:rsid w:val="000A606F"/>
    <w:rsid w:val="000A60D1"/>
    <w:rsid w:val="000A61DC"/>
    <w:rsid w:val="000A6342"/>
    <w:rsid w:val="000A6986"/>
    <w:rsid w:val="000A69D2"/>
    <w:rsid w:val="000A6A63"/>
    <w:rsid w:val="000A6C42"/>
    <w:rsid w:val="000A6DF3"/>
    <w:rsid w:val="000A739F"/>
    <w:rsid w:val="000A7C7E"/>
    <w:rsid w:val="000A7D03"/>
    <w:rsid w:val="000A7DEA"/>
    <w:rsid w:val="000B05A0"/>
    <w:rsid w:val="000B0865"/>
    <w:rsid w:val="000B088F"/>
    <w:rsid w:val="000B0FB1"/>
    <w:rsid w:val="000B1087"/>
    <w:rsid w:val="000B167F"/>
    <w:rsid w:val="000B1858"/>
    <w:rsid w:val="000B1AAA"/>
    <w:rsid w:val="000B206F"/>
    <w:rsid w:val="000B233C"/>
    <w:rsid w:val="000B2A45"/>
    <w:rsid w:val="000B30EC"/>
    <w:rsid w:val="000B3249"/>
    <w:rsid w:val="000B3540"/>
    <w:rsid w:val="000B3645"/>
    <w:rsid w:val="000B3C08"/>
    <w:rsid w:val="000B3DFD"/>
    <w:rsid w:val="000B3EBE"/>
    <w:rsid w:val="000B4441"/>
    <w:rsid w:val="000B44E7"/>
    <w:rsid w:val="000B46EC"/>
    <w:rsid w:val="000B48D0"/>
    <w:rsid w:val="000B4D1A"/>
    <w:rsid w:val="000B4E09"/>
    <w:rsid w:val="000B4FC4"/>
    <w:rsid w:val="000B5575"/>
    <w:rsid w:val="000B5707"/>
    <w:rsid w:val="000B5CFF"/>
    <w:rsid w:val="000B5FEE"/>
    <w:rsid w:val="000B60DA"/>
    <w:rsid w:val="000B6637"/>
    <w:rsid w:val="000B718B"/>
    <w:rsid w:val="000B7B5F"/>
    <w:rsid w:val="000B7C77"/>
    <w:rsid w:val="000C0544"/>
    <w:rsid w:val="000C0613"/>
    <w:rsid w:val="000C08F7"/>
    <w:rsid w:val="000C0CA3"/>
    <w:rsid w:val="000C1258"/>
    <w:rsid w:val="000C1B88"/>
    <w:rsid w:val="000C2CFB"/>
    <w:rsid w:val="000C4406"/>
    <w:rsid w:val="000C4849"/>
    <w:rsid w:val="000C5392"/>
    <w:rsid w:val="000C5508"/>
    <w:rsid w:val="000C5AAA"/>
    <w:rsid w:val="000C5CE1"/>
    <w:rsid w:val="000C5E02"/>
    <w:rsid w:val="000C6203"/>
    <w:rsid w:val="000C6E29"/>
    <w:rsid w:val="000C6EAA"/>
    <w:rsid w:val="000C7053"/>
    <w:rsid w:val="000C7482"/>
    <w:rsid w:val="000C762E"/>
    <w:rsid w:val="000C798E"/>
    <w:rsid w:val="000D0242"/>
    <w:rsid w:val="000D0553"/>
    <w:rsid w:val="000D0936"/>
    <w:rsid w:val="000D0B7E"/>
    <w:rsid w:val="000D0DA9"/>
    <w:rsid w:val="000D12CA"/>
    <w:rsid w:val="000D1408"/>
    <w:rsid w:val="000D142E"/>
    <w:rsid w:val="000D1889"/>
    <w:rsid w:val="000D193A"/>
    <w:rsid w:val="000D1986"/>
    <w:rsid w:val="000D2513"/>
    <w:rsid w:val="000D2613"/>
    <w:rsid w:val="000D2C01"/>
    <w:rsid w:val="000D30E8"/>
    <w:rsid w:val="000D3550"/>
    <w:rsid w:val="000D39C2"/>
    <w:rsid w:val="000D40A6"/>
    <w:rsid w:val="000D40AA"/>
    <w:rsid w:val="000D4BCF"/>
    <w:rsid w:val="000D50B7"/>
    <w:rsid w:val="000D54CB"/>
    <w:rsid w:val="000D55A6"/>
    <w:rsid w:val="000D5E94"/>
    <w:rsid w:val="000D6287"/>
    <w:rsid w:val="000D68C5"/>
    <w:rsid w:val="000D752B"/>
    <w:rsid w:val="000E0107"/>
    <w:rsid w:val="000E0F40"/>
    <w:rsid w:val="000E17E2"/>
    <w:rsid w:val="000E279A"/>
    <w:rsid w:val="000E3965"/>
    <w:rsid w:val="000E4407"/>
    <w:rsid w:val="000E44BB"/>
    <w:rsid w:val="000E45DE"/>
    <w:rsid w:val="000E45FC"/>
    <w:rsid w:val="000E5301"/>
    <w:rsid w:val="000E530E"/>
    <w:rsid w:val="000E5400"/>
    <w:rsid w:val="000E5755"/>
    <w:rsid w:val="000E5ABD"/>
    <w:rsid w:val="000E5B1B"/>
    <w:rsid w:val="000E5DD5"/>
    <w:rsid w:val="000E6304"/>
    <w:rsid w:val="000E68E3"/>
    <w:rsid w:val="000E7769"/>
    <w:rsid w:val="000E7880"/>
    <w:rsid w:val="000E7B8A"/>
    <w:rsid w:val="000F01B0"/>
    <w:rsid w:val="000F0307"/>
    <w:rsid w:val="000F0D77"/>
    <w:rsid w:val="000F10AC"/>
    <w:rsid w:val="000F1360"/>
    <w:rsid w:val="000F1758"/>
    <w:rsid w:val="000F1DC3"/>
    <w:rsid w:val="000F21AC"/>
    <w:rsid w:val="000F2246"/>
    <w:rsid w:val="000F2C97"/>
    <w:rsid w:val="000F2D96"/>
    <w:rsid w:val="000F2F63"/>
    <w:rsid w:val="000F3772"/>
    <w:rsid w:val="000F3911"/>
    <w:rsid w:val="000F396C"/>
    <w:rsid w:val="000F3AB1"/>
    <w:rsid w:val="000F3D1E"/>
    <w:rsid w:val="000F3D53"/>
    <w:rsid w:val="000F3D7A"/>
    <w:rsid w:val="000F3F2E"/>
    <w:rsid w:val="000F3FD9"/>
    <w:rsid w:val="000F4146"/>
    <w:rsid w:val="000F437B"/>
    <w:rsid w:val="000F45B0"/>
    <w:rsid w:val="000F4A90"/>
    <w:rsid w:val="000F4DDD"/>
    <w:rsid w:val="000F4F57"/>
    <w:rsid w:val="000F56EE"/>
    <w:rsid w:val="000F58D8"/>
    <w:rsid w:val="000F5C29"/>
    <w:rsid w:val="000F5C59"/>
    <w:rsid w:val="000F5D55"/>
    <w:rsid w:val="000F5F79"/>
    <w:rsid w:val="000F6455"/>
    <w:rsid w:val="000F6526"/>
    <w:rsid w:val="000F6549"/>
    <w:rsid w:val="000F6813"/>
    <w:rsid w:val="000F6A90"/>
    <w:rsid w:val="000F71E2"/>
    <w:rsid w:val="00100A89"/>
    <w:rsid w:val="00100D8A"/>
    <w:rsid w:val="00101A0F"/>
    <w:rsid w:val="00101AAD"/>
    <w:rsid w:val="00101D86"/>
    <w:rsid w:val="001023F6"/>
    <w:rsid w:val="00102B4F"/>
    <w:rsid w:val="001032F4"/>
    <w:rsid w:val="00103423"/>
    <w:rsid w:val="00103578"/>
    <w:rsid w:val="00103745"/>
    <w:rsid w:val="00103F0C"/>
    <w:rsid w:val="00103FA2"/>
    <w:rsid w:val="00105193"/>
    <w:rsid w:val="001055EE"/>
    <w:rsid w:val="001058CB"/>
    <w:rsid w:val="00107304"/>
    <w:rsid w:val="00107509"/>
    <w:rsid w:val="00107714"/>
    <w:rsid w:val="00110026"/>
    <w:rsid w:val="0011090D"/>
    <w:rsid w:val="00110D3E"/>
    <w:rsid w:val="00110E69"/>
    <w:rsid w:val="0011100C"/>
    <w:rsid w:val="001110FB"/>
    <w:rsid w:val="0011145E"/>
    <w:rsid w:val="00111E38"/>
    <w:rsid w:val="00111ED3"/>
    <w:rsid w:val="001125DA"/>
    <w:rsid w:val="001127DB"/>
    <w:rsid w:val="00112D05"/>
    <w:rsid w:val="00112E51"/>
    <w:rsid w:val="00113042"/>
    <w:rsid w:val="001131B5"/>
    <w:rsid w:val="0011388A"/>
    <w:rsid w:val="00113C1E"/>
    <w:rsid w:val="00114060"/>
    <w:rsid w:val="00114139"/>
    <w:rsid w:val="001148CE"/>
    <w:rsid w:val="001148EF"/>
    <w:rsid w:val="00114915"/>
    <w:rsid w:val="00114DE5"/>
    <w:rsid w:val="0011512B"/>
    <w:rsid w:val="00115147"/>
    <w:rsid w:val="00115571"/>
    <w:rsid w:val="00115855"/>
    <w:rsid w:val="00115B0D"/>
    <w:rsid w:val="00115DF7"/>
    <w:rsid w:val="0011665B"/>
    <w:rsid w:val="001168E5"/>
    <w:rsid w:val="001169E5"/>
    <w:rsid w:val="00116B48"/>
    <w:rsid w:val="00116C34"/>
    <w:rsid w:val="00116E24"/>
    <w:rsid w:val="0011705B"/>
    <w:rsid w:val="00117779"/>
    <w:rsid w:val="00117919"/>
    <w:rsid w:val="00117952"/>
    <w:rsid w:val="00117F1D"/>
    <w:rsid w:val="00120024"/>
    <w:rsid w:val="001201CA"/>
    <w:rsid w:val="00120533"/>
    <w:rsid w:val="00120536"/>
    <w:rsid w:val="0012076B"/>
    <w:rsid w:val="001211A4"/>
    <w:rsid w:val="001214CC"/>
    <w:rsid w:val="00121538"/>
    <w:rsid w:val="0012201B"/>
    <w:rsid w:val="00122203"/>
    <w:rsid w:val="00122294"/>
    <w:rsid w:val="00122702"/>
    <w:rsid w:val="001230DA"/>
    <w:rsid w:val="00123C04"/>
    <w:rsid w:val="0012408B"/>
    <w:rsid w:val="00124748"/>
    <w:rsid w:val="00124C62"/>
    <w:rsid w:val="00124E96"/>
    <w:rsid w:val="0012614F"/>
    <w:rsid w:val="0012638B"/>
    <w:rsid w:val="001270A4"/>
    <w:rsid w:val="00127C7C"/>
    <w:rsid w:val="00130003"/>
    <w:rsid w:val="0013026D"/>
    <w:rsid w:val="00130629"/>
    <w:rsid w:val="00130DA8"/>
    <w:rsid w:val="001312A1"/>
    <w:rsid w:val="0013173B"/>
    <w:rsid w:val="00132313"/>
    <w:rsid w:val="00132688"/>
    <w:rsid w:val="00132DD2"/>
    <w:rsid w:val="00133A1D"/>
    <w:rsid w:val="0013426B"/>
    <w:rsid w:val="001345B8"/>
    <w:rsid w:val="00134776"/>
    <w:rsid w:val="00134C8E"/>
    <w:rsid w:val="001356E2"/>
    <w:rsid w:val="00135AFE"/>
    <w:rsid w:val="00135EC1"/>
    <w:rsid w:val="001364EF"/>
    <w:rsid w:val="001367ED"/>
    <w:rsid w:val="0013701A"/>
    <w:rsid w:val="001370A5"/>
    <w:rsid w:val="001372C0"/>
    <w:rsid w:val="00137805"/>
    <w:rsid w:val="00137F10"/>
    <w:rsid w:val="001402C8"/>
    <w:rsid w:val="0014043A"/>
    <w:rsid w:val="00140F25"/>
    <w:rsid w:val="00141351"/>
    <w:rsid w:val="0014164E"/>
    <w:rsid w:val="001416AA"/>
    <w:rsid w:val="001419E5"/>
    <w:rsid w:val="00141EA1"/>
    <w:rsid w:val="00142543"/>
    <w:rsid w:val="0014284F"/>
    <w:rsid w:val="00142BA3"/>
    <w:rsid w:val="001430D5"/>
    <w:rsid w:val="00143AE3"/>
    <w:rsid w:val="00143BB9"/>
    <w:rsid w:val="00143CDB"/>
    <w:rsid w:val="00144593"/>
    <w:rsid w:val="0014467A"/>
    <w:rsid w:val="0014513D"/>
    <w:rsid w:val="001453B3"/>
    <w:rsid w:val="001455E6"/>
    <w:rsid w:val="00145A2E"/>
    <w:rsid w:val="0014632A"/>
    <w:rsid w:val="00146A2F"/>
    <w:rsid w:val="00146C75"/>
    <w:rsid w:val="00146F53"/>
    <w:rsid w:val="00147116"/>
    <w:rsid w:val="00147352"/>
    <w:rsid w:val="00147763"/>
    <w:rsid w:val="001478E3"/>
    <w:rsid w:val="00147A7A"/>
    <w:rsid w:val="00147DFC"/>
    <w:rsid w:val="00147FEE"/>
    <w:rsid w:val="0015046B"/>
    <w:rsid w:val="00150881"/>
    <w:rsid w:val="00150C5F"/>
    <w:rsid w:val="00151127"/>
    <w:rsid w:val="00151253"/>
    <w:rsid w:val="00151850"/>
    <w:rsid w:val="00151DFF"/>
    <w:rsid w:val="00152030"/>
    <w:rsid w:val="00152620"/>
    <w:rsid w:val="00152829"/>
    <w:rsid w:val="001528EF"/>
    <w:rsid w:val="0015330D"/>
    <w:rsid w:val="0015345F"/>
    <w:rsid w:val="00153A7E"/>
    <w:rsid w:val="001540A7"/>
    <w:rsid w:val="0015432D"/>
    <w:rsid w:val="00154B95"/>
    <w:rsid w:val="0015582F"/>
    <w:rsid w:val="00155A80"/>
    <w:rsid w:val="00155AF1"/>
    <w:rsid w:val="00155B25"/>
    <w:rsid w:val="00155B79"/>
    <w:rsid w:val="00156D64"/>
    <w:rsid w:val="00156E78"/>
    <w:rsid w:val="001573AE"/>
    <w:rsid w:val="0015785C"/>
    <w:rsid w:val="001579FF"/>
    <w:rsid w:val="00157C0F"/>
    <w:rsid w:val="00160150"/>
    <w:rsid w:val="001606A7"/>
    <w:rsid w:val="00161000"/>
    <w:rsid w:val="0016129F"/>
    <w:rsid w:val="00161FF4"/>
    <w:rsid w:val="00162319"/>
    <w:rsid w:val="0016252A"/>
    <w:rsid w:val="00162575"/>
    <w:rsid w:val="001625F8"/>
    <w:rsid w:val="00162E13"/>
    <w:rsid w:val="001639CA"/>
    <w:rsid w:val="00163D17"/>
    <w:rsid w:val="00164995"/>
    <w:rsid w:val="00164BA5"/>
    <w:rsid w:val="00164D23"/>
    <w:rsid w:val="00165A86"/>
    <w:rsid w:val="00165AFF"/>
    <w:rsid w:val="00165DB7"/>
    <w:rsid w:val="00165E80"/>
    <w:rsid w:val="00165FC0"/>
    <w:rsid w:val="001660B2"/>
    <w:rsid w:val="00166717"/>
    <w:rsid w:val="00166A5D"/>
    <w:rsid w:val="00166E0F"/>
    <w:rsid w:val="00166E89"/>
    <w:rsid w:val="001670EE"/>
    <w:rsid w:val="00167304"/>
    <w:rsid w:val="001679FF"/>
    <w:rsid w:val="00167AF5"/>
    <w:rsid w:val="00167B22"/>
    <w:rsid w:val="00167EF1"/>
    <w:rsid w:val="00170640"/>
    <w:rsid w:val="001706C1"/>
    <w:rsid w:val="00170B37"/>
    <w:rsid w:val="00170C96"/>
    <w:rsid w:val="00170E23"/>
    <w:rsid w:val="001710D9"/>
    <w:rsid w:val="001718E4"/>
    <w:rsid w:val="00171B85"/>
    <w:rsid w:val="00171F0D"/>
    <w:rsid w:val="00172185"/>
    <w:rsid w:val="001721A2"/>
    <w:rsid w:val="0017252E"/>
    <w:rsid w:val="001730DE"/>
    <w:rsid w:val="00173754"/>
    <w:rsid w:val="001740AD"/>
    <w:rsid w:val="0017442F"/>
    <w:rsid w:val="001745A8"/>
    <w:rsid w:val="00174C79"/>
    <w:rsid w:val="00174FCC"/>
    <w:rsid w:val="0017620E"/>
    <w:rsid w:val="00176937"/>
    <w:rsid w:val="00176A13"/>
    <w:rsid w:val="00176ECC"/>
    <w:rsid w:val="001771F3"/>
    <w:rsid w:val="00177269"/>
    <w:rsid w:val="001776D8"/>
    <w:rsid w:val="00177916"/>
    <w:rsid w:val="00177A35"/>
    <w:rsid w:val="0018039E"/>
    <w:rsid w:val="001804E4"/>
    <w:rsid w:val="00180580"/>
    <w:rsid w:val="001807B3"/>
    <w:rsid w:val="00180AC1"/>
    <w:rsid w:val="00180E18"/>
    <w:rsid w:val="0018160C"/>
    <w:rsid w:val="00181726"/>
    <w:rsid w:val="001824EE"/>
    <w:rsid w:val="00182AF7"/>
    <w:rsid w:val="00182B62"/>
    <w:rsid w:val="00182E3E"/>
    <w:rsid w:val="00182E48"/>
    <w:rsid w:val="001834CE"/>
    <w:rsid w:val="001841B8"/>
    <w:rsid w:val="0018476F"/>
    <w:rsid w:val="00184928"/>
    <w:rsid w:val="00184C7C"/>
    <w:rsid w:val="00184CE5"/>
    <w:rsid w:val="00185049"/>
    <w:rsid w:val="00185152"/>
    <w:rsid w:val="0018518A"/>
    <w:rsid w:val="00185331"/>
    <w:rsid w:val="00185D87"/>
    <w:rsid w:val="00185DF4"/>
    <w:rsid w:val="0018634A"/>
    <w:rsid w:val="0018651E"/>
    <w:rsid w:val="00186A8E"/>
    <w:rsid w:val="00186DEA"/>
    <w:rsid w:val="001877DD"/>
    <w:rsid w:val="00187B14"/>
    <w:rsid w:val="0019013D"/>
    <w:rsid w:val="001901D0"/>
    <w:rsid w:val="0019034F"/>
    <w:rsid w:val="00190692"/>
    <w:rsid w:val="00190D3E"/>
    <w:rsid w:val="00190FEE"/>
    <w:rsid w:val="0019125B"/>
    <w:rsid w:val="0019160E"/>
    <w:rsid w:val="001917AA"/>
    <w:rsid w:val="001918F3"/>
    <w:rsid w:val="00191F72"/>
    <w:rsid w:val="001925A4"/>
    <w:rsid w:val="00192D63"/>
    <w:rsid w:val="00192FB6"/>
    <w:rsid w:val="001930C0"/>
    <w:rsid w:val="00194A53"/>
    <w:rsid w:val="00194C57"/>
    <w:rsid w:val="00197057"/>
    <w:rsid w:val="00197164"/>
    <w:rsid w:val="00197184"/>
    <w:rsid w:val="00197692"/>
    <w:rsid w:val="001976A3"/>
    <w:rsid w:val="001A0077"/>
    <w:rsid w:val="001A0975"/>
    <w:rsid w:val="001A0B81"/>
    <w:rsid w:val="001A0E46"/>
    <w:rsid w:val="001A14E6"/>
    <w:rsid w:val="001A15A9"/>
    <w:rsid w:val="001A1CC9"/>
    <w:rsid w:val="001A2213"/>
    <w:rsid w:val="001A2333"/>
    <w:rsid w:val="001A24F4"/>
    <w:rsid w:val="001A2F4B"/>
    <w:rsid w:val="001A31F2"/>
    <w:rsid w:val="001A372A"/>
    <w:rsid w:val="001A37D9"/>
    <w:rsid w:val="001A3C6B"/>
    <w:rsid w:val="001A434B"/>
    <w:rsid w:val="001A43A8"/>
    <w:rsid w:val="001A4584"/>
    <w:rsid w:val="001A49F1"/>
    <w:rsid w:val="001A4DB1"/>
    <w:rsid w:val="001A5062"/>
    <w:rsid w:val="001A55DC"/>
    <w:rsid w:val="001A56E4"/>
    <w:rsid w:val="001A5C0E"/>
    <w:rsid w:val="001A5C5A"/>
    <w:rsid w:val="001A5ED3"/>
    <w:rsid w:val="001A633B"/>
    <w:rsid w:val="001A6703"/>
    <w:rsid w:val="001A697A"/>
    <w:rsid w:val="001A6A0C"/>
    <w:rsid w:val="001A6E59"/>
    <w:rsid w:val="001A7154"/>
    <w:rsid w:val="001A7E49"/>
    <w:rsid w:val="001B0502"/>
    <w:rsid w:val="001B0692"/>
    <w:rsid w:val="001B0A7F"/>
    <w:rsid w:val="001B0F10"/>
    <w:rsid w:val="001B11D2"/>
    <w:rsid w:val="001B16CE"/>
    <w:rsid w:val="001B18F4"/>
    <w:rsid w:val="001B1F53"/>
    <w:rsid w:val="001B1F7F"/>
    <w:rsid w:val="001B1FAD"/>
    <w:rsid w:val="001B1FE4"/>
    <w:rsid w:val="001B2CD7"/>
    <w:rsid w:val="001B3C79"/>
    <w:rsid w:val="001B4170"/>
    <w:rsid w:val="001B538A"/>
    <w:rsid w:val="001B57C6"/>
    <w:rsid w:val="001B5B79"/>
    <w:rsid w:val="001B61B9"/>
    <w:rsid w:val="001B623C"/>
    <w:rsid w:val="001B7396"/>
    <w:rsid w:val="001B790B"/>
    <w:rsid w:val="001C000C"/>
    <w:rsid w:val="001C0018"/>
    <w:rsid w:val="001C048F"/>
    <w:rsid w:val="001C05D9"/>
    <w:rsid w:val="001C0B2F"/>
    <w:rsid w:val="001C0FC3"/>
    <w:rsid w:val="001C152E"/>
    <w:rsid w:val="001C1804"/>
    <w:rsid w:val="001C1C93"/>
    <w:rsid w:val="001C2039"/>
    <w:rsid w:val="001C2184"/>
    <w:rsid w:val="001C2515"/>
    <w:rsid w:val="001C28B0"/>
    <w:rsid w:val="001C2FEA"/>
    <w:rsid w:val="001C3135"/>
    <w:rsid w:val="001C448E"/>
    <w:rsid w:val="001C4D62"/>
    <w:rsid w:val="001C4E2D"/>
    <w:rsid w:val="001C51CD"/>
    <w:rsid w:val="001C56BB"/>
    <w:rsid w:val="001C5B6C"/>
    <w:rsid w:val="001C62C4"/>
    <w:rsid w:val="001C6469"/>
    <w:rsid w:val="001C64AD"/>
    <w:rsid w:val="001C6743"/>
    <w:rsid w:val="001C6CC6"/>
    <w:rsid w:val="001C718E"/>
    <w:rsid w:val="001D00CA"/>
    <w:rsid w:val="001D03FD"/>
    <w:rsid w:val="001D0705"/>
    <w:rsid w:val="001D0991"/>
    <w:rsid w:val="001D0A9B"/>
    <w:rsid w:val="001D139B"/>
    <w:rsid w:val="001D1494"/>
    <w:rsid w:val="001D15E5"/>
    <w:rsid w:val="001D1943"/>
    <w:rsid w:val="001D1FC7"/>
    <w:rsid w:val="001D2220"/>
    <w:rsid w:val="001D253C"/>
    <w:rsid w:val="001D26A0"/>
    <w:rsid w:val="001D2AB9"/>
    <w:rsid w:val="001D2E7A"/>
    <w:rsid w:val="001D30DD"/>
    <w:rsid w:val="001D333C"/>
    <w:rsid w:val="001D357A"/>
    <w:rsid w:val="001D3650"/>
    <w:rsid w:val="001D3942"/>
    <w:rsid w:val="001D3E6A"/>
    <w:rsid w:val="001D4AA5"/>
    <w:rsid w:val="001D507F"/>
    <w:rsid w:val="001D5443"/>
    <w:rsid w:val="001D5D55"/>
    <w:rsid w:val="001D63BC"/>
    <w:rsid w:val="001D644B"/>
    <w:rsid w:val="001D66EE"/>
    <w:rsid w:val="001D6D12"/>
    <w:rsid w:val="001D6FD1"/>
    <w:rsid w:val="001D74A3"/>
    <w:rsid w:val="001D7D73"/>
    <w:rsid w:val="001D7FE1"/>
    <w:rsid w:val="001E09D9"/>
    <w:rsid w:val="001E0D78"/>
    <w:rsid w:val="001E0FDC"/>
    <w:rsid w:val="001E1342"/>
    <w:rsid w:val="001E15A3"/>
    <w:rsid w:val="001E1CAC"/>
    <w:rsid w:val="001E1CB9"/>
    <w:rsid w:val="001E1CF4"/>
    <w:rsid w:val="001E30C1"/>
    <w:rsid w:val="001E3106"/>
    <w:rsid w:val="001E3126"/>
    <w:rsid w:val="001E3306"/>
    <w:rsid w:val="001E3799"/>
    <w:rsid w:val="001E3BE1"/>
    <w:rsid w:val="001E42C7"/>
    <w:rsid w:val="001E444A"/>
    <w:rsid w:val="001E4913"/>
    <w:rsid w:val="001E4C43"/>
    <w:rsid w:val="001E5131"/>
    <w:rsid w:val="001E553E"/>
    <w:rsid w:val="001E5561"/>
    <w:rsid w:val="001E5982"/>
    <w:rsid w:val="001E6952"/>
    <w:rsid w:val="001E6C06"/>
    <w:rsid w:val="001E787F"/>
    <w:rsid w:val="001E7B32"/>
    <w:rsid w:val="001E7B65"/>
    <w:rsid w:val="001F006C"/>
    <w:rsid w:val="001F0121"/>
    <w:rsid w:val="001F029F"/>
    <w:rsid w:val="001F0304"/>
    <w:rsid w:val="001F0714"/>
    <w:rsid w:val="001F09AE"/>
    <w:rsid w:val="001F110F"/>
    <w:rsid w:val="001F1232"/>
    <w:rsid w:val="001F237F"/>
    <w:rsid w:val="001F2534"/>
    <w:rsid w:val="001F281D"/>
    <w:rsid w:val="001F2B87"/>
    <w:rsid w:val="001F2E7A"/>
    <w:rsid w:val="001F318D"/>
    <w:rsid w:val="001F33E6"/>
    <w:rsid w:val="001F354F"/>
    <w:rsid w:val="001F3A44"/>
    <w:rsid w:val="001F3B8E"/>
    <w:rsid w:val="001F3F17"/>
    <w:rsid w:val="001F428F"/>
    <w:rsid w:val="001F494A"/>
    <w:rsid w:val="001F4CAA"/>
    <w:rsid w:val="001F56B8"/>
    <w:rsid w:val="001F5938"/>
    <w:rsid w:val="001F5A84"/>
    <w:rsid w:val="001F6968"/>
    <w:rsid w:val="001F6988"/>
    <w:rsid w:val="001F6D75"/>
    <w:rsid w:val="001F70AC"/>
    <w:rsid w:val="001F711C"/>
    <w:rsid w:val="001F7289"/>
    <w:rsid w:val="002011A4"/>
    <w:rsid w:val="0020182E"/>
    <w:rsid w:val="002019EE"/>
    <w:rsid w:val="00201A55"/>
    <w:rsid w:val="00202174"/>
    <w:rsid w:val="0020242A"/>
    <w:rsid w:val="002025C5"/>
    <w:rsid w:val="00202752"/>
    <w:rsid w:val="00202925"/>
    <w:rsid w:val="00202B93"/>
    <w:rsid w:val="00202BDA"/>
    <w:rsid w:val="002031A7"/>
    <w:rsid w:val="00203496"/>
    <w:rsid w:val="002039FB"/>
    <w:rsid w:val="00203DC0"/>
    <w:rsid w:val="002040CD"/>
    <w:rsid w:val="00204345"/>
    <w:rsid w:val="0020477D"/>
    <w:rsid w:val="00204BED"/>
    <w:rsid w:val="00204D12"/>
    <w:rsid w:val="0020506C"/>
    <w:rsid w:val="0020554D"/>
    <w:rsid w:val="00205A42"/>
    <w:rsid w:val="00205B0E"/>
    <w:rsid w:val="00206116"/>
    <w:rsid w:val="00206689"/>
    <w:rsid w:val="002068D6"/>
    <w:rsid w:val="00206D56"/>
    <w:rsid w:val="0020702C"/>
    <w:rsid w:val="00207301"/>
    <w:rsid w:val="00207CCD"/>
    <w:rsid w:val="002107C1"/>
    <w:rsid w:val="00211570"/>
    <w:rsid w:val="00211575"/>
    <w:rsid w:val="00211DB0"/>
    <w:rsid w:val="0021259D"/>
    <w:rsid w:val="002126ED"/>
    <w:rsid w:val="002128D3"/>
    <w:rsid w:val="0021290A"/>
    <w:rsid w:val="00212BB3"/>
    <w:rsid w:val="00212CCB"/>
    <w:rsid w:val="002133B9"/>
    <w:rsid w:val="00213A14"/>
    <w:rsid w:val="00214A27"/>
    <w:rsid w:val="00214E86"/>
    <w:rsid w:val="002150C3"/>
    <w:rsid w:val="0021552C"/>
    <w:rsid w:val="002155BE"/>
    <w:rsid w:val="002156FD"/>
    <w:rsid w:val="00215C91"/>
    <w:rsid w:val="0021601C"/>
    <w:rsid w:val="002164A7"/>
    <w:rsid w:val="00216A90"/>
    <w:rsid w:val="00217537"/>
    <w:rsid w:val="0021772B"/>
    <w:rsid w:val="002179B0"/>
    <w:rsid w:val="00220198"/>
    <w:rsid w:val="002201C1"/>
    <w:rsid w:val="0022044A"/>
    <w:rsid w:val="00220504"/>
    <w:rsid w:val="00221764"/>
    <w:rsid w:val="00221D07"/>
    <w:rsid w:val="00222655"/>
    <w:rsid w:val="0022274D"/>
    <w:rsid w:val="0022289B"/>
    <w:rsid w:val="00222B0A"/>
    <w:rsid w:val="00222B17"/>
    <w:rsid w:val="002230E0"/>
    <w:rsid w:val="002231AB"/>
    <w:rsid w:val="002234A2"/>
    <w:rsid w:val="00223C1D"/>
    <w:rsid w:val="00224152"/>
    <w:rsid w:val="0022460D"/>
    <w:rsid w:val="002247E5"/>
    <w:rsid w:val="00224935"/>
    <w:rsid w:val="002251D8"/>
    <w:rsid w:val="002255DD"/>
    <w:rsid w:val="00225867"/>
    <w:rsid w:val="002259CA"/>
    <w:rsid w:val="00225A95"/>
    <w:rsid w:val="00225CA7"/>
    <w:rsid w:val="00225E2C"/>
    <w:rsid w:val="002264CF"/>
    <w:rsid w:val="00226759"/>
    <w:rsid w:val="00226EAD"/>
    <w:rsid w:val="0022709E"/>
    <w:rsid w:val="00227268"/>
    <w:rsid w:val="002276C8"/>
    <w:rsid w:val="0022772C"/>
    <w:rsid w:val="00227812"/>
    <w:rsid w:val="00227869"/>
    <w:rsid w:val="002278D7"/>
    <w:rsid w:val="00227948"/>
    <w:rsid w:val="00227995"/>
    <w:rsid w:val="00227997"/>
    <w:rsid w:val="002301B4"/>
    <w:rsid w:val="00230463"/>
    <w:rsid w:val="002315E0"/>
    <w:rsid w:val="00231C35"/>
    <w:rsid w:val="00232511"/>
    <w:rsid w:val="002325EC"/>
    <w:rsid w:val="0023279D"/>
    <w:rsid w:val="00232D75"/>
    <w:rsid w:val="00232E35"/>
    <w:rsid w:val="002332CC"/>
    <w:rsid w:val="00233AB5"/>
    <w:rsid w:val="002346FD"/>
    <w:rsid w:val="00234849"/>
    <w:rsid w:val="00234A19"/>
    <w:rsid w:val="00234C88"/>
    <w:rsid w:val="00235123"/>
    <w:rsid w:val="00235563"/>
    <w:rsid w:val="00235984"/>
    <w:rsid w:val="00236946"/>
    <w:rsid w:val="00237048"/>
    <w:rsid w:val="002374F3"/>
    <w:rsid w:val="00237617"/>
    <w:rsid w:val="00237CCC"/>
    <w:rsid w:val="00237F2C"/>
    <w:rsid w:val="0024067B"/>
    <w:rsid w:val="00240967"/>
    <w:rsid w:val="0024114A"/>
    <w:rsid w:val="00241764"/>
    <w:rsid w:val="00241FC3"/>
    <w:rsid w:val="00242082"/>
    <w:rsid w:val="0024287F"/>
    <w:rsid w:val="00243151"/>
    <w:rsid w:val="00243163"/>
    <w:rsid w:val="00243577"/>
    <w:rsid w:val="00243E71"/>
    <w:rsid w:val="00244012"/>
    <w:rsid w:val="00244873"/>
    <w:rsid w:val="00244B47"/>
    <w:rsid w:val="00244D88"/>
    <w:rsid w:val="00244E69"/>
    <w:rsid w:val="00244F06"/>
    <w:rsid w:val="002457CB"/>
    <w:rsid w:val="002459BA"/>
    <w:rsid w:val="00245A50"/>
    <w:rsid w:val="00245DD8"/>
    <w:rsid w:val="002461D7"/>
    <w:rsid w:val="002461FD"/>
    <w:rsid w:val="002468DA"/>
    <w:rsid w:val="00246C23"/>
    <w:rsid w:val="00246E24"/>
    <w:rsid w:val="00246FE7"/>
    <w:rsid w:val="002501BC"/>
    <w:rsid w:val="002505C2"/>
    <w:rsid w:val="00251695"/>
    <w:rsid w:val="00252434"/>
    <w:rsid w:val="002524F2"/>
    <w:rsid w:val="00252781"/>
    <w:rsid w:val="0025301F"/>
    <w:rsid w:val="00253CCD"/>
    <w:rsid w:val="00253DCC"/>
    <w:rsid w:val="0025493B"/>
    <w:rsid w:val="00254F13"/>
    <w:rsid w:val="00255406"/>
    <w:rsid w:val="00255A2D"/>
    <w:rsid w:val="00255C73"/>
    <w:rsid w:val="00255CC7"/>
    <w:rsid w:val="00255D3B"/>
    <w:rsid w:val="00255F79"/>
    <w:rsid w:val="002564D0"/>
    <w:rsid w:val="002567CC"/>
    <w:rsid w:val="00256D4A"/>
    <w:rsid w:val="00257064"/>
    <w:rsid w:val="002579B3"/>
    <w:rsid w:val="00257B4C"/>
    <w:rsid w:val="00257D0C"/>
    <w:rsid w:val="00257D5A"/>
    <w:rsid w:val="0026060A"/>
    <w:rsid w:val="002608D1"/>
    <w:rsid w:val="00260AD9"/>
    <w:rsid w:val="00260DCF"/>
    <w:rsid w:val="00261360"/>
    <w:rsid w:val="00261693"/>
    <w:rsid w:val="00261AEA"/>
    <w:rsid w:val="00261B7F"/>
    <w:rsid w:val="00261B9C"/>
    <w:rsid w:val="00261CDA"/>
    <w:rsid w:val="00261D89"/>
    <w:rsid w:val="00261DF6"/>
    <w:rsid w:val="00261FF9"/>
    <w:rsid w:val="002624B7"/>
    <w:rsid w:val="00262604"/>
    <w:rsid w:val="00262C83"/>
    <w:rsid w:val="0026329F"/>
    <w:rsid w:val="002638FA"/>
    <w:rsid w:val="002642C6"/>
    <w:rsid w:val="00264824"/>
    <w:rsid w:val="00264B1F"/>
    <w:rsid w:val="002656D6"/>
    <w:rsid w:val="00265748"/>
    <w:rsid w:val="0026574A"/>
    <w:rsid w:val="00265D38"/>
    <w:rsid w:val="002660E5"/>
    <w:rsid w:val="00266397"/>
    <w:rsid w:val="002666D0"/>
    <w:rsid w:val="002672F2"/>
    <w:rsid w:val="0026733E"/>
    <w:rsid w:val="00267898"/>
    <w:rsid w:val="00267D57"/>
    <w:rsid w:val="00270262"/>
    <w:rsid w:val="00270446"/>
    <w:rsid w:val="0027076A"/>
    <w:rsid w:val="002708BC"/>
    <w:rsid w:val="00270DFE"/>
    <w:rsid w:val="002713FE"/>
    <w:rsid w:val="00271569"/>
    <w:rsid w:val="0027169F"/>
    <w:rsid w:val="00271710"/>
    <w:rsid w:val="00271AF6"/>
    <w:rsid w:val="00271B90"/>
    <w:rsid w:val="00272112"/>
    <w:rsid w:val="00272476"/>
    <w:rsid w:val="00272821"/>
    <w:rsid w:val="00272C9F"/>
    <w:rsid w:val="002731D4"/>
    <w:rsid w:val="00273908"/>
    <w:rsid w:val="002739B2"/>
    <w:rsid w:val="0027416C"/>
    <w:rsid w:val="00274A62"/>
    <w:rsid w:val="00274B23"/>
    <w:rsid w:val="00274E37"/>
    <w:rsid w:val="00275516"/>
    <w:rsid w:val="002756DF"/>
    <w:rsid w:val="00275A26"/>
    <w:rsid w:val="00275C84"/>
    <w:rsid w:val="002763DB"/>
    <w:rsid w:val="00276480"/>
    <w:rsid w:val="00276A1A"/>
    <w:rsid w:val="00276FC0"/>
    <w:rsid w:val="002779B1"/>
    <w:rsid w:val="00277B1B"/>
    <w:rsid w:val="00280009"/>
    <w:rsid w:val="0028025C"/>
    <w:rsid w:val="00280A00"/>
    <w:rsid w:val="0028147E"/>
    <w:rsid w:val="00281CD6"/>
    <w:rsid w:val="00281E15"/>
    <w:rsid w:val="00281F7F"/>
    <w:rsid w:val="00282723"/>
    <w:rsid w:val="002827BB"/>
    <w:rsid w:val="0028297D"/>
    <w:rsid w:val="00282ED9"/>
    <w:rsid w:val="0028311C"/>
    <w:rsid w:val="002833D1"/>
    <w:rsid w:val="0028388E"/>
    <w:rsid w:val="00283A5C"/>
    <w:rsid w:val="00283F32"/>
    <w:rsid w:val="00284126"/>
    <w:rsid w:val="00284174"/>
    <w:rsid w:val="00284324"/>
    <w:rsid w:val="002843F5"/>
    <w:rsid w:val="00284507"/>
    <w:rsid w:val="00284909"/>
    <w:rsid w:val="002849A3"/>
    <w:rsid w:val="00285731"/>
    <w:rsid w:val="00285950"/>
    <w:rsid w:val="00285960"/>
    <w:rsid w:val="00285C57"/>
    <w:rsid w:val="0028615E"/>
    <w:rsid w:val="002862EA"/>
    <w:rsid w:val="0028638B"/>
    <w:rsid w:val="002866BE"/>
    <w:rsid w:val="00286831"/>
    <w:rsid w:val="00286895"/>
    <w:rsid w:val="00286DCD"/>
    <w:rsid w:val="00286DF2"/>
    <w:rsid w:val="002875AD"/>
    <w:rsid w:val="002875C1"/>
    <w:rsid w:val="002876FE"/>
    <w:rsid w:val="00287B34"/>
    <w:rsid w:val="00287C90"/>
    <w:rsid w:val="002902FA"/>
    <w:rsid w:val="0029099A"/>
    <w:rsid w:val="002909A0"/>
    <w:rsid w:val="002909D7"/>
    <w:rsid w:val="00290B78"/>
    <w:rsid w:val="00290C00"/>
    <w:rsid w:val="002913FA"/>
    <w:rsid w:val="0029157D"/>
    <w:rsid w:val="00291BFF"/>
    <w:rsid w:val="00292160"/>
    <w:rsid w:val="002925D4"/>
    <w:rsid w:val="00292A2F"/>
    <w:rsid w:val="0029337E"/>
    <w:rsid w:val="0029386A"/>
    <w:rsid w:val="00293BCF"/>
    <w:rsid w:val="00293BE7"/>
    <w:rsid w:val="002942EB"/>
    <w:rsid w:val="00294454"/>
    <w:rsid w:val="00294547"/>
    <w:rsid w:val="0029464F"/>
    <w:rsid w:val="00295860"/>
    <w:rsid w:val="002959E9"/>
    <w:rsid w:val="00295ABE"/>
    <w:rsid w:val="00295D43"/>
    <w:rsid w:val="0029610E"/>
    <w:rsid w:val="00296245"/>
    <w:rsid w:val="00296475"/>
    <w:rsid w:val="0029686C"/>
    <w:rsid w:val="00296A26"/>
    <w:rsid w:val="00296CB1"/>
    <w:rsid w:val="00296D81"/>
    <w:rsid w:val="002A03AB"/>
    <w:rsid w:val="002A0F72"/>
    <w:rsid w:val="002A11CA"/>
    <w:rsid w:val="002A1316"/>
    <w:rsid w:val="002A1879"/>
    <w:rsid w:val="002A1A26"/>
    <w:rsid w:val="002A2107"/>
    <w:rsid w:val="002A2261"/>
    <w:rsid w:val="002A279D"/>
    <w:rsid w:val="002A29B6"/>
    <w:rsid w:val="002A2AF6"/>
    <w:rsid w:val="002A2BE4"/>
    <w:rsid w:val="002A2CFF"/>
    <w:rsid w:val="002A32F7"/>
    <w:rsid w:val="002A33B8"/>
    <w:rsid w:val="002A3A57"/>
    <w:rsid w:val="002A3A8A"/>
    <w:rsid w:val="002A46D7"/>
    <w:rsid w:val="002A473A"/>
    <w:rsid w:val="002A47E2"/>
    <w:rsid w:val="002A49FA"/>
    <w:rsid w:val="002A4DE3"/>
    <w:rsid w:val="002A535A"/>
    <w:rsid w:val="002A5486"/>
    <w:rsid w:val="002A5C09"/>
    <w:rsid w:val="002A60E8"/>
    <w:rsid w:val="002A6515"/>
    <w:rsid w:val="002A673C"/>
    <w:rsid w:val="002A6AAA"/>
    <w:rsid w:val="002A7540"/>
    <w:rsid w:val="002A7DC2"/>
    <w:rsid w:val="002B09E7"/>
    <w:rsid w:val="002B13AC"/>
    <w:rsid w:val="002B15C4"/>
    <w:rsid w:val="002B1DCD"/>
    <w:rsid w:val="002B1E95"/>
    <w:rsid w:val="002B2122"/>
    <w:rsid w:val="002B2B00"/>
    <w:rsid w:val="002B2EFA"/>
    <w:rsid w:val="002B2F87"/>
    <w:rsid w:val="002B3193"/>
    <w:rsid w:val="002B3A21"/>
    <w:rsid w:val="002B3E5F"/>
    <w:rsid w:val="002B40FA"/>
    <w:rsid w:val="002B4357"/>
    <w:rsid w:val="002B477B"/>
    <w:rsid w:val="002B4A2D"/>
    <w:rsid w:val="002B505D"/>
    <w:rsid w:val="002B5314"/>
    <w:rsid w:val="002B53C4"/>
    <w:rsid w:val="002B63E4"/>
    <w:rsid w:val="002B68E3"/>
    <w:rsid w:val="002B694B"/>
    <w:rsid w:val="002B6953"/>
    <w:rsid w:val="002B6CCA"/>
    <w:rsid w:val="002B704F"/>
    <w:rsid w:val="002B734D"/>
    <w:rsid w:val="002B741B"/>
    <w:rsid w:val="002B75DC"/>
    <w:rsid w:val="002B779F"/>
    <w:rsid w:val="002B7A2A"/>
    <w:rsid w:val="002C0291"/>
    <w:rsid w:val="002C05F5"/>
    <w:rsid w:val="002C1685"/>
    <w:rsid w:val="002C16E6"/>
    <w:rsid w:val="002C18F6"/>
    <w:rsid w:val="002C1C41"/>
    <w:rsid w:val="002C1F12"/>
    <w:rsid w:val="002C1FB0"/>
    <w:rsid w:val="002C2638"/>
    <w:rsid w:val="002C2789"/>
    <w:rsid w:val="002C2C95"/>
    <w:rsid w:val="002C3549"/>
    <w:rsid w:val="002C35EE"/>
    <w:rsid w:val="002C397E"/>
    <w:rsid w:val="002C3B14"/>
    <w:rsid w:val="002C48C7"/>
    <w:rsid w:val="002C4910"/>
    <w:rsid w:val="002C4D0A"/>
    <w:rsid w:val="002C5268"/>
    <w:rsid w:val="002C5428"/>
    <w:rsid w:val="002C58CD"/>
    <w:rsid w:val="002C5E54"/>
    <w:rsid w:val="002C64C3"/>
    <w:rsid w:val="002C746D"/>
    <w:rsid w:val="002C7858"/>
    <w:rsid w:val="002C7E84"/>
    <w:rsid w:val="002D01A8"/>
    <w:rsid w:val="002D0458"/>
    <w:rsid w:val="002D0BE9"/>
    <w:rsid w:val="002D0CB8"/>
    <w:rsid w:val="002D0E38"/>
    <w:rsid w:val="002D17C0"/>
    <w:rsid w:val="002D1B03"/>
    <w:rsid w:val="002D23D3"/>
    <w:rsid w:val="002D2DC6"/>
    <w:rsid w:val="002D308C"/>
    <w:rsid w:val="002D36C7"/>
    <w:rsid w:val="002D3B5B"/>
    <w:rsid w:val="002D3FC3"/>
    <w:rsid w:val="002D4831"/>
    <w:rsid w:val="002D493A"/>
    <w:rsid w:val="002D501A"/>
    <w:rsid w:val="002D54D9"/>
    <w:rsid w:val="002D57D7"/>
    <w:rsid w:val="002D5D5E"/>
    <w:rsid w:val="002D640D"/>
    <w:rsid w:val="002D66C1"/>
    <w:rsid w:val="002D7115"/>
    <w:rsid w:val="002D733A"/>
    <w:rsid w:val="002D77BB"/>
    <w:rsid w:val="002D7BCE"/>
    <w:rsid w:val="002D7CD6"/>
    <w:rsid w:val="002E03E2"/>
    <w:rsid w:val="002E0887"/>
    <w:rsid w:val="002E08D5"/>
    <w:rsid w:val="002E0A0E"/>
    <w:rsid w:val="002E0CDF"/>
    <w:rsid w:val="002E10D2"/>
    <w:rsid w:val="002E1495"/>
    <w:rsid w:val="002E196C"/>
    <w:rsid w:val="002E2053"/>
    <w:rsid w:val="002E2498"/>
    <w:rsid w:val="002E2C52"/>
    <w:rsid w:val="002E2E41"/>
    <w:rsid w:val="002E2E59"/>
    <w:rsid w:val="002E3073"/>
    <w:rsid w:val="002E3A5F"/>
    <w:rsid w:val="002E3C23"/>
    <w:rsid w:val="002E3E8A"/>
    <w:rsid w:val="002E4255"/>
    <w:rsid w:val="002E4877"/>
    <w:rsid w:val="002E4A28"/>
    <w:rsid w:val="002E5098"/>
    <w:rsid w:val="002E59AE"/>
    <w:rsid w:val="002E5C6A"/>
    <w:rsid w:val="002E5C94"/>
    <w:rsid w:val="002E6247"/>
    <w:rsid w:val="002E6838"/>
    <w:rsid w:val="002E68A2"/>
    <w:rsid w:val="002E6D70"/>
    <w:rsid w:val="002E748C"/>
    <w:rsid w:val="002E7850"/>
    <w:rsid w:val="002E798C"/>
    <w:rsid w:val="002E7AE1"/>
    <w:rsid w:val="002F052C"/>
    <w:rsid w:val="002F058D"/>
    <w:rsid w:val="002F0B3C"/>
    <w:rsid w:val="002F152B"/>
    <w:rsid w:val="002F152C"/>
    <w:rsid w:val="002F209C"/>
    <w:rsid w:val="002F20F3"/>
    <w:rsid w:val="002F2287"/>
    <w:rsid w:val="002F269E"/>
    <w:rsid w:val="002F2A84"/>
    <w:rsid w:val="002F2CEE"/>
    <w:rsid w:val="002F2FA5"/>
    <w:rsid w:val="002F31F1"/>
    <w:rsid w:val="002F358B"/>
    <w:rsid w:val="002F384A"/>
    <w:rsid w:val="002F38D4"/>
    <w:rsid w:val="002F3A9B"/>
    <w:rsid w:val="002F3AB2"/>
    <w:rsid w:val="002F3F92"/>
    <w:rsid w:val="002F4027"/>
    <w:rsid w:val="002F4530"/>
    <w:rsid w:val="002F4D5B"/>
    <w:rsid w:val="002F5321"/>
    <w:rsid w:val="002F5A79"/>
    <w:rsid w:val="002F5B40"/>
    <w:rsid w:val="002F5D98"/>
    <w:rsid w:val="002F66B4"/>
    <w:rsid w:val="002F6723"/>
    <w:rsid w:val="002F6939"/>
    <w:rsid w:val="002F6AB4"/>
    <w:rsid w:val="002F6ED5"/>
    <w:rsid w:val="002F70E2"/>
    <w:rsid w:val="002F772F"/>
    <w:rsid w:val="002F7A35"/>
    <w:rsid w:val="002F7F36"/>
    <w:rsid w:val="00300C84"/>
    <w:rsid w:val="00300EC6"/>
    <w:rsid w:val="00301A66"/>
    <w:rsid w:val="00301D6A"/>
    <w:rsid w:val="00301DF3"/>
    <w:rsid w:val="00301E78"/>
    <w:rsid w:val="0030226F"/>
    <w:rsid w:val="003025EC"/>
    <w:rsid w:val="003025FC"/>
    <w:rsid w:val="00302ACF"/>
    <w:rsid w:val="00303316"/>
    <w:rsid w:val="00303434"/>
    <w:rsid w:val="00303791"/>
    <w:rsid w:val="003038C9"/>
    <w:rsid w:val="00303B0A"/>
    <w:rsid w:val="00303B77"/>
    <w:rsid w:val="00303C44"/>
    <w:rsid w:val="00304340"/>
    <w:rsid w:val="00304E73"/>
    <w:rsid w:val="00304EF6"/>
    <w:rsid w:val="00305FC0"/>
    <w:rsid w:val="00306800"/>
    <w:rsid w:val="00307270"/>
    <w:rsid w:val="003074A9"/>
    <w:rsid w:val="00307DB7"/>
    <w:rsid w:val="00310478"/>
    <w:rsid w:val="0031057D"/>
    <w:rsid w:val="00310743"/>
    <w:rsid w:val="00311984"/>
    <w:rsid w:val="00311BCD"/>
    <w:rsid w:val="003121E6"/>
    <w:rsid w:val="003123AB"/>
    <w:rsid w:val="003123CA"/>
    <w:rsid w:val="0031249E"/>
    <w:rsid w:val="00312779"/>
    <w:rsid w:val="00312860"/>
    <w:rsid w:val="00312951"/>
    <w:rsid w:val="00312BBE"/>
    <w:rsid w:val="00312E96"/>
    <w:rsid w:val="00313437"/>
    <w:rsid w:val="003135AA"/>
    <w:rsid w:val="00313613"/>
    <w:rsid w:val="00314791"/>
    <w:rsid w:val="00314819"/>
    <w:rsid w:val="00314C61"/>
    <w:rsid w:val="003150AE"/>
    <w:rsid w:val="003153DB"/>
    <w:rsid w:val="0031553B"/>
    <w:rsid w:val="0031562D"/>
    <w:rsid w:val="00315A5C"/>
    <w:rsid w:val="00315F0F"/>
    <w:rsid w:val="0031621E"/>
    <w:rsid w:val="00316481"/>
    <w:rsid w:val="00316C2F"/>
    <w:rsid w:val="0031727F"/>
    <w:rsid w:val="0031737D"/>
    <w:rsid w:val="00317C14"/>
    <w:rsid w:val="0032042B"/>
    <w:rsid w:val="003208FB"/>
    <w:rsid w:val="003209D3"/>
    <w:rsid w:val="00320BEB"/>
    <w:rsid w:val="00320D3C"/>
    <w:rsid w:val="00320EBA"/>
    <w:rsid w:val="0032114F"/>
    <w:rsid w:val="003215B2"/>
    <w:rsid w:val="00321B07"/>
    <w:rsid w:val="00321D17"/>
    <w:rsid w:val="003221A4"/>
    <w:rsid w:val="00323349"/>
    <w:rsid w:val="00323693"/>
    <w:rsid w:val="00323824"/>
    <w:rsid w:val="003241E1"/>
    <w:rsid w:val="00324892"/>
    <w:rsid w:val="00324955"/>
    <w:rsid w:val="00324F26"/>
    <w:rsid w:val="003252D6"/>
    <w:rsid w:val="003255C9"/>
    <w:rsid w:val="00325C2E"/>
    <w:rsid w:val="003267BD"/>
    <w:rsid w:val="00327121"/>
    <w:rsid w:val="00327126"/>
    <w:rsid w:val="0032735A"/>
    <w:rsid w:val="00327499"/>
    <w:rsid w:val="003277D0"/>
    <w:rsid w:val="00327EA7"/>
    <w:rsid w:val="003300E0"/>
    <w:rsid w:val="003306DC"/>
    <w:rsid w:val="003308E5"/>
    <w:rsid w:val="00330B9E"/>
    <w:rsid w:val="00330E1A"/>
    <w:rsid w:val="00330F8A"/>
    <w:rsid w:val="00331246"/>
    <w:rsid w:val="00331291"/>
    <w:rsid w:val="003312D1"/>
    <w:rsid w:val="0033150A"/>
    <w:rsid w:val="00331866"/>
    <w:rsid w:val="00331D7B"/>
    <w:rsid w:val="003325C6"/>
    <w:rsid w:val="003326A9"/>
    <w:rsid w:val="003327EF"/>
    <w:rsid w:val="0033286C"/>
    <w:rsid w:val="00332F4B"/>
    <w:rsid w:val="0033308B"/>
    <w:rsid w:val="003332E1"/>
    <w:rsid w:val="0033366C"/>
    <w:rsid w:val="00333F3C"/>
    <w:rsid w:val="0033430E"/>
    <w:rsid w:val="00334698"/>
    <w:rsid w:val="003359DA"/>
    <w:rsid w:val="00335C21"/>
    <w:rsid w:val="00335E0D"/>
    <w:rsid w:val="00336A5E"/>
    <w:rsid w:val="00336AD5"/>
    <w:rsid w:val="0033762D"/>
    <w:rsid w:val="003378FD"/>
    <w:rsid w:val="003401D9"/>
    <w:rsid w:val="00340A99"/>
    <w:rsid w:val="00340E4B"/>
    <w:rsid w:val="00340E51"/>
    <w:rsid w:val="00340F97"/>
    <w:rsid w:val="00341B66"/>
    <w:rsid w:val="00342766"/>
    <w:rsid w:val="003429DD"/>
    <w:rsid w:val="00342AD5"/>
    <w:rsid w:val="00342D5D"/>
    <w:rsid w:val="0034324C"/>
    <w:rsid w:val="00343608"/>
    <w:rsid w:val="00343830"/>
    <w:rsid w:val="00343B84"/>
    <w:rsid w:val="00343CB3"/>
    <w:rsid w:val="00343D9B"/>
    <w:rsid w:val="00344094"/>
    <w:rsid w:val="003449F4"/>
    <w:rsid w:val="00344C3B"/>
    <w:rsid w:val="003451CA"/>
    <w:rsid w:val="00345371"/>
    <w:rsid w:val="003453B7"/>
    <w:rsid w:val="003454FA"/>
    <w:rsid w:val="0034563E"/>
    <w:rsid w:val="003458D1"/>
    <w:rsid w:val="00345B36"/>
    <w:rsid w:val="0034619D"/>
    <w:rsid w:val="003462F8"/>
    <w:rsid w:val="003465E0"/>
    <w:rsid w:val="00346B89"/>
    <w:rsid w:val="00346ECB"/>
    <w:rsid w:val="0034767D"/>
    <w:rsid w:val="0034778F"/>
    <w:rsid w:val="00347ADC"/>
    <w:rsid w:val="00347C61"/>
    <w:rsid w:val="00347EB1"/>
    <w:rsid w:val="00350ADC"/>
    <w:rsid w:val="00350B91"/>
    <w:rsid w:val="00351112"/>
    <w:rsid w:val="00352167"/>
    <w:rsid w:val="00352780"/>
    <w:rsid w:val="00352C05"/>
    <w:rsid w:val="00352F4C"/>
    <w:rsid w:val="00353582"/>
    <w:rsid w:val="00353A0E"/>
    <w:rsid w:val="00353B72"/>
    <w:rsid w:val="00353CCE"/>
    <w:rsid w:val="003546CE"/>
    <w:rsid w:val="003548E1"/>
    <w:rsid w:val="00354BF3"/>
    <w:rsid w:val="00354DF0"/>
    <w:rsid w:val="00355055"/>
    <w:rsid w:val="00355438"/>
    <w:rsid w:val="003558DB"/>
    <w:rsid w:val="00355D91"/>
    <w:rsid w:val="00356136"/>
    <w:rsid w:val="003561AA"/>
    <w:rsid w:val="0035646D"/>
    <w:rsid w:val="003566CF"/>
    <w:rsid w:val="00356BBC"/>
    <w:rsid w:val="00356D11"/>
    <w:rsid w:val="00356D92"/>
    <w:rsid w:val="00357350"/>
    <w:rsid w:val="0035736A"/>
    <w:rsid w:val="00357919"/>
    <w:rsid w:val="003579A7"/>
    <w:rsid w:val="003579C4"/>
    <w:rsid w:val="00360370"/>
    <w:rsid w:val="00360497"/>
    <w:rsid w:val="003606AD"/>
    <w:rsid w:val="003607F8"/>
    <w:rsid w:val="0036097F"/>
    <w:rsid w:val="00361367"/>
    <w:rsid w:val="0036158A"/>
    <w:rsid w:val="00361A4B"/>
    <w:rsid w:val="00361DD9"/>
    <w:rsid w:val="003624A7"/>
    <w:rsid w:val="00362890"/>
    <w:rsid w:val="00363E11"/>
    <w:rsid w:val="00364473"/>
    <w:rsid w:val="00364543"/>
    <w:rsid w:val="00364675"/>
    <w:rsid w:val="003648D2"/>
    <w:rsid w:val="00364C88"/>
    <w:rsid w:val="00364C9D"/>
    <w:rsid w:val="00364D20"/>
    <w:rsid w:val="00364E46"/>
    <w:rsid w:val="00364EB8"/>
    <w:rsid w:val="00365562"/>
    <w:rsid w:val="00365AAA"/>
    <w:rsid w:val="00365DA5"/>
    <w:rsid w:val="00365DE0"/>
    <w:rsid w:val="00365E43"/>
    <w:rsid w:val="003661DB"/>
    <w:rsid w:val="003662E2"/>
    <w:rsid w:val="0036641D"/>
    <w:rsid w:val="0036661E"/>
    <w:rsid w:val="00366AD9"/>
    <w:rsid w:val="00366B0C"/>
    <w:rsid w:val="00366C55"/>
    <w:rsid w:val="003675C9"/>
    <w:rsid w:val="0036770A"/>
    <w:rsid w:val="00367E72"/>
    <w:rsid w:val="00370184"/>
    <w:rsid w:val="0037045D"/>
    <w:rsid w:val="00370696"/>
    <w:rsid w:val="00370B93"/>
    <w:rsid w:val="0037221C"/>
    <w:rsid w:val="0037223C"/>
    <w:rsid w:val="00372618"/>
    <w:rsid w:val="003726F0"/>
    <w:rsid w:val="00372DC4"/>
    <w:rsid w:val="00373690"/>
    <w:rsid w:val="0037381B"/>
    <w:rsid w:val="00373EF8"/>
    <w:rsid w:val="00374674"/>
    <w:rsid w:val="00374B81"/>
    <w:rsid w:val="003753C1"/>
    <w:rsid w:val="00375EA8"/>
    <w:rsid w:val="0037600F"/>
    <w:rsid w:val="00376A5B"/>
    <w:rsid w:val="00376C06"/>
    <w:rsid w:val="00377089"/>
    <w:rsid w:val="00377484"/>
    <w:rsid w:val="00377B65"/>
    <w:rsid w:val="00377B8C"/>
    <w:rsid w:val="00380686"/>
    <w:rsid w:val="00380733"/>
    <w:rsid w:val="0038084A"/>
    <w:rsid w:val="00380F84"/>
    <w:rsid w:val="003811FC"/>
    <w:rsid w:val="00381825"/>
    <w:rsid w:val="00381A16"/>
    <w:rsid w:val="003820B6"/>
    <w:rsid w:val="0038240F"/>
    <w:rsid w:val="00382589"/>
    <w:rsid w:val="00382627"/>
    <w:rsid w:val="00382A55"/>
    <w:rsid w:val="00382D01"/>
    <w:rsid w:val="00383227"/>
    <w:rsid w:val="0038334F"/>
    <w:rsid w:val="003836DD"/>
    <w:rsid w:val="0038375F"/>
    <w:rsid w:val="0038438A"/>
    <w:rsid w:val="003855EE"/>
    <w:rsid w:val="00385769"/>
    <w:rsid w:val="00385D2E"/>
    <w:rsid w:val="0038656F"/>
    <w:rsid w:val="00386A69"/>
    <w:rsid w:val="00386B36"/>
    <w:rsid w:val="00386B9A"/>
    <w:rsid w:val="00386C5E"/>
    <w:rsid w:val="00386F54"/>
    <w:rsid w:val="00386FC3"/>
    <w:rsid w:val="003871F2"/>
    <w:rsid w:val="00387516"/>
    <w:rsid w:val="003876E5"/>
    <w:rsid w:val="00387767"/>
    <w:rsid w:val="00387984"/>
    <w:rsid w:val="00387A51"/>
    <w:rsid w:val="00387DF4"/>
    <w:rsid w:val="003900BD"/>
    <w:rsid w:val="00390368"/>
    <w:rsid w:val="003904A5"/>
    <w:rsid w:val="00390E4E"/>
    <w:rsid w:val="00391010"/>
    <w:rsid w:val="003912F2"/>
    <w:rsid w:val="00391655"/>
    <w:rsid w:val="00391C53"/>
    <w:rsid w:val="00391D53"/>
    <w:rsid w:val="003923B7"/>
    <w:rsid w:val="0039275A"/>
    <w:rsid w:val="00392822"/>
    <w:rsid w:val="00392928"/>
    <w:rsid w:val="00392EE5"/>
    <w:rsid w:val="00393594"/>
    <w:rsid w:val="0039382B"/>
    <w:rsid w:val="003939F9"/>
    <w:rsid w:val="003941D4"/>
    <w:rsid w:val="00394323"/>
    <w:rsid w:val="003945ED"/>
    <w:rsid w:val="003948F3"/>
    <w:rsid w:val="00394C9C"/>
    <w:rsid w:val="00394DE4"/>
    <w:rsid w:val="003953FD"/>
    <w:rsid w:val="00395766"/>
    <w:rsid w:val="00395EA6"/>
    <w:rsid w:val="0039630E"/>
    <w:rsid w:val="0039650E"/>
    <w:rsid w:val="00396C06"/>
    <w:rsid w:val="00396D31"/>
    <w:rsid w:val="00397196"/>
    <w:rsid w:val="003972AF"/>
    <w:rsid w:val="003976D7"/>
    <w:rsid w:val="0039785E"/>
    <w:rsid w:val="003A05E4"/>
    <w:rsid w:val="003A0603"/>
    <w:rsid w:val="003A0664"/>
    <w:rsid w:val="003A06C7"/>
    <w:rsid w:val="003A097F"/>
    <w:rsid w:val="003A0C8C"/>
    <w:rsid w:val="003A12FE"/>
    <w:rsid w:val="003A14BB"/>
    <w:rsid w:val="003A1FE8"/>
    <w:rsid w:val="003A20C5"/>
    <w:rsid w:val="003A25E3"/>
    <w:rsid w:val="003A2CD4"/>
    <w:rsid w:val="003A2D5F"/>
    <w:rsid w:val="003A2E91"/>
    <w:rsid w:val="003A31B2"/>
    <w:rsid w:val="003A357B"/>
    <w:rsid w:val="003A3DE3"/>
    <w:rsid w:val="003A3E92"/>
    <w:rsid w:val="003A3F1A"/>
    <w:rsid w:val="003A41FC"/>
    <w:rsid w:val="003A4762"/>
    <w:rsid w:val="003A49B4"/>
    <w:rsid w:val="003A5A6A"/>
    <w:rsid w:val="003A5B43"/>
    <w:rsid w:val="003A6408"/>
    <w:rsid w:val="003A6553"/>
    <w:rsid w:val="003A65FB"/>
    <w:rsid w:val="003A6723"/>
    <w:rsid w:val="003A6B21"/>
    <w:rsid w:val="003A6CE4"/>
    <w:rsid w:val="003A706E"/>
    <w:rsid w:val="003A7118"/>
    <w:rsid w:val="003A735E"/>
    <w:rsid w:val="003A7629"/>
    <w:rsid w:val="003A783C"/>
    <w:rsid w:val="003A7884"/>
    <w:rsid w:val="003B016D"/>
    <w:rsid w:val="003B07BA"/>
    <w:rsid w:val="003B0BC2"/>
    <w:rsid w:val="003B0E0C"/>
    <w:rsid w:val="003B1168"/>
    <w:rsid w:val="003B12D5"/>
    <w:rsid w:val="003B2039"/>
    <w:rsid w:val="003B20B8"/>
    <w:rsid w:val="003B25FE"/>
    <w:rsid w:val="003B3951"/>
    <w:rsid w:val="003B3A62"/>
    <w:rsid w:val="003B3CF3"/>
    <w:rsid w:val="003B4037"/>
    <w:rsid w:val="003B4158"/>
    <w:rsid w:val="003B4E38"/>
    <w:rsid w:val="003B50BE"/>
    <w:rsid w:val="003B53ED"/>
    <w:rsid w:val="003B5771"/>
    <w:rsid w:val="003B57E9"/>
    <w:rsid w:val="003B6088"/>
    <w:rsid w:val="003B6913"/>
    <w:rsid w:val="003B695D"/>
    <w:rsid w:val="003B6B6C"/>
    <w:rsid w:val="003B6BD7"/>
    <w:rsid w:val="003B6F9D"/>
    <w:rsid w:val="003B702B"/>
    <w:rsid w:val="003B7503"/>
    <w:rsid w:val="003B7936"/>
    <w:rsid w:val="003B79A5"/>
    <w:rsid w:val="003C00A2"/>
    <w:rsid w:val="003C01F2"/>
    <w:rsid w:val="003C18AA"/>
    <w:rsid w:val="003C1997"/>
    <w:rsid w:val="003C19EF"/>
    <w:rsid w:val="003C22BA"/>
    <w:rsid w:val="003C2886"/>
    <w:rsid w:val="003C2920"/>
    <w:rsid w:val="003C29D4"/>
    <w:rsid w:val="003C2FA0"/>
    <w:rsid w:val="003C2FA3"/>
    <w:rsid w:val="003C30DC"/>
    <w:rsid w:val="003C312B"/>
    <w:rsid w:val="003C3132"/>
    <w:rsid w:val="003C317F"/>
    <w:rsid w:val="003C32CA"/>
    <w:rsid w:val="003C3BCE"/>
    <w:rsid w:val="003C3EF8"/>
    <w:rsid w:val="003C4211"/>
    <w:rsid w:val="003C466B"/>
    <w:rsid w:val="003C49F5"/>
    <w:rsid w:val="003C4D62"/>
    <w:rsid w:val="003C4DD3"/>
    <w:rsid w:val="003C516A"/>
    <w:rsid w:val="003C57F0"/>
    <w:rsid w:val="003C5BB9"/>
    <w:rsid w:val="003C60D1"/>
    <w:rsid w:val="003C6791"/>
    <w:rsid w:val="003C686D"/>
    <w:rsid w:val="003C686E"/>
    <w:rsid w:val="003C6878"/>
    <w:rsid w:val="003C696F"/>
    <w:rsid w:val="003C6C6B"/>
    <w:rsid w:val="003C6CCF"/>
    <w:rsid w:val="003C7192"/>
    <w:rsid w:val="003C7458"/>
    <w:rsid w:val="003C7890"/>
    <w:rsid w:val="003D01D0"/>
    <w:rsid w:val="003D0BB4"/>
    <w:rsid w:val="003D0D9A"/>
    <w:rsid w:val="003D0E69"/>
    <w:rsid w:val="003D1050"/>
    <w:rsid w:val="003D10F2"/>
    <w:rsid w:val="003D13C8"/>
    <w:rsid w:val="003D187F"/>
    <w:rsid w:val="003D2744"/>
    <w:rsid w:val="003D278B"/>
    <w:rsid w:val="003D2E31"/>
    <w:rsid w:val="003D32D7"/>
    <w:rsid w:val="003D3311"/>
    <w:rsid w:val="003D3348"/>
    <w:rsid w:val="003D3426"/>
    <w:rsid w:val="003D3CF6"/>
    <w:rsid w:val="003D3F1C"/>
    <w:rsid w:val="003D4449"/>
    <w:rsid w:val="003D4538"/>
    <w:rsid w:val="003D474D"/>
    <w:rsid w:val="003D4B08"/>
    <w:rsid w:val="003D4EBC"/>
    <w:rsid w:val="003D5246"/>
    <w:rsid w:val="003D58F8"/>
    <w:rsid w:val="003D5AF1"/>
    <w:rsid w:val="003D5E16"/>
    <w:rsid w:val="003D6ED4"/>
    <w:rsid w:val="003D6F46"/>
    <w:rsid w:val="003D7E28"/>
    <w:rsid w:val="003E04C7"/>
    <w:rsid w:val="003E0E07"/>
    <w:rsid w:val="003E1A9D"/>
    <w:rsid w:val="003E1ADB"/>
    <w:rsid w:val="003E1B93"/>
    <w:rsid w:val="003E21DC"/>
    <w:rsid w:val="003E295C"/>
    <w:rsid w:val="003E2A98"/>
    <w:rsid w:val="003E2E43"/>
    <w:rsid w:val="003E30BD"/>
    <w:rsid w:val="003E34BC"/>
    <w:rsid w:val="003E35FB"/>
    <w:rsid w:val="003E36C8"/>
    <w:rsid w:val="003E3CB0"/>
    <w:rsid w:val="003E4175"/>
    <w:rsid w:val="003E4593"/>
    <w:rsid w:val="003E47CB"/>
    <w:rsid w:val="003E48D3"/>
    <w:rsid w:val="003E4FE4"/>
    <w:rsid w:val="003E5504"/>
    <w:rsid w:val="003E55AC"/>
    <w:rsid w:val="003E582F"/>
    <w:rsid w:val="003E6198"/>
    <w:rsid w:val="003E650B"/>
    <w:rsid w:val="003E67D7"/>
    <w:rsid w:val="003E6918"/>
    <w:rsid w:val="003E6E56"/>
    <w:rsid w:val="003E7B1A"/>
    <w:rsid w:val="003E7BA4"/>
    <w:rsid w:val="003F0082"/>
    <w:rsid w:val="003F00B0"/>
    <w:rsid w:val="003F05CE"/>
    <w:rsid w:val="003F0A3F"/>
    <w:rsid w:val="003F0BB2"/>
    <w:rsid w:val="003F0D41"/>
    <w:rsid w:val="003F0E9C"/>
    <w:rsid w:val="003F1386"/>
    <w:rsid w:val="003F15F1"/>
    <w:rsid w:val="003F1B6D"/>
    <w:rsid w:val="003F1FC1"/>
    <w:rsid w:val="003F24F0"/>
    <w:rsid w:val="003F2562"/>
    <w:rsid w:val="003F28EF"/>
    <w:rsid w:val="003F30AD"/>
    <w:rsid w:val="003F3139"/>
    <w:rsid w:val="003F32CB"/>
    <w:rsid w:val="003F3C4F"/>
    <w:rsid w:val="003F3E5F"/>
    <w:rsid w:val="003F3FBC"/>
    <w:rsid w:val="003F43B2"/>
    <w:rsid w:val="003F4A7A"/>
    <w:rsid w:val="003F4C52"/>
    <w:rsid w:val="003F4D66"/>
    <w:rsid w:val="003F511E"/>
    <w:rsid w:val="003F5146"/>
    <w:rsid w:val="003F55A4"/>
    <w:rsid w:val="003F5D50"/>
    <w:rsid w:val="003F5E31"/>
    <w:rsid w:val="003F5F87"/>
    <w:rsid w:val="003F69C8"/>
    <w:rsid w:val="003F69E5"/>
    <w:rsid w:val="003F772B"/>
    <w:rsid w:val="003F7782"/>
    <w:rsid w:val="0040021F"/>
    <w:rsid w:val="00400619"/>
    <w:rsid w:val="00400827"/>
    <w:rsid w:val="00400A0C"/>
    <w:rsid w:val="00400D47"/>
    <w:rsid w:val="0040127A"/>
    <w:rsid w:val="004018B1"/>
    <w:rsid w:val="00401A67"/>
    <w:rsid w:val="00401F04"/>
    <w:rsid w:val="00402232"/>
    <w:rsid w:val="004023B7"/>
    <w:rsid w:val="004028CE"/>
    <w:rsid w:val="00402906"/>
    <w:rsid w:val="00402CEE"/>
    <w:rsid w:val="00403086"/>
    <w:rsid w:val="00403214"/>
    <w:rsid w:val="00403268"/>
    <w:rsid w:val="00403304"/>
    <w:rsid w:val="0040330E"/>
    <w:rsid w:val="00403D21"/>
    <w:rsid w:val="0040400F"/>
    <w:rsid w:val="004048E6"/>
    <w:rsid w:val="00404900"/>
    <w:rsid w:val="00404B8E"/>
    <w:rsid w:val="00404F51"/>
    <w:rsid w:val="004058F7"/>
    <w:rsid w:val="00405922"/>
    <w:rsid w:val="00405F37"/>
    <w:rsid w:val="00405F5E"/>
    <w:rsid w:val="0040625E"/>
    <w:rsid w:val="004064FE"/>
    <w:rsid w:val="004065C3"/>
    <w:rsid w:val="00406700"/>
    <w:rsid w:val="00406AA4"/>
    <w:rsid w:val="00406B2C"/>
    <w:rsid w:val="00406EFB"/>
    <w:rsid w:val="00407280"/>
    <w:rsid w:val="00407A0B"/>
    <w:rsid w:val="00407E7E"/>
    <w:rsid w:val="0041003D"/>
    <w:rsid w:val="00410222"/>
    <w:rsid w:val="00410574"/>
    <w:rsid w:val="00412094"/>
    <w:rsid w:val="004120A8"/>
    <w:rsid w:val="004121BF"/>
    <w:rsid w:val="004123F3"/>
    <w:rsid w:val="00412668"/>
    <w:rsid w:val="004127A7"/>
    <w:rsid w:val="0041281A"/>
    <w:rsid w:val="004130DA"/>
    <w:rsid w:val="004132E5"/>
    <w:rsid w:val="00413376"/>
    <w:rsid w:val="0041401A"/>
    <w:rsid w:val="004140B5"/>
    <w:rsid w:val="00414D3B"/>
    <w:rsid w:val="00414EC9"/>
    <w:rsid w:val="00415770"/>
    <w:rsid w:val="00415C7F"/>
    <w:rsid w:val="00415D98"/>
    <w:rsid w:val="00415E67"/>
    <w:rsid w:val="00415F0A"/>
    <w:rsid w:val="0041725B"/>
    <w:rsid w:val="0041764B"/>
    <w:rsid w:val="00417908"/>
    <w:rsid w:val="00417B21"/>
    <w:rsid w:val="00417E92"/>
    <w:rsid w:val="00417E97"/>
    <w:rsid w:val="004201BE"/>
    <w:rsid w:val="0042062D"/>
    <w:rsid w:val="00420993"/>
    <w:rsid w:val="004209C8"/>
    <w:rsid w:val="00420C60"/>
    <w:rsid w:val="00420E13"/>
    <w:rsid w:val="00421702"/>
    <w:rsid w:val="0042181E"/>
    <w:rsid w:val="004221BB"/>
    <w:rsid w:val="0042263C"/>
    <w:rsid w:val="00422736"/>
    <w:rsid w:val="00422D8E"/>
    <w:rsid w:val="00423154"/>
    <w:rsid w:val="00423A90"/>
    <w:rsid w:val="0042412B"/>
    <w:rsid w:val="004243A3"/>
    <w:rsid w:val="004245DD"/>
    <w:rsid w:val="004245F6"/>
    <w:rsid w:val="00424BA9"/>
    <w:rsid w:val="00424D8C"/>
    <w:rsid w:val="00425D37"/>
    <w:rsid w:val="00425E42"/>
    <w:rsid w:val="00426053"/>
    <w:rsid w:val="004262B7"/>
    <w:rsid w:val="00426495"/>
    <w:rsid w:val="004264E0"/>
    <w:rsid w:val="00426958"/>
    <w:rsid w:val="004269B7"/>
    <w:rsid w:val="00426CEB"/>
    <w:rsid w:val="00426E66"/>
    <w:rsid w:val="00427090"/>
    <w:rsid w:val="0042721B"/>
    <w:rsid w:val="00427338"/>
    <w:rsid w:val="004273E8"/>
    <w:rsid w:val="00427413"/>
    <w:rsid w:val="004276C2"/>
    <w:rsid w:val="00427994"/>
    <w:rsid w:val="00427DAD"/>
    <w:rsid w:val="00427E7B"/>
    <w:rsid w:val="004300D2"/>
    <w:rsid w:val="004301D9"/>
    <w:rsid w:val="00430665"/>
    <w:rsid w:val="00430699"/>
    <w:rsid w:val="00431A0D"/>
    <w:rsid w:val="00431DDC"/>
    <w:rsid w:val="00432225"/>
    <w:rsid w:val="004328BB"/>
    <w:rsid w:val="00432902"/>
    <w:rsid w:val="00433224"/>
    <w:rsid w:val="00433358"/>
    <w:rsid w:val="00433395"/>
    <w:rsid w:val="004334BF"/>
    <w:rsid w:val="00433990"/>
    <w:rsid w:val="0043400B"/>
    <w:rsid w:val="0043407F"/>
    <w:rsid w:val="00434104"/>
    <w:rsid w:val="0043421F"/>
    <w:rsid w:val="004342D4"/>
    <w:rsid w:val="004346CA"/>
    <w:rsid w:val="0043579B"/>
    <w:rsid w:val="00435CA0"/>
    <w:rsid w:val="004363FC"/>
    <w:rsid w:val="00436533"/>
    <w:rsid w:val="00436592"/>
    <w:rsid w:val="0043664A"/>
    <w:rsid w:val="00436DAA"/>
    <w:rsid w:val="0043781E"/>
    <w:rsid w:val="00437849"/>
    <w:rsid w:val="00440752"/>
    <w:rsid w:val="00440936"/>
    <w:rsid w:val="00440CB7"/>
    <w:rsid w:val="00441332"/>
    <w:rsid w:val="00442908"/>
    <w:rsid w:val="00443604"/>
    <w:rsid w:val="00443796"/>
    <w:rsid w:val="00443E52"/>
    <w:rsid w:val="00444265"/>
    <w:rsid w:val="004442BC"/>
    <w:rsid w:val="004447E5"/>
    <w:rsid w:val="004447F4"/>
    <w:rsid w:val="004449DC"/>
    <w:rsid w:val="004449F6"/>
    <w:rsid w:val="00444BB4"/>
    <w:rsid w:val="00444D17"/>
    <w:rsid w:val="004454D6"/>
    <w:rsid w:val="00445807"/>
    <w:rsid w:val="00445F6A"/>
    <w:rsid w:val="0044609A"/>
    <w:rsid w:val="004462F5"/>
    <w:rsid w:val="00446B38"/>
    <w:rsid w:val="00446EB4"/>
    <w:rsid w:val="00446FEB"/>
    <w:rsid w:val="00447050"/>
    <w:rsid w:val="004475E1"/>
    <w:rsid w:val="00447633"/>
    <w:rsid w:val="00447686"/>
    <w:rsid w:val="00447FD7"/>
    <w:rsid w:val="004500D2"/>
    <w:rsid w:val="004503C0"/>
    <w:rsid w:val="00450A6D"/>
    <w:rsid w:val="00451679"/>
    <w:rsid w:val="0045293E"/>
    <w:rsid w:val="004529EC"/>
    <w:rsid w:val="00453052"/>
    <w:rsid w:val="00453574"/>
    <w:rsid w:val="00453ABF"/>
    <w:rsid w:val="00453D08"/>
    <w:rsid w:val="00454063"/>
    <w:rsid w:val="0045438E"/>
    <w:rsid w:val="004543E2"/>
    <w:rsid w:val="00454673"/>
    <w:rsid w:val="00454C9C"/>
    <w:rsid w:val="00454F81"/>
    <w:rsid w:val="004550DB"/>
    <w:rsid w:val="0045515E"/>
    <w:rsid w:val="004552B0"/>
    <w:rsid w:val="00455350"/>
    <w:rsid w:val="004553E9"/>
    <w:rsid w:val="00455401"/>
    <w:rsid w:val="00456157"/>
    <w:rsid w:val="0045637D"/>
    <w:rsid w:val="0045652B"/>
    <w:rsid w:val="00456745"/>
    <w:rsid w:val="00456861"/>
    <w:rsid w:val="004571C1"/>
    <w:rsid w:val="0045726D"/>
    <w:rsid w:val="00457379"/>
    <w:rsid w:val="00457632"/>
    <w:rsid w:val="004576B5"/>
    <w:rsid w:val="004579E3"/>
    <w:rsid w:val="00457A60"/>
    <w:rsid w:val="0046020F"/>
    <w:rsid w:val="004602B0"/>
    <w:rsid w:val="00460651"/>
    <w:rsid w:val="0046076D"/>
    <w:rsid w:val="004618E7"/>
    <w:rsid w:val="00462247"/>
    <w:rsid w:val="0046224A"/>
    <w:rsid w:val="00462981"/>
    <w:rsid w:val="00462F39"/>
    <w:rsid w:val="00463360"/>
    <w:rsid w:val="00463381"/>
    <w:rsid w:val="004633DC"/>
    <w:rsid w:val="00463467"/>
    <w:rsid w:val="00463602"/>
    <w:rsid w:val="00463823"/>
    <w:rsid w:val="00463A09"/>
    <w:rsid w:val="00463CEF"/>
    <w:rsid w:val="00464303"/>
    <w:rsid w:val="004646BC"/>
    <w:rsid w:val="00464765"/>
    <w:rsid w:val="00465B40"/>
    <w:rsid w:val="004661F9"/>
    <w:rsid w:val="00466302"/>
    <w:rsid w:val="00466369"/>
    <w:rsid w:val="00466BDE"/>
    <w:rsid w:val="00466C94"/>
    <w:rsid w:val="00467523"/>
    <w:rsid w:val="00467AF4"/>
    <w:rsid w:val="004704A1"/>
    <w:rsid w:val="00470757"/>
    <w:rsid w:val="004707AD"/>
    <w:rsid w:val="00470908"/>
    <w:rsid w:val="004709B9"/>
    <w:rsid w:val="0047110E"/>
    <w:rsid w:val="00471AE9"/>
    <w:rsid w:val="00471CF2"/>
    <w:rsid w:val="00472042"/>
    <w:rsid w:val="00472937"/>
    <w:rsid w:val="00472967"/>
    <w:rsid w:val="00472FD5"/>
    <w:rsid w:val="004733D7"/>
    <w:rsid w:val="00473802"/>
    <w:rsid w:val="0047438B"/>
    <w:rsid w:val="0047440E"/>
    <w:rsid w:val="00474904"/>
    <w:rsid w:val="00475519"/>
    <w:rsid w:val="0047553C"/>
    <w:rsid w:val="00475BDA"/>
    <w:rsid w:val="00475DAE"/>
    <w:rsid w:val="00475E42"/>
    <w:rsid w:val="00475E6B"/>
    <w:rsid w:val="00475F52"/>
    <w:rsid w:val="004760D4"/>
    <w:rsid w:val="00476DB1"/>
    <w:rsid w:val="00476DF9"/>
    <w:rsid w:val="004771AF"/>
    <w:rsid w:val="004809E3"/>
    <w:rsid w:val="00480D26"/>
    <w:rsid w:val="00481917"/>
    <w:rsid w:val="00481971"/>
    <w:rsid w:val="00481CC0"/>
    <w:rsid w:val="0048203F"/>
    <w:rsid w:val="00482177"/>
    <w:rsid w:val="00482511"/>
    <w:rsid w:val="00482EF6"/>
    <w:rsid w:val="004832FC"/>
    <w:rsid w:val="00483B6C"/>
    <w:rsid w:val="0048400D"/>
    <w:rsid w:val="0048425E"/>
    <w:rsid w:val="00484B35"/>
    <w:rsid w:val="00484D95"/>
    <w:rsid w:val="004850C5"/>
    <w:rsid w:val="00485267"/>
    <w:rsid w:val="0048531E"/>
    <w:rsid w:val="004854FD"/>
    <w:rsid w:val="004855F7"/>
    <w:rsid w:val="00485AA7"/>
    <w:rsid w:val="00485B88"/>
    <w:rsid w:val="00485E39"/>
    <w:rsid w:val="004864D7"/>
    <w:rsid w:val="00486692"/>
    <w:rsid w:val="00486838"/>
    <w:rsid w:val="0048764D"/>
    <w:rsid w:val="00487678"/>
    <w:rsid w:val="00490192"/>
    <w:rsid w:val="00490E84"/>
    <w:rsid w:val="0049139D"/>
    <w:rsid w:val="004914A9"/>
    <w:rsid w:val="00491672"/>
    <w:rsid w:val="004916DD"/>
    <w:rsid w:val="0049189F"/>
    <w:rsid w:val="0049225C"/>
    <w:rsid w:val="00492394"/>
    <w:rsid w:val="004923CF"/>
    <w:rsid w:val="004923D6"/>
    <w:rsid w:val="004925B5"/>
    <w:rsid w:val="00492FCF"/>
    <w:rsid w:val="0049394D"/>
    <w:rsid w:val="00493BF2"/>
    <w:rsid w:val="004945D7"/>
    <w:rsid w:val="00494C90"/>
    <w:rsid w:val="00494D1B"/>
    <w:rsid w:val="004954E0"/>
    <w:rsid w:val="00495500"/>
    <w:rsid w:val="00495617"/>
    <w:rsid w:val="00495BAA"/>
    <w:rsid w:val="00495E28"/>
    <w:rsid w:val="0049685B"/>
    <w:rsid w:val="00496BD2"/>
    <w:rsid w:val="004970EF"/>
    <w:rsid w:val="0049794B"/>
    <w:rsid w:val="00497A94"/>
    <w:rsid w:val="00497E18"/>
    <w:rsid w:val="004A038C"/>
    <w:rsid w:val="004A08B2"/>
    <w:rsid w:val="004A0943"/>
    <w:rsid w:val="004A0B86"/>
    <w:rsid w:val="004A0CA0"/>
    <w:rsid w:val="004A185D"/>
    <w:rsid w:val="004A2309"/>
    <w:rsid w:val="004A248D"/>
    <w:rsid w:val="004A24A7"/>
    <w:rsid w:val="004A284F"/>
    <w:rsid w:val="004A2870"/>
    <w:rsid w:val="004A32C0"/>
    <w:rsid w:val="004A33BD"/>
    <w:rsid w:val="004A3769"/>
    <w:rsid w:val="004A386B"/>
    <w:rsid w:val="004A3A16"/>
    <w:rsid w:val="004A3AD3"/>
    <w:rsid w:val="004A3AE7"/>
    <w:rsid w:val="004A3D87"/>
    <w:rsid w:val="004A3DB4"/>
    <w:rsid w:val="004A3E2B"/>
    <w:rsid w:val="004A4011"/>
    <w:rsid w:val="004A4A06"/>
    <w:rsid w:val="004A4DAB"/>
    <w:rsid w:val="004A52EF"/>
    <w:rsid w:val="004A59BA"/>
    <w:rsid w:val="004A5D16"/>
    <w:rsid w:val="004A5D4C"/>
    <w:rsid w:val="004A5F51"/>
    <w:rsid w:val="004A60E1"/>
    <w:rsid w:val="004A676B"/>
    <w:rsid w:val="004A6D14"/>
    <w:rsid w:val="004A73C7"/>
    <w:rsid w:val="004A74B7"/>
    <w:rsid w:val="004A7974"/>
    <w:rsid w:val="004B0205"/>
    <w:rsid w:val="004B0510"/>
    <w:rsid w:val="004B086A"/>
    <w:rsid w:val="004B0B98"/>
    <w:rsid w:val="004B189C"/>
    <w:rsid w:val="004B1950"/>
    <w:rsid w:val="004B1B83"/>
    <w:rsid w:val="004B1D33"/>
    <w:rsid w:val="004B2067"/>
    <w:rsid w:val="004B293A"/>
    <w:rsid w:val="004B2EB8"/>
    <w:rsid w:val="004B3369"/>
    <w:rsid w:val="004B3A32"/>
    <w:rsid w:val="004B3C12"/>
    <w:rsid w:val="004B4252"/>
    <w:rsid w:val="004B42DE"/>
    <w:rsid w:val="004B43A0"/>
    <w:rsid w:val="004B47F8"/>
    <w:rsid w:val="004B4815"/>
    <w:rsid w:val="004B4D39"/>
    <w:rsid w:val="004B4DFD"/>
    <w:rsid w:val="004B4E31"/>
    <w:rsid w:val="004B4FB4"/>
    <w:rsid w:val="004B505E"/>
    <w:rsid w:val="004B5265"/>
    <w:rsid w:val="004B57DD"/>
    <w:rsid w:val="004B594B"/>
    <w:rsid w:val="004B5AF4"/>
    <w:rsid w:val="004B6BA4"/>
    <w:rsid w:val="004B6DBC"/>
    <w:rsid w:val="004B745A"/>
    <w:rsid w:val="004B74B5"/>
    <w:rsid w:val="004B76F9"/>
    <w:rsid w:val="004B7A25"/>
    <w:rsid w:val="004B7DC5"/>
    <w:rsid w:val="004C02DF"/>
    <w:rsid w:val="004C0D89"/>
    <w:rsid w:val="004C0D8F"/>
    <w:rsid w:val="004C0EC8"/>
    <w:rsid w:val="004C1162"/>
    <w:rsid w:val="004C2216"/>
    <w:rsid w:val="004C28FA"/>
    <w:rsid w:val="004C298F"/>
    <w:rsid w:val="004C2BC6"/>
    <w:rsid w:val="004C2D60"/>
    <w:rsid w:val="004C325F"/>
    <w:rsid w:val="004C33A7"/>
    <w:rsid w:val="004C359B"/>
    <w:rsid w:val="004C3B50"/>
    <w:rsid w:val="004C44CD"/>
    <w:rsid w:val="004C4BDA"/>
    <w:rsid w:val="004C4F79"/>
    <w:rsid w:val="004C4FA5"/>
    <w:rsid w:val="004C5627"/>
    <w:rsid w:val="004C5965"/>
    <w:rsid w:val="004C5C89"/>
    <w:rsid w:val="004C5E9E"/>
    <w:rsid w:val="004C5ED0"/>
    <w:rsid w:val="004C5ED1"/>
    <w:rsid w:val="004C65C8"/>
    <w:rsid w:val="004C6ABF"/>
    <w:rsid w:val="004C7656"/>
    <w:rsid w:val="004C7784"/>
    <w:rsid w:val="004C788D"/>
    <w:rsid w:val="004D09B7"/>
    <w:rsid w:val="004D0A73"/>
    <w:rsid w:val="004D0D0F"/>
    <w:rsid w:val="004D0EFE"/>
    <w:rsid w:val="004D10AF"/>
    <w:rsid w:val="004D12F0"/>
    <w:rsid w:val="004D15EF"/>
    <w:rsid w:val="004D1619"/>
    <w:rsid w:val="004D1B8E"/>
    <w:rsid w:val="004D1BA0"/>
    <w:rsid w:val="004D1D60"/>
    <w:rsid w:val="004D1FEA"/>
    <w:rsid w:val="004D23ED"/>
    <w:rsid w:val="004D2719"/>
    <w:rsid w:val="004D29B4"/>
    <w:rsid w:val="004D2A59"/>
    <w:rsid w:val="004D2B35"/>
    <w:rsid w:val="004D2FEA"/>
    <w:rsid w:val="004D39E1"/>
    <w:rsid w:val="004D3AC4"/>
    <w:rsid w:val="004D3E3D"/>
    <w:rsid w:val="004D3EB5"/>
    <w:rsid w:val="004D40B6"/>
    <w:rsid w:val="004D4310"/>
    <w:rsid w:val="004D434D"/>
    <w:rsid w:val="004D46C7"/>
    <w:rsid w:val="004D4A83"/>
    <w:rsid w:val="004D4B6E"/>
    <w:rsid w:val="004D4DF3"/>
    <w:rsid w:val="004D5069"/>
    <w:rsid w:val="004D5A50"/>
    <w:rsid w:val="004D5B3A"/>
    <w:rsid w:val="004D5BA3"/>
    <w:rsid w:val="004D62DE"/>
    <w:rsid w:val="004D6694"/>
    <w:rsid w:val="004D6CAE"/>
    <w:rsid w:val="004D7C7F"/>
    <w:rsid w:val="004D7DFE"/>
    <w:rsid w:val="004E03A1"/>
    <w:rsid w:val="004E0832"/>
    <w:rsid w:val="004E0CFF"/>
    <w:rsid w:val="004E1564"/>
    <w:rsid w:val="004E1F47"/>
    <w:rsid w:val="004E271D"/>
    <w:rsid w:val="004E2BC2"/>
    <w:rsid w:val="004E31E9"/>
    <w:rsid w:val="004E347C"/>
    <w:rsid w:val="004E3E43"/>
    <w:rsid w:val="004E441A"/>
    <w:rsid w:val="004E4615"/>
    <w:rsid w:val="004E46A7"/>
    <w:rsid w:val="004E4BF3"/>
    <w:rsid w:val="004E4D5A"/>
    <w:rsid w:val="004E4F2E"/>
    <w:rsid w:val="004E5BA8"/>
    <w:rsid w:val="004E5CB1"/>
    <w:rsid w:val="004E5D82"/>
    <w:rsid w:val="004E6132"/>
    <w:rsid w:val="004E61D8"/>
    <w:rsid w:val="004E6341"/>
    <w:rsid w:val="004E6401"/>
    <w:rsid w:val="004E7526"/>
    <w:rsid w:val="004E7D4C"/>
    <w:rsid w:val="004E7F25"/>
    <w:rsid w:val="004F042C"/>
    <w:rsid w:val="004F0EA9"/>
    <w:rsid w:val="004F0EBC"/>
    <w:rsid w:val="004F0F10"/>
    <w:rsid w:val="004F1091"/>
    <w:rsid w:val="004F12A8"/>
    <w:rsid w:val="004F1513"/>
    <w:rsid w:val="004F1DCC"/>
    <w:rsid w:val="004F26F1"/>
    <w:rsid w:val="004F293F"/>
    <w:rsid w:val="004F311E"/>
    <w:rsid w:val="004F34DC"/>
    <w:rsid w:val="004F35E2"/>
    <w:rsid w:val="004F3BB3"/>
    <w:rsid w:val="004F3CD3"/>
    <w:rsid w:val="004F3E36"/>
    <w:rsid w:val="004F3F0E"/>
    <w:rsid w:val="004F4027"/>
    <w:rsid w:val="004F4605"/>
    <w:rsid w:val="004F4AA5"/>
    <w:rsid w:val="004F545F"/>
    <w:rsid w:val="004F5929"/>
    <w:rsid w:val="004F65BC"/>
    <w:rsid w:val="004F6A71"/>
    <w:rsid w:val="004F6E08"/>
    <w:rsid w:val="004F6EAE"/>
    <w:rsid w:val="004F6F2B"/>
    <w:rsid w:val="004F6FFB"/>
    <w:rsid w:val="004F70BD"/>
    <w:rsid w:val="004F70F8"/>
    <w:rsid w:val="004F712B"/>
    <w:rsid w:val="004F7472"/>
    <w:rsid w:val="004F747A"/>
    <w:rsid w:val="004F7992"/>
    <w:rsid w:val="004F7B8F"/>
    <w:rsid w:val="004F7BC7"/>
    <w:rsid w:val="004F7DFF"/>
    <w:rsid w:val="004F7F21"/>
    <w:rsid w:val="004F7F69"/>
    <w:rsid w:val="00500273"/>
    <w:rsid w:val="005009BD"/>
    <w:rsid w:val="00500B7D"/>
    <w:rsid w:val="00500E1D"/>
    <w:rsid w:val="00500F3E"/>
    <w:rsid w:val="00501C5B"/>
    <w:rsid w:val="00501D5C"/>
    <w:rsid w:val="005020C7"/>
    <w:rsid w:val="00502634"/>
    <w:rsid w:val="00502713"/>
    <w:rsid w:val="005033D6"/>
    <w:rsid w:val="00503C70"/>
    <w:rsid w:val="005047AA"/>
    <w:rsid w:val="00504F0C"/>
    <w:rsid w:val="00504F57"/>
    <w:rsid w:val="00504FEB"/>
    <w:rsid w:val="00505363"/>
    <w:rsid w:val="005059C0"/>
    <w:rsid w:val="00505DF6"/>
    <w:rsid w:val="005063E8"/>
    <w:rsid w:val="00507311"/>
    <w:rsid w:val="00507776"/>
    <w:rsid w:val="0050794C"/>
    <w:rsid w:val="00507BF4"/>
    <w:rsid w:val="0051068B"/>
    <w:rsid w:val="00511248"/>
    <w:rsid w:val="0051143C"/>
    <w:rsid w:val="0051162B"/>
    <w:rsid w:val="005119E8"/>
    <w:rsid w:val="00511FDE"/>
    <w:rsid w:val="00512950"/>
    <w:rsid w:val="00512EED"/>
    <w:rsid w:val="00513708"/>
    <w:rsid w:val="0051380A"/>
    <w:rsid w:val="00513AAE"/>
    <w:rsid w:val="0051480B"/>
    <w:rsid w:val="00514B83"/>
    <w:rsid w:val="00515164"/>
    <w:rsid w:val="0051598E"/>
    <w:rsid w:val="00515DE6"/>
    <w:rsid w:val="005165A7"/>
    <w:rsid w:val="00516A07"/>
    <w:rsid w:val="00516B20"/>
    <w:rsid w:val="00516C0E"/>
    <w:rsid w:val="00516F78"/>
    <w:rsid w:val="00517430"/>
    <w:rsid w:val="00517506"/>
    <w:rsid w:val="00517EFA"/>
    <w:rsid w:val="005204F8"/>
    <w:rsid w:val="005207E7"/>
    <w:rsid w:val="00520F4B"/>
    <w:rsid w:val="00520FB2"/>
    <w:rsid w:val="00520FE5"/>
    <w:rsid w:val="005210C6"/>
    <w:rsid w:val="0052126B"/>
    <w:rsid w:val="0052169C"/>
    <w:rsid w:val="005217D5"/>
    <w:rsid w:val="00521A4D"/>
    <w:rsid w:val="00521F1A"/>
    <w:rsid w:val="0052279B"/>
    <w:rsid w:val="00522F9C"/>
    <w:rsid w:val="00523240"/>
    <w:rsid w:val="0052337A"/>
    <w:rsid w:val="005241DC"/>
    <w:rsid w:val="005246CD"/>
    <w:rsid w:val="00524B9C"/>
    <w:rsid w:val="00524ED2"/>
    <w:rsid w:val="00524F19"/>
    <w:rsid w:val="00525897"/>
    <w:rsid w:val="00525BA8"/>
    <w:rsid w:val="00525D6F"/>
    <w:rsid w:val="00525D77"/>
    <w:rsid w:val="00525FDD"/>
    <w:rsid w:val="005262D0"/>
    <w:rsid w:val="005265D9"/>
    <w:rsid w:val="00527197"/>
    <w:rsid w:val="005275CB"/>
    <w:rsid w:val="005276CD"/>
    <w:rsid w:val="00527C83"/>
    <w:rsid w:val="00527FC4"/>
    <w:rsid w:val="0053007F"/>
    <w:rsid w:val="00530177"/>
    <w:rsid w:val="00530666"/>
    <w:rsid w:val="00530CAF"/>
    <w:rsid w:val="00531978"/>
    <w:rsid w:val="005320E5"/>
    <w:rsid w:val="005323FD"/>
    <w:rsid w:val="0053254A"/>
    <w:rsid w:val="0053276C"/>
    <w:rsid w:val="00532FE5"/>
    <w:rsid w:val="00533400"/>
    <w:rsid w:val="005334FC"/>
    <w:rsid w:val="00533A91"/>
    <w:rsid w:val="00533CA6"/>
    <w:rsid w:val="00533F9C"/>
    <w:rsid w:val="0053464B"/>
    <w:rsid w:val="00534A74"/>
    <w:rsid w:val="00534EDF"/>
    <w:rsid w:val="00535114"/>
    <w:rsid w:val="005351C7"/>
    <w:rsid w:val="0053575E"/>
    <w:rsid w:val="00536043"/>
    <w:rsid w:val="005360D2"/>
    <w:rsid w:val="00536733"/>
    <w:rsid w:val="005368F6"/>
    <w:rsid w:val="005369C3"/>
    <w:rsid w:val="00536C4C"/>
    <w:rsid w:val="00536FF5"/>
    <w:rsid w:val="00537AD2"/>
    <w:rsid w:val="00537EE3"/>
    <w:rsid w:val="005412EC"/>
    <w:rsid w:val="00541F25"/>
    <w:rsid w:val="005422BB"/>
    <w:rsid w:val="00542865"/>
    <w:rsid w:val="00542FDE"/>
    <w:rsid w:val="00543E01"/>
    <w:rsid w:val="00543E0D"/>
    <w:rsid w:val="00544223"/>
    <w:rsid w:val="0054435C"/>
    <w:rsid w:val="00544577"/>
    <w:rsid w:val="00544598"/>
    <w:rsid w:val="00544BB8"/>
    <w:rsid w:val="005450CF"/>
    <w:rsid w:val="0054533C"/>
    <w:rsid w:val="00545406"/>
    <w:rsid w:val="0054557C"/>
    <w:rsid w:val="005455B7"/>
    <w:rsid w:val="00545B00"/>
    <w:rsid w:val="00546722"/>
    <w:rsid w:val="0054684E"/>
    <w:rsid w:val="00546C6A"/>
    <w:rsid w:val="00546EFA"/>
    <w:rsid w:val="005470B0"/>
    <w:rsid w:val="00547294"/>
    <w:rsid w:val="005477DE"/>
    <w:rsid w:val="005478DB"/>
    <w:rsid w:val="00547C6C"/>
    <w:rsid w:val="0055000F"/>
    <w:rsid w:val="00550AB1"/>
    <w:rsid w:val="00551334"/>
    <w:rsid w:val="00551483"/>
    <w:rsid w:val="005519E4"/>
    <w:rsid w:val="00551B1A"/>
    <w:rsid w:val="00551D42"/>
    <w:rsid w:val="00551D57"/>
    <w:rsid w:val="00551DDE"/>
    <w:rsid w:val="0055286B"/>
    <w:rsid w:val="00552EC5"/>
    <w:rsid w:val="0055318C"/>
    <w:rsid w:val="00553222"/>
    <w:rsid w:val="005535A4"/>
    <w:rsid w:val="00553755"/>
    <w:rsid w:val="00553835"/>
    <w:rsid w:val="00553C2D"/>
    <w:rsid w:val="00553FFC"/>
    <w:rsid w:val="00554277"/>
    <w:rsid w:val="00554281"/>
    <w:rsid w:val="0055437F"/>
    <w:rsid w:val="00554539"/>
    <w:rsid w:val="005545C7"/>
    <w:rsid w:val="00554C9E"/>
    <w:rsid w:val="00554ECC"/>
    <w:rsid w:val="0055540E"/>
    <w:rsid w:val="0055551A"/>
    <w:rsid w:val="00555BB0"/>
    <w:rsid w:val="00556370"/>
    <w:rsid w:val="005563D9"/>
    <w:rsid w:val="005564BA"/>
    <w:rsid w:val="005565D1"/>
    <w:rsid w:val="00557747"/>
    <w:rsid w:val="00557F51"/>
    <w:rsid w:val="0056059C"/>
    <w:rsid w:val="00560751"/>
    <w:rsid w:val="005609E2"/>
    <w:rsid w:val="00560AD5"/>
    <w:rsid w:val="00561143"/>
    <w:rsid w:val="005617D4"/>
    <w:rsid w:val="0056214B"/>
    <w:rsid w:val="005622B9"/>
    <w:rsid w:val="005623A7"/>
    <w:rsid w:val="00562889"/>
    <w:rsid w:val="00562C2B"/>
    <w:rsid w:val="00563048"/>
    <w:rsid w:val="005638FD"/>
    <w:rsid w:val="0056423C"/>
    <w:rsid w:val="005644B6"/>
    <w:rsid w:val="00564B48"/>
    <w:rsid w:val="00564B68"/>
    <w:rsid w:val="00564B78"/>
    <w:rsid w:val="00564C24"/>
    <w:rsid w:val="00564F54"/>
    <w:rsid w:val="00565351"/>
    <w:rsid w:val="0056572E"/>
    <w:rsid w:val="00565A68"/>
    <w:rsid w:val="00565C62"/>
    <w:rsid w:val="00565EB2"/>
    <w:rsid w:val="00565F40"/>
    <w:rsid w:val="005666C6"/>
    <w:rsid w:val="005670AA"/>
    <w:rsid w:val="005676F9"/>
    <w:rsid w:val="00567AC6"/>
    <w:rsid w:val="00570C7C"/>
    <w:rsid w:val="00570F99"/>
    <w:rsid w:val="00571348"/>
    <w:rsid w:val="00571E21"/>
    <w:rsid w:val="005721FB"/>
    <w:rsid w:val="00572812"/>
    <w:rsid w:val="005728CC"/>
    <w:rsid w:val="00572A66"/>
    <w:rsid w:val="005734FA"/>
    <w:rsid w:val="00573817"/>
    <w:rsid w:val="00573D70"/>
    <w:rsid w:val="005742BA"/>
    <w:rsid w:val="005747EB"/>
    <w:rsid w:val="0057487C"/>
    <w:rsid w:val="0057514F"/>
    <w:rsid w:val="00575760"/>
    <w:rsid w:val="005758E6"/>
    <w:rsid w:val="00575A5B"/>
    <w:rsid w:val="00575C59"/>
    <w:rsid w:val="0057647E"/>
    <w:rsid w:val="00576573"/>
    <w:rsid w:val="00576968"/>
    <w:rsid w:val="00576C3F"/>
    <w:rsid w:val="00577987"/>
    <w:rsid w:val="00577C62"/>
    <w:rsid w:val="00577DBF"/>
    <w:rsid w:val="00577DF6"/>
    <w:rsid w:val="0058003E"/>
    <w:rsid w:val="00580399"/>
    <w:rsid w:val="00580A37"/>
    <w:rsid w:val="00580A80"/>
    <w:rsid w:val="00580F24"/>
    <w:rsid w:val="00580F98"/>
    <w:rsid w:val="00581F9F"/>
    <w:rsid w:val="005825B0"/>
    <w:rsid w:val="005828BF"/>
    <w:rsid w:val="0058338A"/>
    <w:rsid w:val="0058343E"/>
    <w:rsid w:val="0058431B"/>
    <w:rsid w:val="0058458B"/>
    <w:rsid w:val="0058487D"/>
    <w:rsid w:val="00584C4B"/>
    <w:rsid w:val="00584D1D"/>
    <w:rsid w:val="00584DA1"/>
    <w:rsid w:val="00584DBC"/>
    <w:rsid w:val="0058553A"/>
    <w:rsid w:val="00585665"/>
    <w:rsid w:val="00585A09"/>
    <w:rsid w:val="00585AFB"/>
    <w:rsid w:val="00585BB3"/>
    <w:rsid w:val="00586119"/>
    <w:rsid w:val="00586BC1"/>
    <w:rsid w:val="00586CF0"/>
    <w:rsid w:val="00587752"/>
    <w:rsid w:val="005878F7"/>
    <w:rsid w:val="0058791E"/>
    <w:rsid w:val="00587EB3"/>
    <w:rsid w:val="00590878"/>
    <w:rsid w:val="0059103D"/>
    <w:rsid w:val="005910A3"/>
    <w:rsid w:val="00591692"/>
    <w:rsid w:val="005917CF"/>
    <w:rsid w:val="00591983"/>
    <w:rsid w:val="00591AC5"/>
    <w:rsid w:val="00591DDC"/>
    <w:rsid w:val="0059245D"/>
    <w:rsid w:val="00592566"/>
    <w:rsid w:val="00592DF7"/>
    <w:rsid w:val="0059327C"/>
    <w:rsid w:val="0059332C"/>
    <w:rsid w:val="005933F7"/>
    <w:rsid w:val="0059343F"/>
    <w:rsid w:val="00593C58"/>
    <w:rsid w:val="0059434E"/>
    <w:rsid w:val="005946A1"/>
    <w:rsid w:val="00594867"/>
    <w:rsid w:val="005949B0"/>
    <w:rsid w:val="005950D9"/>
    <w:rsid w:val="00595AD9"/>
    <w:rsid w:val="0059634E"/>
    <w:rsid w:val="005964A3"/>
    <w:rsid w:val="0059668A"/>
    <w:rsid w:val="00596D52"/>
    <w:rsid w:val="00596FA1"/>
    <w:rsid w:val="00597297"/>
    <w:rsid w:val="00597384"/>
    <w:rsid w:val="005974BC"/>
    <w:rsid w:val="0059758E"/>
    <w:rsid w:val="005976D9"/>
    <w:rsid w:val="005977EC"/>
    <w:rsid w:val="00597ACA"/>
    <w:rsid w:val="005A0355"/>
    <w:rsid w:val="005A03B8"/>
    <w:rsid w:val="005A0A3F"/>
    <w:rsid w:val="005A1202"/>
    <w:rsid w:val="005A1297"/>
    <w:rsid w:val="005A18EB"/>
    <w:rsid w:val="005A19EC"/>
    <w:rsid w:val="005A1D57"/>
    <w:rsid w:val="005A21FD"/>
    <w:rsid w:val="005A280A"/>
    <w:rsid w:val="005A2A80"/>
    <w:rsid w:val="005A302B"/>
    <w:rsid w:val="005A3272"/>
    <w:rsid w:val="005A33D5"/>
    <w:rsid w:val="005A359B"/>
    <w:rsid w:val="005A3E97"/>
    <w:rsid w:val="005A42F1"/>
    <w:rsid w:val="005A4A36"/>
    <w:rsid w:val="005A4B51"/>
    <w:rsid w:val="005A4C68"/>
    <w:rsid w:val="005A573C"/>
    <w:rsid w:val="005A5A06"/>
    <w:rsid w:val="005A64AC"/>
    <w:rsid w:val="005A7D23"/>
    <w:rsid w:val="005B04CB"/>
    <w:rsid w:val="005B0745"/>
    <w:rsid w:val="005B07F6"/>
    <w:rsid w:val="005B0BC1"/>
    <w:rsid w:val="005B0BE1"/>
    <w:rsid w:val="005B0C3A"/>
    <w:rsid w:val="005B0E21"/>
    <w:rsid w:val="005B1807"/>
    <w:rsid w:val="005B1A27"/>
    <w:rsid w:val="005B1B99"/>
    <w:rsid w:val="005B2339"/>
    <w:rsid w:val="005B2370"/>
    <w:rsid w:val="005B25BF"/>
    <w:rsid w:val="005B29C4"/>
    <w:rsid w:val="005B2C9D"/>
    <w:rsid w:val="005B2D2B"/>
    <w:rsid w:val="005B2F6A"/>
    <w:rsid w:val="005B3570"/>
    <w:rsid w:val="005B3D23"/>
    <w:rsid w:val="005B3F3A"/>
    <w:rsid w:val="005B4048"/>
    <w:rsid w:val="005B4284"/>
    <w:rsid w:val="005B4580"/>
    <w:rsid w:val="005B485C"/>
    <w:rsid w:val="005B4B95"/>
    <w:rsid w:val="005B4CA7"/>
    <w:rsid w:val="005B4DD4"/>
    <w:rsid w:val="005B51EA"/>
    <w:rsid w:val="005B58F7"/>
    <w:rsid w:val="005B5B7F"/>
    <w:rsid w:val="005B6579"/>
    <w:rsid w:val="005B6674"/>
    <w:rsid w:val="005B6B98"/>
    <w:rsid w:val="005B6C49"/>
    <w:rsid w:val="005B6D7F"/>
    <w:rsid w:val="005B7DA0"/>
    <w:rsid w:val="005B7FBF"/>
    <w:rsid w:val="005C03D6"/>
    <w:rsid w:val="005C0734"/>
    <w:rsid w:val="005C0A50"/>
    <w:rsid w:val="005C0B14"/>
    <w:rsid w:val="005C14E1"/>
    <w:rsid w:val="005C16D2"/>
    <w:rsid w:val="005C1ECB"/>
    <w:rsid w:val="005C2283"/>
    <w:rsid w:val="005C272B"/>
    <w:rsid w:val="005C2881"/>
    <w:rsid w:val="005C2D31"/>
    <w:rsid w:val="005C2D47"/>
    <w:rsid w:val="005C2D81"/>
    <w:rsid w:val="005C3120"/>
    <w:rsid w:val="005C3140"/>
    <w:rsid w:val="005C33C9"/>
    <w:rsid w:val="005C3723"/>
    <w:rsid w:val="005C3F2C"/>
    <w:rsid w:val="005C4CE0"/>
    <w:rsid w:val="005C4FCB"/>
    <w:rsid w:val="005C5E5F"/>
    <w:rsid w:val="005C5FA2"/>
    <w:rsid w:val="005C60B7"/>
    <w:rsid w:val="005C64A3"/>
    <w:rsid w:val="005C6708"/>
    <w:rsid w:val="005C6A7C"/>
    <w:rsid w:val="005C74A0"/>
    <w:rsid w:val="005C75E4"/>
    <w:rsid w:val="005C76A8"/>
    <w:rsid w:val="005C7B78"/>
    <w:rsid w:val="005C7ED7"/>
    <w:rsid w:val="005D00C2"/>
    <w:rsid w:val="005D0236"/>
    <w:rsid w:val="005D199E"/>
    <w:rsid w:val="005D1CE3"/>
    <w:rsid w:val="005D2080"/>
    <w:rsid w:val="005D2596"/>
    <w:rsid w:val="005D26A1"/>
    <w:rsid w:val="005D26B1"/>
    <w:rsid w:val="005D3133"/>
    <w:rsid w:val="005D35EB"/>
    <w:rsid w:val="005D3639"/>
    <w:rsid w:val="005D37C7"/>
    <w:rsid w:val="005D37FF"/>
    <w:rsid w:val="005D3EBB"/>
    <w:rsid w:val="005D46DC"/>
    <w:rsid w:val="005D4891"/>
    <w:rsid w:val="005D4A21"/>
    <w:rsid w:val="005D57E9"/>
    <w:rsid w:val="005D6140"/>
    <w:rsid w:val="005D66F7"/>
    <w:rsid w:val="005D6E81"/>
    <w:rsid w:val="005D6FA6"/>
    <w:rsid w:val="005D72AF"/>
    <w:rsid w:val="005D74EF"/>
    <w:rsid w:val="005E0024"/>
    <w:rsid w:val="005E03B7"/>
    <w:rsid w:val="005E06FD"/>
    <w:rsid w:val="005E097E"/>
    <w:rsid w:val="005E0B4E"/>
    <w:rsid w:val="005E109A"/>
    <w:rsid w:val="005E13D3"/>
    <w:rsid w:val="005E1FDF"/>
    <w:rsid w:val="005E21BB"/>
    <w:rsid w:val="005E26B3"/>
    <w:rsid w:val="005E2A7B"/>
    <w:rsid w:val="005E2B2C"/>
    <w:rsid w:val="005E2E63"/>
    <w:rsid w:val="005E3190"/>
    <w:rsid w:val="005E3C54"/>
    <w:rsid w:val="005E4344"/>
    <w:rsid w:val="005E47EE"/>
    <w:rsid w:val="005E4D50"/>
    <w:rsid w:val="005E5051"/>
    <w:rsid w:val="005E52FF"/>
    <w:rsid w:val="005E59CF"/>
    <w:rsid w:val="005E5AAB"/>
    <w:rsid w:val="005E5FB8"/>
    <w:rsid w:val="005E615E"/>
    <w:rsid w:val="005E6519"/>
    <w:rsid w:val="005E69B3"/>
    <w:rsid w:val="005E6CB4"/>
    <w:rsid w:val="005E6E96"/>
    <w:rsid w:val="005E72E3"/>
    <w:rsid w:val="005E736D"/>
    <w:rsid w:val="005E76FC"/>
    <w:rsid w:val="005E7B2C"/>
    <w:rsid w:val="005F010F"/>
    <w:rsid w:val="005F086F"/>
    <w:rsid w:val="005F0977"/>
    <w:rsid w:val="005F0B5D"/>
    <w:rsid w:val="005F16ED"/>
    <w:rsid w:val="005F1736"/>
    <w:rsid w:val="005F1825"/>
    <w:rsid w:val="005F1885"/>
    <w:rsid w:val="005F1A46"/>
    <w:rsid w:val="005F1BF0"/>
    <w:rsid w:val="005F1E7F"/>
    <w:rsid w:val="005F212B"/>
    <w:rsid w:val="005F23FE"/>
    <w:rsid w:val="005F3135"/>
    <w:rsid w:val="005F34E4"/>
    <w:rsid w:val="005F46B2"/>
    <w:rsid w:val="005F6454"/>
    <w:rsid w:val="005F68EA"/>
    <w:rsid w:val="005F6BCE"/>
    <w:rsid w:val="005F6D83"/>
    <w:rsid w:val="005F6E10"/>
    <w:rsid w:val="005F6EBF"/>
    <w:rsid w:val="005F727D"/>
    <w:rsid w:val="005F78C7"/>
    <w:rsid w:val="005F7C4D"/>
    <w:rsid w:val="005F7C83"/>
    <w:rsid w:val="005F7F71"/>
    <w:rsid w:val="00600231"/>
    <w:rsid w:val="00600768"/>
    <w:rsid w:val="00600ADE"/>
    <w:rsid w:val="0060148C"/>
    <w:rsid w:val="00601499"/>
    <w:rsid w:val="0060288B"/>
    <w:rsid w:val="00603137"/>
    <w:rsid w:val="006033E0"/>
    <w:rsid w:val="006039AA"/>
    <w:rsid w:val="00603B9E"/>
    <w:rsid w:val="00603D4A"/>
    <w:rsid w:val="00603FA9"/>
    <w:rsid w:val="006042C4"/>
    <w:rsid w:val="00604618"/>
    <w:rsid w:val="006046A5"/>
    <w:rsid w:val="006049D4"/>
    <w:rsid w:val="00604D58"/>
    <w:rsid w:val="0060566D"/>
    <w:rsid w:val="0060587E"/>
    <w:rsid w:val="00605CC5"/>
    <w:rsid w:val="00605D32"/>
    <w:rsid w:val="00605E0D"/>
    <w:rsid w:val="00605FE8"/>
    <w:rsid w:val="006068D6"/>
    <w:rsid w:val="0060729F"/>
    <w:rsid w:val="00607396"/>
    <w:rsid w:val="006073F4"/>
    <w:rsid w:val="006075EC"/>
    <w:rsid w:val="00610133"/>
    <w:rsid w:val="006108B0"/>
    <w:rsid w:val="00610B29"/>
    <w:rsid w:val="00610BE5"/>
    <w:rsid w:val="00610CC2"/>
    <w:rsid w:val="006112DF"/>
    <w:rsid w:val="0061142F"/>
    <w:rsid w:val="00611662"/>
    <w:rsid w:val="00611F61"/>
    <w:rsid w:val="00612167"/>
    <w:rsid w:val="00612278"/>
    <w:rsid w:val="006122D4"/>
    <w:rsid w:val="006124FF"/>
    <w:rsid w:val="00612B99"/>
    <w:rsid w:val="00612D63"/>
    <w:rsid w:val="00612F4B"/>
    <w:rsid w:val="0061300A"/>
    <w:rsid w:val="006130EB"/>
    <w:rsid w:val="00613713"/>
    <w:rsid w:val="00613841"/>
    <w:rsid w:val="006139BF"/>
    <w:rsid w:val="00613CEE"/>
    <w:rsid w:val="006140A9"/>
    <w:rsid w:val="00614113"/>
    <w:rsid w:val="006146C1"/>
    <w:rsid w:val="00615140"/>
    <w:rsid w:val="00615636"/>
    <w:rsid w:val="00615696"/>
    <w:rsid w:val="00616131"/>
    <w:rsid w:val="006165E0"/>
    <w:rsid w:val="00616633"/>
    <w:rsid w:val="0061688C"/>
    <w:rsid w:val="00617322"/>
    <w:rsid w:val="00617BFC"/>
    <w:rsid w:val="00617EA9"/>
    <w:rsid w:val="00620CDC"/>
    <w:rsid w:val="00620FC6"/>
    <w:rsid w:val="006216DC"/>
    <w:rsid w:val="006218F2"/>
    <w:rsid w:val="00621F05"/>
    <w:rsid w:val="00622052"/>
    <w:rsid w:val="00622352"/>
    <w:rsid w:val="006223A8"/>
    <w:rsid w:val="00622455"/>
    <w:rsid w:val="006228CC"/>
    <w:rsid w:val="00622953"/>
    <w:rsid w:val="006229B8"/>
    <w:rsid w:val="00622A94"/>
    <w:rsid w:val="00622C93"/>
    <w:rsid w:val="00623931"/>
    <w:rsid w:val="00623E6D"/>
    <w:rsid w:val="00623F83"/>
    <w:rsid w:val="006244CF"/>
    <w:rsid w:val="006249BC"/>
    <w:rsid w:val="00624B75"/>
    <w:rsid w:val="0062516F"/>
    <w:rsid w:val="00625681"/>
    <w:rsid w:val="006257F4"/>
    <w:rsid w:val="006258D1"/>
    <w:rsid w:val="006266B6"/>
    <w:rsid w:val="00626BB9"/>
    <w:rsid w:val="00626C14"/>
    <w:rsid w:val="0062702B"/>
    <w:rsid w:val="006274D6"/>
    <w:rsid w:val="0062761C"/>
    <w:rsid w:val="00627771"/>
    <w:rsid w:val="00627EA2"/>
    <w:rsid w:val="00630169"/>
    <w:rsid w:val="0063025B"/>
    <w:rsid w:val="00630575"/>
    <w:rsid w:val="0063073D"/>
    <w:rsid w:val="0063104F"/>
    <w:rsid w:val="006310E3"/>
    <w:rsid w:val="00631309"/>
    <w:rsid w:val="00631359"/>
    <w:rsid w:val="0063160E"/>
    <w:rsid w:val="00631B8B"/>
    <w:rsid w:val="00631BE1"/>
    <w:rsid w:val="00631F9D"/>
    <w:rsid w:val="006327FF"/>
    <w:rsid w:val="00632950"/>
    <w:rsid w:val="00632D54"/>
    <w:rsid w:val="00632FAF"/>
    <w:rsid w:val="006335C5"/>
    <w:rsid w:val="00633775"/>
    <w:rsid w:val="00633B0B"/>
    <w:rsid w:val="00633F6F"/>
    <w:rsid w:val="00634016"/>
    <w:rsid w:val="00634296"/>
    <w:rsid w:val="00634A34"/>
    <w:rsid w:val="00635172"/>
    <w:rsid w:val="0063517F"/>
    <w:rsid w:val="006354B7"/>
    <w:rsid w:val="006356EC"/>
    <w:rsid w:val="0063582D"/>
    <w:rsid w:val="00635BB2"/>
    <w:rsid w:val="00635E42"/>
    <w:rsid w:val="0063622C"/>
    <w:rsid w:val="0063627B"/>
    <w:rsid w:val="00636450"/>
    <w:rsid w:val="00636609"/>
    <w:rsid w:val="00636DFB"/>
    <w:rsid w:val="00637040"/>
    <w:rsid w:val="00637087"/>
    <w:rsid w:val="0063730A"/>
    <w:rsid w:val="00637871"/>
    <w:rsid w:val="00637985"/>
    <w:rsid w:val="00640244"/>
    <w:rsid w:val="006404DE"/>
    <w:rsid w:val="00640E9B"/>
    <w:rsid w:val="00641131"/>
    <w:rsid w:val="00641330"/>
    <w:rsid w:val="006413BA"/>
    <w:rsid w:val="006416F9"/>
    <w:rsid w:val="00642951"/>
    <w:rsid w:val="00642C2B"/>
    <w:rsid w:val="00642D76"/>
    <w:rsid w:val="0064306D"/>
    <w:rsid w:val="0064322F"/>
    <w:rsid w:val="00643C24"/>
    <w:rsid w:val="00643D4F"/>
    <w:rsid w:val="006440A1"/>
    <w:rsid w:val="00644322"/>
    <w:rsid w:val="00644447"/>
    <w:rsid w:val="0064448C"/>
    <w:rsid w:val="00644EE8"/>
    <w:rsid w:val="0064568F"/>
    <w:rsid w:val="00645849"/>
    <w:rsid w:val="00645982"/>
    <w:rsid w:val="00645BDE"/>
    <w:rsid w:val="00645CBF"/>
    <w:rsid w:val="00646351"/>
    <w:rsid w:val="00646459"/>
    <w:rsid w:val="0064689F"/>
    <w:rsid w:val="00646D04"/>
    <w:rsid w:val="00646D3D"/>
    <w:rsid w:val="00646DAD"/>
    <w:rsid w:val="00647688"/>
    <w:rsid w:val="00647A63"/>
    <w:rsid w:val="00647D9C"/>
    <w:rsid w:val="00647FC5"/>
    <w:rsid w:val="006502D2"/>
    <w:rsid w:val="006503FB"/>
    <w:rsid w:val="00651222"/>
    <w:rsid w:val="00651369"/>
    <w:rsid w:val="006514A5"/>
    <w:rsid w:val="0065173E"/>
    <w:rsid w:val="0065190E"/>
    <w:rsid w:val="00651CD1"/>
    <w:rsid w:val="00651F35"/>
    <w:rsid w:val="006525AC"/>
    <w:rsid w:val="006527AC"/>
    <w:rsid w:val="00652B10"/>
    <w:rsid w:val="006531D7"/>
    <w:rsid w:val="0065332C"/>
    <w:rsid w:val="0065372E"/>
    <w:rsid w:val="006538D3"/>
    <w:rsid w:val="00653BCD"/>
    <w:rsid w:val="00653EF3"/>
    <w:rsid w:val="00653FC2"/>
    <w:rsid w:val="0065402C"/>
    <w:rsid w:val="006540C7"/>
    <w:rsid w:val="0065438E"/>
    <w:rsid w:val="006546FC"/>
    <w:rsid w:val="006547C4"/>
    <w:rsid w:val="00654931"/>
    <w:rsid w:val="00654A65"/>
    <w:rsid w:val="00654BA5"/>
    <w:rsid w:val="00654C32"/>
    <w:rsid w:val="006553CB"/>
    <w:rsid w:val="00655B48"/>
    <w:rsid w:val="00656300"/>
    <w:rsid w:val="006563AF"/>
    <w:rsid w:val="00656BB8"/>
    <w:rsid w:val="00656BCE"/>
    <w:rsid w:val="00656F52"/>
    <w:rsid w:val="00657000"/>
    <w:rsid w:val="00657276"/>
    <w:rsid w:val="006572CB"/>
    <w:rsid w:val="00657788"/>
    <w:rsid w:val="0065791C"/>
    <w:rsid w:val="00657ABA"/>
    <w:rsid w:val="0066003A"/>
    <w:rsid w:val="00660148"/>
    <w:rsid w:val="006603A0"/>
    <w:rsid w:val="006605D3"/>
    <w:rsid w:val="00660BBF"/>
    <w:rsid w:val="00660BC5"/>
    <w:rsid w:val="00661299"/>
    <w:rsid w:val="006616B4"/>
    <w:rsid w:val="00661792"/>
    <w:rsid w:val="0066193F"/>
    <w:rsid w:val="00661F86"/>
    <w:rsid w:val="00662173"/>
    <w:rsid w:val="00662417"/>
    <w:rsid w:val="00662E19"/>
    <w:rsid w:val="006636FB"/>
    <w:rsid w:val="00663964"/>
    <w:rsid w:val="00663AFA"/>
    <w:rsid w:val="00663E53"/>
    <w:rsid w:val="00663EAE"/>
    <w:rsid w:val="00663ED4"/>
    <w:rsid w:val="00663F89"/>
    <w:rsid w:val="00664B47"/>
    <w:rsid w:val="00665209"/>
    <w:rsid w:val="00665247"/>
    <w:rsid w:val="006656EE"/>
    <w:rsid w:val="00665D16"/>
    <w:rsid w:val="00665DC8"/>
    <w:rsid w:val="006660C5"/>
    <w:rsid w:val="00666125"/>
    <w:rsid w:val="0066625D"/>
    <w:rsid w:val="0066626C"/>
    <w:rsid w:val="00666755"/>
    <w:rsid w:val="00666AE5"/>
    <w:rsid w:val="00666F3A"/>
    <w:rsid w:val="00667143"/>
    <w:rsid w:val="006671DA"/>
    <w:rsid w:val="006679A2"/>
    <w:rsid w:val="00667A5F"/>
    <w:rsid w:val="00667D1C"/>
    <w:rsid w:val="00670684"/>
    <w:rsid w:val="006706F6"/>
    <w:rsid w:val="00670944"/>
    <w:rsid w:val="00670BE8"/>
    <w:rsid w:val="00670E3B"/>
    <w:rsid w:val="00671132"/>
    <w:rsid w:val="0067120B"/>
    <w:rsid w:val="00671F12"/>
    <w:rsid w:val="00672122"/>
    <w:rsid w:val="0067258D"/>
    <w:rsid w:val="006726F0"/>
    <w:rsid w:val="00672AD0"/>
    <w:rsid w:val="0067369C"/>
    <w:rsid w:val="00673AB8"/>
    <w:rsid w:val="00674133"/>
    <w:rsid w:val="00674245"/>
    <w:rsid w:val="0067426B"/>
    <w:rsid w:val="006744C4"/>
    <w:rsid w:val="0067475E"/>
    <w:rsid w:val="006748AF"/>
    <w:rsid w:val="006748FB"/>
    <w:rsid w:val="00674BB8"/>
    <w:rsid w:val="00674FB2"/>
    <w:rsid w:val="00675223"/>
    <w:rsid w:val="00675C9C"/>
    <w:rsid w:val="0067600E"/>
    <w:rsid w:val="0067619E"/>
    <w:rsid w:val="00676785"/>
    <w:rsid w:val="00676B68"/>
    <w:rsid w:val="00676E4F"/>
    <w:rsid w:val="00677B83"/>
    <w:rsid w:val="00677BE8"/>
    <w:rsid w:val="00677CA3"/>
    <w:rsid w:val="006801E4"/>
    <w:rsid w:val="00680600"/>
    <w:rsid w:val="0068076E"/>
    <w:rsid w:val="00680B7F"/>
    <w:rsid w:val="00681060"/>
    <w:rsid w:val="0068110A"/>
    <w:rsid w:val="0068123D"/>
    <w:rsid w:val="00681A5A"/>
    <w:rsid w:val="00682382"/>
    <w:rsid w:val="006824D8"/>
    <w:rsid w:val="00682884"/>
    <w:rsid w:val="0068290C"/>
    <w:rsid w:val="0068295B"/>
    <w:rsid w:val="00682B05"/>
    <w:rsid w:val="00682BD3"/>
    <w:rsid w:val="006832E5"/>
    <w:rsid w:val="00683AF1"/>
    <w:rsid w:val="00684002"/>
    <w:rsid w:val="00684DE7"/>
    <w:rsid w:val="00685087"/>
    <w:rsid w:val="006852C8"/>
    <w:rsid w:val="00685556"/>
    <w:rsid w:val="00685CCA"/>
    <w:rsid w:val="00685E79"/>
    <w:rsid w:val="0068626E"/>
    <w:rsid w:val="00686D43"/>
    <w:rsid w:val="00686F19"/>
    <w:rsid w:val="00686F72"/>
    <w:rsid w:val="006872E1"/>
    <w:rsid w:val="00687664"/>
    <w:rsid w:val="0069013B"/>
    <w:rsid w:val="00690416"/>
    <w:rsid w:val="00690575"/>
    <w:rsid w:val="0069089C"/>
    <w:rsid w:val="00690905"/>
    <w:rsid w:val="006911B4"/>
    <w:rsid w:val="00691908"/>
    <w:rsid w:val="00691A74"/>
    <w:rsid w:val="00692444"/>
    <w:rsid w:val="00693E5D"/>
    <w:rsid w:val="006942DF"/>
    <w:rsid w:val="00694B15"/>
    <w:rsid w:val="00694C4A"/>
    <w:rsid w:val="0069513C"/>
    <w:rsid w:val="006953C4"/>
    <w:rsid w:val="006956F7"/>
    <w:rsid w:val="00695B11"/>
    <w:rsid w:val="00695CC7"/>
    <w:rsid w:val="0069632A"/>
    <w:rsid w:val="0069647E"/>
    <w:rsid w:val="00696ACC"/>
    <w:rsid w:val="00696D5A"/>
    <w:rsid w:val="00696E08"/>
    <w:rsid w:val="006970BA"/>
    <w:rsid w:val="00697373"/>
    <w:rsid w:val="0069757C"/>
    <w:rsid w:val="00697BAE"/>
    <w:rsid w:val="006A0487"/>
    <w:rsid w:val="006A089F"/>
    <w:rsid w:val="006A08B1"/>
    <w:rsid w:val="006A0A94"/>
    <w:rsid w:val="006A0CAE"/>
    <w:rsid w:val="006A0DB3"/>
    <w:rsid w:val="006A0E18"/>
    <w:rsid w:val="006A0FDD"/>
    <w:rsid w:val="006A10EC"/>
    <w:rsid w:val="006A113D"/>
    <w:rsid w:val="006A1EB5"/>
    <w:rsid w:val="006A1FD0"/>
    <w:rsid w:val="006A2641"/>
    <w:rsid w:val="006A2F90"/>
    <w:rsid w:val="006A3349"/>
    <w:rsid w:val="006A372A"/>
    <w:rsid w:val="006A397A"/>
    <w:rsid w:val="006A39FA"/>
    <w:rsid w:val="006A400B"/>
    <w:rsid w:val="006A4211"/>
    <w:rsid w:val="006A42CB"/>
    <w:rsid w:val="006A459D"/>
    <w:rsid w:val="006A4D2D"/>
    <w:rsid w:val="006A4D7E"/>
    <w:rsid w:val="006A551B"/>
    <w:rsid w:val="006A552B"/>
    <w:rsid w:val="006A57F3"/>
    <w:rsid w:val="006A5CD1"/>
    <w:rsid w:val="006A5FBF"/>
    <w:rsid w:val="006A60CF"/>
    <w:rsid w:val="006A63B0"/>
    <w:rsid w:val="006A6764"/>
    <w:rsid w:val="006A67D0"/>
    <w:rsid w:val="006A6B40"/>
    <w:rsid w:val="006A7084"/>
    <w:rsid w:val="006A739B"/>
    <w:rsid w:val="006A74F2"/>
    <w:rsid w:val="006A7819"/>
    <w:rsid w:val="006A7913"/>
    <w:rsid w:val="006B01C3"/>
    <w:rsid w:val="006B01DA"/>
    <w:rsid w:val="006B0394"/>
    <w:rsid w:val="006B06C5"/>
    <w:rsid w:val="006B0791"/>
    <w:rsid w:val="006B088C"/>
    <w:rsid w:val="006B0C4A"/>
    <w:rsid w:val="006B1033"/>
    <w:rsid w:val="006B15A5"/>
    <w:rsid w:val="006B17EA"/>
    <w:rsid w:val="006B1C52"/>
    <w:rsid w:val="006B2091"/>
    <w:rsid w:val="006B23FE"/>
    <w:rsid w:val="006B2692"/>
    <w:rsid w:val="006B2F54"/>
    <w:rsid w:val="006B2F76"/>
    <w:rsid w:val="006B32DD"/>
    <w:rsid w:val="006B338A"/>
    <w:rsid w:val="006B3DB3"/>
    <w:rsid w:val="006B438C"/>
    <w:rsid w:val="006B4770"/>
    <w:rsid w:val="006B4A13"/>
    <w:rsid w:val="006B4AA4"/>
    <w:rsid w:val="006B4CCD"/>
    <w:rsid w:val="006B4D48"/>
    <w:rsid w:val="006B4DB2"/>
    <w:rsid w:val="006B606F"/>
    <w:rsid w:val="006B6E62"/>
    <w:rsid w:val="006B79A8"/>
    <w:rsid w:val="006B7AF6"/>
    <w:rsid w:val="006B7B5B"/>
    <w:rsid w:val="006B7DDA"/>
    <w:rsid w:val="006B7DFF"/>
    <w:rsid w:val="006B7FB1"/>
    <w:rsid w:val="006C00BD"/>
    <w:rsid w:val="006C023C"/>
    <w:rsid w:val="006C0551"/>
    <w:rsid w:val="006C058B"/>
    <w:rsid w:val="006C0826"/>
    <w:rsid w:val="006C117E"/>
    <w:rsid w:val="006C1DFD"/>
    <w:rsid w:val="006C1FF7"/>
    <w:rsid w:val="006C21D6"/>
    <w:rsid w:val="006C22F7"/>
    <w:rsid w:val="006C2A22"/>
    <w:rsid w:val="006C2B92"/>
    <w:rsid w:val="006C31A0"/>
    <w:rsid w:val="006C329E"/>
    <w:rsid w:val="006C34BE"/>
    <w:rsid w:val="006C3659"/>
    <w:rsid w:val="006C3B8C"/>
    <w:rsid w:val="006C3CF8"/>
    <w:rsid w:val="006C4379"/>
    <w:rsid w:val="006C4E35"/>
    <w:rsid w:val="006C5519"/>
    <w:rsid w:val="006C5531"/>
    <w:rsid w:val="006C57C6"/>
    <w:rsid w:val="006C599E"/>
    <w:rsid w:val="006C5C74"/>
    <w:rsid w:val="006C5D23"/>
    <w:rsid w:val="006C5D78"/>
    <w:rsid w:val="006C69EE"/>
    <w:rsid w:val="006C6AA8"/>
    <w:rsid w:val="006C7FB1"/>
    <w:rsid w:val="006D0129"/>
    <w:rsid w:val="006D0CCB"/>
    <w:rsid w:val="006D0DFE"/>
    <w:rsid w:val="006D19F1"/>
    <w:rsid w:val="006D1DBE"/>
    <w:rsid w:val="006D1F26"/>
    <w:rsid w:val="006D20BC"/>
    <w:rsid w:val="006D2242"/>
    <w:rsid w:val="006D29B8"/>
    <w:rsid w:val="006D2BB3"/>
    <w:rsid w:val="006D2DA3"/>
    <w:rsid w:val="006D2DD9"/>
    <w:rsid w:val="006D2E02"/>
    <w:rsid w:val="006D2EB9"/>
    <w:rsid w:val="006D31B0"/>
    <w:rsid w:val="006D32AF"/>
    <w:rsid w:val="006D35D6"/>
    <w:rsid w:val="006D370D"/>
    <w:rsid w:val="006D41B7"/>
    <w:rsid w:val="006D4350"/>
    <w:rsid w:val="006D446B"/>
    <w:rsid w:val="006D4B57"/>
    <w:rsid w:val="006D57DC"/>
    <w:rsid w:val="006D5B23"/>
    <w:rsid w:val="006D5FAA"/>
    <w:rsid w:val="006D6339"/>
    <w:rsid w:val="006D65D3"/>
    <w:rsid w:val="006D6B43"/>
    <w:rsid w:val="006D6E38"/>
    <w:rsid w:val="006D6F6E"/>
    <w:rsid w:val="006D72D3"/>
    <w:rsid w:val="006D743C"/>
    <w:rsid w:val="006E08D4"/>
    <w:rsid w:val="006E0E56"/>
    <w:rsid w:val="006E14C8"/>
    <w:rsid w:val="006E1650"/>
    <w:rsid w:val="006E1DB5"/>
    <w:rsid w:val="006E1F0D"/>
    <w:rsid w:val="006E2CD4"/>
    <w:rsid w:val="006E3282"/>
    <w:rsid w:val="006E3615"/>
    <w:rsid w:val="006E3984"/>
    <w:rsid w:val="006E3B51"/>
    <w:rsid w:val="006E3FA4"/>
    <w:rsid w:val="006E43FA"/>
    <w:rsid w:val="006E442A"/>
    <w:rsid w:val="006E455A"/>
    <w:rsid w:val="006E4B38"/>
    <w:rsid w:val="006E4F48"/>
    <w:rsid w:val="006E4F7C"/>
    <w:rsid w:val="006E5A06"/>
    <w:rsid w:val="006E5A94"/>
    <w:rsid w:val="006E6153"/>
    <w:rsid w:val="006E695C"/>
    <w:rsid w:val="006E6D31"/>
    <w:rsid w:val="006E6DB8"/>
    <w:rsid w:val="006E719E"/>
    <w:rsid w:val="006E724C"/>
    <w:rsid w:val="006E75F9"/>
    <w:rsid w:val="006E78A8"/>
    <w:rsid w:val="006E79ED"/>
    <w:rsid w:val="006E7D58"/>
    <w:rsid w:val="006E7E97"/>
    <w:rsid w:val="006F00EF"/>
    <w:rsid w:val="006F0344"/>
    <w:rsid w:val="006F0DBD"/>
    <w:rsid w:val="006F0E11"/>
    <w:rsid w:val="006F1826"/>
    <w:rsid w:val="006F1D5A"/>
    <w:rsid w:val="006F2041"/>
    <w:rsid w:val="006F2C3E"/>
    <w:rsid w:val="006F2C68"/>
    <w:rsid w:val="006F2CEB"/>
    <w:rsid w:val="006F2EC6"/>
    <w:rsid w:val="006F3215"/>
    <w:rsid w:val="006F342E"/>
    <w:rsid w:val="006F343A"/>
    <w:rsid w:val="006F346D"/>
    <w:rsid w:val="006F357E"/>
    <w:rsid w:val="006F3980"/>
    <w:rsid w:val="006F3D21"/>
    <w:rsid w:val="006F4803"/>
    <w:rsid w:val="006F4EEE"/>
    <w:rsid w:val="006F538B"/>
    <w:rsid w:val="006F57A4"/>
    <w:rsid w:val="006F5998"/>
    <w:rsid w:val="006F5C0D"/>
    <w:rsid w:val="006F641F"/>
    <w:rsid w:val="006F67D1"/>
    <w:rsid w:val="006F685E"/>
    <w:rsid w:val="006F6E11"/>
    <w:rsid w:val="006F6E76"/>
    <w:rsid w:val="006F71B6"/>
    <w:rsid w:val="006F7612"/>
    <w:rsid w:val="006F7765"/>
    <w:rsid w:val="006F7B0F"/>
    <w:rsid w:val="006F7C15"/>
    <w:rsid w:val="006F7C38"/>
    <w:rsid w:val="006F7EF2"/>
    <w:rsid w:val="0070001B"/>
    <w:rsid w:val="007006F6"/>
    <w:rsid w:val="0070094B"/>
    <w:rsid w:val="00700A41"/>
    <w:rsid w:val="00700B53"/>
    <w:rsid w:val="00701419"/>
    <w:rsid w:val="0070144C"/>
    <w:rsid w:val="00701682"/>
    <w:rsid w:val="007016D6"/>
    <w:rsid w:val="00701D7D"/>
    <w:rsid w:val="00701ECD"/>
    <w:rsid w:val="00701EE0"/>
    <w:rsid w:val="007021B2"/>
    <w:rsid w:val="00702606"/>
    <w:rsid w:val="007026DB"/>
    <w:rsid w:val="00703107"/>
    <w:rsid w:val="0070345D"/>
    <w:rsid w:val="00703567"/>
    <w:rsid w:val="00703585"/>
    <w:rsid w:val="00703B9C"/>
    <w:rsid w:val="00704741"/>
    <w:rsid w:val="00704C7B"/>
    <w:rsid w:val="00704DC7"/>
    <w:rsid w:val="007052D6"/>
    <w:rsid w:val="0070545A"/>
    <w:rsid w:val="007055CF"/>
    <w:rsid w:val="007057CB"/>
    <w:rsid w:val="007059D0"/>
    <w:rsid w:val="00705C31"/>
    <w:rsid w:val="00705CA8"/>
    <w:rsid w:val="00705DFF"/>
    <w:rsid w:val="00705E10"/>
    <w:rsid w:val="00705FB7"/>
    <w:rsid w:val="0070612C"/>
    <w:rsid w:val="00706134"/>
    <w:rsid w:val="00706A1C"/>
    <w:rsid w:val="00706A9E"/>
    <w:rsid w:val="00706AF2"/>
    <w:rsid w:val="00706BFD"/>
    <w:rsid w:val="00706D05"/>
    <w:rsid w:val="00706D26"/>
    <w:rsid w:val="00706FA1"/>
    <w:rsid w:val="00707144"/>
    <w:rsid w:val="007076FD"/>
    <w:rsid w:val="0070782D"/>
    <w:rsid w:val="00707EA1"/>
    <w:rsid w:val="00707F71"/>
    <w:rsid w:val="00710317"/>
    <w:rsid w:val="007103E5"/>
    <w:rsid w:val="007109D4"/>
    <w:rsid w:val="00711631"/>
    <w:rsid w:val="007116B4"/>
    <w:rsid w:val="00711943"/>
    <w:rsid w:val="00711BD2"/>
    <w:rsid w:val="0071207B"/>
    <w:rsid w:val="007120B1"/>
    <w:rsid w:val="0071233D"/>
    <w:rsid w:val="007125C3"/>
    <w:rsid w:val="00712A20"/>
    <w:rsid w:val="00712BB4"/>
    <w:rsid w:val="007133B9"/>
    <w:rsid w:val="007134E6"/>
    <w:rsid w:val="007135D0"/>
    <w:rsid w:val="0071372C"/>
    <w:rsid w:val="00713B2B"/>
    <w:rsid w:val="00713CE4"/>
    <w:rsid w:val="007143ED"/>
    <w:rsid w:val="0071446E"/>
    <w:rsid w:val="007148E2"/>
    <w:rsid w:val="00714F2A"/>
    <w:rsid w:val="00715073"/>
    <w:rsid w:val="0071554F"/>
    <w:rsid w:val="007159B5"/>
    <w:rsid w:val="00715FE0"/>
    <w:rsid w:val="00716061"/>
    <w:rsid w:val="0071622F"/>
    <w:rsid w:val="00716563"/>
    <w:rsid w:val="00716716"/>
    <w:rsid w:val="007169D6"/>
    <w:rsid w:val="00716F93"/>
    <w:rsid w:val="00717FD3"/>
    <w:rsid w:val="007200D4"/>
    <w:rsid w:val="0072030F"/>
    <w:rsid w:val="007209B1"/>
    <w:rsid w:val="00720BFF"/>
    <w:rsid w:val="00720CDA"/>
    <w:rsid w:val="00720F2D"/>
    <w:rsid w:val="0072124A"/>
    <w:rsid w:val="0072160D"/>
    <w:rsid w:val="00721657"/>
    <w:rsid w:val="0072243A"/>
    <w:rsid w:val="007225F7"/>
    <w:rsid w:val="00722F9A"/>
    <w:rsid w:val="0072305C"/>
    <w:rsid w:val="007236F3"/>
    <w:rsid w:val="00723749"/>
    <w:rsid w:val="00723861"/>
    <w:rsid w:val="00723CBB"/>
    <w:rsid w:val="00723F43"/>
    <w:rsid w:val="00723FED"/>
    <w:rsid w:val="007241DC"/>
    <w:rsid w:val="0072424F"/>
    <w:rsid w:val="00724945"/>
    <w:rsid w:val="00724EAC"/>
    <w:rsid w:val="0072588E"/>
    <w:rsid w:val="00725F6D"/>
    <w:rsid w:val="00726175"/>
    <w:rsid w:val="00726FED"/>
    <w:rsid w:val="007270F6"/>
    <w:rsid w:val="007273F7"/>
    <w:rsid w:val="00727481"/>
    <w:rsid w:val="00727E3F"/>
    <w:rsid w:val="007304BB"/>
    <w:rsid w:val="00730566"/>
    <w:rsid w:val="00730911"/>
    <w:rsid w:val="007309D5"/>
    <w:rsid w:val="00730B3E"/>
    <w:rsid w:val="007310AC"/>
    <w:rsid w:val="0073197C"/>
    <w:rsid w:val="007320C7"/>
    <w:rsid w:val="0073257A"/>
    <w:rsid w:val="00732785"/>
    <w:rsid w:val="00732CBC"/>
    <w:rsid w:val="00732D31"/>
    <w:rsid w:val="00732F3C"/>
    <w:rsid w:val="007335CC"/>
    <w:rsid w:val="00733A71"/>
    <w:rsid w:val="007345FE"/>
    <w:rsid w:val="00734940"/>
    <w:rsid w:val="00735070"/>
    <w:rsid w:val="00735B38"/>
    <w:rsid w:val="00735B92"/>
    <w:rsid w:val="00735F00"/>
    <w:rsid w:val="0073663E"/>
    <w:rsid w:val="00736684"/>
    <w:rsid w:val="00736852"/>
    <w:rsid w:val="007368F3"/>
    <w:rsid w:val="00736E92"/>
    <w:rsid w:val="00737285"/>
    <w:rsid w:val="007375ED"/>
    <w:rsid w:val="00737C35"/>
    <w:rsid w:val="00740FA9"/>
    <w:rsid w:val="00741483"/>
    <w:rsid w:val="007419D0"/>
    <w:rsid w:val="00741B0E"/>
    <w:rsid w:val="007425BC"/>
    <w:rsid w:val="007426C2"/>
    <w:rsid w:val="00742701"/>
    <w:rsid w:val="00742B81"/>
    <w:rsid w:val="007437D6"/>
    <w:rsid w:val="0074387F"/>
    <w:rsid w:val="00743A18"/>
    <w:rsid w:val="00743DE3"/>
    <w:rsid w:val="0074401A"/>
    <w:rsid w:val="007445BC"/>
    <w:rsid w:val="0074487A"/>
    <w:rsid w:val="00744BDE"/>
    <w:rsid w:val="00744FC8"/>
    <w:rsid w:val="00745B68"/>
    <w:rsid w:val="00745B70"/>
    <w:rsid w:val="00745C7D"/>
    <w:rsid w:val="00745E4F"/>
    <w:rsid w:val="00745EE0"/>
    <w:rsid w:val="007460F9"/>
    <w:rsid w:val="00746164"/>
    <w:rsid w:val="00746298"/>
    <w:rsid w:val="00746D13"/>
    <w:rsid w:val="007472CF"/>
    <w:rsid w:val="007474E7"/>
    <w:rsid w:val="007477D4"/>
    <w:rsid w:val="007478D1"/>
    <w:rsid w:val="00747E71"/>
    <w:rsid w:val="0075019D"/>
    <w:rsid w:val="00750404"/>
    <w:rsid w:val="007506BF"/>
    <w:rsid w:val="0075087F"/>
    <w:rsid w:val="00750AD8"/>
    <w:rsid w:val="00751638"/>
    <w:rsid w:val="00751A50"/>
    <w:rsid w:val="00751CAF"/>
    <w:rsid w:val="00751D7F"/>
    <w:rsid w:val="00751ECF"/>
    <w:rsid w:val="0075204C"/>
    <w:rsid w:val="00752CD5"/>
    <w:rsid w:val="00752D01"/>
    <w:rsid w:val="00753402"/>
    <w:rsid w:val="00753488"/>
    <w:rsid w:val="007536C6"/>
    <w:rsid w:val="00753B74"/>
    <w:rsid w:val="00754224"/>
    <w:rsid w:val="0075426A"/>
    <w:rsid w:val="00754930"/>
    <w:rsid w:val="00754B00"/>
    <w:rsid w:val="00754B66"/>
    <w:rsid w:val="0075532F"/>
    <w:rsid w:val="00755337"/>
    <w:rsid w:val="007558D3"/>
    <w:rsid w:val="00755ABD"/>
    <w:rsid w:val="00755E63"/>
    <w:rsid w:val="00756B0D"/>
    <w:rsid w:val="00757340"/>
    <w:rsid w:val="00757541"/>
    <w:rsid w:val="0075796B"/>
    <w:rsid w:val="00757BD4"/>
    <w:rsid w:val="0076067B"/>
    <w:rsid w:val="0076148A"/>
    <w:rsid w:val="00761B38"/>
    <w:rsid w:val="00761BD7"/>
    <w:rsid w:val="00761DCD"/>
    <w:rsid w:val="00762452"/>
    <w:rsid w:val="00762FD9"/>
    <w:rsid w:val="007632C3"/>
    <w:rsid w:val="00763601"/>
    <w:rsid w:val="0076401E"/>
    <w:rsid w:val="00764D0E"/>
    <w:rsid w:val="00764E67"/>
    <w:rsid w:val="00765156"/>
    <w:rsid w:val="00765159"/>
    <w:rsid w:val="00765812"/>
    <w:rsid w:val="007659B7"/>
    <w:rsid w:val="007659CE"/>
    <w:rsid w:val="00765AF9"/>
    <w:rsid w:val="00765CA9"/>
    <w:rsid w:val="00766502"/>
    <w:rsid w:val="007667DF"/>
    <w:rsid w:val="00766B2F"/>
    <w:rsid w:val="00766FCB"/>
    <w:rsid w:val="00767327"/>
    <w:rsid w:val="0076747B"/>
    <w:rsid w:val="00767936"/>
    <w:rsid w:val="00770342"/>
    <w:rsid w:val="0077103E"/>
    <w:rsid w:val="00771CAB"/>
    <w:rsid w:val="007724A2"/>
    <w:rsid w:val="007729D9"/>
    <w:rsid w:val="00772B30"/>
    <w:rsid w:val="0077343A"/>
    <w:rsid w:val="00773611"/>
    <w:rsid w:val="0077382E"/>
    <w:rsid w:val="00773902"/>
    <w:rsid w:val="0077439A"/>
    <w:rsid w:val="00774AB7"/>
    <w:rsid w:val="0077519C"/>
    <w:rsid w:val="0077523B"/>
    <w:rsid w:val="0077543B"/>
    <w:rsid w:val="0077573F"/>
    <w:rsid w:val="007757AE"/>
    <w:rsid w:val="00775D4E"/>
    <w:rsid w:val="00775D5D"/>
    <w:rsid w:val="00775E5D"/>
    <w:rsid w:val="00775FCF"/>
    <w:rsid w:val="00776399"/>
    <w:rsid w:val="007766FB"/>
    <w:rsid w:val="00776C61"/>
    <w:rsid w:val="007770B8"/>
    <w:rsid w:val="007774AE"/>
    <w:rsid w:val="00777708"/>
    <w:rsid w:val="00777A4C"/>
    <w:rsid w:val="00777AAF"/>
    <w:rsid w:val="00780093"/>
    <w:rsid w:val="00780425"/>
    <w:rsid w:val="00780574"/>
    <w:rsid w:val="007805AE"/>
    <w:rsid w:val="007811F9"/>
    <w:rsid w:val="00781730"/>
    <w:rsid w:val="00781906"/>
    <w:rsid w:val="00782036"/>
    <w:rsid w:val="00782411"/>
    <w:rsid w:val="0078273D"/>
    <w:rsid w:val="00782FE1"/>
    <w:rsid w:val="00783133"/>
    <w:rsid w:val="0078320E"/>
    <w:rsid w:val="007837F4"/>
    <w:rsid w:val="00784EAC"/>
    <w:rsid w:val="00785334"/>
    <w:rsid w:val="00785396"/>
    <w:rsid w:val="0078574F"/>
    <w:rsid w:val="00785BE8"/>
    <w:rsid w:val="00786240"/>
    <w:rsid w:val="0078624D"/>
    <w:rsid w:val="00786991"/>
    <w:rsid w:val="00786CD9"/>
    <w:rsid w:val="00786FB2"/>
    <w:rsid w:val="00786FBB"/>
    <w:rsid w:val="007876A9"/>
    <w:rsid w:val="00787E0C"/>
    <w:rsid w:val="00787F28"/>
    <w:rsid w:val="00790188"/>
    <w:rsid w:val="00790601"/>
    <w:rsid w:val="00790BA7"/>
    <w:rsid w:val="00790DDB"/>
    <w:rsid w:val="00791096"/>
    <w:rsid w:val="007911E8"/>
    <w:rsid w:val="00791580"/>
    <w:rsid w:val="007917F2"/>
    <w:rsid w:val="00791976"/>
    <w:rsid w:val="00791A1D"/>
    <w:rsid w:val="00791D35"/>
    <w:rsid w:val="00792253"/>
    <w:rsid w:val="00792758"/>
    <w:rsid w:val="00792A4B"/>
    <w:rsid w:val="00792B84"/>
    <w:rsid w:val="00792C4F"/>
    <w:rsid w:val="00793108"/>
    <w:rsid w:val="0079352A"/>
    <w:rsid w:val="00793F6B"/>
    <w:rsid w:val="00794071"/>
    <w:rsid w:val="0079446F"/>
    <w:rsid w:val="00794940"/>
    <w:rsid w:val="00794AD1"/>
    <w:rsid w:val="00794DDA"/>
    <w:rsid w:val="00794F98"/>
    <w:rsid w:val="007952C5"/>
    <w:rsid w:val="00795A3A"/>
    <w:rsid w:val="007962FD"/>
    <w:rsid w:val="00796C0F"/>
    <w:rsid w:val="00796E20"/>
    <w:rsid w:val="00797565"/>
    <w:rsid w:val="00797F65"/>
    <w:rsid w:val="007A0145"/>
    <w:rsid w:val="007A03A9"/>
    <w:rsid w:val="007A200E"/>
    <w:rsid w:val="007A2E39"/>
    <w:rsid w:val="007A2E5D"/>
    <w:rsid w:val="007A31C7"/>
    <w:rsid w:val="007A328B"/>
    <w:rsid w:val="007A3AB4"/>
    <w:rsid w:val="007A3ADF"/>
    <w:rsid w:val="007A3F6D"/>
    <w:rsid w:val="007A415A"/>
    <w:rsid w:val="007A429F"/>
    <w:rsid w:val="007A4631"/>
    <w:rsid w:val="007A48BB"/>
    <w:rsid w:val="007A5619"/>
    <w:rsid w:val="007A5643"/>
    <w:rsid w:val="007A587F"/>
    <w:rsid w:val="007A6071"/>
    <w:rsid w:val="007A6F55"/>
    <w:rsid w:val="007A710F"/>
    <w:rsid w:val="007A785D"/>
    <w:rsid w:val="007A792D"/>
    <w:rsid w:val="007A7F19"/>
    <w:rsid w:val="007B02D0"/>
    <w:rsid w:val="007B0E44"/>
    <w:rsid w:val="007B1244"/>
    <w:rsid w:val="007B1246"/>
    <w:rsid w:val="007B173D"/>
    <w:rsid w:val="007B1C4D"/>
    <w:rsid w:val="007B20CF"/>
    <w:rsid w:val="007B2356"/>
    <w:rsid w:val="007B2926"/>
    <w:rsid w:val="007B299A"/>
    <w:rsid w:val="007B3291"/>
    <w:rsid w:val="007B3436"/>
    <w:rsid w:val="007B3D5A"/>
    <w:rsid w:val="007B3EA4"/>
    <w:rsid w:val="007B4634"/>
    <w:rsid w:val="007B4D94"/>
    <w:rsid w:val="007B505F"/>
    <w:rsid w:val="007B51E0"/>
    <w:rsid w:val="007B606A"/>
    <w:rsid w:val="007B6386"/>
    <w:rsid w:val="007B70A6"/>
    <w:rsid w:val="007B7211"/>
    <w:rsid w:val="007B790E"/>
    <w:rsid w:val="007B7B3F"/>
    <w:rsid w:val="007B7C28"/>
    <w:rsid w:val="007B7CCE"/>
    <w:rsid w:val="007B7E00"/>
    <w:rsid w:val="007C018F"/>
    <w:rsid w:val="007C0ABC"/>
    <w:rsid w:val="007C117D"/>
    <w:rsid w:val="007C1251"/>
    <w:rsid w:val="007C1317"/>
    <w:rsid w:val="007C14EB"/>
    <w:rsid w:val="007C16DF"/>
    <w:rsid w:val="007C1860"/>
    <w:rsid w:val="007C1A02"/>
    <w:rsid w:val="007C1AB4"/>
    <w:rsid w:val="007C223F"/>
    <w:rsid w:val="007C242B"/>
    <w:rsid w:val="007C2868"/>
    <w:rsid w:val="007C2A09"/>
    <w:rsid w:val="007C356E"/>
    <w:rsid w:val="007C3DA9"/>
    <w:rsid w:val="007C4866"/>
    <w:rsid w:val="007C48D1"/>
    <w:rsid w:val="007C495F"/>
    <w:rsid w:val="007C4D7E"/>
    <w:rsid w:val="007C4ED3"/>
    <w:rsid w:val="007C568F"/>
    <w:rsid w:val="007C581E"/>
    <w:rsid w:val="007C584A"/>
    <w:rsid w:val="007C5A99"/>
    <w:rsid w:val="007C62E9"/>
    <w:rsid w:val="007C66AA"/>
    <w:rsid w:val="007C72C0"/>
    <w:rsid w:val="007C7399"/>
    <w:rsid w:val="007C74AF"/>
    <w:rsid w:val="007C7594"/>
    <w:rsid w:val="007C76D2"/>
    <w:rsid w:val="007C76D3"/>
    <w:rsid w:val="007C7AF4"/>
    <w:rsid w:val="007C7D7D"/>
    <w:rsid w:val="007D01DA"/>
    <w:rsid w:val="007D030D"/>
    <w:rsid w:val="007D04EF"/>
    <w:rsid w:val="007D0FCB"/>
    <w:rsid w:val="007D1880"/>
    <w:rsid w:val="007D20A8"/>
    <w:rsid w:val="007D2206"/>
    <w:rsid w:val="007D2595"/>
    <w:rsid w:val="007D276B"/>
    <w:rsid w:val="007D282B"/>
    <w:rsid w:val="007D28C4"/>
    <w:rsid w:val="007D2B80"/>
    <w:rsid w:val="007D3446"/>
    <w:rsid w:val="007D36D4"/>
    <w:rsid w:val="007D3A17"/>
    <w:rsid w:val="007D414C"/>
    <w:rsid w:val="007D4F60"/>
    <w:rsid w:val="007D4FD6"/>
    <w:rsid w:val="007D5088"/>
    <w:rsid w:val="007D589A"/>
    <w:rsid w:val="007D5A62"/>
    <w:rsid w:val="007D5EA4"/>
    <w:rsid w:val="007D62C2"/>
    <w:rsid w:val="007D7156"/>
    <w:rsid w:val="007D71A6"/>
    <w:rsid w:val="007D79CC"/>
    <w:rsid w:val="007D7BC3"/>
    <w:rsid w:val="007D7EBA"/>
    <w:rsid w:val="007E005C"/>
    <w:rsid w:val="007E14F5"/>
    <w:rsid w:val="007E15A6"/>
    <w:rsid w:val="007E181D"/>
    <w:rsid w:val="007E19D1"/>
    <w:rsid w:val="007E29C4"/>
    <w:rsid w:val="007E328E"/>
    <w:rsid w:val="007E339C"/>
    <w:rsid w:val="007E3F1B"/>
    <w:rsid w:val="007E3FD9"/>
    <w:rsid w:val="007E43DE"/>
    <w:rsid w:val="007E468F"/>
    <w:rsid w:val="007E46AB"/>
    <w:rsid w:val="007E47EB"/>
    <w:rsid w:val="007E4BD9"/>
    <w:rsid w:val="007E5154"/>
    <w:rsid w:val="007E52C3"/>
    <w:rsid w:val="007E567E"/>
    <w:rsid w:val="007E56C6"/>
    <w:rsid w:val="007E57B7"/>
    <w:rsid w:val="007E5957"/>
    <w:rsid w:val="007E5A2F"/>
    <w:rsid w:val="007E5A8D"/>
    <w:rsid w:val="007E61B5"/>
    <w:rsid w:val="007E6688"/>
    <w:rsid w:val="007E692E"/>
    <w:rsid w:val="007E78A3"/>
    <w:rsid w:val="007E7CEB"/>
    <w:rsid w:val="007E7EAB"/>
    <w:rsid w:val="007F0302"/>
    <w:rsid w:val="007F0A31"/>
    <w:rsid w:val="007F0A7B"/>
    <w:rsid w:val="007F0D75"/>
    <w:rsid w:val="007F16E5"/>
    <w:rsid w:val="007F16ED"/>
    <w:rsid w:val="007F1E1B"/>
    <w:rsid w:val="007F2215"/>
    <w:rsid w:val="007F2278"/>
    <w:rsid w:val="007F2787"/>
    <w:rsid w:val="007F29CA"/>
    <w:rsid w:val="007F3068"/>
    <w:rsid w:val="007F3BE1"/>
    <w:rsid w:val="007F3D13"/>
    <w:rsid w:val="007F3FDA"/>
    <w:rsid w:val="007F4382"/>
    <w:rsid w:val="007F4B10"/>
    <w:rsid w:val="007F4F98"/>
    <w:rsid w:val="007F5548"/>
    <w:rsid w:val="007F6159"/>
    <w:rsid w:val="007F62BA"/>
    <w:rsid w:val="007F6888"/>
    <w:rsid w:val="007F6EEC"/>
    <w:rsid w:val="007F71BC"/>
    <w:rsid w:val="007F7847"/>
    <w:rsid w:val="008000EA"/>
    <w:rsid w:val="008003ED"/>
    <w:rsid w:val="00800555"/>
    <w:rsid w:val="00800B04"/>
    <w:rsid w:val="00800E90"/>
    <w:rsid w:val="00800EF3"/>
    <w:rsid w:val="00800F33"/>
    <w:rsid w:val="008011D8"/>
    <w:rsid w:val="008011E9"/>
    <w:rsid w:val="00801374"/>
    <w:rsid w:val="00801461"/>
    <w:rsid w:val="00801616"/>
    <w:rsid w:val="008017B6"/>
    <w:rsid w:val="008020D0"/>
    <w:rsid w:val="0080223E"/>
    <w:rsid w:val="008022D5"/>
    <w:rsid w:val="0080275B"/>
    <w:rsid w:val="0080297E"/>
    <w:rsid w:val="00802A83"/>
    <w:rsid w:val="00802AB1"/>
    <w:rsid w:val="00802F21"/>
    <w:rsid w:val="0080302F"/>
    <w:rsid w:val="00803331"/>
    <w:rsid w:val="008034FA"/>
    <w:rsid w:val="00803697"/>
    <w:rsid w:val="00803A40"/>
    <w:rsid w:val="00803BCE"/>
    <w:rsid w:val="00803F07"/>
    <w:rsid w:val="008045E7"/>
    <w:rsid w:val="00804691"/>
    <w:rsid w:val="00804AED"/>
    <w:rsid w:val="00804B8B"/>
    <w:rsid w:val="00805646"/>
    <w:rsid w:val="00805F20"/>
    <w:rsid w:val="008068B6"/>
    <w:rsid w:val="00806ABB"/>
    <w:rsid w:val="00806D0D"/>
    <w:rsid w:val="00806F6B"/>
    <w:rsid w:val="00807DA8"/>
    <w:rsid w:val="0081018F"/>
    <w:rsid w:val="0081044B"/>
    <w:rsid w:val="00810723"/>
    <w:rsid w:val="00810E63"/>
    <w:rsid w:val="0081109B"/>
    <w:rsid w:val="00811482"/>
    <w:rsid w:val="0081156C"/>
    <w:rsid w:val="00811702"/>
    <w:rsid w:val="00811889"/>
    <w:rsid w:val="00811A78"/>
    <w:rsid w:val="00811CCE"/>
    <w:rsid w:val="00811D9C"/>
    <w:rsid w:val="00811EB6"/>
    <w:rsid w:val="00812055"/>
    <w:rsid w:val="008129A9"/>
    <w:rsid w:val="00812F3E"/>
    <w:rsid w:val="00812FDF"/>
    <w:rsid w:val="008134B5"/>
    <w:rsid w:val="00813FB8"/>
    <w:rsid w:val="0081401B"/>
    <w:rsid w:val="008140BF"/>
    <w:rsid w:val="008141D8"/>
    <w:rsid w:val="008147C6"/>
    <w:rsid w:val="008147EF"/>
    <w:rsid w:val="008149B2"/>
    <w:rsid w:val="00814AAB"/>
    <w:rsid w:val="008152DB"/>
    <w:rsid w:val="008154FE"/>
    <w:rsid w:val="008158EB"/>
    <w:rsid w:val="00815976"/>
    <w:rsid w:val="00815A15"/>
    <w:rsid w:val="00815B2A"/>
    <w:rsid w:val="00815CB7"/>
    <w:rsid w:val="00815E95"/>
    <w:rsid w:val="0081627C"/>
    <w:rsid w:val="0081641D"/>
    <w:rsid w:val="008164F9"/>
    <w:rsid w:val="0081671F"/>
    <w:rsid w:val="00816970"/>
    <w:rsid w:val="008169CC"/>
    <w:rsid w:val="00816DE4"/>
    <w:rsid w:val="00816E0E"/>
    <w:rsid w:val="00816E74"/>
    <w:rsid w:val="00817457"/>
    <w:rsid w:val="00817B4E"/>
    <w:rsid w:val="00817EB2"/>
    <w:rsid w:val="00821009"/>
    <w:rsid w:val="008210BF"/>
    <w:rsid w:val="00821628"/>
    <w:rsid w:val="00822A94"/>
    <w:rsid w:val="0082330E"/>
    <w:rsid w:val="0082372F"/>
    <w:rsid w:val="00823847"/>
    <w:rsid w:val="00823982"/>
    <w:rsid w:val="00823A97"/>
    <w:rsid w:val="00823E99"/>
    <w:rsid w:val="00823F77"/>
    <w:rsid w:val="008240F3"/>
    <w:rsid w:val="008245DE"/>
    <w:rsid w:val="00824A05"/>
    <w:rsid w:val="00824B8B"/>
    <w:rsid w:val="00824BD5"/>
    <w:rsid w:val="0082595D"/>
    <w:rsid w:val="00825A7A"/>
    <w:rsid w:val="00825E0E"/>
    <w:rsid w:val="0082610B"/>
    <w:rsid w:val="0082623C"/>
    <w:rsid w:val="008262A4"/>
    <w:rsid w:val="00826712"/>
    <w:rsid w:val="008268D8"/>
    <w:rsid w:val="00826F3B"/>
    <w:rsid w:val="008273CE"/>
    <w:rsid w:val="00827624"/>
    <w:rsid w:val="00830665"/>
    <w:rsid w:val="008307A7"/>
    <w:rsid w:val="0083080E"/>
    <w:rsid w:val="00830E1E"/>
    <w:rsid w:val="00830E5E"/>
    <w:rsid w:val="008311B4"/>
    <w:rsid w:val="008317BD"/>
    <w:rsid w:val="0083185D"/>
    <w:rsid w:val="00832807"/>
    <w:rsid w:val="00833336"/>
    <w:rsid w:val="008337E1"/>
    <w:rsid w:val="00833A8B"/>
    <w:rsid w:val="00833D64"/>
    <w:rsid w:val="00833DBA"/>
    <w:rsid w:val="00833EA7"/>
    <w:rsid w:val="00833F2F"/>
    <w:rsid w:val="0083447C"/>
    <w:rsid w:val="008344AE"/>
    <w:rsid w:val="00834586"/>
    <w:rsid w:val="00834E4F"/>
    <w:rsid w:val="00835029"/>
    <w:rsid w:val="008353E8"/>
    <w:rsid w:val="00835E17"/>
    <w:rsid w:val="008360C7"/>
    <w:rsid w:val="00836578"/>
    <w:rsid w:val="00836C18"/>
    <w:rsid w:val="00836F54"/>
    <w:rsid w:val="00837512"/>
    <w:rsid w:val="00837736"/>
    <w:rsid w:val="00837BA7"/>
    <w:rsid w:val="00837EBD"/>
    <w:rsid w:val="008402D8"/>
    <w:rsid w:val="008406A1"/>
    <w:rsid w:val="008406D5"/>
    <w:rsid w:val="00840993"/>
    <w:rsid w:val="00841701"/>
    <w:rsid w:val="0084173E"/>
    <w:rsid w:val="008419DA"/>
    <w:rsid w:val="00841D25"/>
    <w:rsid w:val="00842381"/>
    <w:rsid w:val="008424F8"/>
    <w:rsid w:val="0084268C"/>
    <w:rsid w:val="00842C92"/>
    <w:rsid w:val="00842CAD"/>
    <w:rsid w:val="00843663"/>
    <w:rsid w:val="0084426E"/>
    <w:rsid w:val="0084479E"/>
    <w:rsid w:val="008448FA"/>
    <w:rsid w:val="00844B96"/>
    <w:rsid w:val="00845036"/>
    <w:rsid w:val="008457AC"/>
    <w:rsid w:val="00845AE8"/>
    <w:rsid w:val="00845F3A"/>
    <w:rsid w:val="0084631A"/>
    <w:rsid w:val="0084642C"/>
    <w:rsid w:val="0084661C"/>
    <w:rsid w:val="00847479"/>
    <w:rsid w:val="008479AF"/>
    <w:rsid w:val="00847BCC"/>
    <w:rsid w:val="00847E6B"/>
    <w:rsid w:val="00850A77"/>
    <w:rsid w:val="00850E60"/>
    <w:rsid w:val="00850FB5"/>
    <w:rsid w:val="0085181C"/>
    <w:rsid w:val="00851D0F"/>
    <w:rsid w:val="00851E58"/>
    <w:rsid w:val="00852652"/>
    <w:rsid w:val="00853B4E"/>
    <w:rsid w:val="00854117"/>
    <w:rsid w:val="0085416B"/>
    <w:rsid w:val="00854221"/>
    <w:rsid w:val="00854D64"/>
    <w:rsid w:val="0085518F"/>
    <w:rsid w:val="008551A6"/>
    <w:rsid w:val="008551CF"/>
    <w:rsid w:val="00855B7E"/>
    <w:rsid w:val="00855BFC"/>
    <w:rsid w:val="00855CBC"/>
    <w:rsid w:val="00855E1F"/>
    <w:rsid w:val="00855E34"/>
    <w:rsid w:val="00855F28"/>
    <w:rsid w:val="0085611B"/>
    <w:rsid w:val="00856247"/>
    <w:rsid w:val="008566D3"/>
    <w:rsid w:val="00856765"/>
    <w:rsid w:val="008569CA"/>
    <w:rsid w:val="0085711F"/>
    <w:rsid w:val="00857477"/>
    <w:rsid w:val="00857653"/>
    <w:rsid w:val="00857790"/>
    <w:rsid w:val="0085780A"/>
    <w:rsid w:val="00860788"/>
    <w:rsid w:val="008607E1"/>
    <w:rsid w:val="00860853"/>
    <w:rsid w:val="00860A08"/>
    <w:rsid w:val="0086112C"/>
    <w:rsid w:val="00861638"/>
    <w:rsid w:val="00861AA3"/>
    <w:rsid w:val="00861BA8"/>
    <w:rsid w:val="00861D61"/>
    <w:rsid w:val="0086208A"/>
    <w:rsid w:val="0086211A"/>
    <w:rsid w:val="00862616"/>
    <w:rsid w:val="008628BE"/>
    <w:rsid w:val="00863218"/>
    <w:rsid w:val="008632AB"/>
    <w:rsid w:val="00863313"/>
    <w:rsid w:val="0086342F"/>
    <w:rsid w:val="00863513"/>
    <w:rsid w:val="008638C8"/>
    <w:rsid w:val="008639A8"/>
    <w:rsid w:val="00863D8B"/>
    <w:rsid w:val="008646D0"/>
    <w:rsid w:val="008646D9"/>
    <w:rsid w:val="008649D1"/>
    <w:rsid w:val="00864EC0"/>
    <w:rsid w:val="0086560B"/>
    <w:rsid w:val="0086574D"/>
    <w:rsid w:val="00866450"/>
    <w:rsid w:val="008664AF"/>
    <w:rsid w:val="00866819"/>
    <w:rsid w:val="008668A4"/>
    <w:rsid w:val="00867705"/>
    <w:rsid w:val="00870CA9"/>
    <w:rsid w:val="00870EB2"/>
    <w:rsid w:val="00871421"/>
    <w:rsid w:val="00871617"/>
    <w:rsid w:val="008716B0"/>
    <w:rsid w:val="008717D2"/>
    <w:rsid w:val="00871B03"/>
    <w:rsid w:val="00871C66"/>
    <w:rsid w:val="00871F0F"/>
    <w:rsid w:val="00872214"/>
    <w:rsid w:val="00872750"/>
    <w:rsid w:val="008729F0"/>
    <w:rsid w:val="00873574"/>
    <w:rsid w:val="008738F7"/>
    <w:rsid w:val="00873A10"/>
    <w:rsid w:val="00873F18"/>
    <w:rsid w:val="0087422D"/>
    <w:rsid w:val="008745CF"/>
    <w:rsid w:val="00874B34"/>
    <w:rsid w:val="00875176"/>
    <w:rsid w:val="008753B0"/>
    <w:rsid w:val="00875EC9"/>
    <w:rsid w:val="008762FC"/>
    <w:rsid w:val="0087655A"/>
    <w:rsid w:val="008765A4"/>
    <w:rsid w:val="0087666A"/>
    <w:rsid w:val="008767BD"/>
    <w:rsid w:val="008768AC"/>
    <w:rsid w:val="008768EF"/>
    <w:rsid w:val="008770C4"/>
    <w:rsid w:val="0087724C"/>
    <w:rsid w:val="00877307"/>
    <w:rsid w:val="0087776C"/>
    <w:rsid w:val="00877985"/>
    <w:rsid w:val="00877B65"/>
    <w:rsid w:val="0088000A"/>
    <w:rsid w:val="00880581"/>
    <w:rsid w:val="008808EB"/>
    <w:rsid w:val="00880E43"/>
    <w:rsid w:val="00881195"/>
    <w:rsid w:val="0088153B"/>
    <w:rsid w:val="00881F66"/>
    <w:rsid w:val="008829AF"/>
    <w:rsid w:val="0088309D"/>
    <w:rsid w:val="00883548"/>
    <w:rsid w:val="00883572"/>
    <w:rsid w:val="008836F2"/>
    <w:rsid w:val="008837AC"/>
    <w:rsid w:val="00883825"/>
    <w:rsid w:val="0088393B"/>
    <w:rsid w:val="0088393F"/>
    <w:rsid w:val="00883DA2"/>
    <w:rsid w:val="00883E99"/>
    <w:rsid w:val="008844C5"/>
    <w:rsid w:val="00884A10"/>
    <w:rsid w:val="00884B5A"/>
    <w:rsid w:val="00884E37"/>
    <w:rsid w:val="00884E51"/>
    <w:rsid w:val="00885032"/>
    <w:rsid w:val="0088555E"/>
    <w:rsid w:val="0088596F"/>
    <w:rsid w:val="00885A79"/>
    <w:rsid w:val="00885DED"/>
    <w:rsid w:val="008861A2"/>
    <w:rsid w:val="00886791"/>
    <w:rsid w:val="00886BF3"/>
    <w:rsid w:val="00886E28"/>
    <w:rsid w:val="00887312"/>
    <w:rsid w:val="00887C79"/>
    <w:rsid w:val="00887D00"/>
    <w:rsid w:val="00887D76"/>
    <w:rsid w:val="00887DBD"/>
    <w:rsid w:val="00890141"/>
    <w:rsid w:val="008903BC"/>
    <w:rsid w:val="00890D28"/>
    <w:rsid w:val="0089105D"/>
    <w:rsid w:val="008912E3"/>
    <w:rsid w:val="008914BA"/>
    <w:rsid w:val="00891633"/>
    <w:rsid w:val="00891716"/>
    <w:rsid w:val="00891BED"/>
    <w:rsid w:val="00891CBD"/>
    <w:rsid w:val="00891E5E"/>
    <w:rsid w:val="008923C1"/>
    <w:rsid w:val="008923CB"/>
    <w:rsid w:val="00892958"/>
    <w:rsid w:val="00892B38"/>
    <w:rsid w:val="00892FE0"/>
    <w:rsid w:val="0089348C"/>
    <w:rsid w:val="00893688"/>
    <w:rsid w:val="00893C42"/>
    <w:rsid w:val="00893ECF"/>
    <w:rsid w:val="00894109"/>
    <w:rsid w:val="008944CB"/>
    <w:rsid w:val="0089488C"/>
    <w:rsid w:val="008949F7"/>
    <w:rsid w:val="00894DEA"/>
    <w:rsid w:val="00895483"/>
    <w:rsid w:val="00895520"/>
    <w:rsid w:val="00895714"/>
    <w:rsid w:val="00895D82"/>
    <w:rsid w:val="008960AF"/>
    <w:rsid w:val="008964BC"/>
    <w:rsid w:val="00896571"/>
    <w:rsid w:val="008966E0"/>
    <w:rsid w:val="008971C6"/>
    <w:rsid w:val="00897823"/>
    <w:rsid w:val="008978FB"/>
    <w:rsid w:val="00897A91"/>
    <w:rsid w:val="008A0166"/>
    <w:rsid w:val="008A01C0"/>
    <w:rsid w:val="008A01E9"/>
    <w:rsid w:val="008A0482"/>
    <w:rsid w:val="008A07BA"/>
    <w:rsid w:val="008A0BB8"/>
    <w:rsid w:val="008A102A"/>
    <w:rsid w:val="008A10C1"/>
    <w:rsid w:val="008A12C8"/>
    <w:rsid w:val="008A1DC4"/>
    <w:rsid w:val="008A1E6B"/>
    <w:rsid w:val="008A23F7"/>
    <w:rsid w:val="008A242A"/>
    <w:rsid w:val="008A26A0"/>
    <w:rsid w:val="008A2C1C"/>
    <w:rsid w:val="008A2CCF"/>
    <w:rsid w:val="008A2D96"/>
    <w:rsid w:val="008A3DD8"/>
    <w:rsid w:val="008A427B"/>
    <w:rsid w:val="008A4335"/>
    <w:rsid w:val="008A4708"/>
    <w:rsid w:val="008A4828"/>
    <w:rsid w:val="008A4876"/>
    <w:rsid w:val="008A48F5"/>
    <w:rsid w:val="008A4CC9"/>
    <w:rsid w:val="008A4EE5"/>
    <w:rsid w:val="008A50FB"/>
    <w:rsid w:val="008A534A"/>
    <w:rsid w:val="008A5C14"/>
    <w:rsid w:val="008A5F49"/>
    <w:rsid w:val="008A612D"/>
    <w:rsid w:val="008A63CA"/>
    <w:rsid w:val="008A67F9"/>
    <w:rsid w:val="008A693F"/>
    <w:rsid w:val="008A7274"/>
    <w:rsid w:val="008A76F0"/>
    <w:rsid w:val="008A779F"/>
    <w:rsid w:val="008A78C1"/>
    <w:rsid w:val="008A799E"/>
    <w:rsid w:val="008A7B98"/>
    <w:rsid w:val="008A7CEC"/>
    <w:rsid w:val="008B00F6"/>
    <w:rsid w:val="008B0383"/>
    <w:rsid w:val="008B0753"/>
    <w:rsid w:val="008B0B5B"/>
    <w:rsid w:val="008B0B96"/>
    <w:rsid w:val="008B0C90"/>
    <w:rsid w:val="008B1444"/>
    <w:rsid w:val="008B1CBC"/>
    <w:rsid w:val="008B1CDD"/>
    <w:rsid w:val="008B1E95"/>
    <w:rsid w:val="008B2504"/>
    <w:rsid w:val="008B290E"/>
    <w:rsid w:val="008B2A8B"/>
    <w:rsid w:val="008B2DE5"/>
    <w:rsid w:val="008B2F32"/>
    <w:rsid w:val="008B35C8"/>
    <w:rsid w:val="008B3B7B"/>
    <w:rsid w:val="008B3E15"/>
    <w:rsid w:val="008B4729"/>
    <w:rsid w:val="008B4DC5"/>
    <w:rsid w:val="008B5E82"/>
    <w:rsid w:val="008B5EC5"/>
    <w:rsid w:val="008B5F6A"/>
    <w:rsid w:val="008B7BE9"/>
    <w:rsid w:val="008B7D5B"/>
    <w:rsid w:val="008C0100"/>
    <w:rsid w:val="008C01FF"/>
    <w:rsid w:val="008C02D9"/>
    <w:rsid w:val="008C06F7"/>
    <w:rsid w:val="008C0940"/>
    <w:rsid w:val="008C0F2B"/>
    <w:rsid w:val="008C12DB"/>
    <w:rsid w:val="008C1364"/>
    <w:rsid w:val="008C1760"/>
    <w:rsid w:val="008C1CB6"/>
    <w:rsid w:val="008C1DD4"/>
    <w:rsid w:val="008C2220"/>
    <w:rsid w:val="008C2A51"/>
    <w:rsid w:val="008C2CA3"/>
    <w:rsid w:val="008C2F2D"/>
    <w:rsid w:val="008C333F"/>
    <w:rsid w:val="008C3498"/>
    <w:rsid w:val="008C3688"/>
    <w:rsid w:val="008C39E2"/>
    <w:rsid w:val="008C39F1"/>
    <w:rsid w:val="008C3B06"/>
    <w:rsid w:val="008C3B54"/>
    <w:rsid w:val="008C40DB"/>
    <w:rsid w:val="008C4118"/>
    <w:rsid w:val="008C4361"/>
    <w:rsid w:val="008C43DD"/>
    <w:rsid w:val="008C4668"/>
    <w:rsid w:val="008C59CF"/>
    <w:rsid w:val="008C5F8D"/>
    <w:rsid w:val="008C63FF"/>
    <w:rsid w:val="008C690E"/>
    <w:rsid w:val="008C6C13"/>
    <w:rsid w:val="008C6D65"/>
    <w:rsid w:val="008C770B"/>
    <w:rsid w:val="008C79EE"/>
    <w:rsid w:val="008C7F8D"/>
    <w:rsid w:val="008D02A6"/>
    <w:rsid w:val="008D05F2"/>
    <w:rsid w:val="008D13B5"/>
    <w:rsid w:val="008D142A"/>
    <w:rsid w:val="008D1CEA"/>
    <w:rsid w:val="008D28F1"/>
    <w:rsid w:val="008D28F6"/>
    <w:rsid w:val="008D29D8"/>
    <w:rsid w:val="008D2BB7"/>
    <w:rsid w:val="008D2BDD"/>
    <w:rsid w:val="008D2F46"/>
    <w:rsid w:val="008D366A"/>
    <w:rsid w:val="008D3690"/>
    <w:rsid w:val="008D3CC5"/>
    <w:rsid w:val="008D5608"/>
    <w:rsid w:val="008D5B1A"/>
    <w:rsid w:val="008D5E8A"/>
    <w:rsid w:val="008D5F61"/>
    <w:rsid w:val="008D6675"/>
    <w:rsid w:val="008D6CF9"/>
    <w:rsid w:val="008D6DF5"/>
    <w:rsid w:val="008D6F4A"/>
    <w:rsid w:val="008D6FBC"/>
    <w:rsid w:val="008D77D3"/>
    <w:rsid w:val="008D7AA7"/>
    <w:rsid w:val="008D7C74"/>
    <w:rsid w:val="008E150C"/>
    <w:rsid w:val="008E16EE"/>
    <w:rsid w:val="008E2512"/>
    <w:rsid w:val="008E2848"/>
    <w:rsid w:val="008E297E"/>
    <w:rsid w:val="008E30A0"/>
    <w:rsid w:val="008E31F1"/>
    <w:rsid w:val="008E39D1"/>
    <w:rsid w:val="008E3BD4"/>
    <w:rsid w:val="008E3D51"/>
    <w:rsid w:val="008E3E76"/>
    <w:rsid w:val="008E43FD"/>
    <w:rsid w:val="008E4E60"/>
    <w:rsid w:val="008E500E"/>
    <w:rsid w:val="008E5525"/>
    <w:rsid w:val="008E558B"/>
    <w:rsid w:val="008E57CD"/>
    <w:rsid w:val="008E5988"/>
    <w:rsid w:val="008E599E"/>
    <w:rsid w:val="008E5CB5"/>
    <w:rsid w:val="008E64F5"/>
    <w:rsid w:val="008E65D4"/>
    <w:rsid w:val="008E668C"/>
    <w:rsid w:val="008E6756"/>
    <w:rsid w:val="008E693C"/>
    <w:rsid w:val="008E6A56"/>
    <w:rsid w:val="008E6DB8"/>
    <w:rsid w:val="008E6E2E"/>
    <w:rsid w:val="008E70DB"/>
    <w:rsid w:val="008E7AE6"/>
    <w:rsid w:val="008E7BF0"/>
    <w:rsid w:val="008F01F1"/>
    <w:rsid w:val="008F05BB"/>
    <w:rsid w:val="008F0C71"/>
    <w:rsid w:val="008F0DF6"/>
    <w:rsid w:val="008F23FB"/>
    <w:rsid w:val="008F26E0"/>
    <w:rsid w:val="008F33F3"/>
    <w:rsid w:val="008F3A36"/>
    <w:rsid w:val="008F3CA1"/>
    <w:rsid w:val="008F3E49"/>
    <w:rsid w:val="008F409C"/>
    <w:rsid w:val="008F4937"/>
    <w:rsid w:val="008F4C4C"/>
    <w:rsid w:val="008F4F7C"/>
    <w:rsid w:val="008F50E2"/>
    <w:rsid w:val="008F5205"/>
    <w:rsid w:val="008F53C4"/>
    <w:rsid w:val="008F5AE5"/>
    <w:rsid w:val="008F5C50"/>
    <w:rsid w:val="008F5F75"/>
    <w:rsid w:val="008F5FF6"/>
    <w:rsid w:val="008F6219"/>
    <w:rsid w:val="008F64F8"/>
    <w:rsid w:val="008F658B"/>
    <w:rsid w:val="008F6ACF"/>
    <w:rsid w:val="008F6D3A"/>
    <w:rsid w:val="008F7551"/>
    <w:rsid w:val="008F7CF9"/>
    <w:rsid w:val="009000E8"/>
    <w:rsid w:val="00900900"/>
    <w:rsid w:val="0090107E"/>
    <w:rsid w:val="009010A1"/>
    <w:rsid w:val="009017D4"/>
    <w:rsid w:val="009017E1"/>
    <w:rsid w:val="00902164"/>
    <w:rsid w:val="0090230A"/>
    <w:rsid w:val="0090339A"/>
    <w:rsid w:val="009036DB"/>
    <w:rsid w:val="009039AE"/>
    <w:rsid w:val="00903A5D"/>
    <w:rsid w:val="009041C2"/>
    <w:rsid w:val="009045FB"/>
    <w:rsid w:val="00904743"/>
    <w:rsid w:val="00904A42"/>
    <w:rsid w:val="00904A73"/>
    <w:rsid w:val="00904C4C"/>
    <w:rsid w:val="00905728"/>
    <w:rsid w:val="00905AF2"/>
    <w:rsid w:val="009060F1"/>
    <w:rsid w:val="00906504"/>
    <w:rsid w:val="00906742"/>
    <w:rsid w:val="009067D1"/>
    <w:rsid w:val="00906F8A"/>
    <w:rsid w:val="009070EE"/>
    <w:rsid w:val="00907360"/>
    <w:rsid w:val="00907675"/>
    <w:rsid w:val="009076C2"/>
    <w:rsid w:val="00907B38"/>
    <w:rsid w:val="00910341"/>
    <w:rsid w:val="00910EB5"/>
    <w:rsid w:val="0091193A"/>
    <w:rsid w:val="00911CB8"/>
    <w:rsid w:val="00912490"/>
    <w:rsid w:val="009125DE"/>
    <w:rsid w:val="00912AD6"/>
    <w:rsid w:val="00912F7A"/>
    <w:rsid w:val="009138E2"/>
    <w:rsid w:val="00913A7E"/>
    <w:rsid w:val="00913B74"/>
    <w:rsid w:val="00913CB9"/>
    <w:rsid w:val="009141F0"/>
    <w:rsid w:val="0091437D"/>
    <w:rsid w:val="00914419"/>
    <w:rsid w:val="0091492A"/>
    <w:rsid w:val="00914B80"/>
    <w:rsid w:val="00914C2B"/>
    <w:rsid w:val="00915574"/>
    <w:rsid w:val="00915CA0"/>
    <w:rsid w:val="00916175"/>
    <w:rsid w:val="009161D4"/>
    <w:rsid w:val="0091626C"/>
    <w:rsid w:val="009165D6"/>
    <w:rsid w:val="009170B2"/>
    <w:rsid w:val="00917B73"/>
    <w:rsid w:val="00917C4C"/>
    <w:rsid w:val="00917FDC"/>
    <w:rsid w:val="0092040B"/>
    <w:rsid w:val="00920428"/>
    <w:rsid w:val="0092062B"/>
    <w:rsid w:val="009209A9"/>
    <w:rsid w:val="00920C0D"/>
    <w:rsid w:val="00920E6C"/>
    <w:rsid w:val="009216DC"/>
    <w:rsid w:val="009217BA"/>
    <w:rsid w:val="009223EA"/>
    <w:rsid w:val="0092244E"/>
    <w:rsid w:val="00922B87"/>
    <w:rsid w:val="00922C2D"/>
    <w:rsid w:val="00923A64"/>
    <w:rsid w:val="009241D8"/>
    <w:rsid w:val="0092430D"/>
    <w:rsid w:val="009244E7"/>
    <w:rsid w:val="009246A5"/>
    <w:rsid w:val="00924AE4"/>
    <w:rsid w:val="00924E16"/>
    <w:rsid w:val="00924E2B"/>
    <w:rsid w:val="00924F4B"/>
    <w:rsid w:val="009253A1"/>
    <w:rsid w:val="009253C0"/>
    <w:rsid w:val="00925579"/>
    <w:rsid w:val="009256A3"/>
    <w:rsid w:val="009257A0"/>
    <w:rsid w:val="0092625B"/>
    <w:rsid w:val="00926517"/>
    <w:rsid w:val="00926637"/>
    <w:rsid w:val="00926656"/>
    <w:rsid w:val="00926AF7"/>
    <w:rsid w:val="00926BBB"/>
    <w:rsid w:val="00926E71"/>
    <w:rsid w:val="00927021"/>
    <w:rsid w:val="00927C7D"/>
    <w:rsid w:val="0093039D"/>
    <w:rsid w:val="0093048F"/>
    <w:rsid w:val="0093058F"/>
    <w:rsid w:val="00930882"/>
    <w:rsid w:val="00930902"/>
    <w:rsid w:val="0093107B"/>
    <w:rsid w:val="00931200"/>
    <w:rsid w:val="0093125F"/>
    <w:rsid w:val="009312C9"/>
    <w:rsid w:val="0093154E"/>
    <w:rsid w:val="009318AD"/>
    <w:rsid w:val="00931DE6"/>
    <w:rsid w:val="00931F4D"/>
    <w:rsid w:val="009320BB"/>
    <w:rsid w:val="00932768"/>
    <w:rsid w:val="009329AF"/>
    <w:rsid w:val="00932B64"/>
    <w:rsid w:val="00932C2F"/>
    <w:rsid w:val="00932D6C"/>
    <w:rsid w:val="00933921"/>
    <w:rsid w:val="00933FDC"/>
    <w:rsid w:val="009340CD"/>
    <w:rsid w:val="00934920"/>
    <w:rsid w:val="00934A32"/>
    <w:rsid w:val="00934AD2"/>
    <w:rsid w:val="00934D22"/>
    <w:rsid w:val="009359FA"/>
    <w:rsid w:val="00935A6A"/>
    <w:rsid w:val="00935B4E"/>
    <w:rsid w:val="00936247"/>
    <w:rsid w:val="0093631D"/>
    <w:rsid w:val="009369B1"/>
    <w:rsid w:val="009369CC"/>
    <w:rsid w:val="00937039"/>
    <w:rsid w:val="0093766D"/>
    <w:rsid w:val="00937AAD"/>
    <w:rsid w:val="00937D2C"/>
    <w:rsid w:val="009402CC"/>
    <w:rsid w:val="009406D1"/>
    <w:rsid w:val="00941B97"/>
    <w:rsid w:val="00941E06"/>
    <w:rsid w:val="00941EA3"/>
    <w:rsid w:val="009420F5"/>
    <w:rsid w:val="0094297F"/>
    <w:rsid w:val="009429B8"/>
    <w:rsid w:val="00942BC4"/>
    <w:rsid w:val="009437F2"/>
    <w:rsid w:val="009438E2"/>
    <w:rsid w:val="00943D41"/>
    <w:rsid w:val="00944222"/>
    <w:rsid w:val="00944534"/>
    <w:rsid w:val="00944621"/>
    <w:rsid w:val="009447B3"/>
    <w:rsid w:val="0094495E"/>
    <w:rsid w:val="00944C1C"/>
    <w:rsid w:val="00944E58"/>
    <w:rsid w:val="00944F53"/>
    <w:rsid w:val="00945388"/>
    <w:rsid w:val="00945569"/>
    <w:rsid w:val="00945684"/>
    <w:rsid w:val="00945B8F"/>
    <w:rsid w:val="00945EF2"/>
    <w:rsid w:val="0094650E"/>
    <w:rsid w:val="00946CE0"/>
    <w:rsid w:val="00946E50"/>
    <w:rsid w:val="009470E4"/>
    <w:rsid w:val="0094711A"/>
    <w:rsid w:val="00947186"/>
    <w:rsid w:val="009472D4"/>
    <w:rsid w:val="00947332"/>
    <w:rsid w:val="00947477"/>
    <w:rsid w:val="009476EA"/>
    <w:rsid w:val="00947712"/>
    <w:rsid w:val="00947794"/>
    <w:rsid w:val="00947847"/>
    <w:rsid w:val="0094790F"/>
    <w:rsid w:val="00947ECC"/>
    <w:rsid w:val="00947FE4"/>
    <w:rsid w:val="00950331"/>
    <w:rsid w:val="00950337"/>
    <w:rsid w:val="00950468"/>
    <w:rsid w:val="009506DE"/>
    <w:rsid w:val="0095085D"/>
    <w:rsid w:val="00950C9D"/>
    <w:rsid w:val="00950CBB"/>
    <w:rsid w:val="00951898"/>
    <w:rsid w:val="009519FD"/>
    <w:rsid w:val="0095200D"/>
    <w:rsid w:val="009522C8"/>
    <w:rsid w:val="00952769"/>
    <w:rsid w:val="00952949"/>
    <w:rsid w:val="00952CA1"/>
    <w:rsid w:val="00952F73"/>
    <w:rsid w:val="00952FA9"/>
    <w:rsid w:val="009531A2"/>
    <w:rsid w:val="009535E9"/>
    <w:rsid w:val="009542C1"/>
    <w:rsid w:val="009546E3"/>
    <w:rsid w:val="00954C52"/>
    <w:rsid w:val="0095578D"/>
    <w:rsid w:val="00955BD2"/>
    <w:rsid w:val="009562A3"/>
    <w:rsid w:val="00956535"/>
    <w:rsid w:val="00956651"/>
    <w:rsid w:val="009566DB"/>
    <w:rsid w:val="00956747"/>
    <w:rsid w:val="00956C07"/>
    <w:rsid w:val="0096010E"/>
    <w:rsid w:val="009603B1"/>
    <w:rsid w:val="00960643"/>
    <w:rsid w:val="009607AC"/>
    <w:rsid w:val="0096093F"/>
    <w:rsid w:val="00960A88"/>
    <w:rsid w:val="00961687"/>
    <w:rsid w:val="009618DE"/>
    <w:rsid w:val="00961A50"/>
    <w:rsid w:val="00961FC2"/>
    <w:rsid w:val="0096204E"/>
    <w:rsid w:val="00962157"/>
    <w:rsid w:val="009621A4"/>
    <w:rsid w:val="00962214"/>
    <w:rsid w:val="009622B6"/>
    <w:rsid w:val="00963203"/>
    <w:rsid w:val="00963365"/>
    <w:rsid w:val="009635AA"/>
    <w:rsid w:val="009636E1"/>
    <w:rsid w:val="009637F3"/>
    <w:rsid w:val="00963AA8"/>
    <w:rsid w:val="00963DC7"/>
    <w:rsid w:val="00963EC3"/>
    <w:rsid w:val="00963FD4"/>
    <w:rsid w:val="00964FD6"/>
    <w:rsid w:val="0096510F"/>
    <w:rsid w:val="0096521F"/>
    <w:rsid w:val="009653E4"/>
    <w:rsid w:val="00965677"/>
    <w:rsid w:val="009656EF"/>
    <w:rsid w:val="009660F5"/>
    <w:rsid w:val="00966343"/>
    <w:rsid w:val="00966B40"/>
    <w:rsid w:val="009676D8"/>
    <w:rsid w:val="009677E7"/>
    <w:rsid w:val="00967B45"/>
    <w:rsid w:val="00967BA1"/>
    <w:rsid w:val="00967C75"/>
    <w:rsid w:val="00967D07"/>
    <w:rsid w:val="009708D6"/>
    <w:rsid w:val="00970949"/>
    <w:rsid w:val="00970A7F"/>
    <w:rsid w:val="009714E3"/>
    <w:rsid w:val="00971E65"/>
    <w:rsid w:val="00972157"/>
    <w:rsid w:val="00972176"/>
    <w:rsid w:val="00972563"/>
    <w:rsid w:val="00972A56"/>
    <w:rsid w:val="00972A8D"/>
    <w:rsid w:val="00972C2F"/>
    <w:rsid w:val="00973067"/>
    <w:rsid w:val="00973406"/>
    <w:rsid w:val="00973521"/>
    <w:rsid w:val="00973A94"/>
    <w:rsid w:val="00973C56"/>
    <w:rsid w:val="0097418A"/>
    <w:rsid w:val="009746B8"/>
    <w:rsid w:val="009746C8"/>
    <w:rsid w:val="00974D33"/>
    <w:rsid w:val="00974FF3"/>
    <w:rsid w:val="009751F1"/>
    <w:rsid w:val="009755E1"/>
    <w:rsid w:val="0097580E"/>
    <w:rsid w:val="00975E57"/>
    <w:rsid w:val="0097615F"/>
    <w:rsid w:val="00976303"/>
    <w:rsid w:val="00976509"/>
    <w:rsid w:val="0097653B"/>
    <w:rsid w:val="00976724"/>
    <w:rsid w:val="009770EA"/>
    <w:rsid w:val="00977102"/>
    <w:rsid w:val="0097753C"/>
    <w:rsid w:val="009776DC"/>
    <w:rsid w:val="00980BD9"/>
    <w:rsid w:val="00980CDF"/>
    <w:rsid w:val="00981B01"/>
    <w:rsid w:val="00981C5C"/>
    <w:rsid w:val="00981F5C"/>
    <w:rsid w:val="00982362"/>
    <w:rsid w:val="009826DB"/>
    <w:rsid w:val="009829AE"/>
    <w:rsid w:val="00982A0D"/>
    <w:rsid w:val="00982B11"/>
    <w:rsid w:val="00982BE7"/>
    <w:rsid w:val="00982E25"/>
    <w:rsid w:val="00982F82"/>
    <w:rsid w:val="009831A1"/>
    <w:rsid w:val="009831C7"/>
    <w:rsid w:val="009834B8"/>
    <w:rsid w:val="009837FC"/>
    <w:rsid w:val="00983D99"/>
    <w:rsid w:val="00984311"/>
    <w:rsid w:val="00984419"/>
    <w:rsid w:val="00984428"/>
    <w:rsid w:val="00984955"/>
    <w:rsid w:val="00984C35"/>
    <w:rsid w:val="0098541B"/>
    <w:rsid w:val="0098554F"/>
    <w:rsid w:val="009856C1"/>
    <w:rsid w:val="00985959"/>
    <w:rsid w:val="00985E97"/>
    <w:rsid w:val="00986123"/>
    <w:rsid w:val="0098654D"/>
    <w:rsid w:val="00986696"/>
    <w:rsid w:val="009871BD"/>
    <w:rsid w:val="0098774E"/>
    <w:rsid w:val="009900F1"/>
    <w:rsid w:val="0099074B"/>
    <w:rsid w:val="009909BF"/>
    <w:rsid w:val="00990C19"/>
    <w:rsid w:val="009912B8"/>
    <w:rsid w:val="00991392"/>
    <w:rsid w:val="009913CE"/>
    <w:rsid w:val="0099145E"/>
    <w:rsid w:val="009914EC"/>
    <w:rsid w:val="009918F4"/>
    <w:rsid w:val="00991B38"/>
    <w:rsid w:val="00991CA3"/>
    <w:rsid w:val="00992343"/>
    <w:rsid w:val="0099264E"/>
    <w:rsid w:val="00992C5B"/>
    <w:rsid w:val="00993178"/>
    <w:rsid w:val="009933BB"/>
    <w:rsid w:val="009934B1"/>
    <w:rsid w:val="00993839"/>
    <w:rsid w:val="00993877"/>
    <w:rsid w:val="00993A22"/>
    <w:rsid w:val="0099413C"/>
    <w:rsid w:val="00994EBC"/>
    <w:rsid w:val="00994F1E"/>
    <w:rsid w:val="009956E9"/>
    <w:rsid w:val="00995CF3"/>
    <w:rsid w:val="00996079"/>
    <w:rsid w:val="0099645E"/>
    <w:rsid w:val="0099667C"/>
    <w:rsid w:val="009966E8"/>
    <w:rsid w:val="00996966"/>
    <w:rsid w:val="0099733F"/>
    <w:rsid w:val="0099751B"/>
    <w:rsid w:val="0099759B"/>
    <w:rsid w:val="00997E4D"/>
    <w:rsid w:val="009A014B"/>
    <w:rsid w:val="009A0176"/>
    <w:rsid w:val="009A07FB"/>
    <w:rsid w:val="009A0DFA"/>
    <w:rsid w:val="009A0F62"/>
    <w:rsid w:val="009A176D"/>
    <w:rsid w:val="009A1F16"/>
    <w:rsid w:val="009A23B5"/>
    <w:rsid w:val="009A25BA"/>
    <w:rsid w:val="009A2B6E"/>
    <w:rsid w:val="009A3818"/>
    <w:rsid w:val="009A3C63"/>
    <w:rsid w:val="009A4016"/>
    <w:rsid w:val="009A44AC"/>
    <w:rsid w:val="009A44D5"/>
    <w:rsid w:val="009A44FA"/>
    <w:rsid w:val="009A4607"/>
    <w:rsid w:val="009A4AB0"/>
    <w:rsid w:val="009A4C60"/>
    <w:rsid w:val="009A5139"/>
    <w:rsid w:val="009A54BC"/>
    <w:rsid w:val="009A5D73"/>
    <w:rsid w:val="009A6818"/>
    <w:rsid w:val="009A688C"/>
    <w:rsid w:val="009A6A2E"/>
    <w:rsid w:val="009A6D98"/>
    <w:rsid w:val="009A6DB3"/>
    <w:rsid w:val="009A6ED8"/>
    <w:rsid w:val="009A712B"/>
    <w:rsid w:val="009A77C4"/>
    <w:rsid w:val="009B0135"/>
    <w:rsid w:val="009B0D11"/>
    <w:rsid w:val="009B0EF7"/>
    <w:rsid w:val="009B102C"/>
    <w:rsid w:val="009B10EC"/>
    <w:rsid w:val="009B164B"/>
    <w:rsid w:val="009B19DD"/>
    <w:rsid w:val="009B1E47"/>
    <w:rsid w:val="009B1F57"/>
    <w:rsid w:val="009B21E4"/>
    <w:rsid w:val="009B2723"/>
    <w:rsid w:val="009B2A81"/>
    <w:rsid w:val="009B3295"/>
    <w:rsid w:val="009B357D"/>
    <w:rsid w:val="009B3877"/>
    <w:rsid w:val="009B39CC"/>
    <w:rsid w:val="009B3F14"/>
    <w:rsid w:val="009B42CC"/>
    <w:rsid w:val="009B42ED"/>
    <w:rsid w:val="009B44A6"/>
    <w:rsid w:val="009B45A1"/>
    <w:rsid w:val="009B4697"/>
    <w:rsid w:val="009B5153"/>
    <w:rsid w:val="009B53AA"/>
    <w:rsid w:val="009B55ED"/>
    <w:rsid w:val="009B5E9D"/>
    <w:rsid w:val="009B61A1"/>
    <w:rsid w:val="009B61F7"/>
    <w:rsid w:val="009B6384"/>
    <w:rsid w:val="009B6751"/>
    <w:rsid w:val="009B6E0A"/>
    <w:rsid w:val="009B6F1C"/>
    <w:rsid w:val="009B720F"/>
    <w:rsid w:val="009B73DC"/>
    <w:rsid w:val="009B7600"/>
    <w:rsid w:val="009C0643"/>
    <w:rsid w:val="009C0724"/>
    <w:rsid w:val="009C0B19"/>
    <w:rsid w:val="009C1106"/>
    <w:rsid w:val="009C1194"/>
    <w:rsid w:val="009C172D"/>
    <w:rsid w:val="009C1BBC"/>
    <w:rsid w:val="009C1BFC"/>
    <w:rsid w:val="009C1DA6"/>
    <w:rsid w:val="009C1F4B"/>
    <w:rsid w:val="009C26CB"/>
    <w:rsid w:val="009C308A"/>
    <w:rsid w:val="009C39BE"/>
    <w:rsid w:val="009C3E61"/>
    <w:rsid w:val="009C3EC4"/>
    <w:rsid w:val="009C4AF7"/>
    <w:rsid w:val="009C4BC9"/>
    <w:rsid w:val="009C4C93"/>
    <w:rsid w:val="009C4F4F"/>
    <w:rsid w:val="009C53C0"/>
    <w:rsid w:val="009C53FC"/>
    <w:rsid w:val="009C5860"/>
    <w:rsid w:val="009C5E58"/>
    <w:rsid w:val="009C616F"/>
    <w:rsid w:val="009C61F8"/>
    <w:rsid w:val="009C655A"/>
    <w:rsid w:val="009C6758"/>
    <w:rsid w:val="009C699B"/>
    <w:rsid w:val="009C7101"/>
    <w:rsid w:val="009C76B1"/>
    <w:rsid w:val="009C787D"/>
    <w:rsid w:val="009C7DBB"/>
    <w:rsid w:val="009D0264"/>
    <w:rsid w:val="009D0FA1"/>
    <w:rsid w:val="009D103C"/>
    <w:rsid w:val="009D1493"/>
    <w:rsid w:val="009D1566"/>
    <w:rsid w:val="009D177F"/>
    <w:rsid w:val="009D269A"/>
    <w:rsid w:val="009D26F8"/>
    <w:rsid w:val="009D314A"/>
    <w:rsid w:val="009D3AD2"/>
    <w:rsid w:val="009D4461"/>
    <w:rsid w:val="009D4507"/>
    <w:rsid w:val="009D45B4"/>
    <w:rsid w:val="009D45D5"/>
    <w:rsid w:val="009D4908"/>
    <w:rsid w:val="009D4961"/>
    <w:rsid w:val="009D4E33"/>
    <w:rsid w:val="009D4FBC"/>
    <w:rsid w:val="009D5261"/>
    <w:rsid w:val="009D5589"/>
    <w:rsid w:val="009D57D5"/>
    <w:rsid w:val="009D626A"/>
    <w:rsid w:val="009D66B5"/>
    <w:rsid w:val="009D66EF"/>
    <w:rsid w:val="009D6725"/>
    <w:rsid w:val="009D7704"/>
    <w:rsid w:val="009D7D16"/>
    <w:rsid w:val="009D7DAD"/>
    <w:rsid w:val="009E0A83"/>
    <w:rsid w:val="009E0D62"/>
    <w:rsid w:val="009E0EC7"/>
    <w:rsid w:val="009E0FEE"/>
    <w:rsid w:val="009E12C7"/>
    <w:rsid w:val="009E196C"/>
    <w:rsid w:val="009E2058"/>
    <w:rsid w:val="009E2584"/>
    <w:rsid w:val="009E2C11"/>
    <w:rsid w:val="009E2D74"/>
    <w:rsid w:val="009E3631"/>
    <w:rsid w:val="009E3B5D"/>
    <w:rsid w:val="009E40C1"/>
    <w:rsid w:val="009E42EA"/>
    <w:rsid w:val="009E431A"/>
    <w:rsid w:val="009E4BF9"/>
    <w:rsid w:val="009E5192"/>
    <w:rsid w:val="009E53D2"/>
    <w:rsid w:val="009E57F9"/>
    <w:rsid w:val="009E6ACE"/>
    <w:rsid w:val="009E7373"/>
    <w:rsid w:val="009E7689"/>
    <w:rsid w:val="009F0543"/>
    <w:rsid w:val="009F09F6"/>
    <w:rsid w:val="009F113B"/>
    <w:rsid w:val="009F123A"/>
    <w:rsid w:val="009F1349"/>
    <w:rsid w:val="009F18CA"/>
    <w:rsid w:val="009F25D2"/>
    <w:rsid w:val="009F2FEF"/>
    <w:rsid w:val="009F31D7"/>
    <w:rsid w:val="009F3344"/>
    <w:rsid w:val="009F35EE"/>
    <w:rsid w:val="009F397F"/>
    <w:rsid w:val="009F39FB"/>
    <w:rsid w:val="009F3EC1"/>
    <w:rsid w:val="009F45AC"/>
    <w:rsid w:val="009F6A73"/>
    <w:rsid w:val="009F6B2F"/>
    <w:rsid w:val="009F6FD5"/>
    <w:rsid w:val="009F7060"/>
    <w:rsid w:val="009F71B0"/>
    <w:rsid w:val="009F7358"/>
    <w:rsid w:val="009F7F0B"/>
    <w:rsid w:val="00A01659"/>
    <w:rsid w:val="00A01A7F"/>
    <w:rsid w:val="00A01DE8"/>
    <w:rsid w:val="00A02802"/>
    <w:rsid w:val="00A03046"/>
    <w:rsid w:val="00A0349B"/>
    <w:rsid w:val="00A0357B"/>
    <w:rsid w:val="00A035D9"/>
    <w:rsid w:val="00A036CC"/>
    <w:rsid w:val="00A03C2C"/>
    <w:rsid w:val="00A04147"/>
    <w:rsid w:val="00A04269"/>
    <w:rsid w:val="00A0452C"/>
    <w:rsid w:val="00A04553"/>
    <w:rsid w:val="00A05542"/>
    <w:rsid w:val="00A0605F"/>
    <w:rsid w:val="00A0632B"/>
    <w:rsid w:val="00A06332"/>
    <w:rsid w:val="00A0642F"/>
    <w:rsid w:val="00A0664B"/>
    <w:rsid w:val="00A06B5A"/>
    <w:rsid w:val="00A076EB"/>
    <w:rsid w:val="00A07AC1"/>
    <w:rsid w:val="00A1007B"/>
    <w:rsid w:val="00A10AA6"/>
    <w:rsid w:val="00A10D83"/>
    <w:rsid w:val="00A11533"/>
    <w:rsid w:val="00A11E81"/>
    <w:rsid w:val="00A124DA"/>
    <w:rsid w:val="00A12909"/>
    <w:rsid w:val="00A12AF5"/>
    <w:rsid w:val="00A12BDD"/>
    <w:rsid w:val="00A12E4A"/>
    <w:rsid w:val="00A12EE3"/>
    <w:rsid w:val="00A13672"/>
    <w:rsid w:val="00A13F0C"/>
    <w:rsid w:val="00A13FE9"/>
    <w:rsid w:val="00A141D0"/>
    <w:rsid w:val="00A14387"/>
    <w:rsid w:val="00A14447"/>
    <w:rsid w:val="00A14602"/>
    <w:rsid w:val="00A14813"/>
    <w:rsid w:val="00A14A64"/>
    <w:rsid w:val="00A14FE0"/>
    <w:rsid w:val="00A154F5"/>
    <w:rsid w:val="00A1564A"/>
    <w:rsid w:val="00A15813"/>
    <w:rsid w:val="00A1590A"/>
    <w:rsid w:val="00A15A73"/>
    <w:rsid w:val="00A15B63"/>
    <w:rsid w:val="00A15CE1"/>
    <w:rsid w:val="00A16218"/>
    <w:rsid w:val="00A1627A"/>
    <w:rsid w:val="00A165EF"/>
    <w:rsid w:val="00A16BD6"/>
    <w:rsid w:val="00A16C99"/>
    <w:rsid w:val="00A16D30"/>
    <w:rsid w:val="00A16DAB"/>
    <w:rsid w:val="00A16ECA"/>
    <w:rsid w:val="00A170A4"/>
    <w:rsid w:val="00A17846"/>
    <w:rsid w:val="00A17A7D"/>
    <w:rsid w:val="00A20A23"/>
    <w:rsid w:val="00A20CEC"/>
    <w:rsid w:val="00A21313"/>
    <w:rsid w:val="00A213AB"/>
    <w:rsid w:val="00A2149A"/>
    <w:rsid w:val="00A216DB"/>
    <w:rsid w:val="00A21BFF"/>
    <w:rsid w:val="00A21E63"/>
    <w:rsid w:val="00A22CE3"/>
    <w:rsid w:val="00A23106"/>
    <w:rsid w:val="00A2361D"/>
    <w:rsid w:val="00A23EE6"/>
    <w:rsid w:val="00A23FFA"/>
    <w:rsid w:val="00A2425B"/>
    <w:rsid w:val="00A2435B"/>
    <w:rsid w:val="00A24549"/>
    <w:rsid w:val="00A24B43"/>
    <w:rsid w:val="00A24BB0"/>
    <w:rsid w:val="00A24C9F"/>
    <w:rsid w:val="00A2519C"/>
    <w:rsid w:val="00A251B9"/>
    <w:rsid w:val="00A25201"/>
    <w:rsid w:val="00A257BE"/>
    <w:rsid w:val="00A26519"/>
    <w:rsid w:val="00A26818"/>
    <w:rsid w:val="00A2687F"/>
    <w:rsid w:val="00A270B9"/>
    <w:rsid w:val="00A27341"/>
    <w:rsid w:val="00A27C4A"/>
    <w:rsid w:val="00A27DD2"/>
    <w:rsid w:val="00A30B4A"/>
    <w:rsid w:val="00A30BC3"/>
    <w:rsid w:val="00A315AC"/>
    <w:rsid w:val="00A316C1"/>
    <w:rsid w:val="00A31B58"/>
    <w:rsid w:val="00A31B66"/>
    <w:rsid w:val="00A31DAA"/>
    <w:rsid w:val="00A31FA6"/>
    <w:rsid w:val="00A323E4"/>
    <w:rsid w:val="00A337F7"/>
    <w:rsid w:val="00A339B1"/>
    <w:rsid w:val="00A339BD"/>
    <w:rsid w:val="00A34EA5"/>
    <w:rsid w:val="00A35303"/>
    <w:rsid w:val="00A354F7"/>
    <w:rsid w:val="00A358B6"/>
    <w:rsid w:val="00A35AF0"/>
    <w:rsid w:val="00A3758B"/>
    <w:rsid w:val="00A37595"/>
    <w:rsid w:val="00A378F1"/>
    <w:rsid w:val="00A40037"/>
    <w:rsid w:val="00A40392"/>
    <w:rsid w:val="00A40EE0"/>
    <w:rsid w:val="00A41063"/>
    <w:rsid w:val="00A42407"/>
    <w:rsid w:val="00A42909"/>
    <w:rsid w:val="00A4363E"/>
    <w:rsid w:val="00A43C38"/>
    <w:rsid w:val="00A43D51"/>
    <w:rsid w:val="00A43E04"/>
    <w:rsid w:val="00A441AE"/>
    <w:rsid w:val="00A44BAD"/>
    <w:rsid w:val="00A44EB7"/>
    <w:rsid w:val="00A45271"/>
    <w:rsid w:val="00A455FE"/>
    <w:rsid w:val="00A457DF"/>
    <w:rsid w:val="00A45D8E"/>
    <w:rsid w:val="00A462D1"/>
    <w:rsid w:val="00A4638E"/>
    <w:rsid w:val="00A464EE"/>
    <w:rsid w:val="00A465BB"/>
    <w:rsid w:val="00A467D5"/>
    <w:rsid w:val="00A46956"/>
    <w:rsid w:val="00A46CD4"/>
    <w:rsid w:val="00A4704F"/>
    <w:rsid w:val="00A4730F"/>
    <w:rsid w:val="00A474F3"/>
    <w:rsid w:val="00A4757A"/>
    <w:rsid w:val="00A478EA"/>
    <w:rsid w:val="00A5086B"/>
    <w:rsid w:val="00A50A7F"/>
    <w:rsid w:val="00A50CB5"/>
    <w:rsid w:val="00A50CE7"/>
    <w:rsid w:val="00A51F0A"/>
    <w:rsid w:val="00A52922"/>
    <w:rsid w:val="00A52CCF"/>
    <w:rsid w:val="00A53276"/>
    <w:rsid w:val="00A533EE"/>
    <w:rsid w:val="00A53712"/>
    <w:rsid w:val="00A5386F"/>
    <w:rsid w:val="00A544BF"/>
    <w:rsid w:val="00A544DA"/>
    <w:rsid w:val="00A54511"/>
    <w:rsid w:val="00A54991"/>
    <w:rsid w:val="00A550E1"/>
    <w:rsid w:val="00A555B8"/>
    <w:rsid w:val="00A56030"/>
    <w:rsid w:val="00A5645C"/>
    <w:rsid w:val="00A56564"/>
    <w:rsid w:val="00A56A61"/>
    <w:rsid w:val="00A56DED"/>
    <w:rsid w:val="00A56E23"/>
    <w:rsid w:val="00A56EB2"/>
    <w:rsid w:val="00A56F81"/>
    <w:rsid w:val="00A570EC"/>
    <w:rsid w:val="00A57494"/>
    <w:rsid w:val="00A57529"/>
    <w:rsid w:val="00A60B33"/>
    <w:rsid w:val="00A610E9"/>
    <w:rsid w:val="00A61218"/>
    <w:rsid w:val="00A618C6"/>
    <w:rsid w:val="00A620F7"/>
    <w:rsid w:val="00A622AF"/>
    <w:rsid w:val="00A6242C"/>
    <w:rsid w:val="00A62B71"/>
    <w:rsid w:val="00A6325C"/>
    <w:rsid w:val="00A636A0"/>
    <w:rsid w:val="00A640A6"/>
    <w:rsid w:val="00A6463A"/>
    <w:rsid w:val="00A654F1"/>
    <w:rsid w:val="00A655A5"/>
    <w:rsid w:val="00A656A8"/>
    <w:rsid w:val="00A6654B"/>
    <w:rsid w:val="00A66B4D"/>
    <w:rsid w:val="00A66C12"/>
    <w:rsid w:val="00A66FC1"/>
    <w:rsid w:val="00A67727"/>
    <w:rsid w:val="00A67908"/>
    <w:rsid w:val="00A67A36"/>
    <w:rsid w:val="00A67A46"/>
    <w:rsid w:val="00A7082A"/>
    <w:rsid w:val="00A70FAF"/>
    <w:rsid w:val="00A71634"/>
    <w:rsid w:val="00A71B13"/>
    <w:rsid w:val="00A71C89"/>
    <w:rsid w:val="00A72CE5"/>
    <w:rsid w:val="00A72F32"/>
    <w:rsid w:val="00A73D7C"/>
    <w:rsid w:val="00A73FCE"/>
    <w:rsid w:val="00A741BD"/>
    <w:rsid w:val="00A74687"/>
    <w:rsid w:val="00A746F2"/>
    <w:rsid w:val="00A7476B"/>
    <w:rsid w:val="00A7496C"/>
    <w:rsid w:val="00A74A34"/>
    <w:rsid w:val="00A74C5B"/>
    <w:rsid w:val="00A75509"/>
    <w:rsid w:val="00A757EF"/>
    <w:rsid w:val="00A75AE0"/>
    <w:rsid w:val="00A75FC3"/>
    <w:rsid w:val="00A76320"/>
    <w:rsid w:val="00A76331"/>
    <w:rsid w:val="00A763CC"/>
    <w:rsid w:val="00A76856"/>
    <w:rsid w:val="00A76A7C"/>
    <w:rsid w:val="00A76B0C"/>
    <w:rsid w:val="00A770A6"/>
    <w:rsid w:val="00A7745D"/>
    <w:rsid w:val="00A77988"/>
    <w:rsid w:val="00A77FEA"/>
    <w:rsid w:val="00A8050F"/>
    <w:rsid w:val="00A80B16"/>
    <w:rsid w:val="00A80D02"/>
    <w:rsid w:val="00A81514"/>
    <w:rsid w:val="00A8192C"/>
    <w:rsid w:val="00A81A9E"/>
    <w:rsid w:val="00A82380"/>
    <w:rsid w:val="00A832A0"/>
    <w:rsid w:val="00A83AD0"/>
    <w:rsid w:val="00A84DB8"/>
    <w:rsid w:val="00A84DE9"/>
    <w:rsid w:val="00A8527D"/>
    <w:rsid w:val="00A8631C"/>
    <w:rsid w:val="00A86F73"/>
    <w:rsid w:val="00A870E5"/>
    <w:rsid w:val="00A87A9B"/>
    <w:rsid w:val="00A90383"/>
    <w:rsid w:val="00A904C4"/>
    <w:rsid w:val="00A90E17"/>
    <w:rsid w:val="00A913B2"/>
    <w:rsid w:val="00A91819"/>
    <w:rsid w:val="00A91CCC"/>
    <w:rsid w:val="00A91E82"/>
    <w:rsid w:val="00A92B0E"/>
    <w:rsid w:val="00A93059"/>
    <w:rsid w:val="00A933FB"/>
    <w:rsid w:val="00A93ED6"/>
    <w:rsid w:val="00A93F4B"/>
    <w:rsid w:val="00A94485"/>
    <w:rsid w:val="00A94CE0"/>
    <w:rsid w:val="00A95463"/>
    <w:rsid w:val="00A95B71"/>
    <w:rsid w:val="00A9615D"/>
    <w:rsid w:val="00A96855"/>
    <w:rsid w:val="00A96BFD"/>
    <w:rsid w:val="00A96C9A"/>
    <w:rsid w:val="00A971F7"/>
    <w:rsid w:val="00A97521"/>
    <w:rsid w:val="00A97901"/>
    <w:rsid w:val="00A97A73"/>
    <w:rsid w:val="00A97F1F"/>
    <w:rsid w:val="00A97FF7"/>
    <w:rsid w:val="00AA04C8"/>
    <w:rsid w:val="00AA05CC"/>
    <w:rsid w:val="00AA0953"/>
    <w:rsid w:val="00AA0CDC"/>
    <w:rsid w:val="00AA0D6D"/>
    <w:rsid w:val="00AA0DD4"/>
    <w:rsid w:val="00AA1361"/>
    <w:rsid w:val="00AA13C4"/>
    <w:rsid w:val="00AA147D"/>
    <w:rsid w:val="00AA1969"/>
    <w:rsid w:val="00AA1C7B"/>
    <w:rsid w:val="00AA1D49"/>
    <w:rsid w:val="00AA1F48"/>
    <w:rsid w:val="00AA1F87"/>
    <w:rsid w:val="00AA206D"/>
    <w:rsid w:val="00AA278F"/>
    <w:rsid w:val="00AA2C0B"/>
    <w:rsid w:val="00AA2C9A"/>
    <w:rsid w:val="00AA2DD1"/>
    <w:rsid w:val="00AA2EDC"/>
    <w:rsid w:val="00AA3342"/>
    <w:rsid w:val="00AA36A0"/>
    <w:rsid w:val="00AA4247"/>
    <w:rsid w:val="00AA447D"/>
    <w:rsid w:val="00AA46D2"/>
    <w:rsid w:val="00AA490B"/>
    <w:rsid w:val="00AA493D"/>
    <w:rsid w:val="00AA501D"/>
    <w:rsid w:val="00AA55FB"/>
    <w:rsid w:val="00AA65B1"/>
    <w:rsid w:val="00AA676F"/>
    <w:rsid w:val="00AA67F7"/>
    <w:rsid w:val="00AA6A7E"/>
    <w:rsid w:val="00AA6D84"/>
    <w:rsid w:val="00AA7077"/>
    <w:rsid w:val="00AA70C3"/>
    <w:rsid w:val="00AA7431"/>
    <w:rsid w:val="00AA76AB"/>
    <w:rsid w:val="00AA7B2E"/>
    <w:rsid w:val="00AB01A6"/>
    <w:rsid w:val="00AB0261"/>
    <w:rsid w:val="00AB039A"/>
    <w:rsid w:val="00AB04FC"/>
    <w:rsid w:val="00AB0620"/>
    <w:rsid w:val="00AB0C6B"/>
    <w:rsid w:val="00AB177A"/>
    <w:rsid w:val="00AB1A82"/>
    <w:rsid w:val="00AB1AAF"/>
    <w:rsid w:val="00AB1B20"/>
    <w:rsid w:val="00AB2063"/>
    <w:rsid w:val="00AB2126"/>
    <w:rsid w:val="00AB22B0"/>
    <w:rsid w:val="00AB304C"/>
    <w:rsid w:val="00AB355E"/>
    <w:rsid w:val="00AB35E2"/>
    <w:rsid w:val="00AB39EA"/>
    <w:rsid w:val="00AB3CF3"/>
    <w:rsid w:val="00AB3D42"/>
    <w:rsid w:val="00AB3F0A"/>
    <w:rsid w:val="00AB5082"/>
    <w:rsid w:val="00AB50DF"/>
    <w:rsid w:val="00AB5427"/>
    <w:rsid w:val="00AB5517"/>
    <w:rsid w:val="00AB5658"/>
    <w:rsid w:val="00AB58DE"/>
    <w:rsid w:val="00AB5976"/>
    <w:rsid w:val="00AB5C77"/>
    <w:rsid w:val="00AB60ED"/>
    <w:rsid w:val="00AB6B39"/>
    <w:rsid w:val="00AB7074"/>
    <w:rsid w:val="00AB739E"/>
    <w:rsid w:val="00AB75CA"/>
    <w:rsid w:val="00AC017C"/>
    <w:rsid w:val="00AC040F"/>
    <w:rsid w:val="00AC05E2"/>
    <w:rsid w:val="00AC06C8"/>
    <w:rsid w:val="00AC08BF"/>
    <w:rsid w:val="00AC0C60"/>
    <w:rsid w:val="00AC11E7"/>
    <w:rsid w:val="00AC1671"/>
    <w:rsid w:val="00AC1DCF"/>
    <w:rsid w:val="00AC2830"/>
    <w:rsid w:val="00AC2897"/>
    <w:rsid w:val="00AC2E5D"/>
    <w:rsid w:val="00AC30C9"/>
    <w:rsid w:val="00AC3221"/>
    <w:rsid w:val="00AC323E"/>
    <w:rsid w:val="00AC34DB"/>
    <w:rsid w:val="00AC351F"/>
    <w:rsid w:val="00AC3D2F"/>
    <w:rsid w:val="00AC49B0"/>
    <w:rsid w:val="00AC4D2C"/>
    <w:rsid w:val="00AC51B1"/>
    <w:rsid w:val="00AC595B"/>
    <w:rsid w:val="00AC59EA"/>
    <w:rsid w:val="00AC5ADA"/>
    <w:rsid w:val="00AC60D9"/>
    <w:rsid w:val="00AC642E"/>
    <w:rsid w:val="00AC6615"/>
    <w:rsid w:val="00AC6837"/>
    <w:rsid w:val="00AC68F6"/>
    <w:rsid w:val="00AC6C91"/>
    <w:rsid w:val="00AC7118"/>
    <w:rsid w:val="00AC7430"/>
    <w:rsid w:val="00AC7569"/>
    <w:rsid w:val="00AC7E7D"/>
    <w:rsid w:val="00AD0A32"/>
    <w:rsid w:val="00AD0AF3"/>
    <w:rsid w:val="00AD1083"/>
    <w:rsid w:val="00AD10B8"/>
    <w:rsid w:val="00AD17DE"/>
    <w:rsid w:val="00AD1B7F"/>
    <w:rsid w:val="00AD1ED9"/>
    <w:rsid w:val="00AD21CA"/>
    <w:rsid w:val="00AD2DAE"/>
    <w:rsid w:val="00AD38C0"/>
    <w:rsid w:val="00AD391E"/>
    <w:rsid w:val="00AD420F"/>
    <w:rsid w:val="00AD4252"/>
    <w:rsid w:val="00AD4301"/>
    <w:rsid w:val="00AD5AC9"/>
    <w:rsid w:val="00AD5C4A"/>
    <w:rsid w:val="00AD5E4A"/>
    <w:rsid w:val="00AD62F8"/>
    <w:rsid w:val="00AD6A10"/>
    <w:rsid w:val="00AD6AE3"/>
    <w:rsid w:val="00AD71E3"/>
    <w:rsid w:val="00AE052D"/>
    <w:rsid w:val="00AE0A77"/>
    <w:rsid w:val="00AE0E4A"/>
    <w:rsid w:val="00AE2483"/>
    <w:rsid w:val="00AE26A2"/>
    <w:rsid w:val="00AE2890"/>
    <w:rsid w:val="00AE2BDD"/>
    <w:rsid w:val="00AE3142"/>
    <w:rsid w:val="00AE3414"/>
    <w:rsid w:val="00AE34ED"/>
    <w:rsid w:val="00AE3994"/>
    <w:rsid w:val="00AE3DC2"/>
    <w:rsid w:val="00AE3E17"/>
    <w:rsid w:val="00AE44A0"/>
    <w:rsid w:val="00AE4CE9"/>
    <w:rsid w:val="00AE4E44"/>
    <w:rsid w:val="00AE52A9"/>
    <w:rsid w:val="00AE5432"/>
    <w:rsid w:val="00AE5633"/>
    <w:rsid w:val="00AE5B15"/>
    <w:rsid w:val="00AE5E2D"/>
    <w:rsid w:val="00AE6280"/>
    <w:rsid w:val="00AE6758"/>
    <w:rsid w:val="00AE71E7"/>
    <w:rsid w:val="00AE721C"/>
    <w:rsid w:val="00AE7464"/>
    <w:rsid w:val="00AE7799"/>
    <w:rsid w:val="00AE79A4"/>
    <w:rsid w:val="00AF0555"/>
    <w:rsid w:val="00AF082B"/>
    <w:rsid w:val="00AF1007"/>
    <w:rsid w:val="00AF12AB"/>
    <w:rsid w:val="00AF136D"/>
    <w:rsid w:val="00AF1A36"/>
    <w:rsid w:val="00AF1F4F"/>
    <w:rsid w:val="00AF26A6"/>
    <w:rsid w:val="00AF26B8"/>
    <w:rsid w:val="00AF2741"/>
    <w:rsid w:val="00AF2E25"/>
    <w:rsid w:val="00AF2E5B"/>
    <w:rsid w:val="00AF3E11"/>
    <w:rsid w:val="00AF40E7"/>
    <w:rsid w:val="00AF436B"/>
    <w:rsid w:val="00AF45EA"/>
    <w:rsid w:val="00AF4624"/>
    <w:rsid w:val="00AF49DB"/>
    <w:rsid w:val="00AF4C9C"/>
    <w:rsid w:val="00AF4EDF"/>
    <w:rsid w:val="00AF53B7"/>
    <w:rsid w:val="00AF541A"/>
    <w:rsid w:val="00AF587D"/>
    <w:rsid w:val="00AF59F0"/>
    <w:rsid w:val="00AF6525"/>
    <w:rsid w:val="00AF689A"/>
    <w:rsid w:val="00AF6B8E"/>
    <w:rsid w:val="00AF736E"/>
    <w:rsid w:val="00AF73BB"/>
    <w:rsid w:val="00AF76B0"/>
    <w:rsid w:val="00AF7A64"/>
    <w:rsid w:val="00AF7DE0"/>
    <w:rsid w:val="00AF7FC7"/>
    <w:rsid w:val="00B00072"/>
    <w:rsid w:val="00B000A9"/>
    <w:rsid w:val="00B0042F"/>
    <w:rsid w:val="00B00460"/>
    <w:rsid w:val="00B00959"/>
    <w:rsid w:val="00B00AFB"/>
    <w:rsid w:val="00B011B1"/>
    <w:rsid w:val="00B01AAE"/>
    <w:rsid w:val="00B01E15"/>
    <w:rsid w:val="00B02114"/>
    <w:rsid w:val="00B023E8"/>
    <w:rsid w:val="00B02DE6"/>
    <w:rsid w:val="00B0408F"/>
    <w:rsid w:val="00B042D4"/>
    <w:rsid w:val="00B04496"/>
    <w:rsid w:val="00B046F6"/>
    <w:rsid w:val="00B052F1"/>
    <w:rsid w:val="00B0585A"/>
    <w:rsid w:val="00B05968"/>
    <w:rsid w:val="00B05DD4"/>
    <w:rsid w:val="00B0668E"/>
    <w:rsid w:val="00B06842"/>
    <w:rsid w:val="00B06BED"/>
    <w:rsid w:val="00B06DFC"/>
    <w:rsid w:val="00B07020"/>
    <w:rsid w:val="00B07404"/>
    <w:rsid w:val="00B07A01"/>
    <w:rsid w:val="00B10395"/>
    <w:rsid w:val="00B109D8"/>
    <w:rsid w:val="00B10C13"/>
    <w:rsid w:val="00B11619"/>
    <w:rsid w:val="00B11C94"/>
    <w:rsid w:val="00B11E17"/>
    <w:rsid w:val="00B122C3"/>
    <w:rsid w:val="00B1235B"/>
    <w:rsid w:val="00B123FD"/>
    <w:rsid w:val="00B125E8"/>
    <w:rsid w:val="00B12681"/>
    <w:rsid w:val="00B126EC"/>
    <w:rsid w:val="00B12ABA"/>
    <w:rsid w:val="00B12CBE"/>
    <w:rsid w:val="00B12D49"/>
    <w:rsid w:val="00B13015"/>
    <w:rsid w:val="00B1308A"/>
    <w:rsid w:val="00B13555"/>
    <w:rsid w:val="00B1413C"/>
    <w:rsid w:val="00B14219"/>
    <w:rsid w:val="00B1437D"/>
    <w:rsid w:val="00B14B36"/>
    <w:rsid w:val="00B14DC4"/>
    <w:rsid w:val="00B14FBF"/>
    <w:rsid w:val="00B1579F"/>
    <w:rsid w:val="00B15B5E"/>
    <w:rsid w:val="00B15BD5"/>
    <w:rsid w:val="00B1673F"/>
    <w:rsid w:val="00B16BB0"/>
    <w:rsid w:val="00B16FA0"/>
    <w:rsid w:val="00B1700B"/>
    <w:rsid w:val="00B1705C"/>
    <w:rsid w:val="00B1740B"/>
    <w:rsid w:val="00B17CF9"/>
    <w:rsid w:val="00B20A80"/>
    <w:rsid w:val="00B2135C"/>
    <w:rsid w:val="00B213A2"/>
    <w:rsid w:val="00B21AE5"/>
    <w:rsid w:val="00B21EC9"/>
    <w:rsid w:val="00B21EF7"/>
    <w:rsid w:val="00B2236A"/>
    <w:rsid w:val="00B229E7"/>
    <w:rsid w:val="00B231B3"/>
    <w:rsid w:val="00B234EC"/>
    <w:rsid w:val="00B2352D"/>
    <w:rsid w:val="00B23945"/>
    <w:rsid w:val="00B23EA3"/>
    <w:rsid w:val="00B23F80"/>
    <w:rsid w:val="00B24152"/>
    <w:rsid w:val="00B241F6"/>
    <w:rsid w:val="00B246CC"/>
    <w:rsid w:val="00B247EF"/>
    <w:rsid w:val="00B24AD4"/>
    <w:rsid w:val="00B2536A"/>
    <w:rsid w:val="00B2549D"/>
    <w:rsid w:val="00B255AA"/>
    <w:rsid w:val="00B25771"/>
    <w:rsid w:val="00B26894"/>
    <w:rsid w:val="00B26986"/>
    <w:rsid w:val="00B26E2B"/>
    <w:rsid w:val="00B2725D"/>
    <w:rsid w:val="00B27718"/>
    <w:rsid w:val="00B278D6"/>
    <w:rsid w:val="00B2796A"/>
    <w:rsid w:val="00B3026F"/>
    <w:rsid w:val="00B3059E"/>
    <w:rsid w:val="00B30673"/>
    <w:rsid w:val="00B30BFD"/>
    <w:rsid w:val="00B3113F"/>
    <w:rsid w:val="00B31196"/>
    <w:rsid w:val="00B31AC3"/>
    <w:rsid w:val="00B31F22"/>
    <w:rsid w:val="00B321F6"/>
    <w:rsid w:val="00B3247B"/>
    <w:rsid w:val="00B3275E"/>
    <w:rsid w:val="00B327E6"/>
    <w:rsid w:val="00B32BF8"/>
    <w:rsid w:val="00B32F57"/>
    <w:rsid w:val="00B33283"/>
    <w:rsid w:val="00B336BA"/>
    <w:rsid w:val="00B33782"/>
    <w:rsid w:val="00B340D0"/>
    <w:rsid w:val="00B356D2"/>
    <w:rsid w:val="00B35B73"/>
    <w:rsid w:val="00B3641D"/>
    <w:rsid w:val="00B36A11"/>
    <w:rsid w:val="00B372D9"/>
    <w:rsid w:val="00B37A52"/>
    <w:rsid w:val="00B37B22"/>
    <w:rsid w:val="00B37F21"/>
    <w:rsid w:val="00B4023E"/>
    <w:rsid w:val="00B40565"/>
    <w:rsid w:val="00B414D5"/>
    <w:rsid w:val="00B41547"/>
    <w:rsid w:val="00B41A5E"/>
    <w:rsid w:val="00B4244E"/>
    <w:rsid w:val="00B428F0"/>
    <w:rsid w:val="00B43402"/>
    <w:rsid w:val="00B446CC"/>
    <w:rsid w:val="00B44801"/>
    <w:rsid w:val="00B44A19"/>
    <w:rsid w:val="00B44E53"/>
    <w:rsid w:val="00B44E60"/>
    <w:rsid w:val="00B451DD"/>
    <w:rsid w:val="00B451E9"/>
    <w:rsid w:val="00B4557A"/>
    <w:rsid w:val="00B45924"/>
    <w:rsid w:val="00B45D4A"/>
    <w:rsid w:val="00B46519"/>
    <w:rsid w:val="00B4659A"/>
    <w:rsid w:val="00B46609"/>
    <w:rsid w:val="00B47C05"/>
    <w:rsid w:val="00B47EC2"/>
    <w:rsid w:val="00B47FC2"/>
    <w:rsid w:val="00B5144A"/>
    <w:rsid w:val="00B51458"/>
    <w:rsid w:val="00B51B71"/>
    <w:rsid w:val="00B52060"/>
    <w:rsid w:val="00B521CD"/>
    <w:rsid w:val="00B525F0"/>
    <w:rsid w:val="00B52675"/>
    <w:rsid w:val="00B52D69"/>
    <w:rsid w:val="00B52D80"/>
    <w:rsid w:val="00B52FC3"/>
    <w:rsid w:val="00B532B8"/>
    <w:rsid w:val="00B5342A"/>
    <w:rsid w:val="00B536DD"/>
    <w:rsid w:val="00B53B04"/>
    <w:rsid w:val="00B53B62"/>
    <w:rsid w:val="00B54472"/>
    <w:rsid w:val="00B5451A"/>
    <w:rsid w:val="00B5489D"/>
    <w:rsid w:val="00B54AF7"/>
    <w:rsid w:val="00B54BC0"/>
    <w:rsid w:val="00B54E03"/>
    <w:rsid w:val="00B550E4"/>
    <w:rsid w:val="00B5521E"/>
    <w:rsid w:val="00B55B43"/>
    <w:rsid w:val="00B55B73"/>
    <w:rsid w:val="00B5611A"/>
    <w:rsid w:val="00B5638C"/>
    <w:rsid w:val="00B56606"/>
    <w:rsid w:val="00B571F1"/>
    <w:rsid w:val="00B572E1"/>
    <w:rsid w:val="00B57337"/>
    <w:rsid w:val="00B575D7"/>
    <w:rsid w:val="00B576E0"/>
    <w:rsid w:val="00B57948"/>
    <w:rsid w:val="00B57A8A"/>
    <w:rsid w:val="00B602AD"/>
    <w:rsid w:val="00B6041A"/>
    <w:rsid w:val="00B6046C"/>
    <w:rsid w:val="00B616BA"/>
    <w:rsid w:val="00B61DB2"/>
    <w:rsid w:val="00B620FA"/>
    <w:rsid w:val="00B625ED"/>
    <w:rsid w:val="00B62B73"/>
    <w:rsid w:val="00B63207"/>
    <w:rsid w:val="00B6390B"/>
    <w:rsid w:val="00B639D6"/>
    <w:rsid w:val="00B64E8B"/>
    <w:rsid w:val="00B64E8F"/>
    <w:rsid w:val="00B6528B"/>
    <w:rsid w:val="00B65581"/>
    <w:rsid w:val="00B65955"/>
    <w:rsid w:val="00B65B8B"/>
    <w:rsid w:val="00B65F9F"/>
    <w:rsid w:val="00B66054"/>
    <w:rsid w:val="00B6657F"/>
    <w:rsid w:val="00B667AE"/>
    <w:rsid w:val="00B66BFA"/>
    <w:rsid w:val="00B676FA"/>
    <w:rsid w:val="00B676FC"/>
    <w:rsid w:val="00B67D52"/>
    <w:rsid w:val="00B67E74"/>
    <w:rsid w:val="00B70A3C"/>
    <w:rsid w:val="00B70A7F"/>
    <w:rsid w:val="00B71698"/>
    <w:rsid w:val="00B71714"/>
    <w:rsid w:val="00B72003"/>
    <w:rsid w:val="00B7218D"/>
    <w:rsid w:val="00B72280"/>
    <w:rsid w:val="00B72531"/>
    <w:rsid w:val="00B7291C"/>
    <w:rsid w:val="00B72CD3"/>
    <w:rsid w:val="00B73167"/>
    <w:rsid w:val="00B733FB"/>
    <w:rsid w:val="00B7350B"/>
    <w:rsid w:val="00B735B6"/>
    <w:rsid w:val="00B73807"/>
    <w:rsid w:val="00B73A55"/>
    <w:rsid w:val="00B73FAB"/>
    <w:rsid w:val="00B740BC"/>
    <w:rsid w:val="00B74430"/>
    <w:rsid w:val="00B7466E"/>
    <w:rsid w:val="00B748A8"/>
    <w:rsid w:val="00B753B8"/>
    <w:rsid w:val="00B75DD4"/>
    <w:rsid w:val="00B76235"/>
    <w:rsid w:val="00B7650F"/>
    <w:rsid w:val="00B77174"/>
    <w:rsid w:val="00B77776"/>
    <w:rsid w:val="00B7777D"/>
    <w:rsid w:val="00B77F37"/>
    <w:rsid w:val="00B80DF7"/>
    <w:rsid w:val="00B81328"/>
    <w:rsid w:val="00B818EC"/>
    <w:rsid w:val="00B81D70"/>
    <w:rsid w:val="00B82237"/>
    <w:rsid w:val="00B8277E"/>
    <w:rsid w:val="00B83553"/>
    <w:rsid w:val="00B8357C"/>
    <w:rsid w:val="00B835B8"/>
    <w:rsid w:val="00B83717"/>
    <w:rsid w:val="00B83DB3"/>
    <w:rsid w:val="00B83F10"/>
    <w:rsid w:val="00B84008"/>
    <w:rsid w:val="00B842AB"/>
    <w:rsid w:val="00B842C2"/>
    <w:rsid w:val="00B856EB"/>
    <w:rsid w:val="00B85A70"/>
    <w:rsid w:val="00B85FA4"/>
    <w:rsid w:val="00B86488"/>
    <w:rsid w:val="00B8674B"/>
    <w:rsid w:val="00B867A8"/>
    <w:rsid w:val="00B86C8A"/>
    <w:rsid w:val="00B86F28"/>
    <w:rsid w:val="00B8719F"/>
    <w:rsid w:val="00B873A4"/>
    <w:rsid w:val="00B8771D"/>
    <w:rsid w:val="00B90BBF"/>
    <w:rsid w:val="00B91163"/>
    <w:rsid w:val="00B91337"/>
    <w:rsid w:val="00B91445"/>
    <w:rsid w:val="00B91612"/>
    <w:rsid w:val="00B91EA9"/>
    <w:rsid w:val="00B92708"/>
    <w:rsid w:val="00B92A03"/>
    <w:rsid w:val="00B92C47"/>
    <w:rsid w:val="00B93168"/>
    <w:rsid w:val="00B93DCD"/>
    <w:rsid w:val="00B93E8B"/>
    <w:rsid w:val="00B9410B"/>
    <w:rsid w:val="00B94863"/>
    <w:rsid w:val="00B9489A"/>
    <w:rsid w:val="00B949DF"/>
    <w:rsid w:val="00B94C4B"/>
    <w:rsid w:val="00B94E9B"/>
    <w:rsid w:val="00B95379"/>
    <w:rsid w:val="00B95634"/>
    <w:rsid w:val="00B958B2"/>
    <w:rsid w:val="00B95BA8"/>
    <w:rsid w:val="00B95EB8"/>
    <w:rsid w:val="00B95F45"/>
    <w:rsid w:val="00B96C90"/>
    <w:rsid w:val="00BA0148"/>
    <w:rsid w:val="00BA0621"/>
    <w:rsid w:val="00BA0996"/>
    <w:rsid w:val="00BA0B22"/>
    <w:rsid w:val="00BA0B53"/>
    <w:rsid w:val="00BA0B79"/>
    <w:rsid w:val="00BA0BE6"/>
    <w:rsid w:val="00BA0FEB"/>
    <w:rsid w:val="00BA1201"/>
    <w:rsid w:val="00BA127D"/>
    <w:rsid w:val="00BA15D0"/>
    <w:rsid w:val="00BA17A6"/>
    <w:rsid w:val="00BA1815"/>
    <w:rsid w:val="00BA191D"/>
    <w:rsid w:val="00BA1956"/>
    <w:rsid w:val="00BA21D2"/>
    <w:rsid w:val="00BA2819"/>
    <w:rsid w:val="00BA3348"/>
    <w:rsid w:val="00BA35D0"/>
    <w:rsid w:val="00BA44CE"/>
    <w:rsid w:val="00BA4CC4"/>
    <w:rsid w:val="00BA517D"/>
    <w:rsid w:val="00BA5238"/>
    <w:rsid w:val="00BA578A"/>
    <w:rsid w:val="00BA5F06"/>
    <w:rsid w:val="00BA60C5"/>
    <w:rsid w:val="00BA61B7"/>
    <w:rsid w:val="00BA61CD"/>
    <w:rsid w:val="00BA66C9"/>
    <w:rsid w:val="00BA68CB"/>
    <w:rsid w:val="00BA6C97"/>
    <w:rsid w:val="00BA6FE3"/>
    <w:rsid w:val="00BA701A"/>
    <w:rsid w:val="00BA7081"/>
    <w:rsid w:val="00BA7402"/>
    <w:rsid w:val="00BA79D0"/>
    <w:rsid w:val="00BA7C7D"/>
    <w:rsid w:val="00BB09F4"/>
    <w:rsid w:val="00BB0B78"/>
    <w:rsid w:val="00BB0CE3"/>
    <w:rsid w:val="00BB114A"/>
    <w:rsid w:val="00BB11F0"/>
    <w:rsid w:val="00BB13E4"/>
    <w:rsid w:val="00BB1648"/>
    <w:rsid w:val="00BB1E78"/>
    <w:rsid w:val="00BB1EF5"/>
    <w:rsid w:val="00BB1FD3"/>
    <w:rsid w:val="00BB2313"/>
    <w:rsid w:val="00BB24CA"/>
    <w:rsid w:val="00BB2502"/>
    <w:rsid w:val="00BB290C"/>
    <w:rsid w:val="00BB2EF5"/>
    <w:rsid w:val="00BB35EB"/>
    <w:rsid w:val="00BB3660"/>
    <w:rsid w:val="00BB38AB"/>
    <w:rsid w:val="00BB41EF"/>
    <w:rsid w:val="00BB4749"/>
    <w:rsid w:val="00BB4E01"/>
    <w:rsid w:val="00BB4ED1"/>
    <w:rsid w:val="00BB535C"/>
    <w:rsid w:val="00BB56BD"/>
    <w:rsid w:val="00BB5859"/>
    <w:rsid w:val="00BB613E"/>
    <w:rsid w:val="00BB6256"/>
    <w:rsid w:val="00BB65DE"/>
    <w:rsid w:val="00BB6617"/>
    <w:rsid w:val="00BB6AFF"/>
    <w:rsid w:val="00BB703D"/>
    <w:rsid w:val="00BB71E7"/>
    <w:rsid w:val="00BB7261"/>
    <w:rsid w:val="00BB739B"/>
    <w:rsid w:val="00BB7740"/>
    <w:rsid w:val="00BB784B"/>
    <w:rsid w:val="00BB79A0"/>
    <w:rsid w:val="00BB7AFE"/>
    <w:rsid w:val="00BB7BDF"/>
    <w:rsid w:val="00BB7F9A"/>
    <w:rsid w:val="00BC035A"/>
    <w:rsid w:val="00BC054E"/>
    <w:rsid w:val="00BC0557"/>
    <w:rsid w:val="00BC056C"/>
    <w:rsid w:val="00BC0763"/>
    <w:rsid w:val="00BC07EE"/>
    <w:rsid w:val="00BC1337"/>
    <w:rsid w:val="00BC1B05"/>
    <w:rsid w:val="00BC21B0"/>
    <w:rsid w:val="00BC25A9"/>
    <w:rsid w:val="00BC2802"/>
    <w:rsid w:val="00BC2952"/>
    <w:rsid w:val="00BC2C6E"/>
    <w:rsid w:val="00BC315C"/>
    <w:rsid w:val="00BC3D3C"/>
    <w:rsid w:val="00BC3F91"/>
    <w:rsid w:val="00BC4216"/>
    <w:rsid w:val="00BC484F"/>
    <w:rsid w:val="00BC498A"/>
    <w:rsid w:val="00BC4998"/>
    <w:rsid w:val="00BC4AFC"/>
    <w:rsid w:val="00BC4CE4"/>
    <w:rsid w:val="00BC52B3"/>
    <w:rsid w:val="00BC55F9"/>
    <w:rsid w:val="00BC560C"/>
    <w:rsid w:val="00BC57DE"/>
    <w:rsid w:val="00BC5EE4"/>
    <w:rsid w:val="00BC66AF"/>
    <w:rsid w:val="00BC6BA5"/>
    <w:rsid w:val="00BC6C25"/>
    <w:rsid w:val="00BC6D99"/>
    <w:rsid w:val="00BC7756"/>
    <w:rsid w:val="00BC7AF4"/>
    <w:rsid w:val="00BC7BB5"/>
    <w:rsid w:val="00BD0005"/>
    <w:rsid w:val="00BD0097"/>
    <w:rsid w:val="00BD07DF"/>
    <w:rsid w:val="00BD08BA"/>
    <w:rsid w:val="00BD0A46"/>
    <w:rsid w:val="00BD0C29"/>
    <w:rsid w:val="00BD1A71"/>
    <w:rsid w:val="00BD1B37"/>
    <w:rsid w:val="00BD2097"/>
    <w:rsid w:val="00BD2540"/>
    <w:rsid w:val="00BD26F2"/>
    <w:rsid w:val="00BD29CD"/>
    <w:rsid w:val="00BD357F"/>
    <w:rsid w:val="00BD3603"/>
    <w:rsid w:val="00BD4314"/>
    <w:rsid w:val="00BD48B4"/>
    <w:rsid w:val="00BD4C94"/>
    <w:rsid w:val="00BD4DC0"/>
    <w:rsid w:val="00BD58CC"/>
    <w:rsid w:val="00BD5BC6"/>
    <w:rsid w:val="00BD6720"/>
    <w:rsid w:val="00BD7621"/>
    <w:rsid w:val="00BD76CD"/>
    <w:rsid w:val="00BD77BF"/>
    <w:rsid w:val="00BE0024"/>
    <w:rsid w:val="00BE122E"/>
    <w:rsid w:val="00BE1330"/>
    <w:rsid w:val="00BE18C0"/>
    <w:rsid w:val="00BE1E05"/>
    <w:rsid w:val="00BE2A7D"/>
    <w:rsid w:val="00BE2CE1"/>
    <w:rsid w:val="00BE2F78"/>
    <w:rsid w:val="00BE33F3"/>
    <w:rsid w:val="00BE377E"/>
    <w:rsid w:val="00BE38AF"/>
    <w:rsid w:val="00BE38C1"/>
    <w:rsid w:val="00BE3CE3"/>
    <w:rsid w:val="00BE3E72"/>
    <w:rsid w:val="00BE4455"/>
    <w:rsid w:val="00BE51E5"/>
    <w:rsid w:val="00BE54D5"/>
    <w:rsid w:val="00BE5D12"/>
    <w:rsid w:val="00BE5D5F"/>
    <w:rsid w:val="00BE69AE"/>
    <w:rsid w:val="00BE6B26"/>
    <w:rsid w:val="00BE6D2A"/>
    <w:rsid w:val="00BE6D5E"/>
    <w:rsid w:val="00BE6F5B"/>
    <w:rsid w:val="00BE70B4"/>
    <w:rsid w:val="00BE75C9"/>
    <w:rsid w:val="00BE78B7"/>
    <w:rsid w:val="00BE7B22"/>
    <w:rsid w:val="00BE7C0F"/>
    <w:rsid w:val="00BF0517"/>
    <w:rsid w:val="00BF060B"/>
    <w:rsid w:val="00BF0BFF"/>
    <w:rsid w:val="00BF0D18"/>
    <w:rsid w:val="00BF168B"/>
    <w:rsid w:val="00BF22E4"/>
    <w:rsid w:val="00BF248E"/>
    <w:rsid w:val="00BF2567"/>
    <w:rsid w:val="00BF2A00"/>
    <w:rsid w:val="00BF314C"/>
    <w:rsid w:val="00BF323A"/>
    <w:rsid w:val="00BF33DE"/>
    <w:rsid w:val="00BF3719"/>
    <w:rsid w:val="00BF3E48"/>
    <w:rsid w:val="00BF4573"/>
    <w:rsid w:val="00BF4641"/>
    <w:rsid w:val="00BF4790"/>
    <w:rsid w:val="00BF529C"/>
    <w:rsid w:val="00BF5412"/>
    <w:rsid w:val="00BF5589"/>
    <w:rsid w:val="00BF5780"/>
    <w:rsid w:val="00BF612B"/>
    <w:rsid w:val="00BF6306"/>
    <w:rsid w:val="00BF65C0"/>
    <w:rsid w:val="00BF673A"/>
    <w:rsid w:val="00BF6CC9"/>
    <w:rsid w:val="00BF6DFE"/>
    <w:rsid w:val="00BF70CE"/>
    <w:rsid w:val="00BF71D8"/>
    <w:rsid w:val="00BF7EA2"/>
    <w:rsid w:val="00C005B9"/>
    <w:rsid w:val="00C00949"/>
    <w:rsid w:val="00C00957"/>
    <w:rsid w:val="00C01847"/>
    <w:rsid w:val="00C019D5"/>
    <w:rsid w:val="00C01B3A"/>
    <w:rsid w:val="00C01CC9"/>
    <w:rsid w:val="00C020ED"/>
    <w:rsid w:val="00C04567"/>
    <w:rsid w:val="00C04F42"/>
    <w:rsid w:val="00C05548"/>
    <w:rsid w:val="00C05CDE"/>
    <w:rsid w:val="00C0609F"/>
    <w:rsid w:val="00C0611D"/>
    <w:rsid w:val="00C06B40"/>
    <w:rsid w:val="00C07022"/>
    <w:rsid w:val="00C07048"/>
    <w:rsid w:val="00C0760C"/>
    <w:rsid w:val="00C07A10"/>
    <w:rsid w:val="00C1000E"/>
    <w:rsid w:val="00C10013"/>
    <w:rsid w:val="00C1082D"/>
    <w:rsid w:val="00C108AA"/>
    <w:rsid w:val="00C10AF5"/>
    <w:rsid w:val="00C10AFE"/>
    <w:rsid w:val="00C10D55"/>
    <w:rsid w:val="00C1112E"/>
    <w:rsid w:val="00C11B61"/>
    <w:rsid w:val="00C11E88"/>
    <w:rsid w:val="00C12AE1"/>
    <w:rsid w:val="00C1313C"/>
    <w:rsid w:val="00C13573"/>
    <w:rsid w:val="00C13786"/>
    <w:rsid w:val="00C13961"/>
    <w:rsid w:val="00C13A71"/>
    <w:rsid w:val="00C13EF5"/>
    <w:rsid w:val="00C140A3"/>
    <w:rsid w:val="00C1410F"/>
    <w:rsid w:val="00C14635"/>
    <w:rsid w:val="00C14793"/>
    <w:rsid w:val="00C147A3"/>
    <w:rsid w:val="00C147E1"/>
    <w:rsid w:val="00C1511E"/>
    <w:rsid w:val="00C15244"/>
    <w:rsid w:val="00C157D3"/>
    <w:rsid w:val="00C157DC"/>
    <w:rsid w:val="00C15E14"/>
    <w:rsid w:val="00C163DD"/>
    <w:rsid w:val="00C16550"/>
    <w:rsid w:val="00C16835"/>
    <w:rsid w:val="00C1684D"/>
    <w:rsid w:val="00C16CA3"/>
    <w:rsid w:val="00C16D2F"/>
    <w:rsid w:val="00C16E9B"/>
    <w:rsid w:val="00C17228"/>
    <w:rsid w:val="00C178FA"/>
    <w:rsid w:val="00C17949"/>
    <w:rsid w:val="00C20295"/>
    <w:rsid w:val="00C205A0"/>
    <w:rsid w:val="00C20AC3"/>
    <w:rsid w:val="00C20DE7"/>
    <w:rsid w:val="00C2160E"/>
    <w:rsid w:val="00C21F31"/>
    <w:rsid w:val="00C2227E"/>
    <w:rsid w:val="00C22384"/>
    <w:rsid w:val="00C22608"/>
    <w:rsid w:val="00C22BB7"/>
    <w:rsid w:val="00C22DC7"/>
    <w:rsid w:val="00C23089"/>
    <w:rsid w:val="00C2367A"/>
    <w:rsid w:val="00C238C5"/>
    <w:rsid w:val="00C239C0"/>
    <w:rsid w:val="00C23C52"/>
    <w:rsid w:val="00C24250"/>
    <w:rsid w:val="00C242D9"/>
    <w:rsid w:val="00C24544"/>
    <w:rsid w:val="00C24739"/>
    <w:rsid w:val="00C24BE7"/>
    <w:rsid w:val="00C25769"/>
    <w:rsid w:val="00C2587D"/>
    <w:rsid w:val="00C25D72"/>
    <w:rsid w:val="00C260AE"/>
    <w:rsid w:val="00C2614D"/>
    <w:rsid w:val="00C2626C"/>
    <w:rsid w:val="00C26555"/>
    <w:rsid w:val="00C26975"/>
    <w:rsid w:val="00C26FFA"/>
    <w:rsid w:val="00C2790B"/>
    <w:rsid w:val="00C27F10"/>
    <w:rsid w:val="00C30257"/>
    <w:rsid w:val="00C30756"/>
    <w:rsid w:val="00C30999"/>
    <w:rsid w:val="00C30AD0"/>
    <w:rsid w:val="00C30BCD"/>
    <w:rsid w:val="00C3105B"/>
    <w:rsid w:val="00C31548"/>
    <w:rsid w:val="00C31FD9"/>
    <w:rsid w:val="00C32188"/>
    <w:rsid w:val="00C32255"/>
    <w:rsid w:val="00C3256B"/>
    <w:rsid w:val="00C32661"/>
    <w:rsid w:val="00C326BC"/>
    <w:rsid w:val="00C327A7"/>
    <w:rsid w:val="00C328BC"/>
    <w:rsid w:val="00C32F30"/>
    <w:rsid w:val="00C331A0"/>
    <w:rsid w:val="00C3372C"/>
    <w:rsid w:val="00C33E5C"/>
    <w:rsid w:val="00C34006"/>
    <w:rsid w:val="00C344B0"/>
    <w:rsid w:val="00C345CF"/>
    <w:rsid w:val="00C34644"/>
    <w:rsid w:val="00C34713"/>
    <w:rsid w:val="00C347E8"/>
    <w:rsid w:val="00C34B83"/>
    <w:rsid w:val="00C34C8A"/>
    <w:rsid w:val="00C356C9"/>
    <w:rsid w:val="00C35907"/>
    <w:rsid w:val="00C35912"/>
    <w:rsid w:val="00C36281"/>
    <w:rsid w:val="00C36EBE"/>
    <w:rsid w:val="00C36FD4"/>
    <w:rsid w:val="00C373DA"/>
    <w:rsid w:val="00C375CA"/>
    <w:rsid w:val="00C3766A"/>
    <w:rsid w:val="00C37681"/>
    <w:rsid w:val="00C37B55"/>
    <w:rsid w:val="00C37C63"/>
    <w:rsid w:val="00C403CF"/>
    <w:rsid w:val="00C404E0"/>
    <w:rsid w:val="00C405A3"/>
    <w:rsid w:val="00C40B00"/>
    <w:rsid w:val="00C410BB"/>
    <w:rsid w:val="00C413F5"/>
    <w:rsid w:val="00C417D8"/>
    <w:rsid w:val="00C419E6"/>
    <w:rsid w:val="00C41E41"/>
    <w:rsid w:val="00C41F35"/>
    <w:rsid w:val="00C4225A"/>
    <w:rsid w:val="00C42990"/>
    <w:rsid w:val="00C42B8D"/>
    <w:rsid w:val="00C42CC4"/>
    <w:rsid w:val="00C430B5"/>
    <w:rsid w:val="00C438FD"/>
    <w:rsid w:val="00C439F3"/>
    <w:rsid w:val="00C43BEA"/>
    <w:rsid w:val="00C44750"/>
    <w:rsid w:val="00C44BA1"/>
    <w:rsid w:val="00C44C3E"/>
    <w:rsid w:val="00C44CBF"/>
    <w:rsid w:val="00C4582E"/>
    <w:rsid w:val="00C45C48"/>
    <w:rsid w:val="00C466AE"/>
    <w:rsid w:val="00C46A63"/>
    <w:rsid w:val="00C46CDE"/>
    <w:rsid w:val="00C46D68"/>
    <w:rsid w:val="00C47021"/>
    <w:rsid w:val="00C47070"/>
    <w:rsid w:val="00C4733B"/>
    <w:rsid w:val="00C4778C"/>
    <w:rsid w:val="00C4782C"/>
    <w:rsid w:val="00C47941"/>
    <w:rsid w:val="00C50265"/>
    <w:rsid w:val="00C505BC"/>
    <w:rsid w:val="00C50824"/>
    <w:rsid w:val="00C50901"/>
    <w:rsid w:val="00C50E78"/>
    <w:rsid w:val="00C50FC5"/>
    <w:rsid w:val="00C5122C"/>
    <w:rsid w:val="00C512D3"/>
    <w:rsid w:val="00C51C23"/>
    <w:rsid w:val="00C51F08"/>
    <w:rsid w:val="00C520BE"/>
    <w:rsid w:val="00C52435"/>
    <w:rsid w:val="00C52969"/>
    <w:rsid w:val="00C52C81"/>
    <w:rsid w:val="00C53ACB"/>
    <w:rsid w:val="00C53BB1"/>
    <w:rsid w:val="00C545B1"/>
    <w:rsid w:val="00C54613"/>
    <w:rsid w:val="00C5494A"/>
    <w:rsid w:val="00C55C34"/>
    <w:rsid w:val="00C55D5E"/>
    <w:rsid w:val="00C56050"/>
    <w:rsid w:val="00C565D9"/>
    <w:rsid w:val="00C567CE"/>
    <w:rsid w:val="00C5688F"/>
    <w:rsid w:val="00C5692E"/>
    <w:rsid w:val="00C56EBA"/>
    <w:rsid w:val="00C574D0"/>
    <w:rsid w:val="00C5779F"/>
    <w:rsid w:val="00C57943"/>
    <w:rsid w:val="00C6044E"/>
    <w:rsid w:val="00C60A1F"/>
    <w:rsid w:val="00C60F32"/>
    <w:rsid w:val="00C6112A"/>
    <w:rsid w:val="00C6130B"/>
    <w:rsid w:val="00C61B22"/>
    <w:rsid w:val="00C61B50"/>
    <w:rsid w:val="00C61CCE"/>
    <w:rsid w:val="00C61E90"/>
    <w:rsid w:val="00C623D1"/>
    <w:rsid w:val="00C62A93"/>
    <w:rsid w:val="00C62AAB"/>
    <w:rsid w:val="00C636D8"/>
    <w:rsid w:val="00C63901"/>
    <w:rsid w:val="00C63FAA"/>
    <w:rsid w:val="00C645B2"/>
    <w:rsid w:val="00C647E2"/>
    <w:rsid w:val="00C64835"/>
    <w:rsid w:val="00C648CD"/>
    <w:rsid w:val="00C64F1E"/>
    <w:rsid w:val="00C65324"/>
    <w:rsid w:val="00C657B8"/>
    <w:rsid w:val="00C65BAB"/>
    <w:rsid w:val="00C65E44"/>
    <w:rsid w:val="00C66D8B"/>
    <w:rsid w:val="00C66F69"/>
    <w:rsid w:val="00C6751C"/>
    <w:rsid w:val="00C67932"/>
    <w:rsid w:val="00C67DC3"/>
    <w:rsid w:val="00C67E89"/>
    <w:rsid w:val="00C67FC8"/>
    <w:rsid w:val="00C7036B"/>
    <w:rsid w:val="00C70A56"/>
    <w:rsid w:val="00C70BE2"/>
    <w:rsid w:val="00C70F00"/>
    <w:rsid w:val="00C71FD9"/>
    <w:rsid w:val="00C7215C"/>
    <w:rsid w:val="00C7247B"/>
    <w:rsid w:val="00C72533"/>
    <w:rsid w:val="00C72605"/>
    <w:rsid w:val="00C726A0"/>
    <w:rsid w:val="00C73116"/>
    <w:rsid w:val="00C734FC"/>
    <w:rsid w:val="00C73904"/>
    <w:rsid w:val="00C73C38"/>
    <w:rsid w:val="00C744D0"/>
    <w:rsid w:val="00C74EDA"/>
    <w:rsid w:val="00C75007"/>
    <w:rsid w:val="00C75709"/>
    <w:rsid w:val="00C76270"/>
    <w:rsid w:val="00C762F8"/>
    <w:rsid w:val="00C76739"/>
    <w:rsid w:val="00C76BF2"/>
    <w:rsid w:val="00C77D0B"/>
    <w:rsid w:val="00C77D2B"/>
    <w:rsid w:val="00C80244"/>
    <w:rsid w:val="00C8051D"/>
    <w:rsid w:val="00C80CAB"/>
    <w:rsid w:val="00C80E22"/>
    <w:rsid w:val="00C8117B"/>
    <w:rsid w:val="00C811DC"/>
    <w:rsid w:val="00C819F1"/>
    <w:rsid w:val="00C81BD9"/>
    <w:rsid w:val="00C82127"/>
    <w:rsid w:val="00C8251F"/>
    <w:rsid w:val="00C82A55"/>
    <w:rsid w:val="00C83B36"/>
    <w:rsid w:val="00C83FF7"/>
    <w:rsid w:val="00C8491B"/>
    <w:rsid w:val="00C84FA0"/>
    <w:rsid w:val="00C84FF3"/>
    <w:rsid w:val="00C85384"/>
    <w:rsid w:val="00C85A14"/>
    <w:rsid w:val="00C85E82"/>
    <w:rsid w:val="00C861D2"/>
    <w:rsid w:val="00C86828"/>
    <w:rsid w:val="00C868C2"/>
    <w:rsid w:val="00C86DE9"/>
    <w:rsid w:val="00C86ED3"/>
    <w:rsid w:val="00C870BC"/>
    <w:rsid w:val="00C8714A"/>
    <w:rsid w:val="00C8738D"/>
    <w:rsid w:val="00C873F5"/>
    <w:rsid w:val="00C87559"/>
    <w:rsid w:val="00C907D4"/>
    <w:rsid w:val="00C91053"/>
    <w:rsid w:val="00C9133A"/>
    <w:rsid w:val="00C9134C"/>
    <w:rsid w:val="00C915F9"/>
    <w:rsid w:val="00C91CBF"/>
    <w:rsid w:val="00C9294B"/>
    <w:rsid w:val="00C92CEB"/>
    <w:rsid w:val="00C92F8E"/>
    <w:rsid w:val="00C93386"/>
    <w:rsid w:val="00C93741"/>
    <w:rsid w:val="00C93A40"/>
    <w:rsid w:val="00C93D1B"/>
    <w:rsid w:val="00C9415F"/>
    <w:rsid w:val="00C94265"/>
    <w:rsid w:val="00C9457E"/>
    <w:rsid w:val="00C945A8"/>
    <w:rsid w:val="00C94922"/>
    <w:rsid w:val="00C954BC"/>
    <w:rsid w:val="00C95FEB"/>
    <w:rsid w:val="00C961A5"/>
    <w:rsid w:val="00C96869"/>
    <w:rsid w:val="00C9689A"/>
    <w:rsid w:val="00C96926"/>
    <w:rsid w:val="00C96CCC"/>
    <w:rsid w:val="00C97672"/>
    <w:rsid w:val="00C9778A"/>
    <w:rsid w:val="00C978F3"/>
    <w:rsid w:val="00CA01D9"/>
    <w:rsid w:val="00CA09D7"/>
    <w:rsid w:val="00CA0D58"/>
    <w:rsid w:val="00CA1340"/>
    <w:rsid w:val="00CA1E70"/>
    <w:rsid w:val="00CA2183"/>
    <w:rsid w:val="00CA248C"/>
    <w:rsid w:val="00CA2827"/>
    <w:rsid w:val="00CA2E25"/>
    <w:rsid w:val="00CA2F48"/>
    <w:rsid w:val="00CA3623"/>
    <w:rsid w:val="00CA36E6"/>
    <w:rsid w:val="00CA3F5C"/>
    <w:rsid w:val="00CA4081"/>
    <w:rsid w:val="00CA456F"/>
    <w:rsid w:val="00CA4ADA"/>
    <w:rsid w:val="00CA511E"/>
    <w:rsid w:val="00CA5287"/>
    <w:rsid w:val="00CA5890"/>
    <w:rsid w:val="00CA5906"/>
    <w:rsid w:val="00CA5B50"/>
    <w:rsid w:val="00CA5BCF"/>
    <w:rsid w:val="00CA62C8"/>
    <w:rsid w:val="00CA687D"/>
    <w:rsid w:val="00CA6BFC"/>
    <w:rsid w:val="00CA757C"/>
    <w:rsid w:val="00CB06EA"/>
    <w:rsid w:val="00CB07BA"/>
    <w:rsid w:val="00CB0CF7"/>
    <w:rsid w:val="00CB17E0"/>
    <w:rsid w:val="00CB197D"/>
    <w:rsid w:val="00CB1BD4"/>
    <w:rsid w:val="00CB22A0"/>
    <w:rsid w:val="00CB267B"/>
    <w:rsid w:val="00CB2F46"/>
    <w:rsid w:val="00CB31CD"/>
    <w:rsid w:val="00CB3316"/>
    <w:rsid w:val="00CB384A"/>
    <w:rsid w:val="00CB43A5"/>
    <w:rsid w:val="00CB4764"/>
    <w:rsid w:val="00CB47DA"/>
    <w:rsid w:val="00CB59A6"/>
    <w:rsid w:val="00CB5CE4"/>
    <w:rsid w:val="00CB5F5A"/>
    <w:rsid w:val="00CB6126"/>
    <w:rsid w:val="00CB6553"/>
    <w:rsid w:val="00CB6F3C"/>
    <w:rsid w:val="00CB6FF4"/>
    <w:rsid w:val="00CB750B"/>
    <w:rsid w:val="00CB7537"/>
    <w:rsid w:val="00CB7559"/>
    <w:rsid w:val="00CB75A2"/>
    <w:rsid w:val="00CB7D8A"/>
    <w:rsid w:val="00CB7FB2"/>
    <w:rsid w:val="00CC086E"/>
    <w:rsid w:val="00CC0936"/>
    <w:rsid w:val="00CC0D65"/>
    <w:rsid w:val="00CC0D6F"/>
    <w:rsid w:val="00CC1083"/>
    <w:rsid w:val="00CC1162"/>
    <w:rsid w:val="00CC14BF"/>
    <w:rsid w:val="00CC1598"/>
    <w:rsid w:val="00CC15CE"/>
    <w:rsid w:val="00CC17F5"/>
    <w:rsid w:val="00CC19C2"/>
    <w:rsid w:val="00CC2022"/>
    <w:rsid w:val="00CC20F8"/>
    <w:rsid w:val="00CC22B4"/>
    <w:rsid w:val="00CC2545"/>
    <w:rsid w:val="00CC2585"/>
    <w:rsid w:val="00CC258D"/>
    <w:rsid w:val="00CC2997"/>
    <w:rsid w:val="00CC2E7F"/>
    <w:rsid w:val="00CC338F"/>
    <w:rsid w:val="00CC372D"/>
    <w:rsid w:val="00CC394B"/>
    <w:rsid w:val="00CC3E9A"/>
    <w:rsid w:val="00CC3FEA"/>
    <w:rsid w:val="00CC3FFA"/>
    <w:rsid w:val="00CC4A1E"/>
    <w:rsid w:val="00CC5898"/>
    <w:rsid w:val="00CC5A27"/>
    <w:rsid w:val="00CC5AC4"/>
    <w:rsid w:val="00CC5BBF"/>
    <w:rsid w:val="00CC5C59"/>
    <w:rsid w:val="00CC6212"/>
    <w:rsid w:val="00CC650B"/>
    <w:rsid w:val="00CC6686"/>
    <w:rsid w:val="00CC76E3"/>
    <w:rsid w:val="00CC773C"/>
    <w:rsid w:val="00CC780E"/>
    <w:rsid w:val="00CD02B9"/>
    <w:rsid w:val="00CD033B"/>
    <w:rsid w:val="00CD045D"/>
    <w:rsid w:val="00CD12C1"/>
    <w:rsid w:val="00CD136C"/>
    <w:rsid w:val="00CD1374"/>
    <w:rsid w:val="00CD1B41"/>
    <w:rsid w:val="00CD262C"/>
    <w:rsid w:val="00CD2A4F"/>
    <w:rsid w:val="00CD2DA1"/>
    <w:rsid w:val="00CD2F2E"/>
    <w:rsid w:val="00CD3140"/>
    <w:rsid w:val="00CD32B1"/>
    <w:rsid w:val="00CD3772"/>
    <w:rsid w:val="00CD3BA7"/>
    <w:rsid w:val="00CD408B"/>
    <w:rsid w:val="00CD4AE3"/>
    <w:rsid w:val="00CD5087"/>
    <w:rsid w:val="00CD5366"/>
    <w:rsid w:val="00CD54CD"/>
    <w:rsid w:val="00CD5B23"/>
    <w:rsid w:val="00CD6223"/>
    <w:rsid w:val="00CD652A"/>
    <w:rsid w:val="00CD6736"/>
    <w:rsid w:val="00CD6915"/>
    <w:rsid w:val="00CD6935"/>
    <w:rsid w:val="00CD6A50"/>
    <w:rsid w:val="00CD6D7F"/>
    <w:rsid w:val="00CD738A"/>
    <w:rsid w:val="00CD76C7"/>
    <w:rsid w:val="00CD7885"/>
    <w:rsid w:val="00CD7E37"/>
    <w:rsid w:val="00CE08DC"/>
    <w:rsid w:val="00CE09FB"/>
    <w:rsid w:val="00CE0B35"/>
    <w:rsid w:val="00CE0CB4"/>
    <w:rsid w:val="00CE0E6E"/>
    <w:rsid w:val="00CE1507"/>
    <w:rsid w:val="00CE26E3"/>
    <w:rsid w:val="00CE2CD9"/>
    <w:rsid w:val="00CE2DAB"/>
    <w:rsid w:val="00CE3206"/>
    <w:rsid w:val="00CE3439"/>
    <w:rsid w:val="00CE3CBE"/>
    <w:rsid w:val="00CE3D1F"/>
    <w:rsid w:val="00CE41F0"/>
    <w:rsid w:val="00CE4349"/>
    <w:rsid w:val="00CE480B"/>
    <w:rsid w:val="00CE4C6E"/>
    <w:rsid w:val="00CE5921"/>
    <w:rsid w:val="00CE5EFA"/>
    <w:rsid w:val="00CE629F"/>
    <w:rsid w:val="00CE6420"/>
    <w:rsid w:val="00CE6DA3"/>
    <w:rsid w:val="00CE6ECC"/>
    <w:rsid w:val="00CF0834"/>
    <w:rsid w:val="00CF099C"/>
    <w:rsid w:val="00CF09A8"/>
    <w:rsid w:val="00CF0F3D"/>
    <w:rsid w:val="00CF0FC9"/>
    <w:rsid w:val="00CF16A0"/>
    <w:rsid w:val="00CF1A0E"/>
    <w:rsid w:val="00CF236F"/>
    <w:rsid w:val="00CF23A8"/>
    <w:rsid w:val="00CF2400"/>
    <w:rsid w:val="00CF252F"/>
    <w:rsid w:val="00CF261C"/>
    <w:rsid w:val="00CF2DB7"/>
    <w:rsid w:val="00CF3353"/>
    <w:rsid w:val="00CF34F0"/>
    <w:rsid w:val="00CF3A9B"/>
    <w:rsid w:val="00CF3ADD"/>
    <w:rsid w:val="00CF3BC6"/>
    <w:rsid w:val="00CF3BFA"/>
    <w:rsid w:val="00CF3C10"/>
    <w:rsid w:val="00CF4869"/>
    <w:rsid w:val="00CF495B"/>
    <w:rsid w:val="00CF49A7"/>
    <w:rsid w:val="00CF4A6C"/>
    <w:rsid w:val="00CF4AAC"/>
    <w:rsid w:val="00CF4B0A"/>
    <w:rsid w:val="00CF4BC9"/>
    <w:rsid w:val="00CF504B"/>
    <w:rsid w:val="00CF5085"/>
    <w:rsid w:val="00CF50FE"/>
    <w:rsid w:val="00CF55A2"/>
    <w:rsid w:val="00CF60EB"/>
    <w:rsid w:val="00CF62F8"/>
    <w:rsid w:val="00CF64C5"/>
    <w:rsid w:val="00CF667B"/>
    <w:rsid w:val="00CF672C"/>
    <w:rsid w:val="00CF7AD8"/>
    <w:rsid w:val="00CF7B24"/>
    <w:rsid w:val="00D00630"/>
    <w:rsid w:val="00D008FE"/>
    <w:rsid w:val="00D00DF1"/>
    <w:rsid w:val="00D01086"/>
    <w:rsid w:val="00D01250"/>
    <w:rsid w:val="00D01380"/>
    <w:rsid w:val="00D01A94"/>
    <w:rsid w:val="00D023AA"/>
    <w:rsid w:val="00D02AB9"/>
    <w:rsid w:val="00D02C56"/>
    <w:rsid w:val="00D0387B"/>
    <w:rsid w:val="00D0418D"/>
    <w:rsid w:val="00D04435"/>
    <w:rsid w:val="00D0484D"/>
    <w:rsid w:val="00D04DB6"/>
    <w:rsid w:val="00D04DE0"/>
    <w:rsid w:val="00D04FEB"/>
    <w:rsid w:val="00D050B5"/>
    <w:rsid w:val="00D05203"/>
    <w:rsid w:val="00D05605"/>
    <w:rsid w:val="00D06A92"/>
    <w:rsid w:val="00D06AEA"/>
    <w:rsid w:val="00D06BAE"/>
    <w:rsid w:val="00D06FD1"/>
    <w:rsid w:val="00D07344"/>
    <w:rsid w:val="00D102F3"/>
    <w:rsid w:val="00D105E1"/>
    <w:rsid w:val="00D10781"/>
    <w:rsid w:val="00D10EE6"/>
    <w:rsid w:val="00D11E8C"/>
    <w:rsid w:val="00D12344"/>
    <w:rsid w:val="00D12CBB"/>
    <w:rsid w:val="00D131AE"/>
    <w:rsid w:val="00D1330A"/>
    <w:rsid w:val="00D134D5"/>
    <w:rsid w:val="00D14200"/>
    <w:rsid w:val="00D142E6"/>
    <w:rsid w:val="00D14743"/>
    <w:rsid w:val="00D147AE"/>
    <w:rsid w:val="00D1492F"/>
    <w:rsid w:val="00D14BB9"/>
    <w:rsid w:val="00D14C4B"/>
    <w:rsid w:val="00D14C5D"/>
    <w:rsid w:val="00D1596F"/>
    <w:rsid w:val="00D15F58"/>
    <w:rsid w:val="00D16230"/>
    <w:rsid w:val="00D167F9"/>
    <w:rsid w:val="00D17174"/>
    <w:rsid w:val="00D172AC"/>
    <w:rsid w:val="00D17383"/>
    <w:rsid w:val="00D17D41"/>
    <w:rsid w:val="00D17DB9"/>
    <w:rsid w:val="00D2034B"/>
    <w:rsid w:val="00D207B1"/>
    <w:rsid w:val="00D20B67"/>
    <w:rsid w:val="00D216D4"/>
    <w:rsid w:val="00D21BF0"/>
    <w:rsid w:val="00D22150"/>
    <w:rsid w:val="00D2234F"/>
    <w:rsid w:val="00D22531"/>
    <w:rsid w:val="00D22BA9"/>
    <w:rsid w:val="00D22BD9"/>
    <w:rsid w:val="00D2386E"/>
    <w:rsid w:val="00D23DB6"/>
    <w:rsid w:val="00D245B8"/>
    <w:rsid w:val="00D24BA3"/>
    <w:rsid w:val="00D25DCF"/>
    <w:rsid w:val="00D26142"/>
    <w:rsid w:val="00D26203"/>
    <w:rsid w:val="00D262BA"/>
    <w:rsid w:val="00D2645F"/>
    <w:rsid w:val="00D266D5"/>
    <w:rsid w:val="00D26A75"/>
    <w:rsid w:val="00D26CBE"/>
    <w:rsid w:val="00D26FF0"/>
    <w:rsid w:val="00D271B3"/>
    <w:rsid w:val="00D27515"/>
    <w:rsid w:val="00D2761A"/>
    <w:rsid w:val="00D279B4"/>
    <w:rsid w:val="00D27B39"/>
    <w:rsid w:val="00D27F0C"/>
    <w:rsid w:val="00D301EB"/>
    <w:rsid w:val="00D30538"/>
    <w:rsid w:val="00D30B55"/>
    <w:rsid w:val="00D30DC0"/>
    <w:rsid w:val="00D30F75"/>
    <w:rsid w:val="00D311CD"/>
    <w:rsid w:val="00D31402"/>
    <w:rsid w:val="00D31756"/>
    <w:rsid w:val="00D320C5"/>
    <w:rsid w:val="00D3229C"/>
    <w:rsid w:val="00D32488"/>
    <w:rsid w:val="00D32A0F"/>
    <w:rsid w:val="00D32E5E"/>
    <w:rsid w:val="00D32F76"/>
    <w:rsid w:val="00D33050"/>
    <w:rsid w:val="00D33924"/>
    <w:rsid w:val="00D33BC0"/>
    <w:rsid w:val="00D33C36"/>
    <w:rsid w:val="00D34104"/>
    <w:rsid w:val="00D34296"/>
    <w:rsid w:val="00D34C48"/>
    <w:rsid w:val="00D34CEC"/>
    <w:rsid w:val="00D34FDD"/>
    <w:rsid w:val="00D3513E"/>
    <w:rsid w:val="00D35490"/>
    <w:rsid w:val="00D35658"/>
    <w:rsid w:val="00D35D8A"/>
    <w:rsid w:val="00D3603F"/>
    <w:rsid w:val="00D3616C"/>
    <w:rsid w:val="00D36B32"/>
    <w:rsid w:val="00D40540"/>
    <w:rsid w:val="00D4144E"/>
    <w:rsid w:val="00D418CA"/>
    <w:rsid w:val="00D41C81"/>
    <w:rsid w:val="00D42210"/>
    <w:rsid w:val="00D4229D"/>
    <w:rsid w:val="00D4253C"/>
    <w:rsid w:val="00D4272A"/>
    <w:rsid w:val="00D42E40"/>
    <w:rsid w:val="00D430F9"/>
    <w:rsid w:val="00D43718"/>
    <w:rsid w:val="00D4389A"/>
    <w:rsid w:val="00D4409D"/>
    <w:rsid w:val="00D44841"/>
    <w:rsid w:val="00D448B2"/>
    <w:rsid w:val="00D44E1C"/>
    <w:rsid w:val="00D44EED"/>
    <w:rsid w:val="00D44F61"/>
    <w:rsid w:val="00D451C8"/>
    <w:rsid w:val="00D452BF"/>
    <w:rsid w:val="00D45870"/>
    <w:rsid w:val="00D45871"/>
    <w:rsid w:val="00D459E0"/>
    <w:rsid w:val="00D45D26"/>
    <w:rsid w:val="00D46991"/>
    <w:rsid w:val="00D474CA"/>
    <w:rsid w:val="00D475B4"/>
    <w:rsid w:val="00D4777F"/>
    <w:rsid w:val="00D479D4"/>
    <w:rsid w:val="00D47DE2"/>
    <w:rsid w:val="00D47E71"/>
    <w:rsid w:val="00D5123A"/>
    <w:rsid w:val="00D51EB4"/>
    <w:rsid w:val="00D51F6D"/>
    <w:rsid w:val="00D523AA"/>
    <w:rsid w:val="00D529D7"/>
    <w:rsid w:val="00D536B8"/>
    <w:rsid w:val="00D53A87"/>
    <w:rsid w:val="00D53C29"/>
    <w:rsid w:val="00D53C71"/>
    <w:rsid w:val="00D53E05"/>
    <w:rsid w:val="00D54052"/>
    <w:rsid w:val="00D5411D"/>
    <w:rsid w:val="00D54272"/>
    <w:rsid w:val="00D5440E"/>
    <w:rsid w:val="00D544EE"/>
    <w:rsid w:val="00D5470D"/>
    <w:rsid w:val="00D54A34"/>
    <w:rsid w:val="00D5537C"/>
    <w:rsid w:val="00D555D6"/>
    <w:rsid w:val="00D558E7"/>
    <w:rsid w:val="00D55C5C"/>
    <w:rsid w:val="00D55E36"/>
    <w:rsid w:val="00D55F97"/>
    <w:rsid w:val="00D5611D"/>
    <w:rsid w:val="00D56341"/>
    <w:rsid w:val="00D56576"/>
    <w:rsid w:val="00D5744B"/>
    <w:rsid w:val="00D57B1C"/>
    <w:rsid w:val="00D57D10"/>
    <w:rsid w:val="00D60119"/>
    <w:rsid w:val="00D608E2"/>
    <w:rsid w:val="00D60C8B"/>
    <w:rsid w:val="00D62060"/>
    <w:rsid w:val="00D6207A"/>
    <w:rsid w:val="00D62134"/>
    <w:rsid w:val="00D62439"/>
    <w:rsid w:val="00D625F1"/>
    <w:rsid w:val="00D63310"/>
    <w:rsid w:val="00D63540"/>
    <w:rsid w:val="00D635D1"/>
    <w:rsid w:val="00D636D9"/>
    <w:rsid w:val="00D648ED"/>
    <w:rsid w:val="00D64962"/>
    <w:rsid w:val="00D64B19"/>
    <w:rsid w:val="00D64F4D"/>
    <w:rsid w:val="00D66054"/>
    <w:rsid w:val="00D6628A"/>
    <w:rsid w:val="00D6677A"/>
    <w:rsid w:val="00D6782A"/>
    <w:rsid w:val="00D67B99"/>
    <w:rsid w:val="00D67CBF"/>
    <w:rsid w:val="00D67CF8"/>
    <w:rsid w:val="00D67E29"/>
    <w:rsid w:val="00D70155"/>
    <w:rsid w:val="00D70CD8"/>
    <w:rsid w:val="00D714C4"/>
    <w:rsid w:val="00D71602"/>
    <w:rsid w:val="00D7180C"/>
    <w:rsid w:val="00D7188F"/>
    <w:rsid w:val="00D72790"/>
    <w:rsid w:val="00D727AA"/>
    <w:rsid w:val="00D727F2"/>
    <w:rsid w:val="00D72DBB"/>
    <w:rsid w:val="00D72F02"/>
    <w:rsid w:val="00D7323C"/>
    <w:rsid w:val="00D732DA"/>
    <w:rsid w:val="00D73565"/>
    <w:rsid w:val="00D75EB9"/>
    <w:rsid w:val="00D7610C"/>
    <w:rsid w:val="00D761DE"/>
    <w:rsid w:val="00D767D8"/>
    <w:rsid w:val="00D770D6"/>
    <w:rsid w:val="00D77910"/>
    <w:rsid w:val="00D77D50"/>
    <w:rsid w:val="00D77EEA"/>
    <w:rsid w:val="00D803A0"/>
    <w:rsid w:val="00D805FF"/>
    <w:rsid w:val="00D807DA"/>
    <w:rsid w:val="00D81975"/>
    <w:rsid w:val="00D81C7D"/>
    <w:rsid w:val="00D81E3D"/>
    <w:rsid w:val="00D81E4F"/>
    <w:rsid w:val="00D81E9A"/>
    <w:rsid w:val="00D82178"/>
    <w:rsid w:val="00D827E6"/>
    <w:rsid w:val="00D829D2"/>
    <w:rsid w:val="00D830E8"/>
    <w:rsid w:val="00D83179"/>
    <w:rsid w:val="00D8333B"/>
    <w:rsid w:val="00D83578"/>
    <w:rsid w:val="00D8359F"/>
    <w:rsid w:val="00D83791"/>
    <w:rsid w:val="00D83837"/>
    <w:rsid w:val="00D8386E"/>
    <w:rsid w:val="00D83DDF"/>
    <w:rsid w:val="00D841FA"/>
    <w:rsid w:val="00D8435B"/>
    <w:rsid w:val="00D84504"/>
    <w:rsid w:val="00D8464F"/>
    <w:rsid w:val="00D85A7E"/>
    <w:rsid w:val="00D85BFA"/>
    <w:rsid w:val="00D861A4"/>
    <w:rsid w:val="00D863BE"/>
    <w:rsid w:val="00D86614"/>
    <w:rsid w:val="00D86732"/>
    <w:rsid w:val="00D86EBE"/>
    <w:rsid w:val="00D871E3"/>
    <w:rsid w:val="00D878EF"/>
    <w:rsid w:val="00D87A7B"/>
    <w:rsid w:val="00D87D56"/>
    <w:rsid w:val="00D9057D"/>
    <w:rsid w:val="00D914ED"/>
    <w:rsid w:val="00D9163A"/>
    <w:rsid w:val="00D91A02"/>
    <w:rsid w:val="00D9257B"/>
    <w:rsid w:val="00D9272C"/>
    <w:rsid w:val="00D92782"/>
    <w:rsid w:val="00D92CFA"/>
    <w:rsid w:val="00D932DD"/>
    <w:rsid w:val="00D93CB1"/>
    <w:rsid w:val="00D941AA"/>
    <w:rsid w:val="00D94C38"/>
    <w:rsid w:val="00D94FA5"/>
    <w:rsid w:val="00D95439"/>
    <w:rsid w:val="00D9559C"/>
    <w:rsid w:val="00D9589C"/>
    <w:rsid w:val="00D95F47"/>
    <w:rsid w:val="00D9630D"/>
    <w:rsid w:val="00D9677F"/>
    <w:rsid w:val="00D96FC1"/>
    <w:rsid w:val="00D979EA"/>
    <w:rsid w:val="00DA0B2D"/>
    <w:rsid w:val="00DA0DC3"/>
    <w:rsid w:val="00DA0F3C"/>
    <w:rsid w:val="00DA1044"/>
    <w:rsid w:val="00DA1881"/>
    <w:rsid w:val="00DA1A04"/>
    <w:rsid w:val="00DA1A4C"/>
    <w:rsid w:val="00DA1CED"/>
    <w:rsid w:val="00DA2266"/>
    <w:rsid w:val="00DA22AE"/>
    <w:rsid w:val="00DA2684"/>
    <w:rsid w:val="00DA2701"/>
    <w:rsid w:val="00DA2A53"/>
    <w:rsid w:val="00DA2F60"/>
    <w:rsid w:val="00DA3187"/>
    <w:rsid w:val="00DA321D"/>
    <w:rsid w:val="00DA33BD"/>
    <w:rsid w:val="00DA35F3"/>
    <w:rsid w:val="00DA37A6"/>
    <w:rsid w:val="00DA42B7"/>
    <w:rsid w:val="00DA43E4"/>
    <w:rsid w:val="00DA5EB7"/>
    <w:rsid w:val="00DA6981"/>
    <w:rsid w:val="00DA6D4B"/>
    <w:rsid w:val="00DA705D"/>
    <w:rsid w:val="00DA789F"/>
    <w:rsid w:val="00DA7B2B"/>
    <w:rsid w:val="00DA7CAB"/>
    <w:rsid w:val="00DA7DAA"/>
    <w:rsid w:val="00DB0960"/>
    <w:rsid w:val="00DB0F2C"/>
    <w:rsid w:val="00DB1423"/>
    <w:rsid w:val="00DB14C6"/>
    <w:rsid w:val="00DB1817"/>
    <w:rsid w:val="00DB1D6F"/>
    <w:rsid w:val="00DB23EE"/>
    <w:rsid w:val="00DB2C00"/>
    <w:rsid w:val="00DB3564"/>
    <w:rsid w:val="00DB3686"/>
    <w:rsid w:val="00DB3746"/>
    <w:rsid w:val="00DB3951"/>
    <w:rsid w:val="00DB3AAA"/>
    <w:rsid w:val="00DB4663"/>
    <w:rsid w:val="00DB4738"/>
    <w:rsid w:val="00DB481C"/>
    <w:rsid w:val="00DB49B2"/>
    <w:rsid w:val="00DB4D5D"/>
    <w:rsid w:val="00DB4D66"/>
    <w:rsid w:val="00DB5237"/>
    <w:rsid w:val="00DB58BA"/>
    <w:rsid w:val="00DB5BA9"/>
    <w:rsid w:val="00DB5CCF"/>
    <w:rsid w:val="00DB6203"/>
    <w:rsid w:val="00DB638E"/>
    <w:rsid w:val="00DB6688"/>
    <w:rsid w:val="00DB699F"/>
    <w:rsid w:val="00DB7295"/>
    <w:rsid w:val="00DB77B5"/>
    <w:rsid w:val="00DB7DA6"/>
    <w:rsid w:val="00DC072F"/>
    <w:rsid w:val="00DC0764"/>
    <w:rsid w:val="00DC0C57"/>
    <w:rsid w:val="00DC0F76"/>
    <w:rsid w:val="00DC0FC6"/>
    <w:rsid w:val="00DC122C"/>
    <w:rsid w:val="00DC1A77"/>
    <w:rsid w:val="00DC20D4"/>
    <w:rsid w:val="00DC2A99"/>
    <w:rsid w:val="00DC305B"/>
    <w:rsid w:val="00DC3265"/>
    <w:rsid w:val="00DC359A"/>
    <w:rsid w:val="00DC388D"/>
    <w:rsid w:val="00DC3C2F"/>
    <w:rsid w:val="00DC3EBF"/>
    <w:rsid w:val="00DC41AD"/>
    <w:rsid w:val="00DC435E"/>
    <w:rsid w:val="00DC49F7"/>
    <w:rsid w:val="00DC4A59"/>
    <w:rsid w:val="00DC4D9A"/>
    <w:rsid w:val="00DC5820"/>
    <w:rsid w:val="00DC6052"/>
    <w:rsid w:val="00DC6BB4"/>
    <w:rsid w:val="00DC71D3"/>
    <w:rsid w:val="00DC72F6"/>
    <w:rsid w:val="00DC79AB"/>
    <w:rsid w:val="00DD0B9F"/>
    <w:rsid w:val="00DD116D"/>
    <w:rsid w:val="00DD121B"/>
    <w:rsid w:val="00DD16D4"/>
    <w:rsid w:val="00DD25B6"/>
    <w:rsid w:val="00DD25BB"/>
    <w:rsid w:val="00DD2A6B"/>
    <w:rsid w:val="00DD2A75"/>
    <w:rsid w:val="00DD2B9C"/>
    <w:rsid w:val="00DD3CC4"/>
    <w:rsid w:val="00DD4041"/>
    <w:rsid w:val="00DD4345"/>
    <w:rsid w:val="00DD44F9"/>
    <w:rsid w:val="00DD48B4"/>
    <w:rsid w:val="00DD4B0A"/>
    <w:rsid w:val="00DD5DC2"/>
    <w:rsid w:val="00DD5EB3"/>
    <w:rsid w:val="00DD6D02"/>
    <w:rsid w:val="00DD6DA8"/>
    <w:rsid w:val="00DD6F0E"/>
    <w:rsid w:val="00DD71D3"/>
    <w:rsid w:val="00DD725C"/>
    <w:rsid w:val="00DD737E"/>
    <w:rsid w:val="00DD738F"/>
    <w:rsid w:val="00DD73FB"/>
    <w:rsid w:val="00DD7566"/>
    <w:rsid w:val="00DD77B0"/>
    <w:rsid w:val="00DD78FB"/>
    <w:rsid w:val="00DD7C42"/>
    <w:rsid w:val="00DE07F5"/>
    <w:rsid w:val="00DE1AA5"/>
    <w:rsid w:val="00DE1DB1"/>
    <w:rsid w:val="00DE1EDB"/>
    <w:rsid w:val="00DE1F4F"/>
    <w:rsid w:val="00DE24E2"/>
    <w:rsid w:val="00DE26AE"/>
    <w:rsid w:val="00DE2AE9"/>
    <w:rsid w:val="00DE319C"/>
    <w:rsid w:val="00DE3675"/>
    <w:rsid w:val="00DE3B6C"/>
    <w:rsid w:val="00DE3F35"/>
    <w:rsid w:val="00DE4097"/>
    <w:rsid w:val="00DE41C0"/>
    <w:rsid w:val="00DE4720"/>
    <w:rsid w:val="00DE4AD6"/>
    <w:rsid w:val="00DE4B31"/>
    <w:rsid w:val="00DE4CD5"/>
    <w:rsid w:val="00DE5516"/>
    <w:rsid w:val="00DE5756"/>
    <w:rsid w:val="00DE5F55"/>
    <w:rsid w:val="00DE634A"/>
    <w:rsid w:val="00DE6739"/>
    <w:rsid w:val="00DE7301"/>
    <w:rsid w:val="00DE7434"/>
    <w:rsid w:val="00DE743E"/>
    <w:rsid w:val="00DE75E9"/>
    <w:rsid w:val="00DE7B0A"/>
    <w:rsid w:val="00DF050D"/>
    <w:rsid w:val="00DF1368"/>
    <w:rsid w:val="00DF1739"/>
    <w:rsid w:val="00DF22F9"/>
    <w:rsid w:val="00DF2626"/>
    <w:rsid w:val="00DF45F6"/>
    <w:rsid w:val="00DF4BC0"/>
    <w:rsid w:val="00DF519B"/>
    <w:rsid w:val="00DF55EF"/>
    <w:rsid w:val="00DF56C3"/>
    <w:rsid w:val="00DF5882"/>
    <w:rsid w:val="00DF5C65"/>
    <w:rsid w:val="00DF5F24"/>
    <w:rsid w:val="00DF6AC8"/>
    <w:rsid w:val="00DF72FA"/>
    <w:rsid w:val="00DF758C"/>
    <w:rsid w:val="00DF75DC"/>
    <w:rsid w:val="00DF7E6F"/>
    <w:rsid w:val="00E000B5"/>
    <w:rsid w:val="00E00F81"/>
    <w:rsid w:val="00E012D2"/>
    <w:rsid w:val="00E023E4"/>
    <w:rsid w:val="00E02AA1"/>
    <w:rsid w:val="00E02C06"/>
    <w:rsid w:val="00E03024"/>
    <w:rsid w:val="00E03339"/>
    <w:rsid w:val="00E03CB4"/>
    <w:rsid w:val="00E0416F"/>
    <w:rsid w:val="00E04B7F"/>
    <w:rsid w:val="00E04D73"/>
    <w:rsid w:val="00E052AF"/>
    <w:rsid w:val="00E055AF"/>
    <w:rsid w:val="00E05907"/>
    <w:rsid w:val="00E05F52"/>
    <w:rsid w:val="00E05FD9"/>
    <w:rsid w:val="00E06976"/>
    <w:rsid w:val="00E06AE7"/>
    <w:rsid w:val="00E06DBC"/>
    <w:rsid w:val="00E06F08"/>
    <w:rsid w:val="00E07134"/>
    <w:rsid w:val="00E0722B"/>
    <w:rsid w:val="00E0779F"/>
    <w:rsid w:val="00E07EC5"/>
    <w:rsid w:val="00E10066"/>
    <w:rsid w:val="00E10246"/>
    <w:rsid w:val="00E1029E"/>
    <w:rsid w:val="00E1065C"/>
    <w:rsid w:val="00E10A82"/>
    <w:rsid w:val="00E10B58"/>
    <w:rsid w:val="00E10C08"/>
    <w:rsid w:val="00E10EFC"/>
    <w:rsid w:val="00E113D4"/>
    <w:rsid w:val="00E115F0"/>
    <w:rsid w:val="00E115FA"/>
    <w:rsid w:val="00E11682"/>
    <w:rsid w:val="00E117EE"/>
    <w:rsid w:val="00E11C22"/>
    <w:rsid w:val="00E12103"/>
    <w:rsid w:val="00E122F6"/>
    <w:rsid w:val="00E1262F"/>
    <w:rsid w:val="00E12691"/>
    <w:rsid w:val="00E130BA"/>
    <w:rsid w:val="00E13E9E"/>
    <w:rsid w:val="00E13EF8"/>
    <w:rsid w:val="00E14662"/>
    <w:rsid w:val="00E14761"/>
    <w:rsid w:val="00E148E6"/>
    <w:rsid w:val="00E14B86"/>
    <w:rsid w:val="00E14C2E"/>
    <w:rsid w:val="00E158D8"/>
    <w:rsid w:val="00E15E71"/>
    <w:rsid w:val="00E16A0F"/>
    <w:rsid w:val="00E16A3D"/>
    <w:rsid w:val="00E17F7C"/>
    <w:rsid w:val="00E17FCA"/>
    <w:rsid w:val="00E20FED"/>
    <w:rsid w:val="00E21337"/>
    <w:rsid w:val="00E217D6"/>
    <w:rsid w:val="00E21A4B"/>
    <w:rsid w:val="00E2278A"/>
    <w:rsid w:val="00E22A31"/>
    <w:rsid w:val="00E22FAF"/>
    <w:rsid w:val="00E235E2"/>
    <w:rsid w:val="00E2364A"/>
    <w:rsid w:val="00E23B3D"/>
    <w:rsid w:val="00E23B80"/>
    <w:rsid w:val="00E24396"/>
    <w:rsid w:val="00E24974"/>
    <w:rsid w:val="00E24A23"/>
    <w:rsid w:val="00E2505D"/>
    <w:rsid w:val="00E250DB"/>
    <w:rsid w:val="00E250E6"/>
    <w:rsid w:val="00E2568B"/>
    <w:rsid w:val="00E2597F"/>
    <w:rsid w:val="00E25DA4"/>
    <w:rsid w:val="00E260AC"/>
    <w:rsid w:val="00E264CF"/>
    <w:rsid w:val="00E26901"/>
    <w:rsid w:val="00E26C4B"/>
    <w:rsid w:val="00E26EAB"/>
    <w:rsid w:val="00E27122"/>
    <w:rsid w:val="00E27741"/>
    <w:rsid w:val="00E279B0"/>
    <w:rsid w:val="00E30023"/>
    <w:rsid w:val="00E3052F"/>
    <w:rsid w:val="00E30582"/>
    <w:rsid w:val="00E30655"/>
    <w:rsid w:val="00E309E1"/>
    <w:rsid w:val="00E30BF5"/>
    <w:rsid w:val="00E30CCC"/>
    <w:rsid w:val="00E312D4"/>
    <w:rsid w:val="00E31737"/>
    <w:rsid w:val="00E31919"/>
    <w:rsid w:val="00E31BF2"/>
    <w:rsid w:val="00E31E5A"/>
    <w:rsid w:val="00E3203A"/>
    <w:rsid w:val="00E323A8"/>
    <w:rsid w:val="00E32626"/>
    <w:rsid w:val="00E32849"/>
    <w:rsid w:val="00E3293B"/>
    <w:rsid w:val="00E33267"/>
    <w:rsid w:val="00E336FA"/>
    <w:rsid w:val="00E339AE"/>
    <w:rsid w:val="00E33C72"/>
    <w:rsid w:val="00E33CCF"/>
    <w:rsid w:val="00E3484B"/>
    <w:rsid w:val="00E34B40"/>
    <w:rsid w:val="00E3508E"/>
    <w:rsid w:val="00E35415"/>
    <w:rsid w:val="00E358F6"/>
    <w:rsid w:val="00E35F82"/>
    <w:rsid w:val="00E3690C"/>
    <w:rsid w:val="00E36CCD"/>
    <w:rsid w:val="00E3748E"/>
    <w:rsid w:val="00E37760"/>
    <w:rsid w:val="00E377DA"/>
    <w:rsid w:val="00E37B9E"/>
    <w:rsid w:val="00E40169"/>
    <w:rsid w:val="00E4037B"/>
    <w:rsid w:val="00E40418"/>
    <w:rsid w:val="00E40798"/>
    <w:rsid w:val="00E4083E"/>
    <w:rsid w:val="00E409A1"/>
    <w:rsid w:val="00E40B8A"/>
    <w:rsid w:val="00E40F36"/>
    <w:rsid w:val="00E414BD"/>
    <w:rsid w:val="00E4161A"/>
    <w:rsid w:val="00E41A43"/>
    <w:rsid w:val="00E41C25"/>
    <w:rsid w:val="00E42192"/>
    <w:rsid w:val="00E423D5"/>
    <w:rsid w:val="00E4274D"/>
    <w:rsid w:val="00E4299A"/>
    <w:rsid w:val="00E42D71"/>
    <w:rsid w:val="00E434D6"/>
    <w:rsid w:val="00E435A1"/>
    <w:rsid w:val="00E43644"/>
    <w:rsid w:val="00E43CF2"/>
    <w:rsid w:val="00E43EB7"/>
    <w:rsid w:val="00E440A7"/>
    <w:rsid w:val="00E44350"/>
    <w:rsid w:val="00E4458C"/>
    <w:rsid w:val="00E44AFF"/>
    <w:rsid w:val="00E44E95"/>
    <w:rsid w:val="00E45285"/>
    <w:rsid w:val="00E45653"/>
    <w:rsid w:val="00E45B6F"/>
    <w:rsid w:val="00E45C90"/>
    <w:rsid w:val="00E46702"/>
    <w:rsid w:val="00E46892"/>
    <w:rsid w:val="00E469A4"/>
    <w:rsid w:val="00E46D6A"/>
    <w:rsid w:val="00E47CC0"/>
    <w:rsid w:val="00E47E95"/>
    <w:rsid w:val="00E47F4D"/>
    <w:rsid w:val="00E47FC6"/>
    <w:rsid w:val="00E501BC"/>
    <w:rsid w:val="00E5076B"/>
    <w:rsid w:val="00E5083C"/>
    <w:rsid w:val="00E508C4"/>
    <w:rsid w:val="00E5115E"/>
    <w:rsid w:val="00E5169D"/>
    <w:rsid w:val="00E516AA"/>
    <w:rsid w:val="00E51B25"/>
    <w:rsid w:val="00E51CF9"/>
    <w:rsid w:val="00E5209B"/>
    <w:rsid w:val="00E5225F"/>
    <w:rsid w:val="00E5233A"/>
    <w:rsid w:val="00E52382"/>
    <w:rsid w:val="00E528DC"/>
    <w:rsid w:val="00E52C57"/>
    <w:rsid w:val="00E52FB7"/>
    <w:rsid w:val="00E5342C"/>
    <w:rsid w:val="00E5370C"/>
    <w:rsid w:val="00E543FE"/>
    <w:rsid w:val="00E548F0"/>
    <w:rsid w:val="00E54C09"/>
    <w:rsid w:val="00E54C65"/>
    <w:rsid w:val="00E54D53"/>
    <w:rsid w:val="00E54E62"/>
    <w:rsid w:val="00E5531E"/>
    <w:rsid w:val="00E555A8"/>
    <w:rsid w:val="00E558AE"/>
    <w:rsid w:val="00E55AB4"/>
    <w:rsid w:val="00E55D55"/>
    <w:rsid w:val="00E55E65"/>
    <w:rsid w:val="00E56294"/>
    <w:rsid w:val="00E56786"/>
    <w:rsid w:val="00E567A6"/>
    <w:rsid w:val="00E56ACA"/>
    <w:rsid w:val="00E579F5"/>
    <w:rsid w:val="00E57A4E"/>
    <w:rsid w:val="00E57B58"/>
    <w:rsid w:val="00E57CF4"/>
    <w:rsid w:val="00E6022A"/>
    <w:rsid w:val="00E60ACA"/>
    <w:rsid w:val="00E60FE6"/>
    <w:rsid w:val="00E6168E"/>
    <w:rsid w:val="00E61738"/>
    <w:rsid w:val="00E6186E"/>
    <w:rsid w:val="00E61885"/>
    <w:rsid w:val="00E6194F"/>
    <w:rsid w:val="00E61BE5"/>
    <w:rsid w:val="00E61DB2"/>
    <w:rsid w:val="00E6212C"/>
    <w:rsid w:val="00E62377"/>
    <w:rsid w:val="00E6279E"/>
    <w:rsid w:val="00E62A4E"/>
    <w:rsid w:val="00E62B73"/>
    <w:rsid w:val="00E6304C"/>
    <w:rsid w:val="00E64582"/>
    <w:rsid w:val="00E64601"/>
    <w:rsid w:val="00E64806"/>
    <w:rsid w:val="00E649DF"/>
    <w:rsid w:val="00E64B15"/>
    <w:rsid w:val="00E64CCA"/>
    <w:rsid w:val="00E64E99"/>
    <w:rsid w:val="00E655F8"/>
    <w:rsid w:val="00E65B5B"/>
    <w:rsid w:val="00E65E6B"/>
    <w:rsid w:val="00E65F15"/>
    <w:rsid w:val="00E66BB6"/>
    <w:rsid w:val="00E674E9"/>
    <w:rsid w:val="00E67592"/>
    <w:rsid w:val="00E67817"/>
    <w:rsid w:val="00E67F1B"/>
    <w:rsid w:val="00E70176"/>
    <w:rsid w:val="00E707A4"/>
    <w:rsid w:val="00E70D16"/>
    <w:rsid w:val="00E7130E"/>
    <w:rsid w:val="00E71876"/>
    <w:rsid w:val="00E72B8C"/>
    <w:rsid w:val="00E72C6C"/>
    <w:rsid w:val="00E72EDE"/>
    <w:rsid w:val="00E73192"/>
    <w:rsid w:val="00E731CE"/>
    <w:rsid w:val="00E7322C"/>
    <w:rsid w:val="00E733EB"/>
    <w:rsid w:val="00E739EA"/>
    <w:rsid w:val="00E73ACA"/>
    <w:rsid w:val="00E73D78"/>
    <w:rsid w:val="00E73FF0"/>
    <w:rsid w:val="00E741AA"/>
    <w:rsid w:val="00E744EC"/>
    <w:rsid w:val="00E7456D"/>
    <w:rsid w:val="00E74D7F"/>
    <w:rsid w:val="00E756FC"/>
    <w:rsid w:val="00E771E8"/>
    <w:rsid w:val="00E7766E"/>
    <w:rsid w:val="00E77C4C"/>
    <w:rsid w:val="00E77D80"/>
    <w:rsid w:val="00E80366"/>
    <w:rsid w:val="00E805FB"/>
    <w:rsid w:val="00E8066D"/>
    <w:rsid w:val="00E80C0D"/>
    <w:rsid w:val="00E80E68"/>
    <w:rsid w:val="00E80F35"/>
    <w:rsid w:val="00E81212"/>
    <w:rsid w:val="00E8154C"/>
    <w:rsid w:val="00E81D2F"/>
    <w:rsid w:val="00E82719"/>
    <w:rsid w:val="00E82896"/>
    <w:rsid w:val="00E829EB"/>
    <w:rsid w:val="00E836CE"/>
    <w:rsid w:val="00E83D4D"/>
    <w:rsid w:val="00E83DC8"/>
    <w:rsid w:val="00E83EC4"/>
    <w:rsid w:val="00E841C1"/>
    <w:rsid w:val="00E84DDA"/>
    <w:rsid w:val="00E84F35"/>
    <w:rsid w:val="00E850E6"/>
    <w:rsid w:val="00E85D84"/>
    <w:rsid w:val="00E86321"/>
    <w:rsid w:val="00E86898"/>
    <w:rsid w:val="00E86D8D"/>
    <w:rsid w:val="00E86FB2"/>
    <w:rsid w:val="00E87018"/>
    <w:rsid w:val="00E87338"/>
    <w:rsid w:val="00E87B10"/>
    <w:rsid w:val="00E87CFA"/>
    <w:rsid w:val="00E9003F"/>
    <w:rsid w:val="00E900C4"/>
    <w:rsid w:val="00E90844"/>
    <w:rsid w:val="00E90BA4"/>
    <w:rsid w:val="00E9108E"/>
    <w:rsid w:val="00E91959"/>
    <w:rsid w:val="00E92289"/>
    <w:rsid w:val="00E923ED"/>
    <w:rsid w:val="00E92DD4"/>
    <w:rsid w:val="00E92EF7"/>
    <w:rsid w:val="00E93977"/>
    <w:rsid w:val="00E93BD6"/>
    <w:rsid w:val="00E941F1"/>
    <w:rsid w:val="00E947C0"/>
    <w:rsid w:val="00E94848"/>
    <w:rsid w:val="00E949BF"/>
    <w:rsid w:val="00E94CCD"/>
    <w:rsid w:val="00E94D14"/>
    <w:rsid w:val="00E95117"/>
    <w:rsid w:val="00E963CF"/>
    <w:rsid w:val="00E963F0"/>
    <w:rsid w:val="00E96624"/>
    <w:rsid w:val="00E96D6A"/>
    <w:rsid w:val="00E96FE6"/>
    <w:rsid w:val="00E9704C"/>
    <w:rsid w:val="00E970BA"/>
    <w:rsid w:val="00E97780"/>
    <w:rsid w:val="00E979EE"/>
    <w:rsid w:val="00E97B6A"/>
    <w:rsid w:val="00E97B71"/>
    <w:rsid w:val="00E97F66"/>
    <w:rsid w:val="00EA0376"/>
    <w:rsid w:val="00EA0962"/>
    <w:rsid w:val="00EA16B1"/>
    <w:rsid w:val="00EA2A30"/>
    <w:rsid w:val="00EA3057"/>
    <w:rsid w:val="00EA30AC"/>
    <w:rsid w:val="00EA3471"/>
    <w:rsid w:val="00EA3767"/>
    <w:rsid w:val="00EA3826"/>
    <w:rsid w:val="00EA3F8A"/>
    <w:rsid w:val="00EA42BE"/>
    <w:rsid w:val="00EA4616"/>
    <w:rsid w:val="00EA46B6"/>
    <w:rsid w:val="00EA47FB"/>
    <w:rsid w:val="00EA5113"/>
    <w:rsid w:val="00EA5202"/>
    <w:rsid w:val="00EA5307"/>
    <w:rsid w:val="00EA5317"/>
    <w:rsid w:val="00EA5DA5"/>
    <w:rsid w:val="00EA5F68"/>
    <w:rsid w:val="00EA614E"/>
    <w:rsid w:val="00EA64EB"/>
    <w:rsid w:val="00EA6A21"/>
    <w:rsid w:val="00EA6C0B"/>
    <w:rsid w:val="00EA74EF"/>
    <w:rsid w:val="00EA7DAD"/>
    <w:rsid w:val="00EB0309"/>
    <w:rsid w:val="00EB0367"/>
    <w:rsid w:val="00EB0702"/>
    <w:rsid w:val="00EB0739"/>
    <w:rsid w:val="00EB0970"/>
    <w:rsid w:val="00EB0A2B"/>
    <w:rsid w:val="00EB0EE5"/>
    <w:rsid w:val="00EB11B6"/>
    <w:rsid w:val="00EB11C3"/>
    <w:rsid w:val="00EB1206"/>
    <w:rsid w:val="00EB164B"/>
    <w:rsid w:val="00EB16A4"/>
    <w:rsid w:val="00EB16E9"/>
    <w:rsid w:val="00EB22E4"/>
    <w:rsid w:val="00EB2354"/>
    <w:rsid w:val="00EB248C"/>
    <w:rsid w:val="00EB2531"/>
    <w:rsid w:val="00EB267B"/>
    <w:rsid w:val="00EB2B0D"/>
    <w:rsid w:val="00EB30D9"/>
    <w:rsid w:val="00EB3179"/>
    <w:rsid w:val="00EB345C"/>
    <w:rsid w:val="00EB35D1"/>
    <w:rsid w:val="00EB3BA3"/>
    <w:rsid w:val="00EB3D05"/>
    <w:rsid w:val="00EB3FE4"/>
    <w:rsid w:val="00EB4430"/>
    <w:rsid w:val="00EB468D"/>
    <w:rsid w:val="00EB4EB2"/>
    <w:rsid w:val="00EB4FF4"/>
    <w:rsid w:val="00EB52A1"/>
    <w:rsid w:val="00EB5456"/>
    <w:rsid w:val="00EB5678"/>
    <w:rsid w:val="00EB5719"/>
    <w:rsid w:val="00EB6496"/>
    <w:rsid w:val="00EB64BC"/>
    <w:rsid w:val="00EB6778"/>
    <w:rsid w:val="00EB682B"/>
    <w:rsid w:val="00EB68C9"/>
    <w:rsid w:val="00EB6A11"/>
    <w:rsid w:val="00EB6B12"/>
    <w:rsid w:val="00EB784F"/>
    <w:rsid w:val="00EB7C37"/>
    <w:rsid w:val="00EB7D23"/>
    <w:rsid w:val="00EB7E4C"/>
    <w:rsid w:val="00EC0022"/>
    <w:rsid w:val="00EC050B"/>
    <w:rsid w:val="00EC070F"/>
    <w:rsid w:val="00EC0F8C"/>
    <w:rsid w:val="00EC104F"/>
    <w:rsid w:val="00EC1495"/>
    <w:rsid w:val="00EC150E"/>
    <w:rsid w:val="00EC16E5"/>
    <w:rsid w:val="00EC19B7"/>
    <w:rsid w:val="00EC1F44"/>
    <w:rsid w:val="00EC214B"/>
    <w:rsid w:val="00EC237A"/>
    <w:rsid w:val="00EC269D"/>
    <w:rsid w:val="00EC3C85"/>
    <w:rsid w:val="00EC3D3B"/>
    <w:rsid w:val="00EC4605"/>
    <w:rsid w:val="00EC4839"/>
    <w:rsid w:val="00EC509C"/>
    <w:rsid w:val="00EC5364"/>
    <w:rsid w:val="00EC5375"/>
    <w:rsid w:val="00EC56F4"/>
    <w:rsid w:val="00EC5BE7"/>
    <w:rsid w:val="00EC5C52"/>
    <w:rsid w:val="00EC66FF"/>
    <w:rsid w:val="00EC6827"/>
    <w:rsid w:val="00EC6CD3"/>
    <w:rsid w:val="00EC714D"/>
    <w:rsid w:val="00EC7241"/>
    <w:rsid w:val="00EC7755"/>
    <w:rsid w:val="00EC7E94"/>
    <w:rsid w:val="00ED01A6"/>
    <w:rsid w:val="00ED06B6"/>
    <w:rsid w:val="00ED0B23"/>
    <w:rsid w:val="00ED1098"/>
    <w:rsid w:val="00ED16AB"/>
    <w:rsid w:val="00ED1AF7"/>
    <w:rsid w:val="00ED1C0F"/>
    <w:rsid w:val="00ED1F9B"/>
    <w:rsid w:val="00ED2277"/>
    <w:rsid w:val="00ED27F0"/>
    <w:rsid w:val="00ED2867"/>
    <w:rsid w:val="00ED2D1C"/>
    <w:rsid w:val="00ED2E6F"/>
    <w:rsid w:val="00ED2F79"/>
    <w:rsid w:val="00ED3820"/>
    <w:rsid w:val="00ED388D"/>
    <w:rsid w:val="00ED3A68"/>
    <w:rsid w:val="00ED3C28"/>
    <w:rsid w:val="00ED3C40"/>
    <w:rsid w:val="00ED4482"/>
    <w:rsid w:val="00ED4769"/>
    <w:rsid w:val="00ED47C8"/>
    <w:rsid w:val="00ED4831"/>
    <w:rsid w:val="00ED4A6B"/>
    <w:rsid w:val="00ED4C3B"/>
    <w:rsid w:val="00ED4EE4"/>
    <w:rsid w:val="00ED4FE1"/>
    <w:rsid w:val="00ED5629"/>
    <w:rsid w:val="00ED5695"/>
    <w:rsid w:val="00ED602D"/>
    <w:rsid w:val="00ED61C4"/>
    <w:rsid w:val="00ED620B"/>
    <w:rsid w:val="00ED6662"/>
    <w:rsid w:val="00ED6A2E"/>
    <w:rsid w:val="00ED6B44"/>
    <w:rsid w:val="00ED6B6A"/>
    <w:rsid w:val="00ED72E1"/>
    <w:rsid w:val="00ED72ED"/>
    <w:rsid w:val="00ED75AC"/>
    <w:rsid w:val="00ED7812"/>
    <w:rsid w:val="00ED7EE6"/>
    <w:rsid w:val="00ED7F41"/>
    <w:rsid w:val="00ED7FFD"/>
    <w:rsid w:val="00EE0BE6"/>
    <w:rsid w:val="00EE0CC0"/>
    <w:rsid w:val="00EE1086"/>
    <w:rsid w:val="00EE1778"/>
    <w:rsid w:val="00EE1CAE"/>
    <w:rsid w:val="00EE1E21"/>
    <w:rsid w:val="00EE1E56"/>
    <w:rsid w:val="00EE1EC8"/>
    <w:rsid w:val="00EE2270"/>
    <w:rsid w:val="00EE27A9"/>
    <w:rsid w:val="00EE360B"/>
    <w:rsid w:val="00EE36D0"/>
    <w:rsid w:val="00EE3AF0"/>
    <w:rsid w:val="00EE3BAE"/>
    <w:rsid w:val="00EE3BFC"/>
    <w:rsid w:val="00EE3F7E"/>
    <w:rsid w:val="00EE41CE"/>
    <w:rsid w:val="00EE4BAA"/>
    <w:rsid w:val="00EE4CB3"/>
    <w:rsid w:val="00EE4DE1"/>
    <w:rsid w:val="00EE59B2"/>
    <w:rsid w:val="00EE5C28"/>
    <w:rsid w:val="00EE605C"/>
    <w:rsid w:val="00EE61B6"/>
    <w:rsid w:val="00EE6260"/>
    <w:rsid w:val="00EE6C05"/>
    <w:rsid w:val="00EE6C3B"/>
    <w:rsid w:val="00EE6F18"/>
    <w:rsid w:val="00EE71CE"/>
    <w:rsid w:val="00EF0E81"/>
    <w:rsid w:val="00EF1554"/>
    <w:rsid w:val="00EF1663"/>
    <w:rsid w:val="00EF1AA0"/>
    <w:rsid w:val="00EF2432"/>
    <w:rsid w:val="00EF25D9"/>
    <w:rsid w:val="00EF28BB"/>
    <w:rsid w:val="00EF2C4B"/>
    <w:rsid w:val="00EF2D6B"/>
    <w:rsid w:val="00EF322A"/>
    <w:rsid w:val="00EF32DD"/>
    <w:rsid w:val="00EF34A4"/>
    <w:rsid w:val="00EF371D"/>
    <w:rsid w:val="00EF3AC5"/>
    <w:rsid w:val="00EF3F9F"/>
    <w:rsid w:val="00EF4C01"/>
    <w:rsid w:val="00EF54C1"/>
    <w:rsid w:val="00EF5E3A"/>
    <w:rsid w:val="00EF5F75"/>
    <w:rsid w:val="00EF63E8"/>
    <w:rsid w:val="00EF6B06"/>
    <w:rsid w:val="00EF6E53"/>
    <w:rsid w:val="00EF6F1F"/>
    <w:rsid w:val="00EF70E2"/>
    <w:rsid w:val="00EF7E67"/>
    <w:rsid w:val="00EF7FC1"/>
    <w:rsid w:val="00F00091"/>
    <w:rsid w:val="00F00CBC"/>
    <w:rsid w:val="00F00FE4"/>
    <w:rsid w:val="00F01A9F"/>
    <w:rsid w:val="00F020BF"/>
    <w:rsid w:val="00F021F9"/>
    <w:rsid w:val="00F0232B"/>
    <w:rsid w:val="00F02648"/>
    <w:rsid w:val="00F02F4A"/>
    <w:rsid w:val="00F034E5"/>
    <w:rsid w:val="00F03576"/>
    <w:rsid w:val="00F03845"/>
    <w:rsid w:val="00F03933"/>
    <w:rsid w:val="00F03A8D"/>
    <w:rsid w:val="00F03FEC"/>
    <w:rsid w:val="00F041EE"/>
    <w:rsid w:val="00F04779"/>
    <w:rsid w:val="00F05070"/>
    <w:rsid w:val="00F05B68"/>
    <w:rsid w:val="00F066AE"/>
    <w:rsid w:val="00F06E24"/>
    <w:rsid w:val="00F0752F"/>
    <w:rsid w:val="00F07817"/>
    <w:rsid w:val="00F10218"/>
    <w:rsid w:val="00F106F6"/>
    <w:rsid w:val="00F10856"/>
    <w:rsid w:val="00F1105E"/>
    <w:rsid w:val="00F114DA"/>
    <w:rsid w:val="00F11AAC"/>
    <w:rsid w:val="00F11C15"/>
    <w:rsid w:val="00F11C2D"/>
    <w:rsid w:val="00F127CA"/>
    <w:rsid w:val="00F12A0B"/>
    <w:rsid w:val="00F12ECD"/>
    <w:rsid w:val="00F13278"/>
    <w:rsid w:val="00F13A3B"/>
    <w:rsid w:val="00F13C06"/>
    <w:rsid w:val="00F147CA"/>
    <w:rsid w:val="00F14894"/>
    <w:rsid w:val="00F14C61"/>
    <w:rsid w:val="00F14CE1"/>
    <w:rsid w:val="00F14DBD"/>
    <w:rsid w:val="00F150EF"/>
    <w:rsid w:val="00F152BF"/>
    <w:rsid w:val="00F15716"/>
    <w:rsid w:val="00F15CF3"/>
    <w:rsid w:val="00F160E4"/>
    <w:rsid w:val="00F16213"/>
    <w:rsid w:val="00F162EA"/>
    <w:rsid w:val="00F16607"/>
    <w:rsid w:val="00F168F6"/>
    <w:rsid w:val="00F16A86"/>
    <w:rsid w:val="00F174B7"/>
    <w:rsid w:val="00F17DAB"/>
    <w:rsid w:val="00F202E6"/>
    <w:rsid w:val="00F208EC"/>
    <w:rsid w:val="00F20981"/>
    <w:rsid w:val="00F20C9D"/>
    <w:rsid w:val="00F21E89"/>
    <w:rsid w:val="00F21FF0"/>
    <w:rsid w:val="00F22081"/>
    <w:rsid w:val="00F220C8"/>
    <w:rsid w:val="00F221C6"/>
    <w:rsid w:val="00F22DBB"/>
    <w:rsid w:val="00F23001"/>
    <w:rsid w:val="00F231D6"/>
    <w:rsid w:val="00F23281"/>
    <w:rsid w:val="00F232EA"/>
    <w:rsid w:val="00F235F6"/>
    <w:rsid w:val="00F24193"/>
    <w:rsid w:val="00F24C75"/>
    <w:rsid w:val="00F24F4D"/>
    <w:rsid w:val="00F250FB"/>
    <w:rsid w:val="00F25821"/>
    <w:rsid w:val="00F25915"/>
    <w:rsid w:val="00F25E3A"/>
    <w:rsid w:val="00F260C4"/>
    <w:rsid w:val="00F26902"/>
    <w:rsid w:val="00F26E9E"/>
    <w:rsid w:val="00F2700F"/>
    <w:rsid w:val="00F2713B"/>
    <w:rsid w:val="00F30C70"/>
    <w:rsid w:val="00F30C90"/>
    <w:rsid w:val="00F31939"/>
    <w:rsid w:val="00F31951"/>
    <w:rsid w:val="00F3201D"/>
    <w:rsid w:val="00F32134"/>
    <w:rsid w:val="00F3250B"/>
    <w:rsid w:val="00F33016"/>
    <w:rsid w:val="00F333C2"/>
    <w:rsid w:val="00F33AE2"/>
    <w:rsid w:val="00F344BE"/>
    <w:rsid w:val="00F34DE2"/>
    <w:rsid w:val="00F34F84"/>
    <w:rsid w:val="00F34FCE"/>
    <w:rsid w:val="00F35CD4"/>
    <w:rsid w:val="00F35E93"/>
    <w:rsid w:val="00F36622"/>
    <w:rsid w:val="00F366B7"/>
    <w:rsid w:val="00F36AA0"/>
    <w:rsid w:val="00F37338"/>
    <w:rsid w:val="00F374C4"/>
    <w:rsid w:val="00F37A5B"/>
    <w:rsid w:val="00F37D88"/>
    <w:rsid w:val="00F415AF"/>
    <w:rsid w:val="00F41ACE"/>
    <w:rsid w:val="00F41C9B"/>
    <w:rsid w:val="00F41CDF"/>
    <w:rsid w:val="00F426BD"/>
    <w:rsid w:val="00F428D7"/>
    <w:rsid w:val="00F42B81"/>
    <w:rsid w:val="00F42DB6"/>
    <w:rsid w:val="00F4391E"/>
    <w:rsid w:val="00F439FB"/>
    <w:rsid w:val="00F43B96"/>
    <w:rsid w:val="00F44150"/>
    <w:rsid w:val="00F445D2"/>
    <w:rsid w:val="00F446DD"/>
    <w:rsid w:val="00F44708"/>
    <w:rsid w:val="00F44C38"/>
    <w:rsid w:val="00F452CE"/>
    <w:rsid w:val="00F45A97"/>
    <w:rsid w:val="00F460D9"/>
    <w:rsid w:val="00F46225"/>
    <w:rsid w:val="00F46DA1"/>
    <w:rsid w:val="00F4703D"/>
    <w:rsid w:val="00F47938"/>
    <w:rsid w:val="00F47C0E"/>
    <w:rsid w:val="00F50935"/>
    <w:rsid w:val="00F5151E"/>
    <w:rsid w:val="00F51DCB"/>
    <w:rsid w:val="00F51E05"/>
    <w:rsid w:val="00F51EA4"/>
    <w:rsid w:val="00F521DA"/>
    <w:rsid w:val="00F528A5"/>
    <w:rsid w:val="00F52A54"/>
    <w:rsid w:val="00F5302E"/>
    <w:rsid w:val="00F53174"/>
    <w:rsid w:val="00F53226"/>
    <w:rsid w:val="00F5392D"/>
    <w:rsid w:val="00F54275"/>
    <w:rsid w:val="00F54544"/>
    <w:rsid w:val="00F5561F"/>
    <w:rsid w:val="00F55806"/>
    <w:rsid w:val="00F558F9"/>
    <w:rsid w:val="00F561A6"/>
    <w:rsid w:val="00F56407"/>
    <w:rsid w:val="00F564A2"/>
    <w:rsid w:val="00F56504"/>
    <w:rsid w:val="00F56683"/>
    <w:rsid w:val="00F56733"/>
    <w:rsid w:val="00F570AD"/>
    <w:rsid w:val="00F57369"/>
    <w:rsid w:val="00F573DE"/>
    <w:rsid w:val="00F57C5A"/>
    <w:rsid w:val="00F57E6C"/>
    <w:rsid w:val="00F6008D"/>
    <w:rsid w:val="00F60377"/>
    <w:rsid w:val="00F604FD"/>
    <w:rsid w:val="00F62F78"/>
    <w:rsid w:val="00F63301"/>
    <w:rsid w:val="00F6374B"/>
    <w:rsid w:val="00F63B8C"/>
    <w:rsid w:val="00F63C2D"/>
    <w:rsid w:val="00F64643"/>
    <w:rsid w:val="00F649BF"/>
    <w:rsid w:val="00F64C62"/>
    <w:rsid w:val="00F64F94"/>
    <w:rsid w:val="00F65672"/>
    <w:rsid w:val="00F65859"/>
    <w:rsid w:val="00F659AA"/>
    <w:rsid w:val="00F659F1"/>
    <w:rsid w:val="00F66467"/>
    <w:rsid w:val="00F66ECD"/>
    <w:rsid w:val="00F6727A"/>
    <w:rsid w:val="00F673A9"/>
    <w:rsid w:val="00F67975"/>
    <w:rsid w:val="00F67F93"/>
    <w:rsid w:val="00F70188"/>
    <w:rsid w:val="00F7026E"/>
    <w:rsid w:val="00F7072D"/>
    <w:rsid w:val="00F707EB"/>
    <w:rsid w:val="00F70802"/>
    <w:rsid w:val="00F70C99"/>
    <w:rsid w:val="00F70D2B"/>
    <w:rsid w:val="00F70D81"/>
    <w:rsid w:val="00F715F2"/>
    <w:rsid w:val="00F71775"/>
    <w:rsid w:val="00F71A0F"/>
    <w:rsid w:val="00F71F73"/>
    <w:rsid w:val="00F7277C"/>
    <w:rsid w:val="00F73404"/>
    <w:rsid w:val="00F736F9"/>
    <w:rsid w:val="00F73829"/>
    <w:rsid w:val="00F7391B"/>
    <w:rsid w:val="00F73C0E"/>
    <w:rsid w:val="00F73CD1"/>
    <w:rsid w:val="00F73DB0"/>
    <w:rsid w:val="00F741F8"/>
    <w:rsid w:val="00F74237"/>
    <w:rsid w:val="00F743A5"/>
    <w:rsid w:val="00F74B33"/>
    <w:rsid w:val="00F74CF9"/>
    <w:rsid w:val="00F750AE"/>
    <w:rsid w:val="00F755F5"/>
    <w:rsid w:val="00F75BAC"/>
    <w:rsid w:val="00F75E1B"/>
    <w:rsid w:val="00F76B2B"/>
    <w:rsid w:val="00F76B79"/>
    <w:rsid w:val="00F76C89"/>
    <w:rsid w:val="00F77416"/>
    <w:rsid w:val="00F776A8"/>
    <w:rsid w:val="00F77FEC"/>
    <w:rsid w:val="00F8024A"/>
    <w:rsid w:val="00F8045E"/>
    <w:rsid w:val="00F804F5"/>
    <w:rsid w:val="00F80CAB"/>
    <w:rsid w:val="00F80CF4"/>
    <w:rsid w:val="00F80F87"/>
    <w:rsid w:val="00F8133B"/>
    <w:rsid w:val="00F8174E"/>
    <w:rsid w:val="00F819D6"/>
    <w:rsid w:val="00F81BB7"/>
    <w:rsid w:val="00F81CC6"/>
    <w:rsid w:val="00F81D65"/>
    <w:rsid w:val="00F81DBC"/>
    <w:rsid w:val="00F821A8"/>
    <w:rsid w:val="00F8228A"/>
    <w:rsid w:val="00F829D1"/>
    <w:rsid w:val="00F82C7E"/>
    <w:rsid w:val="00F82E57"/>
    <w:rsid w:val="00F83071"/>
    <w:rsid w:val="00F8327B"/>
    <w:rsid w:val="00F83E9D"/>
    <w:rsid w:val="00F843DD"/>
    <w:rsid w:val="00F845E4"/>
    <w:rsid w:val="00F84E51"/>
    <w:rsid w:val="00F85716"/>
    <w:rsid w:val="00F85F34"/>
    <w:rsid w:val="00F8607F"/>
    <w:rsid w:val="00F86162"/>
    <w:rsid w:val="00F876E4"/>
    <w:rsid w:val="00F8788B"/>
    <w:rsid w:val="00F87C0C"/>
    <w:rsid w:val="00F87E37"/>
    <w:rsid w:val="00F90328"/>
    <w:rsid w:val="00F9087B"/>
    <w:rsid w:val="00F90A12"/>
    <w:rsid w:val="00F90CA5"/>
    <w:rsid w:val="00F9125E"/>
    <w:rsid w:val="00F915BB"/>
    <w:rsid w:val="00F91BEF"/>
    <w:rsid w:val="00F91F65"/>
    <w:rsid w:val="00F920F5"/>
    <w:rsid w:val="00F922EB"/>
    <w:rsid w:val="00F92528"/>
    <w:rsid w:val="00F92668"/>
    <w:rsid w:val="00F92828"/>
    <w:rsid w:val="00F928EE"/>
    <w:rsid w:val="00F929D2"/>
    <w:rsid w:val="00F936F7"/>
    <w:rsid w:val="00F9387C"/>
    <w:rsid w:val="00F93A5A"/>
    <w:rsid w:val="00F93D8C"/>
    <w:rsid w:val="00F947B1"/>
    <w:rsid w:val="00F95304"/>
    <w:rsid w:val="00F95DAE"/>
    <w:rsid w:val="00F96235"/>
    <w:rsid w:val="00F966BA"/>
    <w:rsid w:val="00F969AC"/>
    <w:rsid w:val="00F96CAE"/>
    <w:rsid w:val="00F9741F"/>
    <w:rsid w:val="00F9778D"/>
    <w:rsid w:val="00F979CF"/>
    <w:rsid w:val="00F97BE1"/>
    <w:rsid w:val="00F97EE4"/>
    <w:rsid w:val="00FA04BC"/>
    <w:rsid w:val="00FA0595"/>
    <w:rsid w:val="00FA07CE"/>
    <w:rsid w:val="00FA0C4B"/>
    <w:rsid w:val="00FA0FD1"/>
    <w:rsid w:val="00FA126A"/>
    <w:rsid w:val="00FA1C96"/>
    <w:rsid w:val="00FA1EC6"/>
    <w:rsid w:val="00FA1F9D"/>
    <w:rsid w:val="00FA2309"/>
    <w:rsid w:val="00FA265A"/>
    <w:rsid w:val="00FA297F"/>
    <w:rsid w:val="00FA331B"/>
    <w:rsid w:val="00FA365A"/>
    <w:rsid w:val="00FA3FF8"/>
    <w:rsid w:val="00FA405B"/>
    <w:rsid w:val="00FA4205"/>
    <w:rsid w:val="00FA4468"/>
    <w:rsid w:val="00FA44D4"/>
    <w:rsid w:val="00FA4887"/>
    <w:rsid w:val="00FA4A90"/>
    <w:rsid w:val="00FA4E9C"/>
    <w:rsid w:val="00FA4F69"/>
    <w:rsid w:val="00FA5248"/>
    <w:rsid w:val="00FA645B"/>
    <w:rsid w:val="00FA66C4"/>
    <w:rsid w:val="00FA66DE"/>
    <w:rsid w:val="00FA688E"/>
    <w:rsid w:val="00FA6B16"/>
    <w:rsid w:val="00FA6D8A"/>
    <w:rsid w:val="00FA6ECA"/>
    <w:rsid w:val="00FA7274"/>
    <w:rsid w:val="00FA7B9F"/>
    <w:rsid w:val="00FA7E0C"/>
    <w:rsid w:val="00FA7FE7"/>
    <w:rsid w:val="00FB0E47"/>
    <w:rsid w:val="00FB0FE6"/>
    <w:rsid w:val="00FB1563"/>
    <w:rsid w:val="00FB1EBE"/>
    <w:rsid w:val="00FB31A5"/>
    <w:rsid w:val="00FB32C1"/>
    <w:rsid w:val="00FB364C"/>
    <w:rsid w:val="00FB37B4"/>
    <w:rsid w:val="00FB39B7"/>
    <w:rsid w:val="00FB3BCE"/>
    <w:rsid w:val="00FB3E48"/>
    <w:rsid w:val="00FB3F3A"/>
    <w:rsid w:val="00FB4062"/>
    <w:rsid w:val="00FB4307"/>
    <w:rsid w:val="00FB4394"/>
    <w:rsid w:val="00FB447F"/>
    <w:rsid w:val="00FB4B40"/>
    <w:rsid w:val="00FB4C71"/>
    <w:rsid w:val="00FB5926"/>
    <w:rsid w:val="00FB6269"/>
    <w:rsid w:val="00FB62FB"/>
    <w:rsid w:val="00FB635D"/>
    <w:rsid w:val="00FB6628"/>
    <w:rsid w:val="00FB6918"/>
    <w:rsid w:val="00FB69C0"/>
    <w:rsid w:val="00FB6E29"/>
    <w:rsid w:val="00FB6F08"/>
    <w:rsid w:val="00FB6FB7"/>
    <w:rsid w:val="00FB701F"/>
    <w:rsid w:val="00FB702A"/>
    <w:rsid w:val="00FB742D"/>
    <w:rsid w:val="00FB772E"/>
    <w:rsid w:val="00FB7EE9"/>
    <w:rsid w:val="00FC05BC"/>
    <w:rsid w:val="00FC06F9"/>
    <w:rsid w:val="00FC095C"/>
    <w:rsid w:val="00FC0ACD"/>
    <w:rsid w:val="00FC1168"/>
    <w:rsid w:val="00FC147D"/>
    <w:rsid w:val="00FC1520"/>
    <w:rsid w:val="00FC15E8"/>
    <w:rsid w:val="00FC1886"/>
    <w:rsid w:val="00FC1C2F"/>
    <w:rsid w:val="00FC2032"/>
    <w:rsid w:val="00FC26D6"/>
    <w:rsid w:val="00FC28F1"/>
    <w:rsid w:val="00FC295C"/>
    <w:rsid w:val="00FC3095"/>
    <w:rsid w:val="00FC3B24"/>
    <w:rsid w:val="00FC3EEC"/>
    <w:rsid w:val="00FC4146"/>
    <w:rsid w:val="00FC45F9"/>
    <w:rsid w:val="00FC4C9A"/>
    <w:rsid w:val="00FC50DA"/>
    <w:rsid w:val="00FC591B"/>
    <w:rsid w:val="00FC65C5"/>
    <w:rsid w:val="00FC68CB"/>
    <w:rsid w:val="00FC6D86"/>
    <w:rsid w:val="00FC6F53"/>
    <w:rsid w:val="00FC7621"/>
    <w:rsid w:val="00FC7AAF"/>
    <w:rsid w:val="00FC7B8E"/>
    <w:rsid w:val="00FC7C77"/>
    <w:rsid w:val="00FC7C81"/>
    <w:rsid w:val="00FD04FB"/>
    <w:rsid w:val="00FD089D"/>
    <w:rsid w:val="00FD136E"/>
    <w:rsid w:val="00FD199C"/>
    <w:rsid w:val="00FD1A0B"/>
    <w:rsid w:val="00FD20C7"/>
    <w:rsid w:val="00FD26EE"/>
    <w:rsid w:val="00FD27F1"/>
    <w:rsid w:val="00FD3949"/>
    <w:rsid w:val="00FD3B74"/>
    <w:rsid w:val="00FD4DFD"/>
    <w:rsid w:val="00FD544B"/>
    <w:rsid w:val="00FD561F"/>
    <w:rsid w:val="00FD595E"/>
    <w:rsid w:val="00FD5C70"/>
    <w:rsid w:val="00FD6453"/>
    <w:rsid w:val="00FD68F1"/>
    <w:rsid w:val="00FD6C95"/>
    <w:rsid w:val="00FD719D"/>
    <w:rsid w:val="00FD71FE"/>
    <w:rsid w:val="00FD7432"/>
    <w:rsid w:val="00FD7778"/>
    <w:rsid w:val="00FD785F"/>
    <w:rsid w:val="00FD7A4C"/>
    <w:rsid w:val="00FD7E8A"/>
    <w:rsid w:val="00FE0084"/>
    <w:rsid w:val="00FE00BF"/>
    <w:rsid w:val="00FE0176"/>
    <w:rsid w:val="00FE032A"/>
    <w:rsid w:val="00FE03B1"/>
    <w:rsid w:val="00FE05EB"/>
    <w:rsid w:val="00FE084D"/>
    <w:rsid w:val="00FE0963"/>
    <w:rsid w:val="00FE0A4C"/>
    <w:rsid w:val="00FE17CA"/>
    <w:rsid w:val="00FE1AEC"/>
    <w:rsid w:val="00FE1D4A"/>
    <w:rsid w:val="00FE245F"/>
    <w:rsid w:val="00FE26EF"/>
    <w:rsid w:val="00FE28F6"/>
    <w:rsid w:val="00FE2C83"/>
    <w:rsid w:val="00FE2F47"/>
    <w:rsid w:val="00FE31D3"/>
    <w:rsid w:val="00FE3321"/>
    <w:rsid w:val="00FE387D"/>
    <w:rsid w:val="00FE3896"/>
    <w:rsid w:val="00FE38FC"/>
    <w:rsid w:val="00FE394E"/>
    <w:rsid w:val="00FE3F07"/>
    <w:rsid w:val="00FE41F2"/>
    <w:rsid w:val="00FE4227"/>
    <w:rsid w:val="00FE42F6"/>
    <w:rsid w:val="00FE4776"/>
    <w:rsid w:val="00FE48DD"/>
    <w:rsid w:val="00FE4BDF"/>
    <w:rsid w:val="00FE4DB8"/>
    <w:rsid w:val="00FE50F2"/>
    <w:rsid w:val="00FE5931"/>
    <w:rsid w:val="00FE5EB1"/>
    <w:rsid w:val="00FE6822"/>
    <w:rsid w:val="00FE697F"/>
    <w:rsid w:val="00FE699B"/>
    <w:rsid w:val="00FE6DA3"/>
    <w:rsid w:val="00FE7894"/>
    <w:rsid w:val="00FF0261"/>
    <w:rsid w:val="00FF0366"/>
    <w:rsid w:val="00FF043E"/>
    <w:rsid w:val="00FF056A"/>
    <w:rsid w:val="00FF088F"/>
    <w:rsid w:val="00FF0F30"/>
    <w:rsid w:val="00FF108A"/>
    <w:rsid w:val="00FF2191"/>
    <w:rsid w:val="00FF27BB"/>
    <w:rsid w:val="00FF2B10"/>
    <w:rsid w:val="00FF2FF0"/>
    <w:rsid w:val="00FF3067"/>
    <w:rsid w:val="00FF3409"/>
    <w:rsid w:val="00FF34AC"/>
    <w:rsid w:val="00FF35DB"/>
    <w:rsid w:val="00FF387D"/>
    <w:rsid w:val="00FF40E5"/>
    <w:rsid w:val="00FF40E7"/>
    <w:rsid w:val="00FF413E"/>
    <w:rsid w:val="00FF52CB"/>
    <w:rsid w:val="00FF5437"/>
    <w:rsid w:val="00FF556F"/>
    <w:rsid w:val="00FF56DC"/>
    <w:rsid w:val="00FF61B7"/>
    <w:rsid w:val="00FF6574"/>
    <w:rsid w:val="00FF659D"/>
    <w:rsid w:val="00FF6E99"/>
    <w:rsid w:val="00FF6F31"/>
    <w:rsid w:val="00FF7515"/>
    <w:rsid w:val="00FF7721"/>
    <w:rsid w:val="00FF7B8F"/>
    <w:rsid w:val="00FF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o:colormru v:ext="edit" colors="#c20,red,#c00"/>
    </o:shapedefaults>
    <o:shapelayout v:ext="edit">
      <o:idmap v:ext="edit" data="2"/>
    </o:shapelayout>
  </w:shapeDefaults>
  <w:doNotEmbedSmartTags/>
  <w:decimalSymbol w:val="."/>
  <w:listSeparator w:val=","/>
  <w14:docId w14:val="7821AE22"/>
  <w15:chartTrackingRefBased/>
  <w15:docId w15:val="{85853BB9-7119-4A83-BACE-1DBD00A2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7721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3912F2"/>
    <w:pPr>
      <w:keepNext/>
      <w:keepLines/>
      <w:pageBreakBefore/>
      <w:numPr>
        <w:numId w:val="21"/>
      </w:numPr>
      <w:tabs>
        <w:tab w:val="left" w:pos="360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2,heading 2,h2,l2,level 2 no toc,level2,hh,H21,H22,H23,H24,H25,2nd level,u2,A,A.B.C.,l2+toc 2,I2,L1 Heading 2,h21,h22,h23,h24,h25,H26,h26,H27,h27,H28,h28,h29,H29,H210,h210,H211,h211,H221,h221,H231,h231,H241,h241,H251,h251,H261,h261,H271"/>
    <w:next w:val="Normal"/>
    <w:link w:val="Heading2Char"/>
    <w:qFormat/>
    <w:rsid w:val="00791096"/>
    <w:pPr>
      <w:keepNext/>
      <w:keepLines/>
      <w:numPr>
        <w:ilvl w:val="1"/>
        <w:numId w:val="21"/>
      </w:numPr>
      <w:spacing w:before="240" w:after="120"/>
      <w:outlineLvl w:val="1"/>
    </w:pPr>
    <w:rPr>
      <w:b/>
      <w:sz w:val="28"/>
      <w:lang w:val="en-US" w:eastAsia="en-US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21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AB1B20"/>
    <w:pPr>
      <w:keepNext/>
      <w:numPr>
        <w:ilvl w:val="3"/>
        <w:numId w:val="21"/>
      </w:numPr>
      <w:spacing w:after="120"/>
      <w:ind w:right="227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"/>
    <w:next w:val="Normal"/>
    <w:link w:val="Heading5Char"/>
    <w:qFormat/>
    <w:rsid w:val="00967C75"/>
    <w:pPr>
      <w:keepNext/>
      <w:numPr>
        <w:ilvl w:val="4"/>
        <w:numId w:val="21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21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21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21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21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2 Char,heading 2 Char,h2 Char,l2 Char,level 2 no toc Char,level2 Char,hh Char,H21 Char,H22 Char,H23 Char,H24 Char,H25 Char,2nd level Char,u2 Char,A Char,A.B.C. Char,l2+toc 2 Char,I2 Char,L1 Heading 2 Char,h21 Char,h22 Char"/>
    <w:link w:val="Heading2"/>
    <w:rsid w:val="00791096"/>
    <w:rPr>
      <w:b/>
      <w:sz w:val="28"/>
      <w:lang w:val="en-US" w:eastAsia="en-US"/>
    </w:rPr>
  </w:style>
  <w:style w:type="character" w:customStyle="1" w:styleId="Heading1Char">
    <w:name w:val="Heading 1 Char"/>
    <w:aliases w:val="h1 Char1,H1 Char1,h Char1,1st level Char1,Appendix 1 Char1,Level 1 Char1,Level 11 Char1,II+ Char1,I Char1,ƒf Char1,1st level1 Char1,heading 11 Char1,h12 Char1,1st level2 Char1,heading 12 Char1,h111 Char1,1st level11 Char1,h13 Char1,1 Char"/>
    <w:link w:val="Heading1"/>
    <w:rsid w:val="003912F2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1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val="x-none"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qFormat/>
    <w:rsid w:val="00855BFC"/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qFormat/>
    <w:rsid w:val="00855BFC"/>
    <w:pPr>
      <w:ind w:left="200"/>
    </w:pPr>
  </w:style>
  <w:style w:type="paragraph" w:styleId="TOC3">
    <w:name w:val="toc 3"/>
    <w:basedOn w:val="Normal"/>
    <w:next w:val="Normal"/>
    <w:autoRedefine/>
    <w:uiPriority w:val="39"/>
    <w:qFormat/>
    <w:rsid w:val="009076C2"/>
    <w:pPr>
      <w:tabs>
        <w:tab w:val="left" w:pos="1200"/>
        <w:tab w:val="right" w:leader="dot" w:pos="9350"/>
      </w:tabs>
      <w:ind w:left="72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link w:val="DocumentMapChar"/>
    <w:semiHidden/>
    <w:rsid w:val="00934D22"/>
    <w:pPr>
      <w:shd w:val="clear" w:color="auto" w:fill="000080"/>
    </w:pPr>
    <w:rPr>
      <w:rFonts w:ascii="Tahoma" w:hAnsi="Tahoma"/>
      <w:lang w:val="x-none" w:eastAsia="x-none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934D2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/>
      <w:sz w:val="16"/>
      <w:szCs w:val="16"/>
      <w:lang w:val="x-none" w:eastAsia="x-none"/>
    </w:rPr>
  </w:style>
  <w:style w:type="paragraph" w:styleId="Caption">
    <w:name w:val="caption"/>
    <w:basedOn w:val="Normal"/>
    <w:next w:val="Normal"/>
    <w:qFormat/>
    <w:rsid w:val="00934D22"/>
    <w:pPr>
      <w:spacing w:before="120" w:after="120"/>
    </w:pPr>
    <w:rPr>
      <w:b/>
      <w:bCs/>
    </w:rPr>
  </w:style>
  <w:style w:type="paragraph" w:customStyle="1" w:styleId="CharCharCharCharCharChar0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  <w:lang w:val="x-none" w:eastAsia="x-none"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paragraph" w:styleId="PlainText">
    <w:name w:val="Plain Text"/>
    <w:basedOn w:val="Normal"/>
    <w:link w:val="PlainTextChar"/>
    <w:rsid w:val="00B44E60"/>
    <w:rPr>
      <w:rFonts w:ascii="Courier New" w:hAnsi="Courier New"/>
      <w:sz w:val="20"/>
      <w:lang w:val="x-none" w:eastAsia="x-none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link w:val="NoteHeadingChar"/>
    <w:semiHidden/>
    <w:rsid w:val="005B4DD4"/>
    <w:rPr>
      <w:sz w:val="24"/>
      <w:szCs w:val="24"/>
      <w:lang w:val="x-none" w:eastAsia="x-none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  <w:pPr>
      <w:numPr>
        <w:ilvl w:val="0"/>
        <w:numId w:val="0"/>
      </w:numPr>
    </w:pPr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rsid w:val="00B44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/>
      <w:lang w:val="x-none" w:eastAsia="x-none"/>
    </w:rPr>
  </w:style>
  <w:style w:type="table" w:styleId="TableGrid">
    <w:name w:val="Table Grid"/>
    <w:aliases w:val="MOP Table Grid"/>
    <w:basedOn w:val="TableNormal"/>
    <w:rsid w:val="00F34DE2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- Bullets,List Paragraph - Bullets,Bulleted List,Numbering 1.1,titulo 4,Párrafo de lista7,List Paragraph lettered,符号列表,·ûºÅÁÐ±í,¡¤?o?¨¢D¡À¨ª,?¡è?o?¡§¡éD?¨¤¡§a,??¨¨?o??¡ì?¨¦D?¡§¡è?¡ìa,??¡§¡§?o???¨¬?¡§|D??¡ì?¨¨??¨¬a,?,lista puntata,lp1,b1"/>
    <w:basedOn w:val="Normal"/>
    <w:link w:val="ListParagraphChar"/>
    <w:uiPriority w:val="1"/>
    <w:qFormat/>
    <w:rsid w:val="00390E4E"/>
    <w:pPr>
      <w:ind w:left="720"/>
    </w:pPr>
    <w:rPr>
      <w:lang w:val="x-none" w:eastAsia="x-none"/>
    </w:rPr>
  </w:style>
  <w:style w:type="paragraph" w:customStyle="1" w:styleId="CharCharCharCharCharChar">
    <w:name w:val="Char Char Char Char Char Char"/>
    <w:basedOn w:val="Normal"/>
    <w:next w:val="Normal"/>
    <w:semiHidden/>
    <w:rsid w:val="00E95117"/>
    <w:pPr>
      <w:numPr>
        <w:numId w:val="10"/>
      </w:numPr>
      <w:spacing w:after="160" w:line="240" w:lineRule="exact"/>
    </w:pPr>
  </w:style>
  <w:style w:type="paragraph" w:customStyle="1" w:styleId="Header3">
    <w:name w:val="Header 3"/>
    <w:basedOn w:val="Heading3"/>
    <w:rsid w:val="00E95117"/>
    <w:pPr>
      <w:numPr>
        <w:numId w:val="10"/>
      </w:numPr>
      <w:spacing w:after="60"/>
    </w:pPr>
  </w:style>
  <w:style w:type="character" w:customStyle="1" w:styleId="Heading1Char1">
    <w:name w:val="Heading 1 Char1"/>
    <w:aliases w:val="h1 Char,H1 Char,h Char,1st level Char,Appendix 1 Char,Level 1 Char,Level 11 Char,II+ Char,I Char,ƒf Char,1st level1 Char,heading 11 Char,h12 Char,1st level2 Char,heading 12 Char,h111 Char,1st level11 Char,heading 111 Char,h13 Char,h1 Cha"/>
    <w:rsid w:val="00791A1D"/>
    <w:rPr>
      <w:rFonts w:ascii="Times New Roman" w:eastAsia="Times New Roman" w:hAnsi="Times New Roman" w:cs="Times New Roman"/>
      <w:b/>
      <w:sz w:val="32"/>
      <w:szCs w:val="22"/>
      <w:lang w:bidi="ar-SA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791A1D"/>
    <w:rPr>
      <w:b/>
      <w:sz w:val="24"/>
      <w:lang w:val="en-US" w:eastAsia="en-US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AB1B20"/>
    <w:rPr>
      <w:b/>
      <w:sz w:val="22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"/>
    <w:link w:val="Heading5"/>
    <w:rsid w:val="00791A1D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791A1D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791A1D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791A1D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791A1D"/>
    <w:rPr>
      <w:b/>
      <w:sz w:val="22"/>
      <w:lang w:val="en-US" w:eastAsia="en-US"/>
    </w:rPr>
  </w:style>
  <w:style w:type="character" w:customStyle="1" w:styleId="FooterChar">
    <w:name w:val="Footer Char"/>
    <w:link w:val="Footer"/>
    <w:rsid w:val="00791A1D"/>
    <w:rPr>
      <w:b/>
      <w:sz w:val="22"/>
      <w:lang w:val="en-US" w:eastAsia="en-US" w:bidi="ar-SA"/>
    </w:rPr>
  </w:style>
  <w:style w:type="character" w:customStyle="1" w:styleId="TitleChar">
    <w:name w:val="Title Char"/>
    <w:link w:val="Title"/>
    <w:rsid w:val="00791A1D"/>
    <w:rPr>
      <w:b/>
      <w:kern w:val="28"/>
      <w:sz w:val="40"/>
      <w:lang w:val="en-US" w:eastAsia="en-US" w:bidi="ar-SA"/>
    </w:rPr>
  </w:style>
  <w:style w:type="character" w:customStyle="1" w:styleId="DocumentMapChar">
    <w:name w:val="Document Map Char"/>
    <w:link w:val="DocumentMap"/>
    <w:semiHidden/>
    <w:rsid w:val="00791A1D"/>
    <w:rPr>
      <w:rFonts w:ascii="Tahoma" w:hAnsi="Tahoma"/>
      <w:sz w:val="22"/>
      <w:shd w:val="clear" w:color="auto" w:fill="000080"/>
    </w:rPr>
  </w:style>
  <w:style w:type="character" w:customStyle="1" w:styleId="BalloonTextChar">
    <w:name w:val="Balloon Text Char"/>
    <w:link w:val="BalloonText"/>
    <w:semiHidden/>
    <w:rsid w:val="00791A1D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791A1D"/>
  </w:style>
  <w:style w:type="character" w:customStyle="1" w:styleId="CommentSubjectChar">
    <w:name w:val="Comment Subject Char"/>
    <w:link w:val="CommentSubject"/>
    <w:semiHidden/>
    <w:rsid w:val="00791A1D"/>
    <w:rPr>
      <w:b/>
      <w:bCs/>
    </w:rPr>
  </w:style>
  <w:style w:type="character" w:customStyle="1" w:styleId="NormalWebChar1">
    <w:name w:val="Normal (Web) Char1"/>
    <w:link w:val="NormalWeb"/>
    <w:rsid w:val="00791A1D"/>
    <w:rPr>
      <w:rFonts w:eastAsia="YouYuan"/>
      <w:sz w:val="24"/>
      <w:szCs w:val="24"/>
      <w:lang w:eastAsia="zh-CN"/>
    </w:rPr>
  </w:style>
  <w:style w:type="character" w:customStyle="1" w:styleId="NoteHeadingChar">
    <w:name w:val="Note Heading Char"/>
    <w:link w:val="NoteHeading"/>
    <w:semiHidden/>
    <w:rsid w:val="00791A1D"/>
    <w:rPr>
      <w:sz w:val="24"/>
      <w:szCs w:val="24"/>
    </w:rPr>
  </w:style>
  <w:style w:type="character" w:customStyle="1" w:styleId="HeaderChar">
    <w:name w:val="Header Char"/>
    <w:link w:val="Header"/>
    <w:rsid w:val="00791A1D"/>
    <w:rPr>
      <w:sz w:val="22"/>
    </w:rPr>
  </w:style>
  <w:style w:type="character" w:styleId="Strong">
    <w:name w:val="Strong"/>
    <w:uiPriority w:val="22"/>
    <w:qFormat/>
    <w:rsid w:val="00791A1D"/>
    <w:rPr>
      <w:b/>
      <w:bCs/>
    </w:rPr>
  </w:style>
  <w:style w:type="character" w:customStyle="1" w:styleId="PlainTextChar">
    <w:name w:val="Plain Text Char"/>
    <w:link w:val="PlainText"/>
    <w:rsid w:val="00791A1D"/>
    <w:rPr>
      <w:rFonts w:ascii="Courier New" w:hAnsi="Courier New"/>
    </w:rPr>
  </w:style>
  <w:style w:type="paragraph" w:customStyle="1" w:styleId="PBParagraphBody">
    <w:name w:val="PB_ParagraphBody"/>
    <w:link w:val="PBParagraphBodyChar"/>
    <w:rsid w:val="00791A1D"/>
    <w:pPr>
      <w:spacing w:after="120"/>
    </w:pPr>
    <w:rPr>
      <w:sz w:val="22"/>
      <w:szCs w:val="22"/>
      <w:lang w:val="en-US" w:eastAsia="en-US"/>
    </w:rPr>
  </w:style>
  <w:style w:type="character" w:customStyle="1" w:styleId="PBParagraphBodyChar">
    <w:name w:val="PB_ParagraphBody Char"/>
    <w:link w:val="PBParagraphBody"/>
    <w:rsid w:val="00791A1D"/>
    <w:rPr>
      <w:sz w:val="22"/>
      <w:szCs w:val="22"/>
      <w:lang w:bidi="ar-SA"/>
    </w:rPr>
  </w:style>
  <w:style w:type="character" w:customStyle="1" w:styleId="HTMLPreformattedChar">
    <w:name w:val="HTML Preformatted Char"/>
    <w:link w:val="HTMLPreformatted"/>
    <w:uiPriority w:val="99"/>
    <w:rsid w:val="00791A1D"/>
    <w:rPr>
      <w:rFonts w:ascii="Arial Unicode MS" w:hAnsi="Arial Unicode MS" w:cs="Arial Unicode MS"/>
      <w:sz w:val="22"/>
    </w:rPr>
  </w:style>
  <w:style w:type="character" w:customStyle="1" w:styleId="InputLiteral">
    <w:name w:val="InputLiteral"/>
    <w:rsid w:val="00791A1D"/>
    <w:rPr>
      <w:rFonts w:ascii="Courier" w:hAnsi="Courier"/>
      <w:b/>
      <w:sz w:val="22"/>
    </w:rPr>
  </w:style>
  <w:style w:type="character" w:customStyle="1" w:styleId="OutputLiteral">
    <w:name w:val="OutputLiteral"/>
    <w:rsid w:val="00791A1D"/>
    <w:rPr>
      <w:rFonts w:ascii="Courier" w:hAnsi="Courier"/>
      <w:sz w:val="22"/>
    </w:rPr>
  </w:style>
  <w:style w:type="paragraph" w:customStyle="1" w:styleId="NumberedStep">
    <w:name w:val="Numbered Step"/>
    <w:basedOn w:val="Normal"/>
    <w:rsid w:val="00791A1D"/>
    <w:pPr>
      <w:tabs>
        <w:tab w:val="left" w:pos="360"/>
        <w:tab w:val="left" w:pos="1080"/>
      </w:tabs>
      <w:adjustRightInd w:val="0"/>
    </w:pPr>
    <w:rPr>
      <w:sz w:val="24"/>
      <w:szCs w:val="24"/>
    </w:rPr>
  </w:style>
  <w:style w:type="character" w:customStyle="1" w:styleId="NormalWebChar">
    <w:name w:val="Normal (Web) Char"/>
    <w:rsid w:val="00791A1D"/>
    <w:rPr>
      <w:rFonts w:eastAsia="YouYuan"/>
      <w:sz w:val="24"/>
      <w:szCs w:val="24"/>
      <w:lang w:val="en-US" w:eastAsia="zh-CN" w:bidi="ar-SA"/>
    </w:rPr>
  </w:style>
  <w:style w:type="character" w:customStyle="1" w:styleId="v8">
    <w:name w:val="v8"/>
    <w:basedOn w:val="DefaultParagraphFont"/>
    <w:rsid w:val="00791A1D"/>
  </w:style>
  <w:style w:type="paragraph" w:customStyle="1" w:styleId="CommandBold">
    <w:name w:val="Command Bold"/>
    <w:basedOn w:val="Normal"/>
    <w:link w:val="CommandBoldChar"/>
    <w:qFormat/>
    <w:rsid w:val="00791A1D"/>
    <w:pPr>
      <w:ind w:left="720"/>
    </w:pPr>
    <w:rPr>
      <w:rFonts w:ascii="Courier" w:hAnsi="Courier"/>
      <w:b/>
      <w:sz w:val="20"/>
      <w:lang w:val="x-none" w:eastAsia="x-none"/>
    </w:rPr>
  </w:style>
  <w:style w:type="character" w:customStyle="1" w:styleId="CommandBoldChar">
    <w:name w:val="Command Bold Char"/>
    <w:link w:val="CommandBold"/>
    <w:rsid w:val="00791A1D"/>
    <w:rPr>
      <w:rFonts w:ascii="Courier" w:hAnsi="Courier"/>
      <w:b/>
      <w:lang w:val="x-none" w:eastAsia="x-none"/>
    </w:rPr>
  </w:style>
  <w:style w:type="paragraph" w:customStyle="1" w:styleId="ExampleOutput">
    <w:name w:val="Example Output"/>
    <w:basedOn w:val="Normal"/>
    <w:link w:val="ExampleOutputChar"/>
    <w:qFormat/>
    <w:rsid w:val="00791A1D"/>
    <w:pPr>
      <w:ind w:left="1080"/>
      <w:jc w:val="both"/>
    </w:pPr>
    <w:rPr>
      <w:b/>
      <w:bCs/>
      <w:sz w:val="20"/>
      <w:lang w:val="x-none" w:eastAsia="x-none"/>
    </w:rPr>
  </w:style>
  <w:style w:type="character" w:customStyle="1" w:styleId="ExampleOutputChar">
    <w:name w:val="Example Output Char"/>
    <w:link w:val="ExampleOutput"/>
    <w:rsid w:val="00791A1D"/>
    <w:rPr>
      <w:b/>
      <w:bCs/>
      <w:lang w:val="x-none" w:eastAsia="x-none"/>
    </w:rPr>
  </w:style>
  <w:style w:type="paragraph" w:styleId="Revision">
    <w:name w:val="Revision"/>
    <w:hidden/>
    <w:uiPriority w:val="99"/>
    <w:semiHidden/>
    <w:rsid w:val="00791A1D"/>
    <w:rPr>
      <w:sz w:val="22"/>
      <w:lang w:val="en-US" w:eastAsia="en-US"/>
    </w:rPr>
  </w:style>
  <w:style w:type="paragraph" w:customStyle="1" w:styleId="EndofSteps">
    <w:name w:val="End of Steps"/>
    <w:basedOn w:val="Normal"/>
    <w:link w:val="EndofStepsChar"/>
    <w:qFormat/>
    <w:rsid w:val="00791A1D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791A1D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paragraph" w:customStyle="1" w:styleId="ExampleResults">
    <w:name w:val="Example Results:"/>
    <w:basedOn w:val="Normal"/>
    <w:link w:val="ExampleResultsChar"/>
    <w:qFormat/>
    <w:rsid w:val="00791A1D"/>
    <w:pPr>
      <w:ind w:left="720"/>
    </w:pPr>
    <w:rPr>
      <w:b/>
      <w:sz w:val="20"/>
      <w:lang w:val="x-none" w:eastAsia="x-none"/>
    </w:rPr>
  </w:style>
  <w:style w:type="character" w:customStyle="1" w:styleId="ExampleResultsChar">
    <w:name w:val="Example Results: Char"/>
    <w:link w:val="ExampleResults"/>
    <w:rsid w:val="00791A1D"/>
    <w:rPr>
      <w:b/>
      <w:lang w:val="x-none" w:eastAsia="x-none"/>
    </w:rPr>
  </w:style>
  <w:style w:type="paragraph" w:customStyle="1" w:styleId="Style6">
    <w:name w:val="Style6"/>
    <w:basedOn w:val="Heading4"/>
    <w:next w:val="Heading4"/>
    <w:rsid w:val="00BD0005"/>
    <w:pPr>
      <w:numPr>
        <w:ilvl w:val="0"/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lang w:eastAsia="zh-CN"/>
    </w:rPr>
  </w:style>
  <w:style w:type="character" w:customStyle="1" w:styleId="MartinJensen">
    <w:name w:val="Martin Jensen"/>
    <w:semiHidden/>
    <w:rsid w:val="00D7180C"/>
    <w:rPr>
      <w:rFonts w:ascii="Arial" w:hAnsi="Arial" w:cs="Arial"/>
      <w:color w:val="000080"/>
      <w:sz w:val="20"/>
      <w:szCs w:val="20"/>
    </w:rPr>
  </w:style>
  <w:style w:type="paragraph" w:customStyle="1" w:styleId="msolistparagraph0">
    <w:name w:val="msolistparagraph"/>
    <w:basedOn w:val="Normal"/>
    <w:rsid w:val="00D7180C"/>
    <w:pPr>
      <w:ind w:left="720"/>
    </w:pPr>
    <w:rPr>
      <w:rFonts w:eastAsia="SimSun"/>
      <w:szCs w:val="22"/>
      <w:lang w:eastAsia="zh-CN"/>
    </w:rPr>
  </w:style>
  <w:style w:type="character" w:customStyle="1" w:styleId="hi">
    <w:name w:val="hi"/>
    <w:rsid w:val="00D7180C"/>
    <w:rPr>
      <w:shd w:val="clear" w:color="auto" w:fill="FFFF66"/>
    </w:rPr>
  </w:style>
  <w:style w:type="character" w:customStyle="1" w:styleId="TitleChar1">
    <w:name w:val="Title Char1"/>
    <w:uiPriority w:val="10"/>
    <w:rsid w:val="00D7180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lockText">
    <w:name w:val="Block Text"/>
    <w:basedOn w:val="Normal"/>
    <w:link w:val="BlockTextChar1"/>
    <w:rsid w:val="00D7180C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paragraph" w:styleId="Subtitle">
    <w:name w:val="Subtitle"/>
    <w:basedOn w:val="Title"/>
    <w:link w:val="SubtitleChar"/>
    <w:qFormat/>
    <w:rsid w:val="00D7180C"/>
    <w:pPr>
      <w:spacing w:before="240" w:after="60"/>
    </w:pPr>
    <w:rPr>
      <w:rFonts w:ascii="Calibri" w:eastAsia="Calibri" w:hAnsi="Calibri"/>
      <w:sz w:val="28"/>
      <w:szCs w:val="22"/>
      <w:lang w:val="x-none" w:eastAsia="x-none"/>
    </w:rPr>
  </w:style>
  <w:style w:type="character" w:customStyle="1" w:styleId="SubtitleChar">
    <w:name w:val="Subtitle Char"/>
    <w:link w:val="Subtitle"/>
    <w:rsid w:val="00D7180C"/>
    <w:rPr>
      <w:rFonts w:ascii="Calibri" w:eastAsia="Calibri" w:hAnsi="Calibri"/>
      <w:b/>
      <w:kern w:val="28"/>
      <w:sz w:val="28"/>
      <w:szCs w:val="22"/>
      <w:lang w:val="x-none" w:eastAsia="x-none"/>
    </w:rPr>
  </w:style>
  <w:style w:type="paragraph" w:customStyle="1" w:styleId="InfoBlue">
    <w:name w:val="InfoBlue"/>
    <w:basedOn w:val="Normal"/>
    <w:next w:val="Normal"/>
    <w:rsid w:val="00D7180C"/>
    <w:pPr>
      <w:spacing w:before="120" w:after="120"/>
      <w:ind w:left="720"/>
    </w:pPr>
    <w:rPr>
      <w:i/>
      <w:color w:val="0000FF"/>
    </w:rPr>
  </w:style>
  <w:style w:type="paragraph" w:styleId="BodyText">
    <w:name w:val="Body Text"/>
    <w:basedOn w:val="Normal"/>
    <w:link w:val="BodyTextChar"/>
    <w:rsid w:val="00D7180C"/>
    <w:pPr>
      <w:keepNext/>
      <w:keepLines/>
    </w:pPr>
    <w:rPr>
      <w:b/>
      <w:lang w:val="x-none" w:eastAsia="x-none"/>
    </w:rPr>
  </w:style>
  <w:style w:type="character" w:customStyle="1" w:styleId="BodyTextChar">
    <w:name w:val="Body Text Char"/>
    <w:link w:val="BodyText"/>
    <w:rsid w:val="00D7180C"/>
    <w:rPr>
      <w:b/>
      <w:sz w:val="22"/>
      <w:lang w:val="x-none" w:eastAsia="x-none"/>
    </w:rPr>
  </w:style>
  <w:style w:type="paragraph" w:styleId="BodyTextIndent">
    <w:name w:val="Body Text Indent"/>
    <w:basedOn w:val="Normal"/>
    <w:link w:val="BodyTextIndentChar"/>
    <w:rsid w:val="00D7180C"/>
    <w:pPr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D7180C"/>
    <w:rPr>
      <w:sz w:val="22"/>
      <w:lang w:val="x-none" w:eastAsia="x-none"/>
    </w:rPr>
  </w:style>
  <w:style w:type="paragraph" w:styleId="ListBullet">
    <w:name w:val="List Bullet"/>
    <w:basedOn w:val="Normal"/>
    <w:autoRedefine/>
    <w:rsid w:val="00D7180C"/>
    <w:pPr>
      <w:numPr>
        <w:numId w:val="11"/>
      </w:numPr>
    </w:pPr>
  </w:style>
  <w:style w:type="paragraph" w:styleId="BodyText2">
    <w:name w:val="Body Text 2"/>
    <w:basedOn w:val="Normal"/>
    <w:link w:val="BodyText2Char"/>
    <w:rsid w:val="00D7180C"/>
    <w:pPr>
      <w:autoSpaceDE w:val="0"/>
      <w:autoSpaceDN w:val="0"/>
      <w:adjustRightInd w:val="0"/>
      <w:spacing w:before="100" w:after="100"/>
    </w:pPr>
    <w:rPr>
      <w:sz w:val="24"/>
      <w:szCs w:val="22"/>
      <w:lang w:val="x-none" w:eastAsia="x-none"/>
    </w:rPr>
  </w:style>
  <w:style w:type="character" w:customStyle="1" w:styleId="BodyText2Char">
    <w:name w:val="Body Text 2 Char"/>
    <w:link w:val="BodyText2"/>
    <w:rsid w:val="00D7180C"/>
    <w:rPr>
      <w:sz w:val="24"/>
      <w:szCs w:val="22"/>
      <w:lang w:val="x-none" w:eastAsia="x-none"/>
    </w:rPr>
  </w:style>
  <w:style w:type="paragraph" w:styleId="BodyTextIndent2">
    <w:name w:val="Body Text Indent 2"/>
    <w:basedOn w:val="Normal"/>
    <w:link w:val="BodyTextIndent2Char"/>
    <w:rsid w:val="00D7180C"/>
    <w:pPr>
      <w:autoSpaceDE w:val="0"/>
      <w:autoSpaceDN w:val="0"/>
      <w:adjustRightInd w:val="0"/>
      <w:spacing w:before="100" w:after="100"/>
      <w:ind w:left="720"/>
    </w:pPr>
    <w:rPr>
      <w:sz w:val="24"/>
      <w:szCs w:val="22"/>
      <w:lang w:val="x-none" w:eastAsia="x-none"/>
    </w:rPr>
  </w:style>
  <w:style w:type="character" w:customStyle="1" w:styleId="BodyTextIndent2Char">
    <w:name w:val="Body Text Indent 2 Char"/>
    <w:link w:val="BodyTextIndent2"/>
    <w:rsid w:val="00D7180C"/>
    <w:rPr>
      <w:sz w:val="24"/>
      <w:szCs w:val="22"/>
      <w:lang w:val="x-none" w:eastAsia="x-none"/>
    </w:rPr>
  </w:style>
  <w:style w:type="paragraph" w:styleId="BodyTextIndent3">
    <w:name w:val="Body Text Indent 3"/>
    <w:basedOn w:val="Normal"/>
    <w:link w:val="BodyTextIndent3Char"/>
    <w:rsid w:val="00D7180C"/>
    <w:pPr>
      <w:autoSpaceDE w:val="0"/>
      <w:autoSpaceDN w:val="0"/>
      <w:adjustRightInd w:val="0"/>
      <w:spacing w:before="100" w:after="100"/>
      <w:ind w:left="360"/>
    </w:pPr>
    <w:rPr>
      <w:sz w:val="24"/>
      <w:szCs w:val="22"/>
      <w:lang w:val="x-none" w:eastAsia="x-none"/>
    </w:rPr>
  </w:style>
  <w:style w:type="character" w:customStyle="1" w:styleId="BodyTextIndent3Char">
    <w:name w:val="Body Text Indent 3 Char"/>
    <w:link w:val="BodyTextIndent3"/>
    <w:rsid w:val="00D7180C"/>
    <w:rPr>
      <w:sz w:val="24"/>
      <w:szCs w:val="22"/>
      <w:lang w:val="x-none" w:eastAsia="x-none"/>
    </w:rPr>
  </w:style>
  <w:style w:type="paragraph" w:styleId="Date">
    <w:name w:val="Date"/>
    <w:basedOn w:val="Normal"/>
    <w:next w:val="Normal"/>
    <w:link w:val="DateChar"/>
    <w:rsid w:val="00D7180C"/>
    <w:rPr>
      <w:rFonts w:eastAsia="SimSun"/>
      <w:sz w:val="24"/>
      <w:szCs w:val="24"/>
      <w:lang w:val="x-none" w:eastAsia="zh-CN"/>
    </w:rPr>
  </w:style>
  <w:style w:type="character" w:customStyle="1" w:styleId="DateChar">
    <w:name w:val="Date Char"/>
    <w:link w:val="Date"/>
    <w:rsid w:val="00D7180C"/>
    <w:rPr>
      <w:rFonts w:eastAsia="SimSun"/>
      <w:sz w:val="24"/>
      <w:szCs w:val="24"/>
      <w:lang w:val="x-none" w:eastAsia="zh-CN"/>
    </w:rPr>
  </w:style>
  <w:style w:type="character" w:customStyle="1" w:styleId="TableTextCharChar">
    <w:name w:val="Table Text Char Char"/>
    <w:rsid w:val="00D7180C"/>
    <w:rPr>
      <w:rFonts w:ascii="Arial" w:hAnsi="Arial"/>
      <w:color w:val="000000"/>
      <w:sz w:val="22"/>
      <w:lang w:val="en-US" w:eastAsia="en-US" w:bidi="ar-SA"/>
    </w:rPr>
  </w:style>
  <w:style w:type="paragraph" w:customStyle="1" w:styleId="TableText">
    <w:name w:val="Table Text"/>
    <w:link w:val="TableTextChar1"/>
    <w:rsid w:val="00D7180C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rsid w:val="00D7180C"/>
    <w:rPr>
      <w:rFonts w:ascii="Arial" w:hAnsi="Arial"/>
      <w:color w:val="000000"/>
      <w:lang w:val="en-US" w:eastAsia="en-US" w:bidi="ar-SA"/>
    </w:rPr>
  </w:style>
  <w:style w:type="paragraph" w:customStyle="1" w:styleId="HeadSpace">
    <w:name w:val="HeadSpace"/>
    <w:rsid w:val="00D7180C"/>
    <w:rPr>
      <w:rFonts w:ascii="Arial" w:hAnsi="Arial" w:cs="Arial"/>
      <w:sz w:val="18"/>
      <w:szCs w:val="18"/>
      <w:lang w:val="en-US" w:eastAsia="en-US"/>
    </w:rPr>
  </w:style>
  <w:style w:type="paragraph" w:styleId="List3">
    <w:name w:val="List 3"/>
    <w:basedOn w:val="Normal"/>
    <w:rsid w:val="00D7180C"/>
    <w:pPr>
      <w:tabs>
        <w:tab w:val="num" w:pos="1080"/>
      </w:tabs>
      <w:ind w:left="1080" w:hanging="360"/>
    </w:pPr>
    <w:rPr>
      <w:rFonts w:ascii="Arial" w:hAnsi="Arial"/>
    </w:rPr>
  </w:style>
  <w:style w:type="paragraph" w:customStyle="1" w:styleId="TableHead">
    <w:name w:val="Table Head"/>
    <w:basedOn w:val="Normal"/>
    <w:rsid w:val="00D7180C"/>
    <w:pPr>
      <w:keepNext/>
      <w:spacing w:before="120" w:after="120"/>
    </w:pPr>
    <w:rPr>
      <w:rFonts w:ascii="Arial" w:hAnsi="Arial" w:cs="Arial"/>
      <w:b/>
    </w:rPr>
  </w:style>
  <w:style w:type="paragraph" w:customStyle="1" w:styleId="MOPLegalNoticeHead">
    <w:name w:val="MOP Legal Notice Head"/>
    <w:basedOn w:val="Normal"/>
    <w:rsid w:val="00D7180C"/>
    <w:pPr>
      <w:autoSpaceDE w:val="0"/>
      <w:autoSpaceDN w:val="0"/>
      <w:adjustRightInd w:val="0"/>
    </w:pPr>
    <w:rPr>
      <w:rFonts w:ascii="Trebuchet MS" w:hAnsi="Trebuchet MS"/>
      <w:b/>
      <w:bCs/>
      <w:iCs/>
      <w:sz w:val="24"/>
    </w:rPr>
  </w:style>
  <w:style w:type="paragraph" w:customStyle="1" w:styleId="MOPLegalNoticeHead2">
    <w:name w:val="MOP Legal Notice Head 2"/>
    <w:basedOn w:val="Normal"/>
    <w:next w:val="Normal"/>
    <w:link w:val="MOPLegalNoticeHead2Char"/>
    <w:rsid w:val="00D7180C"/>
    <w:pPr>
      <w:autoSpaceDE w:val="0"/>
      <w:autoSpaceDN w:val="0"/>
      <w:adjustRightInd w:val="0"/>
    </w:pPr>
    <w:rPr>
      <w:rFonts w:ascii="Trebuchet MS" w:eastAsia="PMingLiU" w:hAnsi="Trebuchet MS"/>
      <w:b/>
      <w:bCs/>
      <w:lang w:val="x-none" w:eastAsia="x-none"/>
    </w:rPr>
  </w:style>
  <w:style w:type="character" w:customStyle="1" w:styleId="MOPLegalNoticeHead2Char">
    <w:name w:val="MOP Legal Notice Head 2 Char"/>
    <w:link w:val="MOPLegalNoticeHead2"/>
    <w:rsid w:val="00D7180C"/>
    <w:rPr>
      <w:rFonts w:ascii="Trebuchet MS" w:eastAsia="PMingLiU" w:hAnsi="Trebuchet MS"/>
      <w:b/>
      <w:bCs/>
      <w:sz w:val="22"/>
      <w:lang w:val="x-none" w:eastAsia="x-none"/>
    </w:rPr>
  </w:style>
  <w:style w:type="paragraph" w:customStyle="1" w:styleId="MOPLegalPageBold">
    <w:name w:val="MOP Legal Page Bold"/>
    <w:basedOn w:val="Normal"/>
    <w:next w:val="Normal"/>
    <w:link w:val="MOPLegalPageBoldCharChar"/>
    <w:rsid w:val="00D7180C"/>
    <w:pPr>
      <w:autoSpaceDE w:val="0"/>
      <w:autoSpaceDN w:val="0"/>
      <w:adjustRightInd w:val="0"/>
    </w:pPr>
    <w:rPr>
      <w:rFonts w:ascii="Trebuchet MS" w:eastAsia="PMingLiU" w:hAnsi="Trebuchet MS"/>
      <w:b/>
      <w:lang w:val="x-none" w:eastAsia="x-none"/>
    </w:rPr>
  </w:style>
  <w:style w:type="paragraph" w:customStyle="1" w:styleId="MOPNormalType">
    <w:name w:val="MOP Normal Type"/>
    <w:basedOn w:val="PlainText"/>
    <w:link w:val="MOPNormalTypeChar"/>
    <w:rsid w:val="00D7180C"/>
    <w:pPr>
      <w:autoSpaceDE w:val="0"/>
      <w:autoSpaceDN w:val="0"/>
      <w:adjustRightInd w:val="0"/>
    </w:pPr>
    <w:rPr>
      <w:rFonts w:ascii="Trebuchet MS" w:eastAsia="Symbol" w:hAnsi="Trebuchet MS"/>
      <w:bCs/>
      <w:sz w:val="22"/>
    </w:rPr>
  </w:style>
  <w:style w:type="character" w:customStyle="1" w:styleId="MOPNormalTypeChar">
    <w:name w:val="MOP Normal Type Char"/>
    <w:link w:val="MOPNormalType"/>
    <w:rsid w:val="00D7180C"/>
    <w:rPr>
      <w:rFonts w:ascii="Trebuchet MS" w:eastAsia="Symbol" w:hAnsi="Trebuchet MS"/>
      <w:bCs/>
      <w:sz w:val="22"/>
      <w:lang w:val="x-none" w:eastAsia="x-none"/>
    </w:rPr>
  </w:style>
  <w:style w:type="character" w:customStyle="1" w:styleId="MOPLegalPageBoldCharChar">
    <w:name w:val="MOP Legal Page Bold Char Char"/>
    <w:link w:val="MOPLegalPageBold"/>
    <w:rsid w:val="00D7180C"/>
    <w:rPr>
      <w:rFonts w:ascii="Trebuchet MS" w:eastAsia="PMingLiU" w:hAnsi="Trebuchet MS"/>
      <w:b/>
      <w:sz w:val="22"/>
      <w:lang w:val="x-none" w:eastAsia="x-none"/>
    </w:rPr>
  </w:style>
  <w:style w:type="numbering" w:customStyle="1" w:styleId="StyleBulleted">
    <w:name w:val="Style Bulleted"/>
    <w:basedOn w:val="NoList"/>
    <w:rsid w:val="00D7180C"/>
    <w:pPr>
      <w:numPr>
        <w:numId w:val="12"/>
      </w:numPr>
    </w:pPr>
  </w:style>
  <w:style w:type="paragraph" w:customStyle="1" w:styleId="MOPcopywritesysmble">
    <w:name w:val="MOP copywrite sysmble"/>
    <w:basedOn w:val="MOPLegalNoticeHead2"/>
    <w:next w:val="MOPNormalType"/>
    <w:link w:val="MOPcopywritesysmbleChar"/>
    <w:rsid w:val="00D7180C"/>
  </w:style>
  <w:style w:type="character" w:customStyle="1" w:styleId="MOPcopywritesysmbleChar">
    <w:name w:val="MOP copywrite sysmble Char"/>
    <w:link w:val="MOPcopywritesysmble"/>
    <w:rsid w:val="00D7180C"/>
    <w:rPr>
      <w:rFonts w:ascii="Trebuchet MS" w:eastAsia="PMingLiU" w:hAnsi="Trebuchet MS"/>
      <w:b/>
      <w:bCs/>
      <w:sz w:val="22"/>
      <w:lang w:val="x-none" w:eastAsia="x-none"/>
    </w:rPr>
  </w:style>
  <w:style w:type="table" w:styleId="TableGrid8">
    <w:name w:val="Table Grid 8"/>
    <w:basedOn w:val="TableNormal"/>
    <w:rsid w:val="00D7180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erText">
    <w:name w:val="Table Header Text"/>
    <w:basedOn w:val="Normal"/>
    <w:rsid w:val="00D7180C"/>
    <w:pPr>
      <w:jc w:val="center"/>
    </w:pPr>
    <w:rPr>
      <w:rFonts w:ascii="Arial" w:eastAsia="PMingLiU" w:hAnsi="Arial"/>
      <w:b/>
      <w:sz w:val="20"/>
    </w:rPr>
  </w:style>
  <w:style w:type="character" w:styleId="Emphasis">
    <w:name w:val="Emphasis"/>
    <w:rsid w:val="00D7180C"/>
    <w:rPr>
      <w:i/>
      <w:iCs/>
    </w:rPr>
  </w:style>
  <w:style w:type="numbering" w:customStyle="1" w:styleId="StyleTableHeaderTextTimesNewRoman11ptNotBoldLeft">
    <w:name w:val="Style Table Header Text + Times New Roman 11 pt Not Bold Left"/>
    <w:basedOn w:val="NoList"/>
    <w:rsid w:val="00D7180C"/>
    <w:pPr>
      <w:numPr>
        <w:numId w:val="13"/>
      </w:numPr>
    </w:pPr>
  </w:style>
  <w:style w:type="paragraph" w:customStyle="1" w:styleId="UnixCommand">
    <w:name w:val="Unix Command"/>
    <w:basedOn w:val="Normal"/>
    <w:link w:val="UnixCommandChar"/>
    <w:qFormat/>
    <w:rsid w:val="00D7180C"/>
    <w:pPr>
      <w:ind w:left="720"/>
    </w:pPr>
    <w:rPr>
      <w:rFonts w:ascii="Courier" w:hAnsi="Courier"/>
      <w:b/>
      <w:sz w:val="20"/>
      <w:lang w:val="x-none" w:eastAsia="x-none"/>
    </w:rPr>
  </w:style>
  <w:style w:type="character" w:customStyle="1" w:styleId="UnixCommandChar">
    <w:name w:val="Unix Command Char"/>
    <w:link w:val="UnixCommand"/>
    <w:rsid w:val="00D7180C"/>
    <w:rPr>
      <w:rFonts w:ascii="Courier" w:hAnsi="Courier"/>
      <w:b/>
      <w:lang w:val="x-none" w:eastAsia="x-none"/>
    </w:rPr>
  </w:style>
  <w:style w:type="character" w:customStyle="1" w:styleId="t1">
    <w:name w:val="t1"/>
    <w:rsid w:val="00D7180C"/>
  </w:style>
  <w:style w:type="paragraph" w:styleId="ListNumber">
    <w:name w:val="List Number"/>
    <w:basedOn w:val="Normal"/>
    <w:uiPriority w:val="99"/>
    <w:rsid w:val="00D7180C"/>
    <w:pPr>
      <w:ind w:left="360"/>
    </w:pPr>
    <w:rPr>
      <w:sz w:val="20"/>
    </w:rPr>
  </w:style>
  <w:style w:type="paragraph" w:styleId="NoSpacing">
    <w:name w:val="No Spacing"/>
    <w:uiPriority w:val="1"/>
    <w:qFormat/>
    <w:rsid w:val="00D7180C"/>
    <w:rPr>
      <w:rFonts w:ascii="Calibri" w:eastAsia="Calibri" w:hAnsi="Calibri"/>
      <w:sz w:val="22"/>
      <w:szCs w:val="22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D7180C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D7180C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D7180C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D7180C"/>
    <w:rPr>
      <w:rFonts w:ascii="Arial" w:hAnsi="Arial"/>
      <w:vanish/>
      <w:sz w:val="16"/>
      <w:szCs w:val="16"/>
      <w:lang w:val="x-none" w:eastAsia="x-none"/>
    </w:rPr>
  </w:style>
  <w:style w:type="paragraph" w:customStyle="1" w:styleId="inputlateral">
    <w:name w:val="inputlateral"/>
    <w:basedOn w:val="Normal"/>
    <w:link w:val="inputlateralChar"/>
    <w:rsid w:val="00D7180C"/>
    <w:pPr>
      <w:keepNext/>
    </w:pPr>
    <w:rPr>
      <w:lang w:val="x-none" w:eastAsia="x-none"/>
    </w:rPr>
  </w:style>
  <w:style w:type="character" w:customStyle="1" w:styleId="inputlateralChar">
    <w:name w:val="inputlateral Char"/>
    <w:link w:val="inputlateral"/>
    <w:rsid w:val="00D7180C"/>
    <w:rPr>
      <w:sz w:val="22"/>
      <w:lang w:val="x-none" w:eastAsia="x-none"/>
    </w:rPr>
  </w:style>
  <w:style w:type="paragraph" w:customStyle="1" w:styleId="outputlateral">
    <w:name w:val="outputlateral"/>
    <w:basedOn w:val="Normal"/>
    <w:link w:val="outputlateralChar"/>
    <w:rsid w:val="00D7180C"/>
    <w:pPr>
      <w:ind w:left="1080"/>
    </w:pPr>
    <w:rPr>
      <w:rFonts w:ascii="Courier" w:hAnsi="Courier"/>
      <w:sz w:val="20"/>
      <w:lang w:val="x-none" w:eastAsia="x-none"/>
    </w:rPr>
  </w:style>
  <w:style w:type="paragraph" w:customStyle="1" w:styleId="i">
    <w:name w:val="i"/>
    <w:basedOn w:val="Normal"/>
    <w:link w:val="iChar"/>
    <w:rsid w:val="00D7180C"/>
    <w:pPr>
      <w:numPr>
        <w:numId w:val="14"/>
      </w:numPr>
    </w:pPr>
    <w:rPr>
      <w:i/>
      <w:lang w:val="x-none" w:eastAsia="x-none"/>
    </w:rPr>
  </w:style>
  <w:style w:type="character" w:customStyle="1" w:styleId="iChar">
    <w:name w:val="i Char"/>
    <w:link w:val="i"/>
    <w:rsid w:val="00D7180C"/>
    <w:rPr>
      <w:i/>
      <w:sz w:val="22"/>
      <w:lang w:val="x-none" w:eastAsia="x-none"/>
    </w:rPr>
  </w:style>
  <w:style w:type="character" w:customStyle="1" w:styleId="outputlateralChar">
    <w:name w:val="outputlateral Char"/>
    <w:link w:val="outputlateral"/>
    <w:rsid w:val="00D7180C"/>
    <w:rPr>
      <w:rFonts w:ascii="Courier" w:hAnsi="Courier"/>
      <w:lang w:val="x-none" w:eastAsia="x-none"/>
    </w:rPr>
  </w:style>
  <w:style w:type="paragraph" w:customStyle="1" w:styleId="OutputLateral0">
    <w:name w:val="OutputLateral"/>
    <w:basedOn w:val="Normal"/>
    <w:link w:val="OutputLateralChar0"/>
    <w:rsid w:val="00D7180C"/>
    <w:pPr>
      <w:autoSpaceDE w:val="0"/>
      <w:autoSpaceDN w:val="0"/>
      <w:adjustRightInd w:val="0"/>
    </w:pPr>
    <w:rPr>
      <w:rFonts w:ascii="Courier" w:eastAsia="SimSun" w:hAnsi="Courier"/>
      <w:bCs/>
      <w:sz w:val="18"/>
      <w:szCs w:val="22"/>
      <w:lang w:val="x-none" w:eastAsia="zh-CN"/>
    </w:rPr>
  </w:style>
  <w:style w:type="character" w:customStyle="1" w:styleId="OutputLateralChar0">
    <w:name w:val="OutputLateral Char"/>
    <w:link w:val="OutputLateral0"/>
    <w:rsid w:val="00D7180C"/>
    <w:rPr>
      <w:rFonts w:ascii="Courier" w:eastAsia="SimSun" w:hAnsi="Courier"/>
      <w:bCs/>
      <w:sz w:val="18"/>
      <w:szCs w:val="22"/>
      <w:lang w:val="x-none" w:eastAsia="zh-CN"/>
    </w:rPr>
  </w:style>
  <w:style w:type="paragraph" w:customStyle="1" w:styleId="InputLateral0">
    <w:name w:val="InputLateral"/>
    <w:link w:val="InputLateralChar0"/>
    <w:rsid w:val="00D7180C"/>
    <w:rPr>
      <w:rFonts w:ascii="Courier" w:hAnsi="Courier"/>
      <w:b/>
      <w:sz w:val="22"/>
      <w:lang w:val="en-US" w:eastAsia="en-US"/>
    </w:rPr>
  </w:style>
  <w:style w:type="character" w:customStyle="1" w:styleId="InputLateralChar0">
    <w:name w:val="InputLateral Char"/>
    <w:link w:val="InputLateral0"/>
    <w:rsid w:val="00D7180C"/>
    <w:rPr>
      <w:rFonts w:ascii="Courier" w:hAnsi="Courier"/>
      <w:b/>
      <w:sz w:val="22"/>
      <w:lang w:bidi="ar-SA"/>
    </w:rPr>
  </w:style>
  <w:style w:type="character" w:customStyle="1" w:styleId="PlainTextChar1">
    <w:name w:val="Plain Text Char1"/>
    <w:locked/>
    <w:rsid w:val="00D7180C"/>
    <w:rPr>
      <w:rFonts w:ascii="Courier New" w:hAnsi="Courier New"/>
      <w:sz w:val="22"/>
    </w:rPr>
  </w:style>
  <w:style w:type="table" w:styleId="TableGrid1">
    <w:name w:val="Table Grid 1"/>
    <w:basedOn w:val="TableNormal"/>
    <w:rsid w:val="00D7180C"/>
    <w:rPr>
      <w:rFonts w:eastAsia="SimSun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oz-txt-citetags">
    <w:name w:val="moz-txt-citetags"/>
    <w:rsid w:val="00D7180C"/>
    <w:rPr>
      <w:rFonts w:cs="Times New Roman"/>
    </w:rPr>
  </w:style>
  <w:style w:type="paragraph" w:customStyle="1" w:styleId="paragraphbody">
    <w:name w:val="paragraphbody"/>
    <w:basedOn w:val="Normal"/>
    <w:rsid w:val="00D7180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TMLTypewriter">
    <w:name w:val="HTML Typewriter"/>
    <w:rsid w:val="00D7180C"/>
    <w:rPr>
      <w:rFonts w:ascii="Courier New" w:eastAsia="SimSun" w:hAnsi="Courier New" w:cs="Courier New"/>
      <w:sz w:val="20"/>
      <w:szCs w:val="20"/>
    </w:rPr>
  </w:style>
  <w:style w:type="paragraph" w:customStyle="1" w:styleId="NormalAsianAsianMSMincho">
    <w:name w:val="Normal+ Asian + (Asian) MS Mincho"/>
    <w:basedOn w:val="Normal"/>
    <w:rsid w:val="00D7180C"/>
    <w:rPr>
      <w:rFonts w:eastAsia="MS Mincho"/>
      <w:sz w:val="20"/>
    </w:rPr>
  </w:style>
  <w:style w:type="paragraph" w:customStyle="1" w:styleId="StyleAsianSimSunBlack">
    <w:name w:val="Style (Asian) SimSun Black"/>
    <w:basedOn w:val="Normal"/>
    <w:rsid w:val="00D7180C"/>
    <w:pPr>
      <w:ind w:left="360"/>
    </w:pPr>
    <w:rPr>
      <w:rFonts w:eastAsia="SimSun"/>
      <w:color w:val="000000"/>
    </w:rPr>
  </w:style>
  <w:style w:type="paragraph" w:customStyle="1" w:styleId="Style1">
    <w:name w:val="Style1"/>
    <w:basedOn w:val="Heading3"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sz w:val="22"/>
      <w:szCs w:val="22"/>
      <w:u w:color="000000"/>
      <w:lang w:val="x-none" w:eastAsia="zh-CN"/>
    </w:rPr>
  </w:style>
  <w:style w:type="paragraph" w:customStyle="1" w:styleId="Style2">
    <w:name w:val="Style2"/>
    <w:basedOn w:val="Heading4"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szCs w:val="22"/>
      <w:lang w:eastAsia="zh-CN"/>
    </w:rPr>
  </w:style>
  <w:style w:type="paragraph" w:customStyle="1" w:styleId="Style3">
    <w:name w:val="Style3"/>
    <w:basedOn w:val="Heading4"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szCs w:val="22"/>
      <w:lang w:eastAsia="zh-CN"/>
    </w:rPr>
  </w:style>
  <w:style w:type="paragraph" w:customStyle="1" w:styleId="Style4">
    <w:name w:val="Style4"/>
    <w:basedOn w:val="Heading4"/>
    <w:autoRedefine/>
    <w:rsid w:val="00D7180C"/>
    <w:pPr>
      <w:keepLines/>
      <w:numPr>
        <w:numId w:val="0"/>
      </w:numPr>
      <w:tabs>
        <w:tab w:val="num" w:pos="576"/>
        <w:tab w:val="num" w:pos="864"/>
      </w:tabs>
      <w:spacing w:before="240"/>
      <w:ind w:left="864" w:hanging="864"/>
    </w:pPr>
    <w:rPr>
      <w:rFonts w:eastAsia="SimSun"/>
      <w:b w:val="0"/>
      <w:lang w:eastAsia="zh-CN"/>
    </w:rPr>
  </w:style>
  <w:style w:type="paragraph" w:customStyle="1" w:styleId="StyleHeading311ptLeft0Firstline0">
    <w:name w:val="Style Heading 3 + 11 pt Left:  0&quot; First line:  0&quot;"/>
    <w:basedOn w:val="Heading3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</w:pPr>
    <w:rPr>
      <w:rFonts w:ascii="Times New Roman Bold" w:eastAsia="SimSun" w:hAnsi="Times New Roman Bold"/>
      <w:bCs/>
      <w:sz w:val="22"/>
      <w:szCs w:val="22"/>
      <w:u w:color="000000"/>
      <w:lang w:val="x-none" w:eastAsia="zh-CN"/>
    </w:rPr>
  </w:style>
  <w:style w:type="paragraph" w:customStyle="1" w:styleId="Style5">
    <w:name w:val="Style5"/>
    <w:basedOn w:val="Heading3"/>
    <w:next w:val="Style4"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sz w:val="22"/>
      <w:szCs w:val="22"/>
      <w:u w:color="000000"/>
      <w:lang w:val="x-none" w:eastAsia="zh-CN"/>
    </w:rPr>
  </w:style>
  <w:style w:type="paragraph" w:customStyle="1" w:styleId="StyleHeading3AsianSimSun">
    <w:name w:val="Style Heading 3 + (Asian) SimSun"/>
    <w:basedOn w:val="Heading3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 w:val="22"/>
      <w:szCs w:val="22"/>
      <w:u w:color="000000"/>
      <w:lang w:val="x-none" w:eastAsia="zh-CN"/>
    </w:rPr>
  </w:style>
  <w:style w:type="paragraph" w:customStyle="1" w:styleId="StyleHeading312pt">
    <w:name w:val="Style Heading 3 + 12 pt"/>
    <w:basedOn w:val="Heading3"/>
    <w:link w:val="StyleHeading312ptChar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 w:val="22"/>
      <w:szCs w:val="22"/>
      <w:u w:color="000000"/>
      <w:lang w:val="x-none" w:eastAsia="zh-CN"/>
    </w:rPr>
  </w:style>
  <w:style w:type="character" w:customStyle="1" w:styleId="StyleHeading312ptChar">
    <w:name w:val="Style Heading 3 + 12 pt Char"/>
    <w:link w:val="StyleHeading312pt"/>
    <w:locked/>
    <w:rsid w:val="00D7180C"/>
    <w:rPr>
      <w:rFonts w:eastAsia="SimSun"/>
      <w:b/>
      <w:bCs/>
      <w:sz w:val="22"/>
      <w:szCs w:val="22"/>
      <w:u w:color="000000"/>
      <w:lang w:val="x-none" w:eastAsia="zh-CN"/>
    </w:rPr>
  </w:style>
  <w:style w:type="paragraph" w:customStyle="1" w:styleId="StyleHeading4Black">
    <w:name w:val="Style Heading 4 + Black"/>
    <w:basedOn w:val="Heading4"/>
    <w:autoRedefine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 w:val="0"/>
      <w:color w:val="0000FF"/>
      <w:lang w:eastAsia="zh-CN"/>
    </w:rPr>
  </w:style>
  <w:style w:type="paragraph" w:customStyle="1" w:styleId="StyleHeading3Left00Firstline0">
    <w:name w:val="Style Heading 3 + Left:  0.0&quot; First line:  0&quot;"/>
    <w:basedOn w:val="Heading3"/>
    <w:link w:val="StyleHeading3Left00Firstline0Char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Cs w:val="22"/>
      <w:u w:color="000000"/>
      <w:lang w:val="x-none" w:eastAsia="zh-CN"/>
    </w:rPr>
  </w:style>
  <w:style w:type="numbering" w:styleId="111111">
    <w:name w:val="Outline List 2"/>
    <w:basedOn w:val="NoList"/>
    <w:rsid w:val="00D7180C"/>
    <w:pPr>
      <w:numPr>
        <w:numId w:val="15"/>
      </w:numPr>
    </w:pPr>
  </w:style>
  <w:style w:type="paragraph" w:customStyle="1" w:styleId="THTableCellHeading">
    <w:name w:val="TH_TableCellHeading"/>
    <w:rsid w:val="00D7180C"/>
    <w:pPr>
      <w:keepNext/>
      <w:keepLines/>
      <w:spacing w:before="60" w:after="60"/>
    </w:pPr>
    <w:rPr>
      <w:b/>
      <w:sz w:val="24"/>
      <w:szCs w:val="22"/>
      <w:lang w:val="en-US" w:eastAsia="en-US"/>
    </w:rPr>
  </w:style>
  <w:style w:type="character" w:customStyle="1" w:styleId="StyleHeading3Left00Firstline0Char">
    <w:name w:val="Style Heading 3 + Left:  0.0&quot; First line:  0&quot; Char"/>
    <w:link w:val="StyleHeading3Left00Firstline0"/>
    <w:rsid w:val="00D7180C"/>
    <w:rPr>
      <w:rFonts w:eastAsia="SimSun"/>
      <w:b/>
      <w:bCs/>
      <w:sz w:val="24"/>
      <w:szCs w:val="22"/>
      <w:u w:color="000000"/>
      <w:lang w:val="x-none" w:eastAsia="zh-CN"/>
    </w:rPr>
  </w:style>
  <w:style w:type="paragraph" w:customStyle="1" w:styleId="ESEndOfSteps">
    <w:name w:val="ES_EndOfSteps"/>
    <w:next w:val="Normal"/>
    <w:rsid w:val="00D7180C"/>
    <w:pPr>
      <w:pBdr>
        <w:bottom w:val="dotted" w:sz="6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autoSpaceDE w:val="0"/>
      <w:autoSpaceDN w:val="0"/>
      <w:adjustRightInd w:val="0"/>
      <w:spacing w:before="160" w:after="80" w:line="300" w:lineRule="atLeast"/>
    </w:pPr>
    <w:rPr>
      <w:b/>
      <w:bCs/>
      <w:smallCaps/>
      <w:color w:val="000000"/>
      <w:spacing w:val="40"/>
      <w:kern w:val="28"/>
      <w:sz w:val="18"/>
      <w:lang w:val="en-US" w:eastAsia="en-US"/>
    </w:rPr>
  </w:style>
  <w:style w:type="paragraph" w:customStyle="1" w:styleId="TBTableCellBody">
    <w:name w:val="TB_TableCellBody"/>
    <w:rsid w:val="00D7180C"/>
    <w:pPr>
      <w:spacing w:before="80" w:after="80"/>
    </w:pPr>
    <w:rPr>
      <w:sz w:val="22"/>
      <w:szCs w:val="22"/>
      <w:lang w:val="en-US" w:eastAsia="en-US"/>
    </w:rPr>
  </w:style>
  <w:style w:type="paragraph" w:customStyle="1" w:styleId="T1NTableListNum">
    <w:name w:val="T1N_TableListNum"/>
    <w:basedOn w:val="TBTableCellBody"/>
    <w:rsid w:val="00D7180C"/>
    <w:pPr>
      <w:numPr>
        <w:numId w:val="16"/>
      </w:numPr>
      <w:suppressAutoHyphens/>
      <w:autoSpaceDE w:val="0"/>
      <w:autoSpaceDN w:val="0"/>
      <w:adjustRightInd w:val="0"/>
    </w:pPr>
    <w:rPr>
      <w:rFonts w:cs="Times"/>
      <w:color w:val="000000"/>
    </w:rPr>
  </w:style>
  <w:style w:type="paragraph" w:customStyle="1" w:styleId="Bullet">
    <w:name w:val="Bullet"/>
    <w:basedOn w:val="Normal"/>
    <w:rsid w:val="00D7180C"/>
    <w:pPr>
      <w:numPr>
        <w:numId w:val="17"/>
      </w:numPr>
      <w:spacing w:before="60" w:after="60" w:line="228" w:lineRule="auto"/>
      <w:jc w:val="both"/>
    </w:pPr>
    <w:rPr>
      <w:sz w:val="24"/>
      <w:lang w:val="en-GB"/>
    </w:rPr>
  </w:style>
  <w:style w:type="paragraph" w:customStyle="1" w:styleId="Default">
    <w:name w:val="Default"/>
    <w:rsid w:val="00D7180C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numbering" w:customStyle="1" w:styleId="CurrentList1">
    <w:name w:val="Current List1"/>
    <w:rsid w:val="00D7180C"/>
  </w:style>
  <w:style w:type="numbering" w:customStyle="1" w:styleId="Style7">
    <w:name w:val="Style7"/>
    <w:rsid w:val="00D7180C"/>
    <w:pPr>
      <w:numPr>
        <w:numId w:val="19"/>
      </w:numPr>
    </w:pPr>
  </w:style>
  <w:style w:type="character" w:customStyle="1" w:styleId="bstansel">
    <w:name w:val="bstansel"/>
    <w:semiHidden/>
    <w:rsid w:val="00D7180C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TableTextLeftChar">
    <w:name w:val="Table Text (Left) Char"/>
    <w:link w:val="TableTextLeft"/>
    <w:locked/>
    <w:rsid w:val="00D7180C"/>
    <w:rPr>
      <w:rFonts w:ascii="Calibri" w:eastAsia="Calibri" w:hAnsi="Calibri" w:cs="Calibri"/>
      <w:sz w:val="24"/>
      <w:szCs w:val="24"/>
    </w:rPr>
  </w:style>
  <w:style w:type="paragraph" w:customStyle="1" w:styleId="TableTextLeft">
    <w:name w:val="Table Text (Left)"/>
    <w:basedOn w:val="Normal"/>
    <w:link w:val="TableTextLeftChar"/>
    <w:rsid w:val="00D7180C"/>
    <w:pPr>
      <w:spacing w:before="40" w:after="40"/>
    </w:pPr>
    <w:rPr>
      <w:rFonts w:ascii="Calibri" w:eastAsia="Calibri" w:hAnsi="Calibri"/>
      <w:sz w:val="24"/>
      <w:szCs w:val="24"/>
      <w:lang w:val="x-none" w:eastAsia="x-none"/>
    </w:rPr>
  </w:style>
  <w:style w:type="character" w:customStyle="1" w:styleId="BlockTextChar1">
    <w:name w:val="Block Text Char1"/>
    <w:link w:val="BlockText"/>
    <w:rsid w:val="00D7180C"/>
    <w:rPr>
      <w:rFonts w:ascii="Arial" w:eastAsia="PMingLiU" w:hAnsi="Arial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D7180C"/>
    <w:pPr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GUI">
    <w:name w:val="GUI"/>
    <w:rsid w:val="00D7180C"/>
    <w:rPr>
      <w:rFonts w:ascii="Times New Roman" w:hAnsi="Times New Roman" w:cs="Times New Roman"/>
      <w:b/>
      <w:sz w:val="22"/>
    </w:rPr>
  </w:style>
  <w:style w:type="character" w:customStyle="1" w:styleId="ListParagraphChar">
    <w:name w:val="List Paragraph Char"/>
    <w:aliases w:val="- Bullets Char,List Paragraph - Bullets Char,Bulleted List Char,Numbering 1.1 Char,titulo 4 Char,Párrafo de lista7 Char,List Paragraph lettered Char,符号列表 Char,·ûºÅÁÐ±í Char,¡¤?o?¨¢D¡À¨ª Char,?¡è?o?¡§¡éD?¨¤¡§a Char,? Char,lp1 Char"/>
    <w:link w:val="ListParagraph"/>
    <w:uiPriority w:val="1"/>
    <w:qFormat/>
    <w:rsid w:val="00D7180C"/>
    <w:rPr>
      <w:sz w:val="22"/>
    </w:rPr>
  </w:style>
  <w:style w:type="paragraph" w:customStyle="1" w:styleId="SupportingDetails">
    <w:name w:val="Supporting Details"/>
    <w:basedOn w:val="ListParagraph"/>
    <w:link w:val="SupportingDetailsChar"/>
    <w:qFormat/>
    <w:rsid w:val="00D7180C"/>
    <w:pPr>
      <w:autoSpaceDE w:val="0"/>
      <w:autoSpaceDN w:val="0"/>
      <w:adjustRightInd w:val="0"/>
      <w:spacing w:before="60" w:after="60"/>
      <w:contextualSpacing/>
    </w:pPr>
    <w:rPr>
      <w:rFonts w:ascii="Cambria" w:eastAsia="TimesNewRomanforAlcatel" w:hAnsi="Cambria"/>
    </w:rPr>
  </w:style>
  <w:style w:type="character" w:customStyle="1" w:styleId="SupportingDetailsChar">
    <w:name w:val="Supporting Details Char"/>
    <w:link w:val="SupportingDetails"/>
    <w:rsid w:val="00D7180C"/>
    <w:rPr>
      <w:rFonts w:ascii="Cambria" w:eastAsia="TimesNewRomanforAlcatel" w:hAnsi="Cambria"/>
      <w:sz w:val="22"/>
    </w:rPr>
  </w:style>
  <w:style w:type="paragraph" w:customStyle="1" w:styleId="Pa12">
    <w:name w:val="Pa12"/>
    <w:basedOn w:val="Normal"/>
    <w:uiPriority w:val="99"/>
    <w:rsid w:val="006B4D48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numbering" w:customStyle="1" w:styleId="1111113">
    <w:name w:val="1 / 1.1 / 1.1.13"/>
    <w:basedOn w:val="NoList"/>
    <w:next w:val="111111"/>
    <w:unhideWhenUsed/>
    <w:locked/>
    <w:rsid w:val="00F13C06"/>
    <w:pPr>
      <w:numPr>
        <w:numId w:val="18"/>
      </w:numPr>
    </w:pPr>
  </w:style>
  <w:style w:type="paragraph" w:styleId="ListBullet5">
    <w:name w:val="List Bullet 5"/>
    <w:basedOn w:val="Normal"/>
    <w:rsid w:val="00E87338"/>
    <w:pPr>
      <w:numPr>
        <w:numId w:val="20"/>
      </w:numPr>
      <w:contextualSpacing/>
    </w:pPr>
  </w:style>
  <w:style w:type="character" w:styleId="Mention">
    <w:name w:val="Mention"/>
    <w:uiPriority w:val="99"/>
    <w:semiHidden/>
    <w:unhideWhenUsed/>
    <w:rsid w:val="00BD4C94"/>
    <w:rPr>
      <w:color w:val="2B579A"/>
      <w:shd w:val="clear" w:color="auto" w:fill="E6E6E6"/>
    </w:rPr>
  </w:style>
  <w:style w:type="character" w:styleId="UnresolvedMention">
    <w:name w:val="Unresolved Mention"/>
    <w:uiPriority w:val="99"/>
    <w:semiHidden/>
    <w:unhideWhenUsed/>
    <w:rsid w:val="00DF22F9"/>
    <w:rPr>
      <w:color w:val="808080"/>
      <w:shd w:val="clear" w:color="auto" w:fill="E6E6E6"/>
    </w:rPr>
  </w:style>
  <w:style w:type="character" w:customStyle="1" w:styleId="aa-Input">
    <w:name w:val="aa-Input"/>
    <w:qFormat/>
    <w:rsid w:val="0058003E"/>
    <w:rPr>
      <w:rFonts w:ascii="Courier" w:hAnsi="Courier"/>
      <w:b/>
      <w:bCs/>
      <w:color w:val="0000FF"/>
      <w:sz w:val="22"/>
    </w:rPr>
  </w:style>
  <w:style w:type="character" w:customStyle="1" w:styleId="BlockTextChar">
    <w:name w:val="Block Text Char"/>
    <w:rsid w:val="009060F1"/>
    <w:rPr>
      <w:rFonts w:ascii="Arial" w:eastAsia="PMingLiU" w:hAnsi="Arial" w:cs="Times New Roman"/>
      <w:sz w:val="20"/>
      <w:lang w:val="x-none" w:eastAsia="x-none" w:bidi="ar-SA"/>
    </w:rPr>
  </w:style>
  <w:style w:type="character" w:customStyle="1" w:styleId="filepath">
    <w:name w:val="filepath"/>
    <w:rsid w:val="00C50901"/>
  </w:style>
  <w:style w:type="character" w:customStyle="1" w:styleId="code">
    <w:name w:val="code"/>
    <w:rsid w:val="003A12FE"/>
  </w:style>
  <w:style w:type="character" w:customStyle="1" w:styleId="cm-line">
    <w:name w:val="cm-line"/>
    <w:rsid w:val="00FC7621"/>
  </w:style>
  <w:style w:type="character" w:customStyle="1" w:styleId="a-43Com">
    <w:name w:val="a-4.3 Com"/>
    <w:qFormat/>
    <w:rsid w:val="000F1DC3"/>
    <w:rPr>
      <w:rFonts w:ascii="Courier New" w:hAnsi="Courier New"/>
      <w:b/>
      <w:color w:val="0000FF"/>
      <w:sz w:val="22"/>
    </w:rPr>
  </w:style>
  <w:style w:type="character" w:customStyle="1" w:styleId="ui-provider">
    <w:name w:val="ui-provider"/>
    <w:basedOn w:val="DefaultParagraphFont"/>
    <w:rsid w:val="009C1F4B"/>
  </w:style>
  <w:style w:type="paragraph" w:customStyle="1" w:styleId="Numbering">
    <w:name w:val="Numbering"/>
    <w:basedOn w:val="Normal"/>
    <w:qFormat/>
    <w:rsid w:val="009C53C0"/>
    <w:pPr>
      <w:numPr>
        <w:numId w:val="22"/>
      </w:numPr>
      <w:shd w:val="clear" w:color="auto" w:fill="FFFFFF"/>
      <w:spacing w:after="120" w:line="276" w:lineRule="auto"/>
      <w:contextualSpacing/>
    </w:pPr>
    <w:rPr>
      <w:rFonts w:eastAsia="SimSun" w:cs="Arial"/>
      <w:color w:val="001135"/>
    </w:rPr>
  </w:style>
  <w:style w:type="character" w:styleId="SmartLink">
    <w:name w:val="Smart Link"/>
    <w:uiPriority w:val="99"/>
    <w:semiHidden/>
    <w:unhideWhenUsed/>
    <w:rsid w:val="00FF659D"/>
    <w:rPr>
      <w:color w:val="0000FF"/>
      <w:u w:val="single"/>
      <w:shd w:val="clear" w:color="auto" w:fill="F3F2F1"/>
    </w:rPr>
  </w:style>
  <w:style w:type="character" w:styleId="HTMLCode">
    <w:name w:val="HTML Code"/>
    <w:uiPriority w:val="99"/>
    <w:unhideWhenUsed/>
    <w:rsid w:val="00A81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3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it\OneDrive\Documents\Custom%20Office%20Templates\FORMA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F4E7292B4A6D49AF8F2674F8A4D045" ma:contentTypeVersion="13" ma:contentTypeDescription="Create a new document." ma:contentTypeScope="" ma:versionID="395207044b88c5739184963c947ca132">
  <xsd:schema xmlns:xsd="http://www.w3.org/2001/XMLSchema" xmlns:xs="http://www.w3.org/2001/XMLSchema" xmlns:p="http://schemas.microsoft.com/office/2006/metadata/properties" xmlns:ns2="71c5aaf6-e6ce-465b-b873-5148d2a4c105" xmlns:ns3="d9918223-fae3-445a-a383-7a9293ffe9df" xmlns:ns4="38eac2e6-0e57-4281-85e5-f2bbc06053ec" targetNamespace="http://schemas.microsoft.com/office/2006/metadata/properties" ma:root="true" ma:fieldsID="ec15eec1eda98720010b7245cf16afbb" ns2:_="" ns3:_="" ns4:_="">
    <xsd:import namespace="71c5aaf6-e6ce-465b-b873-5148d2a4c105"/>
    <xsd:import namespace="d9918223-fae3-445a-a383-7a9293ffe9df"/>
    <xsd:import namespace="38eac2e6-0e57-4281-85e5-f2bbc06053e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18223-fae3-445a-a383-7a9293ffe9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ac2e6-0e57-4281-85e5-f2bbc06053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34c87397-5fc1-491e-85e7-d6110dbe9cbd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5DAE577-49A7-4D5F-963C-E4A59905E5F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F336214-CCCE-47E0-A72C-730AE657F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2CC02A-8A4E-42E0-BF9E-3732C3CAC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d9918223-fae3-445a-a383-7a9293ffe9df"/>
    <ds:schemaRef ds:uri="38eac2e6-0e57-4281-85e5-f2bbc0605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E8793E-ED52-449E-A1FD-3340B5B49921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7B4E1891-611F-41D8-A363-763EE3D2C7E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3339FD3-31A7-4E78-A965-09C14F151AF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FORMAT.dot</Template>
  <TotalTime>13</TotalTime>
  <Pages>5</Pages>
  <Words>327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Nokia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>Unique MOP Identifier</cp:keywords>
  <dc:description/>
  <cp:lastModifiedBy>Chaitanya Raj Nandan</cp:lastModifiedBy>
  <cp:revision>2</cp:revision>
  <cp:lastPrinted>2013-01-30T20:35:00Z</cp:lastPrinted>
  <dcterms:created xsi:type="dcterms:W3CDTF">2026-04-03T17:08:00Z</dcterms:created>
  <dcterms:modified xsi:type="dcterms:W3CDTF">2026-04-03T17:21:00Z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ategories">
    <vt:lpwstr/>
  </property>
  <property fmtid="{D5CDD505-2E9C-101B-9397-08002B2CF9AE}" pid="4" name="Approval Level">
    <vt:lpwstr/>
  </property>
  <property fmtid="{D5CDD505-2E9C-101B-9397-08002B2CF9AE}" pid="5" name="_Comments">
    <vt:lpwstr> </vt:lpwstr>
  </property>
  <property fmtid="{D5CDD505-2E9C-101B-9397-08002B2CF9AE}" pid="6" name="Assigned To">
    <vt:lpwstr/>
  </property>
  <property fmtid="{D5CDD505-2E9C-101B-9397-08002B2CF9AE}" pid="7" name="ContentTypeId">
    <vt:lpwstr>0x01010009E82D54F3F10D468133B175E7F78D1A</vt:lpwstr>
  </property>
  <property fmtid="{D5CDD505-2E9C-101B-9397-08002B2CF9AE}" pid="8" name="_dlc_DocId">
    <vt:lpwstr>MNIQP2OIQ5S5-317049232-62</vt:lpwstr>
  </property>
  <property fmtid="{D5CDD505-2E9C-101B-9397-08002B2CF9AE}" pid="9" name="_dlc_DocIdItemGuid">
    <vt:lpwstr>80a0402d-65e7-49e4-b023-e25d3aef7a5c</vt:lpwstr>
  </property>
  <property fmtid="{D5CDD505-2E9C-101B-9397-08002B2CF9AE}" pid="10" name="_dlc_DocIdUrl">
    <vt:lpwstr>https://nokia.sharepoint.com/sites/NSW_CSaC_MS_NAM_Core_Integration_IMS/_layouts/15/DocIdRedir.aspx?ID=MNIQP2OIQ5S5-317049232-62, MNIQP2OIQ5S5-317049232-62</vt:lpwstr>
  </property>
  <property fmtid="{D5CDD505-2E9C-101B-9397-08002B2CF9AE}" pid="11" name="MSIP_Label_46cc7c65-2b09-40ab-abef-d10548338a3b_Enabled">
    <vt:lpwstr>true</vt:lpwstr>
  </property>
  <property fmtid="{D5CDD505-2E9C-101B-9397-08002B2CF9AE}" pid="12" name="MSIP_Label_46cc7c65-2b09-40ab-abef-d10548338a3b_SetDate">
    <vt:lpwstr>2022-01-19T17:36:41Z</vt:lpwstr>
  </property>
  <property fmtid="{D5CDD505-2E9C-101B-9397-08002B2CF9AE}" pid="13" name="MSIP_Label_46cc7c65-2b09-40ab-abef-d10548338a3b_Method">
    <vt:lpwstr>Privileged</vt:lpwstr>
  </property>
  <property fmtid="{D5CDD505-2E9C-101B-9397-08002B2CF9AE}" pid="14" name="MSIP_Label_46cc7c65-2b09-40ab-abef-d10548338a3b_Name">
    <vt:lpwstr>46cc7c65-2b09-40ab-abef-d10548338a3b</vt:lpwstr>
  </property>
  <property fmtid="{D5CDD505-2E9C-101B-9397-08002B2CF9AE}" pid="15" name="MSIP_Label_46cc7c65-2b09-40ab-abef-d10548338a3b_SiteId">
    <vt:lpwstr>5d471751-9675-428d-917b-70f44f9630b0</vt:lpwstr>
  </property>
  <property fmtid="{D5CDD505-2E9C-101B-9397-08002B2CF9AE}" pid="16" name="MSIP_Label_46cc7c65-2b09-40ab-abef-d10548338a3b_ActionId">
    <vt:lpwstr>05aef334-0776-45e8-a9cb-dd56b0dff481</vt:lpwstr>
  </property>
  <property fmtid="{D5CDD505-2E9C-101B-9397-08002B2CF9AE}" pid="17" name="MSIP_Label_46cc7c65-2b09-40ab-abef-d10548338a3b_ContentBits">
    <vt:lpwstr>2</vt:lpwstr>
  </property>
  <property fmtid="{D5CDD505-2E9C-101B-9397-08002B2CF9AE}" pid="18" name="HideFromDelve">
    <vt:lpwstr>0</vt:lpwstr>
  </property>
</Properties>
</file>