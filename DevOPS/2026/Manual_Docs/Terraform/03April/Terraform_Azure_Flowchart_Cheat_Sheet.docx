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7795" w14:textId="77777777" w:rsidR="006072A8" w:rsidRDefault="006072A8" w:rsidP="006072A8">
      <w:pPr>
        <w:pStyle w:val="Title"/>
        <w:rPr>
          <w:lang w:val="en-IN"/>
        </w:rPr>
      </w:pPr>
    </w:p>
    <w:p w14:paraId="4FC87F50" w14:textId="77777777" w:rsidR="006072A8" w:rsidRDefault="006072A8" w:rsidP="006072A8">
      <w:pPr>
        <w:pStyle w:val="Title"/>
        <w:rPr>
          <w:lang w:val="en-IN"/>
        </w:rPr>
      </w:pPr>
    </w:p>
    <w:p w14:paraId="0D674D42" w14:textId="77777777" w:rsidR="006072A8" w:rsidRDefault="006072A8" w:rsidP="006072A8">
      <w:pPr>
        <w:pStyle w:val="Title"/>
        <w:rPr>
          <w:lang w:val="en-IN"/>
        </w:rPr>
      </w:pPr>
    </w:p>
    <w:p w14:paraId="0AC29788" w14:textId="77777777" w:rsidR="006072A8" w:rsidRDefault="006072A8" w:rsidP="006072A8">
      <w:pPr>
        <w:pStyle w:val="Title"/>
        <w:rPr>
          <w:lang w:val="en-IN"/>
        </w:rPr>
      </w:pPr>
    </w:p>
    <w:p w14:paraId="232F7121" w14:textId="77777777" w:rsidR="006072A8" w:rsidRDefault="006072A8" w:rsidP="006072A8">
      <w:pPr>
        <w:pStyle w:val="Title"/>
        <w:rPr>
          <w:lang w:val="en-IN"/>
        </w:rPr>
      </w:pPr>
    </w:p>
    <w:p w14:paraId="09F0B483" w14:textId="77777777" w:rsidR="006072A8" w:rsidRDefault="006072A8" w:rsidP="006072A8">
      <w:pPr>
        <w:pStyle w:val="Title"/>
        <w:rPr>
          <w:lang w:val="en-IN"/>
        </w:rPr>
      </w:pPr>
    </w:p>
    <w:p w14:paraId="104ADE7D" w14:textId="77777777" w:rsidR="006072A8" w:rsidRDefault="006072A8" w:rsidP="006072A8">
      <w:pPr>
        <w:pStyle w:val="Title"/>
        <w:rPr>
          <w:lang w:val="en-IN"/>
        </w:rPr>
      </w:pPr>
    </w:p>
    <w:p w14:paraId="5661EEAF" w14:textId="77777777" w:rsidR="006072A8" w:rsidRDefault="006072A8" w:rsidP="006072A8">
      <w:pPr>
        <w:pStyle w:val="Title"/>
        <w:rPr>
          <w:lang w:val="en-IN"/>
        </w:rPr>
      </w:pPr>
    </w:p>
    <w:p w14:paraId="4809E440" w14:textId="23462E10" w:rsidR="00182B7D" w:rsidRPr="00182B7D" w:rsidRDefault="006072A8" w:rsidP="006072A8">
      <w:pPr>
        <w:pStyle w:val="Title"/>
        <w:rPr>
          <w:lang w:val="en-IN"/>
        </w:rPr>
      </w:pPr>
      <w:r w:rsidRPr="006072A8">
        <w:rPr>
          <w:lang w:val="en-IN"/>
        </w:rPr>
        <w:t>Terraform + Azure Flowchart Cheat Sheet</w:t>
      </w:r>
    </w:p>
    <w:p w14:paraId="41C869FD" w14:textId="77777777" w:rsidR="006072A8" w:rsidRDefault="006072A8" w:rsidP="006072A8">
      <w:pPr>
        <w:rPr>
          <w:lang w:val="en-IN"/>
        </w:rPr>
      </w:pPr>
    </w:p>
    <w:p w14:paraId="69A5F9B7" w14:textId="77777777" w:rsidR="006072A8" w:rsidRDefault="006072A8" w:rsidP="006072A8">
      <w:pPr>
        <w:rPr>
          <w:lang w:val="en-IN"/>
        </w:rPr>
      </w:pPr>
    </w:p>
    <w:p w14:paraId="39E7608F" w14:textId="77777777" w:rsidR="006072A8" w:rsidRDefault="006072A8" w:rsidP="006072A8">
      <w:pPr>
        <w:rPr>
          <w:lang w:val="en-IN"/>
        </w:rPr>
      </w:pPr>
    </w:p>
    <w:p w14:paraId="76C175E5" w14:textId="77777777" w:rsidR="006072A8" w:rsidRDefault="006072A8" w:rsidP="006072A8">
      <w:pPr>
        <w:rPr>
          <w:lang w:val="en-IN"/>
        </w:rPr>
      </w:pPr>
    </w:p>
    <w:p w14:paraId="5CF745AE" w14:textId="77777777" w:rsidR="006072A8" w:rsidRDefault="006072A8" w:rsidP="006072A8">
      <w:pPr>
        <w:rPr>
          <w:lang w:val="en-IN"/>
        </w:rPr>
      </w:pPr>
    </w:p>
    <w:p w14:paraId="478AFDFB" w14:textId="77777777" w:rsidR="006072A8" w:rsidRDefault="006072A8" w:rsidP="006072A8">
      <w:pPr>
        <w:rPr>
          <w:lang w:val="en-IN"/>
        </w:rPr>
      </w:pPr>
    </w:p>
    <w:p w14:paraId="04196D53" w14:textId="77777777" w:rsidR="006072A8" w:rsidRDefault="006072A8" w:rsidP="006072A8">
      <w:pPr>
        <w:rPr>
          <w:lang w:val="en-IN"/>
        </w:rPr>
      </w:pPr>
    </w:p>
    <w:p w14:paraId="7DDFCA0E" w14:textId="77777777" w:rsidR="006072A8" w:rsidRDefault="006072A8" w:rsidP="006072A8">
      <w:pPr>
        <w:rPr>
          <w:lang w:val="en-IN"/>
        </w:rPr>
      </w:pPr>
    </w:p>
    <w:p w14:paraId="6F63E02A" w14:textId="77777777" w:rsidR="006072A8" w:rsidRDefault="006072A8" w:rsidP="006072A8">
      <w:pPr>
        <w:rPr>
          <w:lang w:val="en-IN"/>
        </w:rPr>
      </w:pPr>
    </w:p>
    <w:p w14:paraId="1BCC308E" w14:textId="77777777" w:rsidR="006072A8" w:rsidRDefault="006072A8" w:rsidP="006072A8">
      <w:pPr>
        <w:rPr>
          <w:lang w:val="en-IN"/>
        </w:rPr>
      </w:pPr>
    </w:p>
    <w:p w14:paraId="6873080E" w14:textId="77777777" w:rsidR="006072A8" w:rsidRDefault="006072A8" w:rsidP="006072A8">
      <w:pPr>
        <w:rPr>
          <w:lang w:val="en-IN"/>
        </w:rPr>
      </w:pPr>
    </w:p>
    <w:p w14:paraId="11334BB5" w14:textId="77777777" w:rsidR="006072A8" w:rsidRDefault="006072A8" w:rsidP="006072A8">
      <w:pPr>
        <w:rPr>
          <w:lang w:val="en-IN"/>
        </w:rPr>
      </w:pPr>
    </w:p>
    <w:p w14:paraId="3A69A63B" w14:textId="77777777" w:rsidR="006072A8" w:rsidRDefault="006072A8" w:rsidP="006072A8">
      <w:pPr>
        <w:rPr>
          <w:lang w:val="en-IN"/>
        </w:rPr>
      </w:pPr>
    </w:p>
    <w:p w14:paraId="5F1C44FB" w14:textId="77777777" w:rsidR="006072A8" w:rsidRDefault="006072A8" w:rsidP="006072A8">
      <w:pPr>
        <w:rPr>
          <w:lang w:val="en-IN"/>
        </w:rPr>
      </w:pPr>
    </w:p>
    <w:p w14:paraId="454F415E" w14:textId="77777777" w:rsidR="006072A8" w:rsidRDefault="006072A8" w:rsidP="006072A8">
      <w:pPr>
        <w:rPr>
          <w:lang w:val="en-IN"/>
        </w:rPr>
      </w:pPr>
    </w:p>
    <w:p w14:paraId="5F8484E7" w14:textId="77777777" w:rsidR="006072A8" w:rsidRDefault="006072A8" w:rsidP="006072A8">
      <w:pPr>
        <w:rPr>
          <w:lang w:val="en-IN"/>
        </w:rPr>
      </w:pPr>
    </w:p>
    <w:p w14:paraId="57DF5FA8" w14:textId="77777777" w:rsidR="006072A8" w:rsidRDefault="006072A8" w:rsidP="006072A8">
      <w:pPr>
        <w:rPr>
          <w:lang w:val="en-IN"/>
        </w:rPr>
      </w:pPr>
    </w:p>
    <w:p w14:paraId="65EB3BBC" w14:textId="77777777" w:rsidR="006072A8" w:rsidRDefault="006072A8" w:rsidP="006072A8">
      <w:pPr>
        <w:rPr>
          <w:lang w:val="en-IN"/>
        </w:rPr>
      </w:pPr>
    </w:p>
    <w:p w14:paraId="45628E48" w14:textId="77777777" w:rsidR="006072A8" w:rsidRDefault="006072A8" w:rsidP="006072A8">
      <w:pPr>
        <w:rPr>
          <w:lang w:val="en-IN"/>
        </w:rPr>
      </w:pPr>
    </w:p>
    <w:p w14:paraId="268E6227" w14:textId="77777777" w:rsidR="006072A8" w:rsidRDefault="006072A8" w:rsidP="006072A8">
      <w:pPr>
        <w:rPr>
          <w:lang w:val="en-IN"/>
        </w:rPr>
      </w:pPr>
    </w:p>
    <w:p w14:paraId="3621602A" w14:textId="77777777" w:rsidR="006072A8" w:rsidRDefault="006072A8" w:rsidP="006072A8">
      <w:pPr>
        <w:rPr>
          <w:lang w:val="en-IN"/>
        </w:rPr>
      </w:pPr>
    </w:p>
    <w:p w14:paraId="08E2CC6F" w14:textId="77777777" w:rsidR="006072A8" w:rsidRDefault="006072A8" w:rsidP="006072A8">
      <w:pPr>
        <w:rPr>
          <w:lang w:val="en-IN"/>
        </w:rPr>
      </w:pPr>
    </w:p>
    <w:p w14:paraId="70A37A2C" w14:textId="77777777" w:rsidR="006072A8" w:rsidRDefault="006072A8" w:rsidP="006072A8">
      <w:pPr>
        <w:rPr>
          <w:lang w:val="en-IN"/>
        </w:rPr>
      </w:pPr>
    </w:p>
    <w:p w14:paraId="00C789D8" w14:textId="77777777" w:rsidR="006072A8" w:rsidRDefault="006072A8" w:rsidP="006072A8">
      <w:pPr>
        <w:rPr>
          <w:lang w:val="en-IN"/>
        </w:rPr>
      </w:pPr>
    </w:p>
    <w:p w14:paraId="4F1C7121" w14:textId="77777777" w:rsidR="006072A8" w:rsidRDefault="006072A8" w:rsidP="006072A8">
      <w:pPr>
        <w:rPr>
          <w:lang w:val="en-IN"/>
        </w:rPr>
      </w:pPr>
    </w:p>
    <w:p w14:paraId="01F2975E" w14:textId="77777777" w:rsidR="006072A8" w:rsidRDefault="006072A8" w:rsidP="006072A8">
      <w:pPr>
        <w:rPr>
          <w:lang w:val="en-IN"/>
        </w:rPr>
      </w:pPr>
    </w:p>
    <w:p w14:paraId="3616F1E8" w14:textId="77777777" w:rsidR="006072A8" w:rsidRDefault="006072A8" w:rsidP="006072A8">
      <w:pPr>
        <w:rPr>
          <w:lang w:val="en-IN"/>
        </w:rPr>
      </w:pPr>
    </w:p>
    <w:p w14:paraId="419D0EA3" w14:textId="77777777" w:rsidR="006072A8" w:rsidRDefault="006072A8" w:rsidP="006072A8">
      <w:pPr>
        <w:rPr>
          <w:lang w:val="en-IN"/>
        </w:rPr>
      </w:pPr>
    </w:p>
    <w:p w14:paraId="66F2747A" w14:textId="77777777" w:rsidR="006072A8" w:rsidRDefault="006072A8" w:rsidP="006072A8">
      <w:pPr>
        <w:rPr>
          <w:lang w:val="en-IN"/>
        </w:rPr>
      </w:pPr>
    </w:p>
    <w:p w14:paraId="5CFAE9F0" w14:textId="77777777" w:rsidR="006072A8" w:rsidRDefault="006072A8" w:rsidP="006072A8">
      <w:pPr>
        <w:rPr>
          <w:lang w:val="en-IN"/>
        </w:rPr>
      </w:pPr>
    </w:p>
    <w:p w14:paraId="25B558E9" w14:textId="77777777" w:rsidR="006072A8" w:rsidRDefault="006072A8">
      <w:pPr>
        <w:pStyle w:val="TOCHeading"/>
      </w:pPr>
      <w:r>
        <w:lastRenderedPageBreak/>
        <w:t>Table of Contents</w:t>
      </w:r>
    </w:p>
    <w:p w14:paraId="092EB08C" w14:textId="73654220" w:rsidR="000535F3" w:rsidRDefault="006072A8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140317" w:history="1">
        <w:r w:rsidR="000535F3" w:rsidRPr="00FA56F2">
          <w:rPr>
            <w:rStyle w:val="Hyperlink"/>
            <w:noProof/>
            <w:lang w:val="en-IN"/>
          </w:rPr>
          <w:t>1</w:t>
        </w:r>
        <w:r w:rsidR="000535F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="000535F3" w:rsidRPr="00FA56F2">
          <w:rPr>
            <w:rStyle w:val="Hyperlink"/>
            <w:rFonts w:ascii="Segoe UI Emoji" w:hAnsi="Segoe UI Emoji" w:cs="Segoe UI Emoji"/>
            <w:bCs/>
            <w:noProof/>
            <w:lang w:val="en-IN"/>
          </w:rPr>
          <w:t>📄</w:t>
        </w:r>
        <w:r w:rsidR="000535F3" w:rsidRPr="00FA56F2">
          <w:rPr>
            <w:rStyle w:val="Hyperlink"/>
            <w:noProof/>
            <w:lang w:val="en-IN"/>
          </w:rPr>
          <w:t xml:space="preserve"> Overview</w:t>
        </w:r>
        <w:r w:rsidR="000535F3">
          <w:rPr>
            <w:noProof/>
            <w:webHidden/>
          </w:rPr>
          <w:tab/>
        </w:r>
        <w:r w:rsidR="000535F3">
          <w:rPr>
            <w:noProof/>
            <w:webHidden/>
          </w:rPr>
          <w:fldChar w:fldCharType="begin"/>
        </w:r>
        <w:r w:rsidR="000535F3">
          <w:rPr>
            <w:noProof/>
            <w:webHidden/>
          </w:rPr>
          <w:instrText xml:space="preserve"> PAGEREF _Toc226140317 \h </w:instrText>
        </w:r>
        <w:r w:rsidR="000535F3">
          <w:rPr>
            <w:noProof/>
            <w:webHidden/>
          </w:rPr>
        </w:r>
        <w:r w:rsidR="000535F3">
          <w:rPr>
            <w:noProof/>
            <w:webHidden/>
          </w:rPr>
          <w:fldChar w:fldCharType="separate"/>
        </w:r>
        <w:r w:rsidR="000535F3">
          <w:rPr>
            <w:noProof/>
            <w:webHidden/>
          </w:rPr>
          <w:t>3</w:t>
        </w:r>
        <w:r w:rsidR="000535F3">
          <w:rPr>
            <w:noProof/>
            <w:webHidden/>
          </w:rPr>
          <w:fldChar w:fldCharType="end"/>
        </w:r>
      </w:hyperlink>
    </w:p>
    <w:p w14:paraId="5F379F15" w14:textId="2CFABF0B" w:rsidR="000535F3" w:rsidRDefault="000535F3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18" w:history="1">
        <w:r w:rsidRPr="00FA56F2">
          <w:rPr>
            <w:rStyle w:val="Hyperlink"/>
            <w:noProof/>
            <w:lang w:val="en-IN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rFonts w:ascii="Segoe UI Emoji" w:hAnsi="Segoe UI Emoji" w:cs="Segoe UI Emoji"/>
            <w:bCs/>
            <w:noProof/>
            <w:lang w:val="en-IN"/>
          </w:rPr>
          <w:t>🧭</w:t>
        </w:r>
        <w:r w:rsidRPr="00FA56F2">
          <w:rPr>
            <w:rStyle w:val="Hyperlink"/>
            <w:bCs/>
            <w:noProof/>
            <w:lang w:val="en-IN"/>
          </w:rPr>
          <w:t xml:space="preserve"> </w:t>
        </w:r>
        <w:r w:rsidRPr="00FA56F2">
          <w:rPr>
            <w:rStyle w:val="Hyperlink"/>
            <w:noProof/>
            <w:lang w:val="en-IN"/>
          </w:rPr>
          <w:t>Flowchart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DED99E" w14:textId="0456BE23" w:rsidR="000535F3" w:rsidRDefault="000535F3">
      <w:pPr>
        <w:pStyle w:val="TOC2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19" w:history="1">
        <w:r w:rsidRPr="00FA56F2">
          <w:rPr>
            <w:rStyle w:val="Hyperlink"/>
            <w:noProof/>
            <w:lang w:val="en-IN"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noProof/>
            <w:lang w:val="en-IN"/>
          </w:rPr>
          <w:t>Terraform Workflow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4F7F4E" w14:textId="4FDA967B" w:rsidR="000535F3" w:rsidRDefault="000535F3">
      <w:pPr>
        <w:pStyle w:val="TOC2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20" w:history="1">
        <w:r w:rsidRPr="00FA56F2">
          <w:rPr>
            <w:rStyle w:val="Hyperlink"/>
            <w:noProof/>
            <w:lang w:val="en-IN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noProof/>
            <w:lang w:val="en-IN"/>
          </w:rPr>
          <w:t>Parallel Formatting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D3A562" w14:textId="16B9FDCC" w:rsidR="000535F3" w:rsidRDefault="000535F3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21" w:history="1">
        <w:r w:rsidRPr="00FA56F2">
          <w:rPr>
            <w:rStyle w:val="Hyperlink"/>
            <w:noProof/>
            <w:lang w:val="en-IN"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noProof/>
            <w:lang w:val="en-IN"/>
          </w:rPr>
          <w:t>Azure Integration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7C7679" w14:textId="4FEFED6A" w:rsidR="000535F3" w:rsidRDefault="000535F3">
      <w:pPr>
        <w:pStyle w:val="TOC2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22" w:history="1">
        <w:r w:rsidRPr="00FA56F2">
          <w:rPr>
            <w:rStyle w:val="Hyperlink"/>
            <w:noProof/>
            <w:lang w:val="en-IN"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rFonts w:ascii="Segoe UI Emoji" w:hAnsi="Segoe UI Emoji" w:cs="Segoe UI Emoji"/>
            <w:noProof/>
            <w:lang w:val="en-IN"/>
          </w:rPr>
          <w:t>⚙️</w:t>
        </w:r>
        <w:r w:rsidRPr="00FA56F2">
          <w:rPr>
            <w:rStyle w:val="Hyperlink"/>
            <w:noProof/>
            <w:lang w:val="en-IN"/>
          </w:rPr>
          <w:t xml:space="preserve"> Command Details and Preconditions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D9B994" w14:textId="72BAF2C2" w:rsidR="000535F3" w:rsidRDefault="000535F3">
      <w:pPr>
        <w:pStyle w:val="TOC2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23" w:history="1">
        <w:r w:rsidRPr="00FA56F2">
          <w:rPr>
            <w:rStyle w:val="Hyperlink"/>
            <w:noProof/>
            <w:lang w:val="en-IN"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rFonts w:ascii="Segoe UI Emoji" w:hAnsi="Segoe UI Emoji" w:cs="Segoe UI Emoji"/>
            <w:noProof/>
            <w:lang w:val="en-IN"/>
          </w:rPr>
          <w:t>🧩</w:t>
        </w:r>
        <w:r w:rsidRPr="00FA56F2">
          <w:rPr>
            <w:rStyle w:val="Hyperlink"/>
            <w:noProof/>
            <w:lang w:val="en-IN"/>
          </w:rPr>
          <w:t xml:space="preserve"> Integration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B13064" w14:textId="5CBED14A" w:rsidR="000535F3" w:rsidRDefault="000535F3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24" w:history="1">
        <w:r w:rsidRPr="00FA56F2">
          <w:rPr>
            <w:rStyle w:val="Hyperlink"/>
            <w:noProof/>
            <w:lang w:val="en-IN"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rFonts w:ascii="Segoe UI Emoji" w:hAnsi="Segoe UI Emoji" w:cs="Segoe UI Emoji"/>
            <w:noProof/>
            <w:lang w:val="en-IN"/>
          </w:rPr>
          <w:t>🧠</w:t>
        </w:r>
        <w:r w:rsidRPr="00FA56F2">
          <w:rPr>
            <w:rStyle w:val="Hyperlink"/>
            <w:noProof/>
            <w:lang w:val="en-IN"/>
          </w:rPr>
          <w:t xml:space="preserve"> Professional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9A4D10" w14:textId="21BF3233" w:rsidR="000535F3" w:rsidRDefault="000535F3">
      <w:pPr>
        <w:pStyle w:val="TOC1"/>
        <w:tabs>
          <w:tab w:val="left" w:pos="720"/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6140325" w:history="1">
        <w:r w:rsidRPr="00FA56F2">
          <w:rPr>
            <w:rStyle w:val="Hyperlink"/>
            <w:noProof/>
            <w:lang w:val="en-IN"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IN" w:eastAsia="en-IN"/>
            <w14:ligatures w14:val="standardContextual"/>
          </w:rPr>
          <w:tab/>
        </w:r>
        <w:r w:rsidRPr="00FA56F2">
          <w:rPr>
            <w:rStyle w:val="Hyperlink"/>
            <w:rFonts w:ascii="Segoe UI Emoji" w:hAnsi="Segoe UI Emoji" w:cs="Segoe UI Emoji"/>
            <w:noProof/>
            <w:lang w:val="en-IN"/>
          </w:rPr>
          <w:t>🧰</w:t>
        </w:r>
        <w:r w:rsidRPr="00FA56F2">
          <w:rPr>
            <w:rStyle w:val="Hyperlink"/>
            <w:noProof/>
            <w:lang w:val="en-IN"/>
          </w:rPr>
          <w:t xml:space="preserve"> Troubleshooting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_Toc226140325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209BE4" w14:textId="6F8B2564" w:rsidR="006072A8" w:rsidRDefault="006072A8">
      <w:r>
        <w:rPr>
          <w:b/>
          <w:bCs/>
          <w:noProof/>
        </w:rPr>
        <w:fldChar w:fldCharType="end"/>
      </w:r>
    </w:p>
    <w:p w14:paraId="55A404DD" w14:textId="77777777" w:rsidR="006072A8" w:rsidRPr="006072A8" w:rsidRDefault="006072A8" w:rsidP="006072A8">
      <w:pPr>
        <w:rPr>
          <w:lang w:val="en-IN"/>
        </w:rPr>
      </w:pPr>
    </w:p>
    <w:p w14:paraId="3E8655B9" w14:textId="35DB86A0" w:rsidR="00182B7D" w:rsidRPr="00182B7D" w:rsidRDefault="00182B7D" w:rsidP="00182B7D">
      <w:pPr>
        <w:pStyle w:val="Heading1"/>
        <w:rPr>
          <w:bCs/>
          <w:lang w:val="en-IN"/>
        </w:rPr>
      </w:pPr>
      <w:bookmarkStart w:id="0" w:name="_Toc226140317"/>
      <w:r w:rsidRPr="00182B7D">
        <w:rPr>
          <w:rFonts w:ascii="Segoe UI Emoji" w:hAnsi="Segoe UI Emoji" w:cs="Segoe UI Emoji"/>
          <w:bCs/>
          <w:lang w:val="en-IN"/>
        </w:rPr>
        <w:lastRenderedPageBreak/>
        <w:t>📄</w:t>
      </w:r>
      <w:r w:rsidRPr="00182B7D">
        <w:rPr>
          <w:lang w:val="en-IN"/>
        </w:rPr>
        <w:t xml:space="preserve"> Overview</w:t>
      </w:r>
      <w:bookmarkEnd w:id="0"/>
    </w:p>
    <w:p w14:paraId="42937851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t xml:space="preserve">This cheat sheet is designed for </w:t>
      </w:r>
      <w:r w:rsidRPr="00182B7D">
        <w:rPr>
          <w:b/>
          <w:bCs/>
          <w:lang w:val="en-IN"/>
        </w:rPr>
        <w:t>hands</w:t>
      </w:r>
      <w:r w:rsidRPr="00182B7D">
        <w:rPr>
          <w:b/>
          <w:bCs/>
          <w:lang w:val="en-IN"/>
        </w:rPr>
        <w:noBreakHyphen/>
        <w:t>on Terraform users working with Azure</w:t>
      </w:r>
      <w:r w:rsidRPr="00182B7D">
        <w:rPr>
          <w:lang w:val="en-IN"/>
        </w:rPr>
        <w:t>, providing both conceptual flow and operational detail. It mirrors the logic of your earlier diagrams but expands each step with practical checks and dependencies.</w:t>
      </w:r>
    </w:p>
    <w:p w14:paraId="2E7B9AA9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pict w14:anchorId="647A508E">
          <v:rect id="_x0000_i1068" style="width:0;height:1.5pt" o:hralign="center" o:hrstd="t" o:hr="t" fillcolor="#a0a0a0" stroked="f"/>
        </w:pict>
      </w:r>
    </w:p>
    <w:p w14:paraId="56E91A10" w14:textId="77777777" w:rsidR="00182B7D" w:rsidRPr="00182B7D" w:rsidRDefault="00182B7D" w:rsidP="00182B7D">
      <w:pPr>
        <w:pStyle w:val="Heading1"/>
        <w:rPr>
          <w:lang w:val="en-IN"/>
        </w:rPr>
      </w:pPr>
      <w:bookmarkStart w:id="1" w:name="_Toc226140318"/>
      <w:r w:rsidRPr="00182B7D">
        <w:rPr>
          <w:rFonts w:ascii="Segoe UI Emoji" w:hAnsi="Segoe UI Emoji" w:cs="Segoe UI Emoji"/>
          <w:bCs/>
          <w:lang w:val="en-IN"/>
        </w:rPr>
        <w:lastRenderedPageBreak/>
        <w:t>🧭</w:t>
      </w:r>
      <w:r w:rsidRPr="00182B7D">
        <w:rPr>
          <w:bCs/>
          <w:lang w:val="en-IN"/>
        </w:rPr>
        <w:t xml:space="preserve"> </w:t>
      </w:r>
      <w:r w:rsidRPr="00182B7D">
        <w:rPr>
          <w:lang w:val="en-IN"/>
        </w:rPr>
        <w:t>Flowchart Summary</w:t>
      </w:r>
      <w:bookmarkEnd w:id="1"/>
    </w:p>
    <w:p w14:paraId="4799BB64" w14:textId="77777777" w:rsidR="00182B7D" w:rsidRDefault="00182B7D" w:rsidP="00182B7D">
      <w:pPr>
        <w:pStyle w:val="Heading2"/>
        <w:rPr>
          <w:lang w:val="en-IN"/>
        </w:rPr>
      </w:pPr>
      <w:bookmarkStart w:id="2" w:name="_Toc226140319"/>
      <w:r w:rsidRPr="00182B7D">
        <w:rPr>
          <w:lang w:val="en-IN"/>
        </w:rPr>
        <w:t>Terraform Workflow Overview</w:t>
      </w:r>
      <w:bookmarkEnd w:id="2"/>
    </w:p>
    <w:p w14:paraId="01BBC906" w14:textId="77777777" w:rsidR="00182B7D" w:rsidRDefault="00182B7D" w:rsidP="00182B7D">
      <w:pPr>
        <w:rPr>
          <w:lang w:val="en-IN"/>
        </w:rPr>
      </w:pPr>
    </w:p>
    <w:p w14:paraId="69B6AF4F" w14:textId="77777777" w:rsidR="00182B7D" w:rsidRDefault="00182B7D" w:rsidP="00182B7D">
      <w:pPr>
        <w:rPr>
          <w:lang w:val="en-IN"/>
        </w:rPr>
      </w:pPr>
    </w:p>
    <w:p w14:paraId="31C6E1EC" w14:textId="77777777" w:rsidR="00182B7D" w:rsidRDefault="00182B7D" w:rsidP="00182B7D">
      <w:pPr>
        <w:rPr>
          <w:lang w:val="en-IN"/>
        </w:rPr>
      </w:pPr>
    </w:p>
    <w:p w14:paraId="68F840E5" w14:textId="38D6BC6C" w:rsidR="00182B7D" w:rsidRDefault="006072A8" w:rsidP="00182B7D">
      <w:pPr>
        <w:rPr>
          <w:lang w:val="en-IN"/>
        </w:rPr>
      </w:pPr>
      <w:r w:rsidRPr="00F539B7">
        <w:rPr>
          <w:noProof/>
        </w:rPr>
        <w:drawing>
          <wp:inline distT="0" distB="0" distL="0" distR="0" wp14:anchorId="2F8E790E" wp14:editId="3AB47AC5">
            <wp:extent cx="6393815" cy="4264660"/>
            <wp:effectExtent l="0" t="0" r="0" b="0"/>
            <wp:docPr id="58" name="Picture 1" descr="Professional Terraform workflow and Azure integ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essional Terraform workflow and Azure integration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5C8E" w14:textId="77777777" w:rsidR="00182B7D" w:rsidRDefault="00182B7D" w:rsidP="00182B7D">
      <w:pPr>
        <w:rPr>
          <w:lang w:val="en-IN"/>
        </w:rPr>
      </w:pPr>
    </w:p>
    <w:p w14:paraId="6D63F674" w14:textId="77777777" w:rsidR="00182B7D" w:rsidRPr="00730783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</w:p>
    <w:p w14:paraId="36BD39F3" w14:textId="77777777" w:rsidR="00730783" w:rsidRDefault="00730783" w:rsidP="00182B7D">
      <w:pPr>
        <w:rPr>
          <w:rFonts w:ascii="Courier New" w:hAnsi="Courier New" w:cs="Courier New"/>
          <w:sz w:val="18"/>
          <w:szCs w:val="16"/>
          <w:lang w:val="en-IN"/>
        </w:rPr>
      </w:pPr>
    </w:p>
    <w:p w14:paraId="0103E4DC" w14:textId="77777777" w:rsidR="00730783" w:rsidRDefault="00730783" w:rsidP="00182B7D">
      <w:pPr>
        <w:rPr>
          <w:rFonts w:ascii="Courier New" w:hAnsi="Courier New" w:cs="Courier New"/>
          <w:sz w:val="18"/>
          <w:szCs w:val="16"/>
          <w:lang w:val="en-IN"/>
        </w:rPr>
      </w:pPr>
    </w:p>
    <w:p w14:paraId="38F18A35" w14:textId="77777777" w:rsidR="00730783" w:rsidRPr="00730783" w:rsidRDefault="00730783" w:rsidP="00730783">
      <w:pPr>
        <w:rPr>
          <w:rFonts w:ascii="Courier New" w:hAnsi="Courier New" w:cs="Courier New"/>
          <w:b/>
          <w:bCs/>
          <w:sz w:val="18"/>
          <w:szCs w:val="16"/>
          <w:lang w:val="en-IN"/>
        </w:rPr>
      </w:pPr>
      <w:r w:rsidRPr="00730783">
        <w:rPr>
          <w:rFonts w:ascii="Courier New" w:hAnsi="Courier New" w:cs="Courier New"/>
          <w:b/>
          <w:bCs/>
          <w:sz w:val="18"/>
          <w:szCs w:val="16"/>
          <w:lang w:val="en-IN"/>
        </w:rPr>
        <w:t>Terraform Workflow Overview</w:t>
      </w:r>
    </w:p>
    <w:p w14:paraId="254FDD83" w14:textId="77777777" w:rsidR="00730783" w:rsidRPr="00730783" w:rsidRDefault="00730783" w:rsidP="00730783">
      <w:pPr>
        <w:rPr>
          <w:rFonts w:ascii="Courier New" w:hAnsi="Courier New" w:cs="Courier New"/>
          <w:b/>
          <w:bCs/>
          <w:sz w:val="18"/>
          <w:szCs w:val="16"/>
          <w:lang w:val="en-IN"/>
        </w:rPr>
      </w:pPr>
      <w:r w:rsidRPr="00730783">
        <w:rPr>
          <w:rFonts w:ascii="Courier New" w:hAnsi="Courier New" w:cs="Courier New"/>
          <w:b/>
          <w:bCs/>
          <w:sz w:val="18"/>
          <w:szCs w:val="16"/>
          <w:lang w:val="en-IN"/>
        </w:rPr>
        <w:t>---------------------------</w:t>
      </w:r>
    </w:p>
    <w:p w14:paraId="03F19E4B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67526375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terraform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</w:t>
      </w:r>
      <w:proofErr w:type="spellStart"/>
      <w:r w:rsidRPr="00730783">
        <w:rPr>
          <w:rFonts w:ascii="Courier New" w:hAnsi="Courier New" w:cs="Courier New"/>
          <w:sz w:val="18"/>
          <w:szCs w:val="16"/>
          <w:lang w:val="en-IN"/>
        </w:rPr>
        <w:t>init</w:t>
      </w:r>
      <w:proofErr w:type="spell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|</w:t>
      </w:r>
    </w:p>
    <w:p w14:paraId="5EBE72E4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4B4A8A8A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|</w:t>
      </w:r>
    </w:p>
    <w:p w14:paraId="05B1B7B0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v</w:t>
      </w:r>
    </w:p>
    <w:p w14:paraId="0DE08F77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7AEC885E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terraform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validate|</w:t>
      </w:r>
    </w:p>
    <w:p w14:paraId="5F386A91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125D3696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|</w:t>
      </w:r>
    </w:p>
    <w:p w14:paraId="1D03E047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v</w:t>
      </w:r>
    </w:p>
    <w:p w14:paraId="38BFB7B8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2DF7E2F7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terraform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plan    |</w:t>
      </w:r>
    </w:p>
    <w:p w14:paraId="19CADE65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16C2992B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|</w:t>
      </w:r>
    </w:p>
    <w:p w14:paraId="427ABD3E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v</w:t>
      </w:r>
    </w:p>
    <w:p w14:paraId="79BADD52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10C97EEA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terraform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apply   |</w:t>
      </w:r>
    </w:p>
    <w:p w14:paraId="1D168EAF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056C817B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|</w:t>
      </w:r>
    </w:p>
    <w:p w14:paraId="2EAFFE1D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v</w:t>
      </w:r>
    </w:p>
    <w:p w14:paraId="30B45B61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12225E99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Infrastructure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|</w:t>
      </w:r>
    </w:p>
    <w:p w14:paraId="4B93DC90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Created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in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Azure  |</w:t>
      </w:r>
      <w:proofErr w:type="gramEnd"/>
    </w:p>
    <w:p w14:paraId="02815702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36F3A146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|</w:t>
      </w:r>
    </w:p>
    <w:p w14:paraId="3B7EC117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v</w:t>
      </w:r>
    </w:p>
    <w:p w14:paraId="08C264DA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24A3BC57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terraform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destroy |</w:t>
      </w:r>
    </w:p>
    <w:p w14:paraId="387D1179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31142DD1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|</w:t>
      </w:r>
    </w:p>
    <w:p w14:paraId="6E2E831D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         v</w:t>
      </w:r>
    </w:p>
    <w:p w14:paraId="0968E7B9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188E652C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Infrastructure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|</w:t>
      </w:r>
    </w:p>
    <w:p w14:paraId="29CC0EF8" w14:textId="77777777" w:rsidR="00730783" w:rsidRP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730783">
        <w:rPr>
          <w:rFonts w:ascii="Courier New" w:hAnsi="Courier New" w:cs="Courier New"/>
          <w:sz w:val="18"/>
          <w:szCs w:val="16"/>
          <w:lang w:val="en-IN"/>
        </w:rPr>
        <w:t>|  Removed</w:t>
      </w:r>
      <w:proofErr w:type="gramEnd"/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from Azure|</w:t>
      </w:r>
    </w:p>
    <w:p w14:paraId="0A74325A" w14:textId="14670C99" w:rsidR="00730783" w:rsidRDefault="00730783" w:rsidP="00730783">
      <w:pPr>
        <w:rPr>
          <w:rFonts w:ascii="Courier New" w:hAnsi="Courier New" w:cs="Courier New"/>
          <w:sz w:val="18"/>
          <w:szCs w:val="16"/>
          <w:lang w:val="en-IN"/>
        </w:rPr>
      </w:pPr>
      <w:r w:rsidRPr="00730783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21E93696" w14:textId="77777777" w:rsidR="00730783" w:rsidRDefault="00730783" w:rsidP="00182B7D">
      <w:pPr>
        <w:rPr>
          <w:rFonts w:ascii="Courier New" w:hAnsi="Courier New" w:cs="Courier New"/>
          <w:sz w:val="18"/>
          <w:szCs w:val="16"/>
          <w:lang w:val="en-IN"/>
        </w:rPr>
      </w:pPr>
    </w:p>
    <w:p w14:paraId="7E4EA13E" w14:textId="77777777" w:rsidR="00730783" w:rsidRPr="00730783" w:rsidRDefault="00730783" w:rsidP="00182B7D">
      <w:pPr>
        <w:rPr>
          <w:rFonts w:ascii="Courier New" w:hAnsi="Courier New" w:cs="Courier New"/>
          <w:sz w:val="18"/>
          <w:szCs w:val="16"/>
          <w:lang w:val="en-IN"/>
        </w:rPr>
      </w:pPr>
    </w:p>
    <w:p w14:paraId="539F28B1" w14:textId="77777777" w:rsidR="00730783" w:rsidRPr="00182B7D" w:rsidRDefault="00730783" w:rsidP="00182B7D">
      <w:pPr>
        <w:rPr>
          <w:lang w:val="en-IN"/>
        </w:rPr>
      </w:pPr>
    </w:p>
    <w:p w14:paraId="02C7729F" w14:textId="77777777" w:rsidR="00182B7D" w:rsidRPr="00182B7D" w:rsidRDefault="00182B7D" w:rsidP="00182B7D">
      <w:pPr>
        <w:pStyle w:val="Heading2"/>
        <w:rPr>
          <w:lang w:val="en-IN"/>
        </w:rPr>
      </w:pPr>
      <w:bookmarkStart w:id="3" w:name="_Toc226140320"/>
      <w:r w:rsidRPr="00182B7D">
        <w:rPr>
          <w:lang w:val="en-IN"/>
        </w:rPr>
        <w:t>Parallel Formatting Path</w:t>
      </w:r>
      <w:bookmarkEnd w:id="3"/>
    </w:p>
    <w:p w14:paraId="3884F296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>------------------------</w:t>
      </w:r>
    </w:p>
    <w:p w14:paraId="5F5B4081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4AC687CE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182B7D">
        <w:rPr>
          <w:rFonts w:ascii="Courier New" w:hAnsi="Courier New" w:cs="Courier New"/>
          <w:sz w:val="18"/>
          <w:szCs w:val="16"/>
          <w:lang w:val="en-IN"/>
        </w:rPr>
        <w:t>|  terraform</w:t>
      </w:r>
      <w:proofErr w:type="gramEnd"/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</w:t>
      </w:r>
      <w:proofErr w:type="spellStart"/>
      <w:r w:rsidRPr="00182B7D">
        <w:rPr>
          <w:rFonts w:ascii="Courier New" w:hAnsi="Courier New" w:cs="Courier New"/>
          <w:sz w:val="18"/>
          <w:szCs w:val="16"/>
          <w:lang w:val="en-IN"/>
        </w:rPr>
        <w:t>fmt</w:t>
      </w:r>
      <w:proofErr w:type="spellEnd"/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|</w:t>
      </w:r>
    </w:p>
    <w:p w14:paraId="3D54B5BD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75CCED92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         |</w:t>
      </w:r>
    </w:p>
    <w:p w14:paraId="51C2F90B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         v</w:t>
      </w:r>
    </w:p>
    <w:p w14:paraId="3FD8F057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00890F2E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182B7D">
        <w:rPr>
          <w:rFonts w:ascii="Courier New" w:hAnsi="Courier New" w:cs="Courier New"/>
          <w:sz w:val="18"/>
          <w:szCs w:val="16"/>
          <w:lang w:val="en-IN"/>
        </w:rPr>
        <w:t>|  Clean</w:t>
      </w:r>
      <w:proofErr w:type="gramEnd"/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&amp; </w:t>
      </w:r>
      <w:proofErr w:type="gramStart"/>
      <w:r w:rsidRPr="00182B7D">
        <w:rPr>
          <w:rFonts w:ascii="Courier New" w:hAnsi="Courier New" w:cs="Courier New"/>
          <w:sz w:val="18"/>
          <w:szCs w:val="16"/>
          <w:lang w:val="en-IN"/>
        </w:rPr>
        <w:t>Readable  |</w:t>
      </w:r>
      <w:proofErr w:type="gramEnd"/>
    </w:p>
    <w:p w14:paraId="2517F576" w14:textId="77777777" w:rsidR="00182B7D" w:rsidRP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</w:t>
      </w:r>
      <w:proofErr w:type="gramStart"/>
      <w:r w:rsidRPr="00182B7D">
        <w:rPr>
          <w:rFonts w:ascii="Courier New" w:hAnsi="Courier New" w:cs="Courier New"/>
          <w:sz w:val="18"/>
          <w:szCs w:val="16"/>
          <w:lang w:val="en-IN"/>
        </w:rPr>
        <w:t>|  Configuration</w:t>
      </w:r>
      <w:proofErr w:type="gramEnd"/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|</w:t>
      </w:r>
    </w:p>
    <w:p w14:paraId="1303DCC6" w14:textId="458CB0D8" w:rsidR="00182B7D" w:rsidRDefault="00182B7D" w:rsidP="00182B7D">
      <w:pPr>
        <w:rPr>
          <w:rFonts w:ascii="Courier New" w:hAnsi="Courier New" w:cs="Courier New"/>
          <w:sz w:val="18"/>
          <w:szCs w:val="16"/>
          <w:lang w:val="en-IN"/>
        </w:rPr>
      </w:pPr>
      <w:r w:rsidRPr="00182B7D">
        <w:rPr>
          <w:rFonts w:ascii="Courier New" w:hAnsi="Courier New" w:cs="Courier New"/>
          <w:sz w:val="18"/>
          <w:szCs w:val="16"/>
          <w:lang w:val="en-IN"/>
        </w:rPr>
        <w:t xml:space="preserve">        +--------------------+</w:t>
      </w:r>
    </w:p>
    <w:p w14:paraId="782E2809" w14:textId="77777777" w:rsidR="00730783" w:rsidRDefault="00730783" w:rsidP="00182B7D">
      <w:pPr>
        <w:rPr>
          <w:rFonts w:ascii="Courier New" w:hAnsi="Courier New" w:cs="Courier New"/>
          <w:sz w:val="18"/>
          <w:szCs w:val="16"/>
          <w:lang w:val="en-IN"/>
        </w:rPr>
      </w:pPr>
    </w:p>
    <w:p w14:paraId="2DE41C3D" w14:textId="77777777" w:rsidR="00730783" w:rsidRPr="00182B7D" w:rsidRDefault="00730783" w:rsidP="00182B7D">
      <w:pPr>
        <w:rPr>
          <w:rFonts w:ascii="Courier New" w:hAnsi="Courier New" w:cs="Courier New"/>
          <w:sz w:val="18"/>
          <w:szCs w:val="16"/>
          <w:lang w:val="en-IN"/>
        </w:rPr>
      </w:pPr>
    </w:p>
    <w:p w14:paraId="163954E3" w14:textId="77777777" w:rsidR="00182B7D" w:rsidRPr="00182B7D" w:rsidRDefault="00182B7D" w:rsidP="00182B7D">
      <w:pPr>
        <w:pStyle w:val="Heading1"/>
        <w:rPr>
          <w:lang w:val="en-IN"/>
        </w:rPr>
      </w:pPr>
      <w:bookmarkStart w:id="4" w:name="_Toc226140321"/>
      <w:r w:rsidRPr="00182B7D">
        <w:rPr>
          <w:lang w:val="en-IN"/>
        </w:rPr>
        <w:lastRenderedPageBreak/>
        <w:t>Azure Integration Flow</w:t>
      </w:r>
      <w:bookmarkEnd w:id="4"/>
    </w:p>
    <w:p w14:paraId="307A4618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t>----------------------</w:t>
      </w:r>
    </w:p>
    <w:p w14:paraId="5DDFDCB3" w14:textId="77777777" w:rsidR="00182B7D" w:rsidRPr="00182B7D" w:rsidRDefault="00182B7D" w:rsidP="00182B7D">
      <w:pPr>
        <w:rPr>
          <w:b/>
          <w:bCs/>
          <w:lang w:val="en-IN"/>
        </w:rPr>
      </w:pPr>
      <w:r w:rsidRPr="00182B7D">
        <w:rPr>
          <w:b/>
          <w:bCs/>
          <w:lang w:val="en-IN"/>
        </w:rPr>
        <w:t xml:space="preserve">Terraform → </w:t>
      </w:r>
      <w:proofErr w:type="spellStart"/>
      <w:r w:rsidRPr="00182B7D">
        <w:rPr>
          <w:b/>
          <w:bCs/>
          <w:lang w:val="en-IN"/>
        </w:rPr>
        <w:t>Azurerm</w:t>
      </w:r>
      <w:proofErr w:type="spellEnd"/>
      <w:r w:rsidRPr="00182B7D">
        <w:rPr>
          <w:b/>
          <w:bCs/>
          <w:lang w:val="en-IN"/>
        </w:rPr>
        <w:t xml:space="preserve"> Provider → Azure Resource Manager → Resource Group → Azure Cloud</w:t>
      </w:r>
    </w:p>
    <w:p w14:paraId="70229647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pict w14:anchorId="437144E8">
          <v:rect id="_x0000_i1069" style="width:0;height:1.5pt" o:hralign="center" o:hrstd="t" o:hr="t" fillcolor="#a0a0a0" stroked="f"/>
        </w:pict>
      </w:r>
    </w:p>
    <w:p w14:paraId="79EC22D1" w14:textId="77777777" w:rsidR="00182B7D" w:rsidRPr="00182B7D" w:rsidRDefault="00182B7D" w:rsidP="006072A8">
      <w:pPr>
        <w:pStyle w:val="Heading2"/>
        <w:rPr>
          <w:lang w:val="en-IN"/>
        </w:rPr>
      </w:pPr>
      <w:bookmarkStart w:id="5" w:name="_Toc226140322"/>
      <w:r w:rsidRPr="00182B7D">
        <w:rPr>
          <w:rFonts w:ascii="Segoe UI Emoji" w:hAnsi="Segoe UI Emoji" w:cs="Segoe UI Emoji"/>
          <w:lang w:val="en-IN"/>
        </w:rPr>
        <w:t>⚙️</w:t>
      </w:r>
      <w:r w:rsidRPr="00182B7D">
        <w:rPr>
          <w:lang w:val="en-IN"/>
        </w:rPr>
        <w:t xml:space="preserve"> Command Details and Preconditions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2485"/>
        <w:gridCol w:w="3073"/>
        <w:gridCol w:w="3045"/>
      </w:tblGrid>
      <w:tr w:rsidR="00182B7D" w:rsidRPr="00182B7D" w14:paraId="1B7CDAC1" w14:textId="77777777" w:rsidTr="00182B7D">
        <w:tc>
          <w:tcPr>
            <w:tcW w:w="0" w:type="auto"/>
            <w:hideMark/>
          </w:tcPr>
          <w:p w14:paraId="7300A408" w14:textId="77777777" w:rsidR="00182B7D" w:rsidRPr="00182B7D" w:rsidRDefault="00182B7D" w:rsidP="00182B7D">
            <w:pPr>
              <w:rPr>
                <w:b/>
                <w:bCs/>
                <w:lang w:val="en-IN"/>
              </w:rPr>
            </w:pPr>
            <w:r w:rsidRPr="00182B7D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hideMark/>
          </w:tcPr>
          <w:p w14:paraId="7AA1CDB3" w14:textId="77777777" w:rsidR="00182B7D" w:rsidRPr="00182B7D" w:rsidRDefault="00182B7D" w:rsidP="00182B7D">
            <w:pPr>
              <w:rPr>
                <w:b/>
                <w:bCs/>
                <w:lang w:val="en-IN"/>
              </w:rPr>
            </w:pPr>
            <w:r w:rsidRPr="00182B7D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hideMark/>
          </w:tcPr>
          <w:p w14:paraId="2C5D438A" w14:textId="77777777" w:rsidR="00182B7D" w:rsidRPr="00182B7D" w:rsidRDefault="00182B7D" w:rsidP="00182B7D">
            <w:pPr>
              <w:rPr>
                <w:b/>
                <w:bCs/>
                <w:lang w:val="en-IN"/>
              </w:rPr>
            </w:pPr>
            <w:r w:rsidRPr="00182B7D">
              <w:rPr>
                <w:b/>
                <w:bCs/>
                <w:lang w:val="en-IN"/>
              </w:rPr>
              <w:t>Preconditions</w:t>
            </w:r>
          </w:p>
        </w:tc>
        <w:tc>
          <w:tcPr>
            <w:tcW w:w="0" w:type="auto"/>
            <w:hideMark/>
          </w:tcPr>
          <w:p w14:paraId="10F4D42F" w14:textId="77777777" w:rsidR="00182B7D" w:rsidRPr="00182B7D" w:rsidRDefault="00182B7D" w:rsidP="00182B7D">
            <w:pPr>
              <w:rPr>
                <w:b/>
                <w:bCs/>
                <w:lang w:val="en-IN"/>
              </w:rPr>
            </w:pPr>
            <w:r w:rsidRPr="00182B7D">
              <w:rPr>
                <w:b/>
                <w:bCs/>
                <w:lang w:val="en-IN"/>
              </w:rPr>
              <w:t>Checks Before Running</w:t>
            </w:r>
          </w:p>
        </w:tc>
      </w:tr>
      <w:tr w:rsidR="00182B7D" w:rsidRPr="00182B7D" w14:paraId="50980878" w14:textId="77777777" w:rsidTr="00182B7D">
        <w:tc>
          <w:tcPr>
            <w:tcW w:w="0" w:type="auto"/>
            <w:hideMark/>
          </w:tcPr>
          <w:p w14:paraId="1FE0E320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b/>
                <w:bCs/>
                <w:lang w:val="en-IN"/>
              </w:rPr>
              <w:t xml:space="preserve">terraform </w:t>
            </w:r>
            <w:proofErr w:type="spellStart"/>
            <w:r w:rsidRPr="00182B7D">
              <w:rPr>
                <w:b/>
                <w:bCs/>
                <w:lang w:val="en-IN"/>
              </w:rPr>
              <w:t>init</w:t>
            </w:r>
            <w:proofErr w:type="spellEnd"/>
          </w:p>
        </w:tc>
        <w:tc>
          <w:tcPr>
            <w:tcW w:w="0" w:type="auto"/>
            <w:hideMark/>
          </w:tcPr>
          <w:p w14:paraId="11760145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Initializes directory and downloads providers.</w:t>
            </w:r>
          </w:p>
        </w:tc>
        <w:tc>
          <w:tcPr>
            <w:tcW w:w="0" w:type="auto"/>
            <w:hideMark/>
          </w:tcPr>
          <w:p w14:paraId="771B61D8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.</w:t>
            </w:r>
            <w:proofErr w:type="spellStart"/>
            <w:r w:rsidRPr="00182B7D">
              <w:rPr>
                <w:lang w:val="en-IN"/>
              </w:rPr>
              <w:t>tf</w:t>
            </w:r>
            <w:proofErr w:type="spellEnd"/>
            <w:r w:rsidRPr="00182B7D">
              <w:rPr>
                <w:lang w:val="en-IN"/>
              </w:rPr>
              <w:t xml:space="preserve"> files valid, internet access, Azure credentials configured.</w:t>
            </w:r>
          </w:p>
        </w:tc>
        <w:tc>
          <w:tcPr>
            <w:tcW w:w="0" w:type="auto"/>
            <w:hideMark/>
          </w:tcPr>
          <w:p w14:paraId="70859AFE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Provider block exists, backend configured.</w:t>
            </w:r>
          </w:p>
        </w:tc>
      </w:tr>
      <w:tr w:rsidR="00182B7D" w:rsidRPr="00182B7D" w14:paraId="47F66B9E" w14:textId="77777777" w:rsidTr="00182B7D">
        <w:tc>
          <w:tcPr>
            <w:tcW w:w="0" w:type="auto"/>
            <w:hideMark/>
          </w:tcPr>
          <w:p w14:paraId="664F1986" w14:textId="7D80095E" w:rsidR="00182B7D" w:rsidRDefault="00182B7D" w:rsidP="00182B7D">
            <w:pPr>
              <w:rPr>
                <w:b/>
                <w:bCs/>
                <w:lang w:val="en-IN"/>
              </w:rPr>
            </w:pPr>
            <w:r w:rsidRPr="00182B7D">
              <w:rPr>
                <w:b/>
                <w:bCs/>
                <w:lang w:val="en-IN"/>
              </w:rPr>
              <w:t>terraform validate</w:t>
            </w:r>
          </w:p>
          <w:p w14:paraId="7389C9B8" w14:textId="77777777" w:rsidR="00182B7D" w:rsidRPr="00182B7D" w:rsidRDefault="00182B7D" w:rsidP="00182B7D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080C87CA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Syntax and logic verification.</w:t>
            </w:r>
          </w:p>
        </w:tc>
        <w:tc>
          <w:tcPr>
            <w:tcW w:w="0" w:type="auto"/>
            <w:hideMark/>
          </w:tcPr>
          <w:p w14:paraId="63C2123E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 xml:space="preserve">Run </w:t>
            </w:r>
            <w:proofErr w:type="spellStart"/>
            <w:r w:rsidRPr="00182B7D">
              <w:rPr>
                <w:lang w:val="en-IN"/>
              </w:rPr>
              <w:t>init</w:t>
            </w:r>
            <w:proofErr w:type="spellEnd"/>
            <w:r w:rsidRPr="00182B7D">
              <w:rPr>
                <w:lang w:val="en-IN"/>
              </w:rPr>
              <w:t xml:space="preserve"> first, all variables/modules defined.</w:t>
            </w:r>
          </w:p>
        </w:tc>
        <w:tc>
          <w:tcPr>
            <w:tcW w:w="0" w:type="auto"/>
            <w:hideMark/>
          </w:tcPr>
          <w:p w14:paraId="2742C7C4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No missing braces or misplaced blocks, Azure naming conventions.</w:t>
            </w:r>
          </w:p>
        </w:tc>
      </w:tr>
      <w:tr w:rsidR="00182B7D" w:rsidRPr="00182B7D" w14:paraId="5DCD13C3" w14:textId="77777777" w:rsidTr="00182B7D">
        <w:tc>
          <w:tcPr>
            <w:tcW w:w="0" w:type="auto"/>
            <w:hideMark/>
          </w:tcPr>
          <w:p w14:paraId="538B55D4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b/>
                <w:bCs/>
                <w:lang w:val="en-IN"/>
              </w:rPr>
              <w:t>terraform plan</w:t>
            </w:r>
          </w:p>
        </w:tc>
        <w:tc>
          <w:tcPr>
            <w:tcW w:w="0" w:type="auto"/>
            <w:hideMark/>
          </w:tcPr>
          <w:p w14:paraId="23688028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Previews infrastructure changes.</w:t>
            </w:r>
          </w:p>
        </w:tc>
        <w:tc>
          <w:tcPr>
            <w:tcW w:w="0" w:type="auto"/>
            <w:hideMark/>
          </w:tcPr>
          <w:p w14:paraId="7B0945B6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Validation passed, credentials active.</w:t>
            </w:r>
          </w:p>
        </w:tc>
        <w:tc>
          <w:tcPr>
            <w:tcW w:w="0" w:type="auto"/>
            <w:hideMark/>
          </w:tcPr>
          <w:p w14:paraId="2DC44663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State file accessible, review plan output carefully.</w:t>
            </w:r>
          </w:p>
        </w:tc>
      </w:tr>
      <w:tr w:rsidR="00182B7D" w:rsidRPr="00182B7D" w14:paraId="00A68F00" w14:textId="77777777" w:rsidTr="00182B7D">
        <w:tc>
          <w:tcPr>
            <w:tcW w:w="0" w:type="auto"/>
            <w:hideMark/>
          </w:tcPr>
          <w:p w14:paraId="1F7C0AD7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b/>
                <w:bCs/>
                <w:lang w:val="en-IN"/>
              </w:rPr>
              <w:t>terraform apply</w:t>
            </w:r>
          </w:p>
        </w:tc>
        <w:tc>
          <w:tcPr>
            <w:tcW w:w="0" w:type="auto"/>
            <w:hideMark/>
          </w:tcPr>
          <w:p w14:paraId="74B89C44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Creates or updates infrastructure.</w:t>
            </w:r>
          </w:p>
        </w:tc>
        <w:tc>
          <w:tcPr>
            <w:tcW w:w="0" w:type="auto"/>
            <w:hideMark/>
          </w:tcPr>
          <w:p w14:paraId="694FC573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Plan reviewed, permissions adequate.</w:t>
            </w:r>
          </w:p>
        </w:tc>
        <w:tc>
          <w:tcPr>
            <w:tcW w:w="0" w:type="auto"/>
            <w:hideMark/>
          </w:tcPr>
          <w:p w14:paraId="3456CA95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No manual Azure conflicts, resource quotas verified.</w:t>
            </w:r>
          </w:p>
        </w:tc>
      </w:tr>
      <w:tr w:rsidR="00182B7D" w:rsidRPr="00182B7D" w14:paraId="0DE4C5D7" w14:textId="77777777" w:rsidTr="00182B7D">
        <w:tc>
          <w:tcPr>
            <w:tcW w:w="0" w:type="auto"/>
            <w:hideMark/>
          </w:tcPr>
          <w:p w14:paraId="10C89073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b/>
                <w:bCs/>
                <w:lang w:val="en-IN"/>
              </w:rPr>
              <w:t xml:space="preserve">terraform </w:t>
            </w:r>
            <w:proofErr w:type="spellStart"/>
            <w:r w:rsidRPr="00182B7D">
              <w:rPr>
                <w:b/>
                <w:bCs/>
                <w:lang w:val="en-IN"/>
              </w:rPr>
              <w:t>fmt</w:t>
            </w:r>
            <w:proofErr w:type="spellEnd"/>
          </w:p>
        </w:tc>
        <w:tc>
          <w:tcPr>
            <w:tcW w:w="0" w:type="auto"/>
            <w:hideMark/>
          </w:tcPr>
          <w:p w14:paraId="795A4E03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Formats configuration for readability.</w:t>
            </w:r>
          </w:p>
        </w:tc>
        <w:tc>
          <w:tcPr>
            <w:tcW w:w="0" w:type="auto"/>
            <w:hideMark/>
          </w:tcPr>
          <w:p w14:paraId="186FC450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None — can run anytime.</w:t>
            </w:r>
          </w:p>
        </w:tc>
        <w:tc>
          <w:tcPr>
            <w:tcW w:w="0" w:type="auto"/>
            <w:hideMark/>
          </w:tcPr>
          <w:p w14:paraId="12CAECA2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Files saved and unlocked.</w:t>
            </w:r>
          </w:p>
        </w:tc>
      </w:tr>
      <w:tr w:rsidR="00182B7D" w:rsidRPr="00182B7D" w14:paraId="7BC96A45" w14:textId="77777777" w:rsidTr="00182B7D">
        <w:tc>
          <w:tcPr>
            <w:tcW w:w="0" w:type="auto"/>
            <w:hideMark/>
          </w:tcPr>
          <w:p w14:paraId="1C868B6B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b/>
                <w:bCs/>
                <w:lang w:val="en-IN"/>
              </w:rPr>
              <w:t>terraform destroy</w:t>
            </w:r>
          </w:p>
        </w:tc>
        <w:tc>
          <w:tcPr>
            <w:tcW w:w="0" w:type="auto"/>
            <w:hideMark/>
          </w:tcPr>
          <w:p w14:paraId="709F5831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Removes all resources defined in configuration.</w:t>
            </w:r>
          </w:p>
        </w:tc>
        <w:tc>
          <w:tcPr>
            <w:tcW w:w="0" w:type="auto"/>
            <w:hideMark/>
          </w:tcPr>
          <w:p w14:paraId="2C074537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Correct workspace and state file, backup data.</w:t>
            </w:r>
          </w:p>
        </w:tc>
        <w:tc>
          <w:tcPr>
            <w:tcW w:w="0" w:type="auto"/>
            <w:hideMark/>
          </w:tcPr>
          <w:p w14:paraId="2DF71ABC" w14:textId="77777777" w:rsidR="00182B7D" w:rsidRPr="00182B7D" w:rsidRDefault="00182B7D" w:rsidP="00182B7D">
            <w:pPr>
              <w:rPr>
                <w:lang w:val="en-IN"/>
              </w:rPr>
            </w:pPr>
            <w:r w:rsidRPr="00182B7D">
              <w:rPr>
                <w:lang w:val="en-IN"/>
              </w:rPr>
              <w:t>Confirm target environment, review destroy plan output.</w:t>
            </w:r>
          </w:p>
        </w:tc>
      </w:tr>
    </w:tbl>
    <w:p w14:paraId="78FEE04F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pict w14:anchorId="6B6D52A4">
          <v:rect id="_x0000_i1070" style="width:0;height:1.5pt" o:hralign="center" o:hrstd="t" o:hr="t" fillcolor="#a0a0a0" stroked="f"/>
        </w:pict>
      </w:r>
    </w:p>
    <w:p w14:paraId="64F031A8" w14:textId="77777777" w:rsidR="00182B7D" w:rsidRPr="00182B7D" w:rsidRDefault="00182B7D" w:rsidP="006072A8">
      <w:pPr>
        <w:pStyle w:val="Heading2"/>
        <w:rPr>
          <w:lang w:val="en-IN"/>
        </w:rPr>
      </w:pPr>
      <w:bookmarkStart w:id="6" w:name="_Toc226140323"/>
      <w:r w:rsidRPr="00182B7D">
        <w:rPr>
          <w:rFonts w:ascii="Segoe UI Emoji" w:hAnsi="Segoe UI Emoji" w:cs="Segoe UI Emoji"/>
          <w:lang w:val="en-IN"/>
        </w:rPr>
        <w:t>🧩</w:t>
      </w:r>
      <w:r w:rsidRPr="00182B7D">
        <w:rPr>
          <w:lang w:val="en-IN"/>
        </w:rPr>
        <w:t xml:space="preserve"> Integration Logic</w:t>
      </w:r>
      <w:bookmarkEnd w:id="6"/>
    </w:p>
    <w:p w14:paraId="6DADD6B7" w14:textId="77777777" w:rsidR="00182B7D" w:rsidRPr="00182B7D" w:rsidRDefault="00182B7D" w:rsidP="006072A8">
      <w:pPr>
        <w:numPr>
          <w:ilvl w:val="0"/>
          <w:numId w:val="23"/>
        </w:numPr>
        <w:rPr>
          <w:lang w:val="en-IN"/>
        </w:rPr>
      </w:pPr>
      <w:r w:rsidRPr="00182B7D">
        <w:rPr>
          <w:b/>
          <w:bCs/>
          <w:lang w:val="en-IN"/>
        </w:rPr>
        <w:t>Terraform</w:t>
      </w:r>
      <w:r w:rsidRPr="00182B7D">
        <w:rPr>
          <w:lang w:val="en-IN"/>
        </w:rPr>
        <w:t xml:space="preserve"> acts as the </w:t>
      </w:r>
      <w:r w:rsidRPr="00182B7D">
        <w:rPr>
          <w:b/>
          <w:bCs/>
          <w:lang w:val="en-IN"/>
        </w:rPr>
        <w:t>architect</w:t>
      </w:r>
      <w:r w:rsidRPr="00182B7D">
        <w:rPr>
          <w:lang w:val="en-IN"/>
        </w:rPr>
        <w:t>, defining infrastructure as code.</w:t>
      </w:r>
    </w:p>
    <w:p w14:paraId="41131EC5" w14:textId="77777777" w:rsidR="00182B7D" w:rsidRPr="00182B7D" w:rsidRDefault="00182B7D" w:rsidP="006072A8">
      <w:pPr>
        <w:numPr>
          <w:ilvl w:val="0"/>
          <w:numId w:val="23"/>
        </w:numPr>
        <w:rPr>
          <w:lang w:val="en-IN"/>
        </w:rPr>
      </w:pPr>
      <w:proofErr w:type="spellStart"/>
      <w:r w:rsidRPr="00182B7D">
        <w:rPr>
          <w:b/>
          <w:bCs/>
          <w:lang w:val="en-IN"/>
        </w:rPr>
        <w:t>Azurerm</w:t>
      </w:r>
      <w:proofErr w:type="spellEnd"/>
      <w:r w:rsidRPr="00182B7D">
        <w:rPr>
          <w:b/>
          <w:bCs/>
          <w:lang w:val="en-IN"/>
        </w:rPr>
        <w:t xml:space="preserve"> Provider</w:t>
      </w:r>
      <w:r w:rsidRPr="00182B7D">
        <w:rPr>
          <w:lang w:val="en-IN"/>
        </w:rPr>
        <w:t xml:space="preserve"> is the </w:t>
      </w:r>
      <w:r w:rsidRPr="00182B7D">
        <w:rPr>
          <w:b/>
          <w:bCs/>
          <w:lang w:val="en-IN"/>
        </w:rPr>
        <w:t>translator</w:t>
      </w:r>
      <w:r w:rsidRPr="00182B7D">
        <w:rPr>
          <w:lang w:val="en-IN"/>
        </w:rPr>
        <w:t>, converting Terraform syntax into Azure API calls.</w:t>
      </w:r>
    </w:p>
    <w:p w14:paraId="159041D0" w14:textId="77777777" w:rsidR="00182B7D" w:rsidRPr="00182B7D" w:rsidRDefault="00182B7D" w:rsidP="006072A8">
      <w:pPr>
        <w:numPr>
          <w:ilvl w:val="0"/>
          <w:numId w:val="23"/>
        </w:numPr>
        <w:rPr>
          <w:lang w:val="en-IN"/>
        </w:rPr>
      </w:pPr>
      <w:r w:rsidRPr="00182B7D">
        <w:rPr>
          <w:b/>
          <w:bCs/>
          <w:lang w:val="en-IN"/>
        </w:rPr>
        <w:t>Azure Resource Manager (ARM)</w:t>
      </w:r>
      <w:r w:rsidRPr="00182B7D">
        <w:rPr>
          <w:lang w:val="en-IN"/>
        </w:rPr>
        <w:t xml:space="preserve"> is the </w:t>
      </w:r>
      <w:r w:rsidRPr="00182B7D">
        <w:rPr>
          <w:b/>
          <w:bCs/>
          <w:lang w:val="en-IN"/>
        </w:rPr>
        <w:t>builder</w:t>
      </w:r>
      <w:r w:rsidRPr="00182B7D">
        <w:rPr>
          <w:lang w:val="en-IN"/>
        </w:rPr>
        <w:t>, orchestrating resource creation.</w:t>
      </w:r>
    </w:p>
    <w:p w14:paraId="5A397EA9" w14:textId="77777777" w:rsidR="00182B7D" w:rsidRPr="00182B7D" w:rsidRDefault="00182B7D" w:rsidP="006072A8">
      <w:pPr>
        <w:numPr>
          <w:ilvl w:val="0"/>
          <w:numId w:val="23"/>
        </w:numPr>
        <w:rPr>
          <w:lang w:val="en-IN"/>
        </w:rPr>
      </w:pPr>
      <w:r w:rsidRPr="00182B7D">
        <w:rPr>
          <w:b/>
          <w:bCs/>
          <w:lang w:val="en-IN"/>
        </w:rPr>
        <w:t>Resource Group (RG)</w:t>
      </w:r>
      <w:r w:rsidRPr="00182B7D">
        <w:rPr>
          <w:lang w:val="en-IN"/>
        </w:rPr>
        <w:t xml:space="preserve"> is the </w:t>
      </w:r>
      <w:r w:rsidRPr="00182B7D">
        <w:rPr>
          <w:b/>
          <w:bCs/>
          <w:lang w:val="en-IN"/>
        </w:rPr>
        <w:t>container</w:t>
      </w:r>
      <w:r w:rsidRPr="00182B7D">
        <w:rPr>
          <w:lang w:val="en-IN"/>
        </w:rPr>
        <w:t>, organizing resources logically.</w:t>
      </w:r>
    </w:p>
    <w:p w14:paraId="6ABCF8C7" w14:textId="77777777" w:rsidR="00182B7D" w:rsidRPr="00182B7D" w:rsidRDefault="00182B7D" w:rsidP="006072A8">
      <w:pPr>
        <w:numPr>
          <w:ilvl w:val="0"/>
          <w:numId w:val="23"/>
        </w:numPr>
        <w:rPr>
          <w:lang w:val="en-IN"/>
        </w:rPr>
      </w:pPr>
      <w:r w:rsidRPr="00182B7D">
        <w:rPr>
          <w:b/>
          <w:bCs/>
          <w:lang w:val="en-IN"/>
        </w:rPr>
        <w:t>Azure Cloud</w:t>
      </w:r>
      <w:r w:rsidRPr="00182B7D">
        <w:rPr>
          <w:lang w:val="en-IN"/>
        </w:rPr>
        <w:t xml:space="preserve"> is the </w:t>
      </w:r>
      <w:r w:rsidRPr="00182B7D">
        <w:rPr>
          <w:b/>
          <w:bCs/>
          <w:lang w:val="en-IN"/>
        </w:rPr>
        <w:t>environment</w:t>
      </w:r>
      <w:r w:rsidRPr="00182B7D">
        <w:rPr>
          <w:lang w:val="en-IN"/>
        </w:rPr>
        <w:t>, hosting all deployed assets.</w:t>
      </w:r>
    </w:p>
    <w:p w14:paraId="6EA0CCE5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pict w14:anchorId="5C086007">
          <v:rect id="_x0000_i1071" style="width:0;height:1.5pt" o:hralign="center" o:hrstd="t" o:hr="t" fillcolor="#a0a0a0" stroked="f"/>
        </w:pict>
      </w:r>
    </w:p>
    <w:p w14:paraId="29E16EE5" w14:textId="77777777" w:rsidR="00182B7D" w:rsidRPr="00182B7D" w:rsidRDefault="00182B7D" w:rsidP="006072A8">
      <w:pPr>
        <w:pStyle w:val="Heading1"/>
        <w:rPr>
          <w:lang w:val="en-IN"/>
        </w:rPr>
      </w:pPr>
      <w:bookmarkStart w:id="7" w:name="_Toc226140324"/>
      <w:r w:rsidRPr="00182B7D">
        <w:rPr>
          <w:rFonts w:ascii="Segoe UI Emoji" w:hAnsi="Segoe UI Emoji" w:cs="Segoe UI Emoji"/>
          <w:lang w:val="en-IN"/>
        </w:rPr>
        <w:lastRenderedPageBreak/>
        <w:t>🧠</w:t>
      </w:r>
      <w:r w:rsidRPr="00182B7D">
        <w:rPr>
          <w:lang w:val="en-IN"/>
        </w:rPr>
        <w:t xml:space="preserve"> Professional Insight</w:t>
      </w:r>
      <w:bookmarkEnd w:id="7"/>
    </w:p>
    <w:p w14:paraId="48680ADA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t>Each command represents a stage in the infrastructure lifecycle:</w:t>
      </w:r>
    </w:p>
    <w:p w14:paraId="5A7527DB" w14:textId="77777777" w:rsidR="00182B7D" w:rsidRPr="00182B7D" w:rsidRDefault="00182B7D" w:rsidP="006072A8">
      <w:pPr>
        <w:numPr>
          <w:ilvl w:val="0"/>
          <w:numId w:val="24"/>
        </w:numPr>
        <w:rPr>
          <w:lang w:val="en-IN"/>
        </w:rPr>
      </w:pPr>
      <w:proofErr w:type="spellStart"/>
      <w:r w:rsidRPr="00182B7D">
        <w:rPr>
          <w:lang w:val="en-IN"/>
        </w:rPr>
        <w:t>init</w:t>
      </w:r>
      <w:proofErr w:type="spellEnd"/>
      <w:r w:rsidRPr="00182B7D">
        <w:rPr>
          <w:lang w:val="en-IN"/>
        </w:rPr>
        <w:t xml:space="preserve"> → foundation setup</w:t>
      </w:r>
    </w:p>
    <w:p w14:paraId="5B86F484" w14:textId="77777777" w:rsidR="00182B7D" w:rsidRPr="00182B7D" w:rsidRDefault="00182B7D" w:rsidP="006072A8">
      <w:pPr>
        <w:numPr>
          <w:ilvl w:val="0"/>
          <w:numId w:val="24"/>
        </w:numPr>
        <w:rPr>
          <w:lang w:val="en-IN"/>
        </w:rPr>
      </w:pPr>
      <w:r w:rsidRPr="00182B7D">
        <w:rPr>
          <w:lang w:val="en-IN"/>
        </w:rPr>
        <w:t>validate → blueprint verification</w:t>
      </w:r>
    </w:p>
    <w:p w14:paraId="635F64BC" w14:textId="77777777" w:rsidR="00182B7D" w:rsidRPr="00182B7D" w:rsidRDefault="00182B7D" w:rsidP="006072A8">
      <w:pPr>
        <w:numPr>
          <w:ilvl w:val="0"/>
          <w:numId w:val="24"/>
        </w:numPr>
        <w:rPr>
          <w:lang w:val="en-IN"/>
        </w:rPr>
      </w:pPr>
      <w:r w:rsidRPr="00182B7D">
        <w:rPr>
          <w:lang w:val="en-IN"/>
        </w:rPr>
        <w:t>plan → preview of construction</w:t>
      </w:r>
    </w:p>
    <w:p w14:paraId="5DA87901" w14:textId="77777777" w:rsidR="00182B7D" w:rsidRPr="00182B7D" w:rsidRDefault="00182B7D" w:rsidP="006072A8">
      <w:pPr>
        <w:numPr>
          <w:ilvl w:val="0"/>
          <w:numId w:val="24"/>
        </w:numPr>
        <w:rPr>
          <w:lang w:val="en-IN"/>
        </w:rPr>
      </w:pPr>
      <w:r w:rsidRPr="00182B7D">
        <w:rPr>
          <w:lang w:val="en-IN"/>
        </w:rPr>
        <w:t>apply → actual build</w:t>
      </w:r>
    </w:p>
    <w:p w14:paraId="23370D1B" w14:textId="77777777" w:rsidR="00182B7D" w:rsidRPr="00182B7D" w:rsidRDefault="00182B7D" w:rsidP="006072A8">
      <w:pPr>
        <w:numPr>
          <w:ilvl w:val="0"/>
          <w:numId w:val="24"/>
        </w:numPr>
        <w:rPr>
          <w:lang w:val="en-IN"/>
        </w:rPr>
      </w:pPr>
      <w:proofErr w:type="spellStart"/>
      <w:r w:rsidRPr="00182B7D">
        <w:rPr>
          <w:lang w:val="en-IN"/>
        </w:rPr>
        <w:t>fmt</w:t>
      </w:r>
      <w:proofErr w:type="spellEnd"/>
      <w:r w:rsidRPr="00182B7D">
        <w:rPr>
          <w:lang w:val="en-IN"/>
        </w:rPr>
        <w:t xml:space="preserve"> → code hygiene</w:t>
      </w:r>
    </w:p>
    <w:p w14:paraId="11FE9450" w14:textId="77777777" w:rsidR="00182B7D" w:rsidRPr="00182B7D" w:rsidRDefault="00182B7D" w:rsidP="006072A8">
      <w:pPr>
        <w:numPr>
          <w:ilvl w:val="0"/>
          <w:numId w:val="24"/>
        </w:numPr>
        <w:rPr>
          <w:lang w:val="en-IN"/>
        </w:rPr>
      </w:pPr>
      <w:r w:rsidRPr="00182B7D">
        <w:rPr>
          <w:lang w:val="en-IN"/>
        </w:rPr>
        <w:t>destroy → safe teardown</w:t>
      </w:r>
    </w:p>
    <w:p w14:paraId="6E8C69D2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t xml:space="preserve">This structured approach ensures </w:t>
      </w:r>
      <w:r w:rsidRPr="00182B7D">
        <w:rPr>
          <w:b/>
          <w:bCs/>
          <w:lang w:val="en-IN"/>
        </w:rPr>
        <w:t>predictability, auditability, and minimal risk</w:t>
      </w:r>
      <w:r w:rsidRPr="00182B7D">
        <w:rPr>
          <w:lang w:val="en-IN"/>
        </w:rPr>
        <w:t xml:space="preserve"> when managing cloud resources.</w:t>
      </w:r>
    </w:p>
    <w:p w14:paraId="1BC4964D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pict w14:anchorId="4858CF86">
          <v:rect id="_x0000_i1072" style="width:0;height:1.5pt" o:hralign="center" o:hrstd="t" o:hr="t" fillcolor="#a0a0a0" stroked="f"/>
        </w:pict>
      </w:r>
    </w:p>
    <w:p w14:paraId="5FC6C8EF" w14:textId="77777777" w:rsidR="00182B7D" w:rsidRPr="00182B7D" w:rsidRDefault="00182B7D" w:rsidP="006072A8">
      <w:pPr>
        <w:pStyle w:val="Heading1"/>
        <w:rPr>
          <w:lang w:val="en-IN"/>
        </w:rPr>
      </w:pPr>
      <w:bookmarkStart w:id="8" w:name="_Toc226140325"/>
      <w:r w:rsidRPr="00182B7D">
        <w:rPr>
          <w:rFonts w:ascii="Segoe UI Emoji" w:hAnsi="Segoe UI Emoji" w:cs="Segoe UI Emoji"/>
          <w:lang w:val="en-IN"/>
        </w:rPr>
        <w:lastRenderedPageBreak/>
        <w:t>🧰</w:t>
      </w:r>
      <w:r w:rsidRPr="00182B7D">
        <w:rPr>
          <w:lang w:val="en-IN"/>
        </w:rPr>
        <w:t xml:space="preserve"> Troubleshooting Notes</w:t>
      </w:r>
      <w:bookmarkEnd w:id="8"/>
    </w:p>
    <w:p w14:paraId="6817652B" w14:textId="77777777" w:rsidR="00182B7D" w:rsidRPr="00182B7D" w:rsidRDefault="00182B7D" w:rsidP="006072A8">
      <w:pPr>
        <w:numPr>
          <w:ilvl w:val="0"/>
          <w:numId w:val="25"/>
        </w:numPr>
        <w:rPr>
          <w:lang w:val="en-IN"/>
        </w:rPr>
      </w:pPr>
      <w:r w:rsidRPr="00182B7D">
        <w:rPr>
          <w:b/>
          <w:bCs/>
          <w:lang w:val="en-IN"/>
        </w:rPr>
        <w:t>Common errors:</w:t>
      </w:r>
      <w:r w:rsidRPr="00182B7D">
        <w:rPr>
          <w:lang w:val="en-IN"/>
        </w:rPr>
        <w:t xml:space="preserve"> provider mismatch, syntax errors, authentication failures.</w:t>
      </w:r>
    </w:p>
    <w:p w14:paraId="6491157C" w14:textId="77777777" w:rsidR="00182B7D" w:rsidRPr="00182B7D" w:rsidRDefault="00182B7D" w:rsidP="006072A8">
      <w:pPr>
        <w:numPr>
          <w:ilvl w:val="0"/>
          <w:numId w:val="25"/>
        </w:numPr>
        <w:rPr>
          <w:lang w:val="en-IN"/>
        </w:rPr>
      </w:pPr>
      <w:r w:rsidRPr="00182B7D">
        <w:rPr>
          <w:lang w:val="en-IN"/>
        </w:rPr>
        <w:t xml:space="preserve">Always run </w:t>
      </w:r>
      <w:r w:rsidRPr="00182B7D">
        <w:rPr>
          <w:b/>
          <w:bCs/>
          <w:lang w:val="en-IN"/>
        </w:rPr>
        <w:t>terraform plan before apply</w:t>
      </w:r>
      <w:r w:rsidRPr="00182B7D">
        <w:rPr>
          <w:lang w:val="en-IN"/>
        </w:rPr>
        <w:t xml:space="preserve"> to avoid unintended changes.</w:t>
      </w:r>
    </w:p>
    <w:p w14:paraId="2CF22158" w14:textId="77777777" w:rsidR="00182B7D" w:rsidRPr="00182B7D" w:rsidRDefault="00182B7D" w:rsidP="006072A8">
      <w:pPr>
        <w:numPr>
          <w:ilvl w:val="0"/>
          <w:numId w:val="25"/>
        </w:numPr>
        <w:rPr>
          <w:lang w:val="en-IN"/>
        </w:rPr>
      </w:pPr>
      <w:r w:rsidRPr="00182B7D">
        <w:rPr>
          <w:lang w:val="en-IN"/>
        </w:rPr>
        <w:t xml:space="preserve">Use </w:t>
      </w:r>
      <w:proofErr w:type="gramStart"/>
      <w:r w:rsidRPr="00182B7D">
        <w:rPr>
          <w:b/>
          <w:bCs/>
          <w:lang w:val="en-IN"/>
        </w:rPr>
        <w:t>terraform</w:t>
      </w:r>
      <w:proofErr w:type="gramEnd"/>
      <w:r w:rsidRPr="00182B7D">
        <w:rPr>
          <w:b/>
          <w:bCs/>
          <w:lang w:val="en-IN"/>
        </w:rPr>
        <w:t xml:space="preserve"> destroy cautiously</w:t>
      </w:r>
      <w:r w:rsidRPr="00182B7D">
        <w:rPr>
          <w:lang w:val="en-IN"/>
        </w:rPr>
        <w:t xml:space="preserve"> — confirm workspace and environment before execution.</w:t>
      </w:r>
    </w:p>
    <w:p w14:paraId="5FF60B01" w14:textId="77777777" w:rsidR="00182B7D" w:rsidRPr="00182B7D" w:rsidRDefault="00182B7D" w:rsidP="006072A8">
      <w:pPr>
        <w:numPr>
          <w:ilvl w:val="0"/>
          <w:numId w:val="25"/>
        </w:numPr>
        <w:rPr>
          <w:lang w:val="en-IN"/>
        </w:rPr>
      </w:pPr>
      <w:r w:rsidRPr="00182B7D">
        <w:rPr>
          <w:lang w:val="en-IN"/>
        </w:rPr>
        <w:t>If state corruption occurs, use terraform state list and terraform refresh to reconcile.</w:t>
      </w:r>
    </w:p>
    <w:p w14:paraId="7D10FDA0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pict w14:anchorId="121E1F80">
          <v:rect id="_x0000_i1073" style="width:0;height:1.5pt" o:hralign="center" o:hrstd="t" o:hr="t" fillcolor="#a0a0a0" stroked="f"/>
        </w:pict>
      </w:r>
    </w:p>
    <w:p w14:paraId="0FDEE248" w14:textId="77777777" w:rsidR="00182B7D" w:rsidRPr="00182B7D" w:rsidRDefault="00182B7D" w:rsidP="00182B7D">
      <w:pPr>
        <w:rPr>
          <w:lang w:val="en-IN"/>
        </w:rPr>
      </w:pPr>
      <w:r w:rsidRPr="00182B7D">
        <w:rPr>
          <w:lang w:val="en-IN"/>
        </w:rPr>
        <w:t xml:space="preserve">Your finalized file — </w:t>
      </w:r>
      <w:r w:rsidRPr="00182B7D">
        <w:rPr>
          <w:b/>
          <w:bCs/>
          <w:lang w:val="en-IN"/>
        </w:rPr>
        <w:t>Terraform_Azure_CheatSheet.txt</w:t>
      </w:r>
      <w:r w:rsidRPr="00182B7D">
        <w:rPr>
          <w:lang w:val="en-IN"/>
        </w:rPr>
        <w:t xml:space="preserve"> — now contains all these sections in a clean, Notepad</w:t>
      </w:r>
      <w:r w:rsidRPr="00182B7D">
        <w:rPr>
          <w:lang w:val="en-IN"/>
        </w:rPr>
        <w:noBreakHyphen/>
        <w:t xml:space="preserve">friendly format. Would you like me to extend it with a </w:t>
      </w:r>
      <w:r w:rsidRPr="00182B7D">
        <w:rPr>
          <w:b/>
          <w:bCs/>
          <w:lang w:val="en-IN"/>
        </w:rPr>
        <w:t>“Troubleshooting Flowchart”</w:t>
      </w:r>
      <w:r w:rsidRPr="00182B7D">
        <w:rPr>
          <w:lang w:val="en-IN"/>
        </w:rPr>
        <w:t xml:space="preserve"> (error → cause → fix) to make it a complete operational reference?</w:t>
      </w:r>
    </w:p>
    <w:p w14:paraId="0E76B49D" w14:textId="77777777" w:rsidR="00AD0A32" w:rsidRPr="00893ECF" w:rsidRDefault="00AD0A32" w:rsidP="00893ECF"/>
    <w:sectPr w:rsidR="00AD0A32" w:rsidRPr="00893ECF" w:rsidSect="00182B7D">
      <w:footerReference w:type="default" r:id="rId14"/>
      <w:pgSz w:w="12240" w:h="15840" w:code="1"/>
      <w:pgMar w:top="1440" w:right="1080" w:bottom="1440" w:left="108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E4CE3" w14:textId="77777777" w:rsidR="00182B7D" w:rsidRDefault="00182B7D">
      <w:r>
        <w:separator/>
      </w:r>
    </w:p>
  </w:endnote>
  <w:endnote w:type="continuationSeparator" w:id="0">
    <w:p w14:paraId="3579BC36" w14:textId="77777777" w:rsidR="00182B7D" w:rsidRDefault="00182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ouYuan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forAlcatel">
    <w:altName w:val="Times New Roman"/>
    <w:charset w:val="00"/>
    <w:family w:val="auto"/>
    <w:pitch w:val="default"/>
    <w:sig w:usb0="00000003" w:usb1="08070000" w:usb2="00000010" w:usb3="00000000" w:csb0="00020001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346F" w14:textId="77777777" w:rsidR="003C3132" w:rsidRDefault="003C3132" w:rsidP="00790DDB">
    <w:pPr>
      <w:tabs>
        <w:tab w:val="left" w:pos="4224"/>
        <w:tab w:val="right" w:pos="9360"/>
      </w:tabs>
      <w:jc w:val="right"/>
    </w:pP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1</w:t>
    </w:r>
    <w:r w:rsidRPr="00C326BC">
      <w:fldChar w:fldCharType="end"/>
    </w:r>
    <w:r w:rsidRPr="00C326BC">
      <w:t xml:space="preserve"> of </w:t>
    </w:r>
    <w:r w:rsidR="000535F3">
      <w:fldChar w:fldCharType="begin"/>
    </w:r>
    <w:r w:rsidR="000535F3">
      <w:instrText xml:space="preserve"> NUMPAGES   \* MERGEFORMAT </w:instrText>
    </w:r>
    <w:r w:rsidR="000535F3">
      <w:fldChar w:fldCharType="separate"/>
    </w:r>
    <w:r>
      <w:rPr>
        <w:noProof/>
      </w:rPr>
      <w:t>6</w:t>
    </w:r>
    <w:r w:rsidR="000535F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1BB34" w14:textId="77777777" w:rsidR="00182B7D" w:rsidRDefault="00182B7D">
      <w:r>
        <w:separator/>
      </w:r>
    </w:p>
  </w:footnote>
  <w:footnote w:type="continuationSeparator" w:id="0">
    <w:p w14:paraId="6970D8FC" w14:textId="77777777" w:rsidR="00182B7D" w:rsidRDefault="00182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8A460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F86CE4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C06E86"/>
    <w:multiLevelType w:val="multilevel"/>
    <w:tmpl w:val="CBA4FB68"/>
    <w:styleLink w:val="1111113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32"/>
        <w:szCs w:val="3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7" w15:restartNumberingAfterBreak="0">
    <w:nsid w:val="0AB97CFF"/>
    <w:multiLevelType w:val="multilevel"/>
    <w:tmpl w:val="152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B27A00"/>
    <w:multiLevelType w:val="multilevel"/>
    <w:tmpl w:val="05E2EEB4"/>
    <w:lvl w:ilvl="0">
      <w:start w:val="1"/>
      <w:numFmt w:val="decimal"/>
      <w:pStyle w:val="Numbering"/>
      <w:lvlText w:val="%1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1247"/>
        </w:tabs>
        <w:ind w:left="1247" w:hanging="52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1"/>
        </w:tabs>
        <w:ind w:left="2381" w:hanging="8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948"/>
        </w:tabs>
        <w:ind w:left="2948" w:hanging="11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02"/>
        </w:tabs>
        <w:ind w:left="3402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62B21D1"/>
    <w:multiLevelType w:val="hybridMultilevel"/>
    <w:tmpl w:val="15F6F4B2"/>
    <w:lvl w:ilvl="0" w:tplc="32A68672">
      <w:start w:val="1"/>
      <w:numFmt w:val="bullet"/>
      <w:pStyle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11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22BCD"/>
    <w:multiLevelType w:val="multilevel"/>
    <w:tmpl w:val="F768FCBC"/>
    <w:styleLink w:val="StyleTableHeaderTextTimesNewRoman11ptNotBoldLeft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30"/>
        </w:tabs>
        <w:ind w:left="153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511306D"/>
    <w:multiLevelType w:val="multilevel"/>
    <w:tmpl w:val="1E6E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C29E7"/>
    <w:multiLevelType w:val="multilevel"/>
    <w:tmpl w:val="924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2D64BF"/>
    <w:multiLevelType w:val="hybridMultilevel"/>
    <w:tmpl w:val="5AA6ECB2"/>
    <w:lvl w:ilvl="0" w:tplc="BC826A50">
      <w:start w:val="1"/>
      <w:numFmt w:val="decimal"/>
      <w:pStyle w:val="CharCharCharCharCharChar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>
      <w:start w:val="1"/>
      <w:numFmt w:val="lowerRoman"/>
      <w:pStyle w:val="Header3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9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A4D3D"/>
    <w:multiLevelType w:val="multilevel"/>
    <w:tmpl w:val="CBA4FB68"/>
    <w:styleLink w:val="Style7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32"/>
        <w:szCs w:val="3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54726B2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2" w15:restartNumberingAfterBreak="0">
    <w:nsid w:val="5B644E47"/>
    <w:multiLevelType w:val="multilevel"/>
    <w:tmpl w:val="AE4AC5AE"/>
    <w:styleLink w:val="StyleBullet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D194E26"/>
    <w:multiLevelType w:val="hybridMultilevel"/>
    <w:tmpl w:val="93AA72D2"/>
    <w:lvl w:ilvl="0" w:tplc="662AC95A">
      <w:start w:val="1"/>
      <w:numFmt w:val="decimal"/>
      <w:pStyle w:val="T1NTableListNu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38834CF"/>
    <w:multiLevelType w:val="multilevel"/>
    <w:tmpl w:val="855CBDF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2047931">
    <w:abstractNumId w:val="19"/>
  </w:num>
  <w:num w:numId="2" w16cid:durableId="528106425">
    <w:abstractNumId w:val="8"/>
  </w:num>
  <w:num w:numId="3" w16cid:durableId="1651901823">
    <w:abstractNumId w:val="3"/>
  </w:num>
  <w:num w:numId="4" w16cid:durableId="18246263">
    <w:abstractNumId w:val="2"/>
  </w:num>
  <w:num w:numId="5" w16cid:durableId="669256497">
    <w:abstractNumId w:val="1"/>
  </w:num>
  <w:num w:numId="6" w16cid:durableId="29113119">
    <w:abstractNumId w:val="11"/>
  </w:num>
  <w:num w:numId="7" w16cid:durableId="1640768815">
    <w:abstractNumId w:val="17"/>
  </w:num>
  <w:num w:numId="8" w16cid:durableId="811869829">
    <w:abstractNumId w:val="13"/>
  </w:num>
  <w:num w:numId="9" w16cid:durableId="1931697736">
    <w:abstractNumId w:val="6"/>
  </w:num>
  <w:num w:numId="10" w16cid:durableId="1830945604">
    <w:abstractNumId w:val="18"/>
  </w:num>
  <w:num w:numId="11" w16cid:durableId="2070379913">
    <w:abstractNumId w:val="4"/>
  </w:num>
  <w:num w:numId="12" w16cid:durableId="1176460734">
    <w:abstractNumId w:val="22"/>
  </w:num>
  <w:num w:numId="13" w16cid:durableId="217933710">
    <w:abstractNumId w:val="14"/>
  </w:num>
  <w:num w:numId="14" w16cid:durableId="205683276">
    <w:abstractNumId w:val="12"/>
  </w:num>
  <w:num w:numId="15" w16cid:durableId="428475446">
    <w:abstractNumId w:val="21"/>
  </w:num>
  <w:num w:numId="16" w16cid:durableId="1216510158">
    <w:abstractNumId w:val="23"/>
  </w:num>
  <w:num w:numId="17" w16cid:durableId="1141272449">
    <w:abstractNumId w:val="10"/>
  </w:num>
  <w:num w:numId="18" w16cid:durableId="1905218557">
    <w:abstractNumId w:val="5"/>
  </w:num>
  <w:num w:numId="19" w16cid:durableId="1277716779">
    <w:abstractNumId w:val="20"/>
  </w:num>
  <w:num w:numId="20" w16cid:durableId="175386361">
    <w:abstractNumId w:val="0"/>
  </w:num>
  <w:num w:numId="21" w16cid:durableId="969824764">
    <w:abstractNumId w:val="24"/>
  </w:num>
  <w:num w:numId="22" w16cid:durableId="457995630">
    <w:abstractNumId w:val="9"/>
  </w:num>
  <w:num w:numId="23" w16cid:durableId="1427572876">
    <w:abstractNumId w:val="15"/>
  </w:num>
  <w:num w:numId="24" w16cid:durableId="652486335">
    <w:abstractNumId w:val="7"/>
  </w:num>
  <w:num w:numId="25" w16cid:durableId="1253978361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6" w:nlCheck="1" w:checkStyle="1"/>
  <w:activeWritingStyle w:appName="MSWord" w:lang="es-U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de-DE" w:vendorID="64" w:dllVersion="6" w:nlCheck="1" w:checkStyle="1"/>
  <w:activeWritingStyle w:appName="MSWord" w:lang="es-E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>
      <v:fill color="white" on="f"/>
      <o:colormru v:ext="edit" colors="#c20,red,#c00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7D"/>
    <w:rsid w:val="0000000E"/>
    <w:rsid w:val="000004B8"/>
    <w:rsid w:val="000009F5"/>
    <w:rsid w:val="000018DD"/>
    <w:rsid w:val="0000197A"/>
    <w:rsid w:val="000019C3"/>
    <w:rsid w:val="00001E6B"/>
    <w:rsid w:val="0000278E"/>
    <w:rsid w:val="0000296F"/>
    <w:rsid w:val="00002A88"/>
    <w:rsid w:val="00002B12"/>
    <w:rsid w:val="0000311D"/>
    <w:rsid w:val="000032A6"/>
    <w:rsid w:val="000032D3"/>
    <w:rsid w:val="000032EF"/>
    <w:rsid w:val="00003585"/>
    <w:rsid w:val="00003DF3"/>
    <w:rsid w:val="000045A6"/>
    <w:rsid w:val="00005367"/>
    <w:rsid w:val="00005937"/>
    <w:rsid w:val="00005995"/>
    <w:rsid w:val="00005E76"/>
    <w:rsid w:val="00006304"/>
    <w:rsid w:val="0000635B"/>
    <w:rsid w:val="0000641E"/>
    <w:rsid w:val="0000693B"/>
    <w:rsid w:val="00006C86"/>
    <w:rsid w:val="00006CE7"/>
    <w:rsid w:val="00006D30"/>
    <w:rsid w:val="00006D68"/>
    <w:rsid w:val="00006EA6"/>
    <w:rsid w:val="000070F1"/>
    <w:rsid w:val="00007773"/>
    <w:rsid w:val="00007879"/>
    <w:rsid w:val="0000793D"/>
    <w:rsid w:val="00007C04"/>
    <w:rsid w:val="00007F28"/>
    <w:rsid w:val="00010003"/>
    <w:rsid w:val="0001093E"/>
    <w:rsid w:val="00010B81"/>
    <w:rsid w:val="00010F1C"/>
    <w:rsid w:val="000113D9"/>
    <w:rsid w:val="000115BB"/>
    <w:rsid w:val="00011672"/>
    <w:rsid w:val="00011D76"/>
    <w:rsid w:val="00012386"/>
    <w:rsid w:val="00012830"/>
    <w:rsid w:val="0001283E"/>
    <w:rsid w:val="00012A16"/>
    <w:rsid w:val="00012C7E"/>
    <w:rsid w:val="00012D7F"/>
    <w:rsid w:val="000135CC"/>
    <w:rsid w:val="00013AA5"/>
    <w:rsid w:val="00013C43"/>
    <w:rsid w:val="0001433D"/>
    <w:rsid w:val="000143FD"/>
    <w:rsid w:val="000146AB"/>
    <w:rsid w:val="00014976"/>
    <w:rsid w:val="00014CA9"/>
    <w:rsid w:val="00014E40"/>
    <w:rsid w:val="00014F52"/>
    <w:rsid w:val="00015349"/>
    <w:rsid w:val="00015470"/>
    <w:rsid w:val="000159E2"/>
    <w:rsid w:val="00015E3A"/>
    <w:rsid w:val="00015FE7"/>
    <w:rsid w:val="000160BE"/>
    <w:rsid w:val="000161C2"/>
    <w:rsid w:val="00016204"/>
    <w:rsid w:val="00016B41"/>
    <w:rsid w:val="00016D60"/>
    <w:rsid w:val="000174D9"/>
    <w:rsid w:val="00017514"/>
    <w:rsid w:val="00020048"/>
    <w:rsid w:val="0002012D"/>
    <w:rsid w:val="00020564"/>
    <w:rsid w:val="0002070E"/>
    <w:rsid w:val="00020C5A"/>
    <w:rsid w:val="00021992"/>
    <w:rsid w:val="00021B74"/>
    <w:rsid w:val="00021BB0"/>
    <w:rsid w:val="00022085"/>
    <w:rsid w:val="0002245A"/>
    <w:rsid w:val="00022B0E"/>
    <w:rsid w:val="00023295"/>
    <w:rsid w:val="00023313"/>
    <w:rsid w:val="000233FF"/>
    <w:rsid w:val="00023652"/>
    <w:rsid w:val="000238E4"/>
    <w:rsid w:val="000249FF"/>
    <w:rsid w:val="00024E8C"/>
    <w:rsid w:val="000252D9"/>
    <w:rsid w:val="00025338"/>
    <w:rsid w:val="00025363"/>
    <w:rsid w:val="00025384"/>
    <w:rsid w:val="0002611A"/>
    <w:rsid w:val="0002657A"/>
    <w:rsid w:val="000265B0"/>
    <w:rsid w:val="000266C6"/>
    <w:rsid w:val="00026DAD"/>
    <w:rsid w:val="00026E1F"/>
    <w:rsid w:val="00027534"/>
    <w:rsid w:val="000277E3"/>
    <w:rsid w:val="00027869"/>
    <w:rsid w:val="00027A36"/>
    <w:rsid w:val="00027C2B"/>
    <w:rsid w:val="0003054D"/>
    <w:rsid w:val="00030FF5"/>
    <w:rsid w:val="00031013"/>
    <w:rsid w:val="0003134E"/>
    <w:rsid w:val="00031436"/>
    <w:rsid w:val="00031673"/>
    <w:rsid w:val="00031702"/>
    <w:rsid w:val="000318DE"/>
    <w:rsid w:val="00031AD8"/>
    <w:rsid w:val="00031B3D"/>
    <w:rsid w:val="00032995"/>
    <w:rsid w:val="00032B1B"/>
    <w:rsid w:val="00032FCB"/>
    <w:rsid w:val="00033040"/>
    <w:rsid w:val="00033288"/>
    <w:rsid w:val="000338A1"/>
    <w:rsid w:val="00033A3B"/>
    <w:rsid w:val="00033B9D"/>
    <w:rsid w:val="00034499"/>
    <w:rsid w:val="00034663"/>
    <w:rsid w:val="00034F11"/>
    <w:rsid w:val="0003511F"/>
    <w:rsid w:val="000354D5"/>
    <w:rsid w:val="00035810"/>
    <w:rsid w:val="00035842"/>
    <w:rsid w:val="00035C8F"/>
    <w:rsid w:val="00035FB4"/>
    <w:rsid w:val="00036240"/>
    <w:rsid w:val="00036536"/>
    <w:rsid w:val="00037023"/>
    <w:rsid w:val="00037057"/>
    <w:rsid w:val="000370E5"/>
    <w:rsid w:val="00037C91"/>
    <w:rsid w:val="0004035F"/>
    <w:rsid w:val="000409D4"/>
    <w:rsid w:val="00040D89"/>
    <w:rsid w:val="00041185"/>
    <w:rsid w:val="00041728"/>
    <w:rsid w:val="00041FE2"/>
    <w:rsid w:val="00042EFC"/>
    <w:rsid w:val="000432B2"/>
    <w:rsid w:val="00043452"/>
    <w:rsid w:val="000436B6"/>
    <w:rsid w:val="00044836"/>
    <w:rsid w:val="00044FC3"/>
    <w:rsid w:val="0004520C"/>
    <w:rsid w:val="00045D2E"/>
    <w:rsid w:val="00045DE1"/>
    <w:rsid w:val="000463D9"/>
    <w:rsid w:val="00046BF8"/>
    <w:rsid w:val="00047598"/>
    <w:rsid w:val="0005068A"/>
    <w:rsid w:val="00050B8C"/>
    <w:rsid w:val="00050FC1"/>
    <w:rsid w:val="00051D79"/>
    <w:rsid w:val="00052139"/>
    <w:rsid w:val="00052D87"/>
    <w:rsid w:val="00053094"/>
    <w:rsid w:val="00053345"/>
    <w:rsid w:val="000535F3"/>
    <w:rsid w:val="00053810"/>
    <w:rsid w:val="00053925"/>
    <w:rsid w:val="0005402C"/>
    <w:rsid w:val="0005420D"/>
    <w:rsid w:val="0005488D"/>
    <w:rsid w:val="00054AEF"/>
    <w:rsid w:val="00054E8B"/>
    <w:rsid w:val="00054F2F"/>
    <w:rsid w:val="00055292"/>
    <w:rsid w:val="00055358"/>
    <w:rsid w:val="000555DA"/>
    <w:rsid w:val="000556A3"/>
    <w:rsid w:val="0005580E"/>
    <w:rsid w:val="00055B20"/>
    <w:rsid w:val="00055D99"/>
    <w:rsid w:val="00056C57"/>
    <w:rsid w:val="000570B9"/>
    <w:rsid w:val="00057572"/>
    <w:rsid w:val="000579C4"/>
    <w:rsid w:val="000579E7"/>
    <w:rsid w:val="000601B2"/>
    <w:rsid w:val="00060BBC"/>
    <w:rsid w:val="00060CA4"/>
    <w:rsid w:val="00060D66"/>
    <w:rsid w:val="000610CB"/>
    <w:rsid w:val="00061316"/>
    <w:rsid w:val="0006131A"/>
    <w:rsid w:val="00061634"/>
    <w:rsid w:val="00061BC9"/>
    <w:rsid w:val="000620A4"/>
    <w:rsid w:val="000629A0"/>
    <w:rsid w:val="00062C36"/>
    <w:rsid w:val="00062CA7"/>
    <w:rsid w:val="00062E4A"/>
    <w:rsid w:val="00062E95"/>
    <w:rsid w:val="00063143"/>
    <w:rsid w:val="00063740"/>
    <w:rsid w:val="000638CB"/>
    <w:rsid w:val="000639AE"/>
    <w:rsid w:val="00063C4B"/>
    <w:rsid w:val="000640F1"/>
    <w:rsid w:val="0006424E"/>
    <w:rsid w:val="000648AC"/>
    <w:rsid w:val="00064B32"/>
    <w:rsid w:val="00065005"/>
    <w:rsid w:val="00065A49"/>
    <w:rsid w:val="00065C3C"/>
    <w:rsid w:val="00066623"/>
    <w:rsid w:val="0006672B"/>
    <w:rsid w:val="00066E1A"/>
    <w:rsid w:val="00067A09"/>
    <w:rsid w:val="00067F16"/>
    <w:rsid w:val="00067F75"/>
    <w:rsid w:val="000701D2"/>
    <w:rsid w:val="00070A30"/>
    <w:rsid w:val="00070BAB"/>
    <w:rsid w:val="00070D04"/>
    <w:rsid w:val="00070D93"/>
    <w:rsid w:val="000716A1"/>
    <w:rsid w:val="00071C49"/>
    <w:rsid w:val="00071CD8"/>
    <w:rsid w:val="00071F75"/>
    <w:rsid w:val="00072749"/>
    <w:rsid w:val="000727ED"/>
    <w:rsid w:val="00072BBA"/>
    <w:rsid w:val="00072CBF"/>
    <w:rsid w:val="00072FFE"/>
    <w:rsid w:val="000731D3"/>
    <w:rsid w:val="00073374"/>
    <w:rsid w:val="00073465"/>
    <w:rsid w:val="00073975"/>
    <w:rsid w:val="00074070"/>
    <w:rsid w:val="000745AE"/>
    <w:rsid w:val="00075250"/>
    <w:rsid w:val="00075732"/>
    <w:rsid w:val="0007573E"/>
    <w:rsid w:val="000759D9"/>
    <w:rsid w:val="0007640E"/>
    <w:rsid w:val="00076465"/>
    <w:rsid w:val="00076561"/>
    <w:rsid w:val="000766B7"/>
    <w:rsid w:val="00076A66"/>
    <w:rsid w:val="00076AC0"/>
    <w:rsid w:val="00076DF9"/>
    <w:rsid w:val="00077212"/>
    <w:rsid w:val="00077845"/>
    <w:rsid w:val="00077AA5"/>
    <w:rsid w:val="00077DD0"/>
    <w:rsid w:val="000802EA"/>
    <w:rsid w:val="00080390"/>
    <w:rsid w:val="00080C78"/>
    <w:rsid w:val="00081075"/>
    <w:rsid w:val="000811A5"/>
    <w:rsid w:val="00081222"/>
    <w:rsid w:val="00081A1B"/>
    <w:rsid w:val="00081A8D"/>
    <w:rsid w:val="00081C9B"/>
    <w:rsid w:val="00081D21"/>
    <w:rsid w:val="00081FA8"/>
    <w:rsid w:val="00082284"/>
    <w:rsid w:val="0008255B"/>
    <w:rsid w:val="0008335B"/>
    <w:rsid w:val="00083626"/>
    <w:rsid w:val="00083908"/>
    <w:rsid w:val="00083BB4"/>
    <w:rsid w:val="00083DF8"/>
    <w:rsid w:val="000843F4"/>
    <w:rsid w:val="000847A0"/>
    <w:rsid w:val="000847F9"/>
    <w:rsid w:val="00084BB3"/>
    <w:rsid w:val="00084F9D"/>
    <w:rsid w:val="00085988"/>
    <w:rsid w:val="00086031"/>
    <w:rsid w:val="00086398"/>
    <w:rsid w:val="000867B8"/>
    <w:rsid w:val="00086B89"/>
    <w:rsid w:val="00086D65"/>
    <w:rsid w:val="00087140"/>
    <w:rsid w:val="0008757B"/>
    <w:rsid w:val="00087982"/>
    <w:rsid w:val="00087F53"/>
    <w:rsid w:val="00090264"/>
    <w:rsid w:val="0009076E"/>
    <w:rsid w:val="00090928"/>
    <w:rsid w:val="000910B3"/>
    <w:rsid w:val="00091BA8"/>
    <w:rsid w:val="00091CEB"/>
    <w:rsid w:val="00091FA6"/>
    <w:rsid w:val="000921BD"/>
    <w:rsid w:val="0009223A"/>
    <w:rsid w:val="0009262A"/>
    <w:rsid w:val="00092D3C"/>
    <w:rsid w:val="000931AF"/>
    <w:rsid w:val="000933D5"/>
    <w:rsid w:val="00093536"/>
    <w:rsid w:val="0009377F"/>
    <w:rsid w:val="00093AC0"/>
    <w:rsid w:val="00093B79"/>
    <w:rsid w:val="00093C69"/>
    <w:rsid w:val="00093CC5"/>
    <w:rsid w:val="00093E6A"/>
    <w:rsid w:val="00094346"/>
    <w:rsid w:val="0009463C"/>
    <w:rsid w:val="00094860"/>
    <w:rsid w:val="000948DB"/>
    <w:rsid w:val="00095458"/>
    <w:rsid w:val="00095C12"/>
    <w:rsid w:val="00095FF0"/>
    <w:rsid w:val="000960D8"/>
    <w:rsid w:val="000968B3"/>
    <w:rsid w:val="000968BA"/>
    <w:rsid w:val="00096B7E"/>
    <w:rsid w:val="00096F60"/>
    <w:rsid w:val="000971D3"/>
    <w:rsid w:val="00097363"/>
    <w:rsid w:val="0009784E"/>
    <w:rsid w:val="00097A35"/>
    <w:rsid w:val="00097B7A"/>
    <w:rsid w:val="000A0278"/>
    <w:rsid w:val="000A0594"/>
    <w:rsid w:val="000A06A7"/>
    <w:rsid w:val="000A0904"/>
    <w:rsid w:val="000A0B33"/>
    <w:rsid w:val="000A0D1F"/>
    <w:rsid w:val="000A0DAC"/>
    <w:rsid w:val="000A265D"/>
    <w:rsid w:val="000A2B94"/>
    <w:rsid w:val="000A2C2E"/>
    <w:rsid w:val="000A3189"/>
    <w:rsid w:val="000A351C"/>
    <w:rsid w:val="000A35C7"/>
    <w:rsid w:val="000A3BEA"/>
    <w:rsid w:val="000A4C13"/>
    <w:rsid w:val="000A52CC"/>
    <w:rsid w:val="000A5775"/>
    <w:rsid w:val="000A58E2"/>
    <w:rsid w:val="000A5B28"/>
    <w:rsid w:val="000A606F"/>
    <w:rsid w:val="000A60D1"/>
    <w:rsid w:val="000A61DC"/>
    <w:rsid w:val="000A6342"/>
    <w:rsid w:val="000A6986"/>
    <w:rsid w:val="000A69D2"/>
    <w:rsid w:val="000A6A63"/>
    <w:rsid w:val="000A6C42"/>
    <w:rsid w:val="000A6DF3"/>
    <w:rsid w:val="000A739F"/>
    <w:rsid w:val="000A7C7E"/>
    <w:rsid w:val="000A7D03"/>
    <w:rsid w:val="000A7DEA"/>
    <w:rsid w:val="000B05A0"/>
    <w:rsid w:val="000B0865"/>
    <w:rsid w:val="000B088F"/>
    <w:rsid w:val="000B0FB1"/>
    <w:rsid w:val="000B1087"/>
    <w:rsid w:val="000B167F"/>
    <w:rsid w:val="000B1858"/>
    <w:rsid w:val="000B1AAA"/>
    <w:rsid w:val="000B206F"/>
    <w:rsid w:val="000B233C"/>
    <w:rsid w:val="000B2A45"/>
    <w:rsid w:val="000B30EC"/>
    <w:rsid w:val="000B3249"/>
    <w:rsid w:val="000B3540"/>
    <w:rsid w:val="000B3645"/>
    <w:rsid w:val="000B3C08"/>
    <w:rsid w:val="000B3DFD"/>
    <w:rsid w:val="000B3EBE"/>
    <w:rsid w:val="000B4441"/>
    <w:rsid w:val="000B44E7"/>
    <w:rsid w:val="000B46EC"/>
    <w:rsid w:val="000B48D0"/>
    <w:rsid w:val="000B4D1A"/>
    <w:rsid w:val="000B4E09"/>
    <w:rsid w:val="000B4FC4"/>
    <w:rsid w:val="000B5575"/>
    <w:rsid w:val="000B5707"/>
    <w:rsid w:val="000B5CFF"/>
    <w:rsid w:val="000B5FEE"/>
    <w:rsid w:val="000B60DA"/>
    <w:rsid w:val="000B6637"/>
    <w:rsid w:val="000B718B"/>
    <w:rsid w:val="000B7B5F"/>
    <w:rsid w:val="000B7C77"/>
    <w:rsid w:val="000C0544"/>
    <w:rsid w:val="000C0613"/>
    <w:rsid w:val="000C08F7"/>
    <w:rsid w:val="000C0CA3"/>
    <w:rsid w:val="000C1258"/>
    <w:rsid w:val="000C1B88"/>
    <w:rsid w:val="000C2CFB"/>
    <w:rsid w:val="000C4406"/>
    <w:rsid w:val="000C4849"/>
    <w:rsid w:val="000C5392"/>
    <w:rsid w:val="000C5508"/>
    <w:rsid w:val="000C5AAA"/>
    <w:rsid w:val="000C5CE1"/>
    <w:rsid w:val="000C5E02"/>
    <w:rsid w:val="000C6203"/>
    <w:rsid w:val="000C6E29"/>
    <w:rsid w:val="000C6EAA"/>
    <w:rsid w:val="000C7053"/>
    <w:rsid w:val="000C7482"/>
    <w:rsid w:val="000C762E"/>
    <w:rsid w:val="000C798E"/>
    <w:rsid w:val="000D0242"/>
    <w:rsid w:val="000D0553"/>
    <w:rsid w:val="000D0936"/>
    <w:rsid w:val="000D0B7E"/>
    <w:rsid w:val="000D0DA9"/>
    <w:rsid w:val="000D12CA"/>
    <w:rsid w:val="000D1408"/>
    <w:rsid w:val="000D142E"/>
    <w:rsid w:val="000D1889"/>
    <w:rsid w:val="000D193A"/>
    <w:rsid w:val="000D1986"/>
    <w:rsid w:val="000D2513"/>
    <w:rsid w:val="000D2613"/>
    <w:rsid w:val="000D2C01"/>
    <w:rsid w:val="000D30E8"/>
    <w:rsid w:val="000D3550"/>
    <w:rsid w:val="000D39C2"/>
    <w:rsid w:val="000D40A6"/>
    <w:rsid w:val="000D40AA"/>
    <w:rsid w:val="000D4BCF"/>
    <w:rsid w:val="000D50B7"/>
    <w:rsid w:val="000D54CB"/>
    <w:rsid w:val="000D55A6"/>
    <w:rsid w:val="000D5E94"/>
    <w:rsid w:val="000D6287"/>
    <w:rsid w:val="000D68C5"/>
    <w:rsid w:val="000D752B"/>
    <w:rsid w:val="000E0107"/>
    <w:rsid w:val="000E0F40"/>
    <w:rsid w:val="000E17E2"/>
    <w:rsid w:val="000E279A"/>
    <w:rsid w:val="000E3965"/>
    <w:rsid w:val="000E4407"/>
    <w:rsid w:val="000E44BB"/>
    <w:rsid w:val="000E45DE"/>
    <w:rsid w:val="000E45FC"/>
    <w:rsid w:val="000E5301"/>
    <w:rsid w:val="000E530E"/>
    <w:rsid w:val="000E5400"/>
    <w:rsid w:val="000E5755"/>
    <w:rsid w:val="000E5ABD"/>
    <w:rsid w:val="000E5B1B"/>
    <w:rsid w:val="000E5DD5"/>
    <w:rsid w:val="000E6304"/>
    <w:rsid w:val="000E68E3"/>
    <w:rsid w:val="000E7769"/>
    <w:rsid w:val="000E7880"/>
    <w:rsid w:val="000E7B8A"/>
    <w:rsid w:val="000F01B0"/>
    <w:rsid w:val="000F0307"/>
    <w:rsid w:val="000F0D77"/>
    <w:rsid w:val="000F10AC"/>
    <w:rsid w:val="000F1360"/>
    <w:rsid w:val="000F1758"/>
    <w:rsid w:val="000F1DC3"/>
    <w:rsid w:val="000F21AC"/>
    <w:rsid w:val="000F2246"/>
    <w:rsid w:val="000F2C97"/>
    <w:rsid w:val="000F2D96"/>
    <w:rsid w:val="000F2F63"/>
    <w:rsid w:val="000F3772"/>
    <w:rsid w:val="000F3911"/>
    <w:rsid w:val="000F396C"/>
    <w:rsid w:val="000F3AB1"/>
    <w:rsid w:val="000F3D1E"/>
    <w:rsid w:val="000F3D53"/>
    <w:rsid w:val="000F3D7A"/>
    <w:rsid w:val="000F3F2E"/>
    <w:rsid w:val="000F3FD9"/>
    <w:rsid w:val="000F4146"/>
    <w:rsid w:val="000F437B"/>
    <w:rsid w:val="000F45B0"/>
    <w:rsid w:val="000F4A90"/>
    <w:rsid w:val="000F4DDD"/>
    <w:rsid w:val="000F4F57"/>
    <w:rsid w:val="000F56EE"/>
    <w:rsid w:val="000F58D8"/>
    <w:rsid w:val="000F5C29"/>
    <w:rsid w:val="000F5C59"/>
    <w:rsid w:val="000F5D55"/>
    <w:rsid w:val="000F5F79"/>
    <w:rsid w:val="000F6455"/>
    <w:rsid w:val="000F6526"/>
    <w:rsid w:val="000F6549"/>
    <w:rsid w:val="000F6813"/>
    <w:rsid w:val="000F6A90"/>
    <w:rsid w:val="000F71E2"/>
    <w:rsid w:val="00100A89"/>
    <w:rsid w:val="00100D8A"/>
    <w:rsid w:val="00101A0F"/>
    <w:rsid w:val="00101AAD"/>
    <w:rsid w:val="00101D86"/>
    <w:rsid w:val="001023F6"/>
    <w:rsid w:val="00102B4F"/>
    <w:rsid w:val="001032F4"/>
    <w:rsid w:val="00103423"/>
    <w:rsid w:val="00103578"/>
    <w:rsid w:val="00103745"/>
    <w:rsid w:val="00103F0C"/>
    <w:rsid w:val="00103FA2"/>
    <w:rsid w:val="00105193"/>
    <w:rsid w:val="001055EE"/>
    <w:rsid w:val="001058CB"/>
    <w:rsid w:val="00107304"/>
    <w:rsid w:val="00107509"/>
    <w:rsid w:val="00107714"/>
    <w:rsid w:val="00110026"/>
    <w:rsid w:val="0011090D"/>
    <w:rsid w:val="00110D3E"/>
    <w:rsid w:val="00110E69"/>
    <w:rsid w:val="0011100C"/>
    <w:rsid w:val="001110FB"/>
    <w:rsid w:val="0011145E"/>
    <w:rsid w:val="00111E38"/>
    <w:rsid w:val="00111ED3"/>
    <w:rsid w:val="001125DA"/>
    <w:rsid w:val="001127DB"/>
    <w:rsid w:val="00112D05"/>
    <w:rsid w:val="00112E51"/>
    <w:rsid w:val="00113042"/>
    <w:rsid w:val="001131B5"/>
    <w:rsid w:val="0011388A"/>
    <w:rsid w:val="00113C1E"/>
    <w:rsid w:val="00114060"/>
    <w:rsid w:val="00114139"/>
    <w:rsid w:val="001148CE"/>
    <w:rsid w:val="001148EF"/>
    <w:rsid w:val="00114915"/>
    <w:rsid w:val="00114DE5"/>
    <w:rsid w:val="0011512B"/>
    <w:rsid w:val="00115147"/>
    <w:rsid w:val="00115571"/>
    <w:rsid w:val="00115855"/>
    <w:rsid w:val="00115B0D"/>
    <w:rsid w:val="00115DF7"/>
    <w:rsid w:val="0011665B"/>
    <w:rsid w:val="001168E5"/>
    <w:rsid w:val="001169E5"/>
    <w:rsid w:val="00116B48"/>
    <w:rsid w:val="00116C34"/>
    <w:rsid w:val="00116E24"/>
    <w:rsid w:val="0011705B"/>
    <w:rsid w:val="00117779"/>
    <w:rsid w:val="00117919"/>
    <w:rsid w:val="00117952"/>
    <w:rsid w:val="00117F1D"/>
    <w:rsid w:val="00120024"/>
    <w:rsid w:val="001201CA"/>
    <w:rsid w:val="00120533"/>
    <w:rsid w:val="00120536"/>
    <w:rsid w:val="0012076B"/>
    <w:rsid w:val="001211A4"/>
    <w:rsid w:val="001214CC"/>
    <w:rsid w:val="00121538"/>
    <w:rsid w:val="0012201B"/>
    <w:rsid w:val="00122203"/>
    <w:rsid w:val="00122294"/>
    <w:rsid w:val="00122702"/>
    <w:rsid w:val="001230DA"/>
    <w:rsid w:val="00123C04"/>
    <w:rsid w:val="0012408B"/>
    <w:rsid w:val="00124748"/>
    <w:rsid w:val="00124C62"/>
    <w:rsid w:val="00124E96"/>
    <w:rsid w:val="0012614F"/>
    <w:rsid w:val="0012638B"/>
    <w:rsid w:val="001270A4"/>
    <w:rsid w:val="00127C7C"/>
    <w:rsid w:val="00130003"/>
    <w:rsid w:val="0013026D"/>
    <w:rsid w:val="00130629"/>
    <w:rsid w:val="00130DA8"/>
    <w:rsid w:val="001312A1"/>
    <w:rsid w:val="0013173B"/>
    <w:rsid w:val="00132313"/>
    <w:rsid w:val="00132688"/>
    <w:rsid w:val="00132DD2"/>
    <w:rsid w:val="00133A1D"/>
    <w:rsid w:val="0013426B"/>
    <w:rsid w:val="001345B8"/>
    <w:rsid w:val="00134776"/>
    <w:rsid w:val="00134C8E"/>
    <w:rsid w:val="001356E2"/>
    <w:rsid w:val="00135AFE"/>
    <w:rsid w:val="00135EC1"/>
    <w:rsid w:val="001364EF"/>
    <w:rsid w:val="001367ED"/>
    <w:rsid w:val="0013701A"/>
    <w:rsid w:val="001370A5"/>
    <w:rsid w:val="001372C0"/>
    <w:rsid w:val="00137805"/>
    <w:rsid w:val="00137F10"/>
    <w:rsid w:val="001402C8"/>
    <w:rsid w:val="0014043A"/>
    <w:rsid w:val="00140F25"/>
    <w:rsid w:val="00141351"/>
    <w:rsid w:val="0014164E"/>
    <w:rsid w:val="001416AA"/>
    <w:rsid w:val="001419E5"/>
    <w:rsid w:val="00141EA1"/>
    <w:rsid w:val="00142543"/>
    <w:rsid w:val="0014284F"/>
    <w:rsid w:val="00142BA3"/>
    <w:rsid w:val="001430D5"/>
    <w:rsid w:val="00143AE3"/>
    <w:rsid w:val="00143BB9"/>
    <w:rsid w:val="00143CDB"/>
    <w:rsid w:val="00144593"/>
    <w:rsid w:val="0014467A"/>
    <w:rsid w:val="0014513D"/>
    <w:rsid w:val="001453B3"/>
    <w:rsid w:val="001455E6"/>
    <w:rsid w:val="00145A2E"/>
    <w:rsid w:val="0014632A"/>
    <w:rsid w:val="00146A2F"/>
    <w:rsid w:val="00146C75"/>
    <w:rsid w:val="00146F53"/>
    <w:rsid w:val="00147116"/>
    <w:rsid w:val="00147352"/>
    <w:rsid w:val="00147763"/>
    <w:rsid w:val="001478E3"/>
    <w:rsid w:val="00147A7A"/>
    <w:rsid w:val="00147DFC"/>
    <w:rsid w:val="00147FEE"/>
    <w:rsid w:val="0015046B"/>
    <w:rsid w:val="00150881"/>
    <w:rsid w:val="00150C5F"/>
    <w:rsid w:val="00151127"/>
    <w:rsid w:val="00151253"/>
    <w:rsid w:val="00151850"/>
    <w:rsid w:val="00151DFF"/>
    <w:rsid w:val="00152030"/>
    <w:rsid w:val="00152620"/>
    <w:rsid w:val="00152829"/>
    <w:rsid w:val="001528EF"/>
    <w:rsid w:val="0015330D"/>
    <w:rsid w:val="0015345F"/>
    <w:rsid w:val="00153A7E"/>
    <w:rsid w:val="001540A7"/>
    <w:rsid w:val="0015432D"/>
    <w:rsid w:val="00154B95"/>
    <w:rsid w:val="0015582F"/>
    <w:rsid w:val="00155A80"/>
    <w:rsid w:val="00155AF1"/>
    <w:rsid w:val="00155B25"/>
    <w:rsid w:val="00155B79"/>
    <w:rsid w:val="00156D64"/>
    <w:rsid w:val="00156E78"/>
    <w:rsid w:val="001573AE"/>
    <w:rsid w:val="0015785C"/>
    <w:rsid w:val="001579FF"/>
    <w:rsid w:val="00157C0F"/>
    <w:rsid w:val="00160150"/>
    <w:rsid w:val="001606A7"/>
    <w:rsid w:val="00161000"/>
    <w:rsid w:val="0016129F"/>
    <w:rsid w:val="00161FF4"/>
    <w:rsid w:val="00162319"/>
    <w:rsid w:val="0016252A"/>
    <w:rsid w:val="00162575"/>
    <w:rsid w:val="001625F8"/>
    <w:rsid w:val="00162E13"/>
    <w:rsid w:val="001639CA"/>
    <w:rsid w:val="00163D17"/>
    <w:rsid w:val="00164995"/>
    <w:rsid w:val="00164BA5"/>
    <w:rsid w:val="00164D23"/>
    <w:rsid w:val="00165A86"/>
    <w:rsid w:val="00165AFF"/>
    <w:rsid w:val="00165DB7"/>
    <w:rsid w:val="00165E80"/>
    <w:rsid w:val="00165FC0"/>
    <w:rsid w:val="001660B2"/>
    <w:rsid w:val="00166717"/>
    <w:rsid w:val="00166A5D"/>
    <w:rsid w:val="00166E0F"/>
    <w:rsid w:val="00166E89"/>
    <w:rsid w:val="001670EE"/>
    <w:rsid w:val="00167304"/>
    <w:rsid w:val="001679FF"/>
    <w:rsid w:val="00167AF5"/>
    <w:rsid w:val="00167B22"/>
    <w:rsid w:val="00167EF1"/>
    <w:rsid w:val="00170640"/>
    <w:rsid w:val="001706C1"/>
    <w:rsid w:val="00170B37"/>
    <w:rsid w:val="00170C96"/>
    <w:rsid w:val="00170E23"/>
    <w:rsid w:val="001710D9"/>
    <w:rsid w:val="001718E4"/>
    <w:rsid w:val="00171B85"/>
    <w:rsid w:val="00171F0D"/>
    <w:rsid w:val="00172185"/>
    <w:rsid w:val="001721A2"/>
    <w:rsid w:val="0017252E"/>
    <w:rsid w:val="001730DE"/>
    <w:rsid w:val="00173754"/>
    <w:rsid w:val="001740AD"/>
    <w:rsid w:val="0017442F"/>
    <w:rsid w:val="001745A8"/>
    <w:rsid w:val="00174C79"/>
    <w:rsid w:val="00174FCC"/>
    <w:rsid w:val="0017620E"/>
    <w:rsid w:val="00176937"/>
    <w:rsid w:val="00176A13"/>
    <w:rsid w:val="00176ECC"/>
    <w:rsid w:val="001771F3"/>
    <w:rsid w:val="00177269"/>
    <w:rsid w:val="001776D8"/>
    <w:rsid w:val="00177916"/>
    <w:rsid w:val="00177A35"/>
    <w:rsid w:val="0018039E"/>
    <w:rsid w:val="001804E4"/>
    <w:rsid w:val="00180580"/>
    <w:rsid w:val="001807B3"/>
    <w:rsid w:val="00180AC1"/>
    <w:rsid w:val="00180E18"/>
    <w:rsid w:val="0018160C"/>
    <w:rsid w:val="00181726"/>
    <w:rsid w:val="001824EE"/>
    <w:rsid w:val="00182AF7"/>
    <w:rsid w:val="00182B62"/>
    <w:rsid w:val="00182B7D"/>
    <w:rsid w:val="00182E3E"/>
    <w:rsid w:val="00182E48"/>
    <w:rsid w:val="001834CE"/>
    <w:rsid w:val="001841B8"/>
    <w:rsid w:val="0018476F"/>
    <w:rsid w:val="00184928"/>
    <w:rsid w:val="00184C7C"/>
    <w:rsid w:val="00184CE5"/>
    <w:rsid w:val="00185049"/>
    <w:rsid w:val="00185152"/>
    <w:rsid w:val="0018518A"/>
    <w:rsid w:val="00185331"/>
    <w:rsid w:val="00185D87"/>
    <w:rsid w:val="00185DF4"/>
    <w:rsid w:val="0018634A"/>
    <w:rsid w:val="0018651E"/>
    <w:rsid w:val="00186A8E"/>
    <w:rsid w:val="00186DEA"/>
    <w:rsid w:val="001877DD"/>
    <w:rsid w:val="00187B14"/>
    <w:rsid w:val="0019013D"/>
    <w:rsid w:val="001901D0"/>
    <w:rsid w:val="0019034F"/>
    <w:rsid w:val="00190692"/>
    <w:rsid w:val="00190D3E"/>
    <w:rsid w:val="00190FEE"/>
    <w:rsid w:val="0019125B"/>
    <w:rsid w:val="0019160E"/>
    <w:rsid w:val="001917AA"/>
    <w:rsid w:val="001918F3"/>
    <w:rsid w:val="00191F72"/>
    <w:rsid w:val="001925A4"/>
    <w:rsid w:val="00192D63"/>
    <w:rsid w:val="00192FB6"/>
    <w:rsid w:val="001930C0"/>
    <w:rsid w:val="00194A53"/>
    <w:rsid w:val="00194C57"/>
    <w:rsid w:val="00197057"/>
    <w:rsid w:val="00197164"/>
    <w:rsid w:val="00197184"/>
    <w:rsid w:val="00197692"/>
    <w:rsid w:val="001976A3"/>
    <w:rsid w:val="001A0077"/>
    <w:rsid w:val="001A0975"/>
    <w:rsid w:val="001A0B81"/>
    <w:rsid w:val="001A0E46"/>
    <w:rsid w:val="001A14E6"/>
    <w:rsid w:val="001A15A9"/>
    <w:rsid w:val="001A1CC9"/>
    <w:rsid w:val="001A2213"/>
    <w:rsid w:val="001A2333"/>
    <w:rsid w:val="001A24F4"/>
    <w:rsid w:val="001A2F4B"/>
    <w:rsid w:val="001A31F2"/>
    <w:rsid w:val="001A372A"/>
    <w:rsid w:val="001A37D9"/>
    <w:rsid w:val="001A3C6B"/>
    <w:rsid w:val="001A434B"/>
    <w:rsid w:val="001A43A8"/>
    <w:rsid w:val="001A4584"/>
    <w:rsid w:val="001A49F1"/>
    <w:rsid w:val="001A4DB1"/>
    <w:rsid w:val="001A5062"/>
    <w:rsid w:val="001A55DC"/>
    <w:rsid w:val="001A56E4"/>
    <w:rsid w:val="001A5C0E"/>
    <w:rsid w:val="001A5C5A"/>
    <w:rsid w:val="001A5ED3"/>
    <w:rsid w:val="001A633B"/>
    <w:rsid w:val="001A6703"/>
    <w:rsid w:val="001A697A"/>
    <w:rsid w:val="001A6A0C"/>
    <w:rsid w:val="001A6E59"/>
    <w:rsid w:val="001A7154"/>
    <w:rsid w:val="001A7E49"/>
    <w:rsid w:val="001B0502"/>
    <w:rsid w:val="001B0692"/>
    <w:rsid w:val="001B0A7F"/>
    <w:rsid w:val="001B0D7F"/>
    <w:rsid w:val="001B0F10"/>
    <w:rsid w:val="001B11D2"/>
    <w:rsid w:val="001B16CE"/>
    <w:rsid w:val="001B18F4"/>
    <w:rsid w:val="001B1F53"/>
    <w:rsid w:val="001B1F7F"/>
    <w:rsid w:val="001B1FAD"/>
    <w:rsid w:val="001B1FE4"/>
    <w:rsid w:val="001B2CD7"/>
    <w:rsid w:val="001B3C79"/>
    <w:rsid w:val="001B4170"/>
    <w:rsid w:val="001B538A"/>
    <w:rsid w:val="001B57C6"/>
    <w:rsid w:val="001B5B79"/>
    <w:rsid w:val="001B61B9"/>
    <w:rsid w:val="001B623C"/>
    <w:rsid w:val="001B7396"/>
    <w:rsid w:val="001B790B"/>
    <w:rsid w:val="001C000C"/>
    <w:rsid w:val="001C0018"/>
    <w:rsid w:val="001C048F"/>
    <w:rsid w:val="001C05D9"/>
    <w:rsid w:val="001C0B2F"/>
    <w:rsid w:val="001C0FC3"/>
    <w:rsid w:val="001C152E"/>
    <w:rsid w:val="001C1804"/>
    <w:rsid w:val="001C1C93"/>
    <w:rsid w:val="001C2039"/>
    <w:rsid w:val="001C2184"/>
    <w:rsid w:val="001C2515"/>
    <w:rsid w:val="001C28B0"/>
    <w:rsid w:val="001C2FEA"/>
    <w:rsid w:val="001C3135"/>
    <w:rsid w:val="001C448E"/>
    <w:rsid w:val="001C4D62"/>
    <w:rsid w:val="001C4E2D"/>
    <w:rsid w:val="001C51CD"/>
    <w:rsid w:val="001C56BB"/>
    <w:rsid w:val="001C5B6C"/>
    <w:rsid w:val="001C62C4"/>
    <w:rsid w:val="001C6469"/>
    <w:rsid w:val="001C64AD"/>
    <w:rsid w:val="001C6743"/>
    <w:rsid w:val="001C6CC6"/>
    <w:rsid w:val="001C718E"/>
    <w:rsid w:val="001D00CA"/>
    <w:rsid w:val="001D03FD"/>
    <w:rsid w:val="001D0705"/>
    <w:rsid w:val="001D0991"/>
    <w:rsid w:val="001D0A9B"/>
    <w:rsid w:val="001D139B"/>
    <w:rsid w:val="001D1494"/>
    <w:rsid w:val="001D15E5"/>
    <w:rsid w:val="001D1943"/>
    <w:rsid w:val="001D1FC7"/>
    <w:rsid w:val="001D2220"/>
    <w:rsid w:val="001D253C"/>
    <w:rsid w:val="001D26A0"/>
    <w:rsid w:val="001D2AB9"/>
    <w:rsid w:val="001D2E7A"/>
    <w:rsid w:val="001D30DD"/>
    <w:rsid w:val="001D333C"/>
    <w:rsid w:val="001D357A"/>
    <w:rsid w:val="001D3650"/>
    <w:rsid w:val="001D3942"/>
    <w:rsid w:val="001D3E6A"/>
    <w:rsid w:val="001D4AA5"/>
    <w:rsid w:val="001D507F"/>
    <w:rsid w:val="001D5443"/>
    <w:rsid w:val="001D5D55"/>
    <w:rsid w:val="001D63BC"/>
    <w:rsid w:val="001D644B"/>
    <w:rsid w:val="001D66EE"/>
    <w:rsid w:val="001D6D12"/>
    <w:rsid w:val="001D6FD1"/>
    <w:rsid w:val="001D74A3"/>
    <w:rsid w:val="001D7D73"/>
    <w:rsid w:val="001D7FE1"/>
    <w:rsid w:val="001E09D9"/>
    <w:rsid w:val="001E0D78"/>
    <w:rsid w:val="001E0FDC"/>
    <w:rsid w:val="001E1342"/>
    <w:rsid w:val="001E15A3"/>
    <w:rsid w:val="001E1CAC"/>
    <w:rsid w:val="001E1CB9"/>
    <w:rsid w:val="001E1CF4"/>
    <w:rsid w:val="001E30C1"/>
    <w:rsid w:val="001E3106"/>
    <w:rsid w:val="001E3126"/>
    <w:rsid w:val="001E3306"/>
    <w:rsid w:val="001E3799"/>
    <w:rsid w:val="001E3BE1"/>
    <w:rsid w:val="001E42C7"/>
    <w:rsid w:val="001E444A"/>
    <w:rsid w:val="001E4913"/>
    <w:rsid w:val="001E4C43"/>
    <w:rsid w:val="001E5131"/>
    <w:rsid w:val="001E553E"/>
    <w:rsid w:val="001E5561"/>
    <w:rsid w:val="001E5982"/>
    <w:rsid w:val="001E6952"/>
    <w:rsid w:val="001E6C06"/>
    <w:rsid w:val="001E787F"/>
    <w:rsid w:val="001E7B32"/>
    <w:rsid w:val="001E7B65"/>
    <w:rsid w:val="001F006C"/>
    <w:rsid w:val="001F0121"/>
    <w:rsid w:val="001F029F"/>
    <w:rsid w:val="001F0304"/>
    <w:rsid w:val="001F0714"/>
    <w:rsid w:val="001F09AE"/>
    <w:rsid w:val="001F110F"/>
    <w:rsid w:val="001F1232"/>
    <w:rsid w:val="001F237F"/>
    <w:rsid w:val="001F2534"/>
    <w:rsid w:val="001F281D"/>
    <w:rsid w:val="001F2B87"/>
    <w:rsid w:val="001F2E7A"/>
    <w:rsid w:val="001F318D"/>
    <w:rsid w:val="001F33E6"/>
    <w:rsid w:val="001F354F"/>
    <w:rsid w:val="001F3A44"/>
    <w:rsid w:val="001F3B8E"/>
    <w:rsid w:val="001F3F17"/>
    <w:rsid w:val="001F428F"/>
    <w:rsid w:val="001F494A"/>
    <w:rsid w:val="001F4CAA"/>
    <w:rsid w:val="001F56B8"/>
    <w:rsid w:val="001F5938"/>
    <w:rsid w:val="001F5A84"/>
    <w:rsid w:val="001F6968"/>
    <w:rsid w:val="001F6988"/>
    <w:rsid w:val="001F6D75"/>
    <w:rsid w:val="001F70AC"/>
    <w:rsid w:val="001F711C"/>
    <w:rsid w:val="001F7289"/>
    <w:rsid w:val="002011A4"/>
    <w:rsid w:val="0020182E"/>
    <w:rsid w:val="002019EE"/>
    <w:rsid w:val="00201A55"/>
    <w:rsid w:val="00202174"/>
    <w:rsid w:val="0020242A"/>
    <w:rsid w:val="002025C5"/>
    <w:rsid w:val="00202752"/>
    <w:rsid w:val="00202925"/>
    <w:rsid w:val="00202B93"/>
    <w:rsid w:val="00202BDA"/>
    <w:rsid w:val="002031A7"/>
    <w:rsid w:val="00203496"/>
    <w:rsid w:val="002039FB"/>
    <w:rsid w:val="00203DC0"/>
    <w:rsid w:val="002040CD"/>
    <w:rsid w:val="00204345"/>
    <w:rsid w:val="0020477D"/>
    <w:rsid w:val="00204BED"/>
    <w:rsid w:val="00204D12"/>
    <w:rsid w:val="0020506C"/>
    <w:rsid w:val="0020554D"/>
    <w:rsid w:val="00205A42"/>
    <w:rsid w:val="00205B0E"/>
    <w:rsid w:val="00206116"/>
    <w:rsid w:val="00206689"/>
    <w:rsid w:val="002068D6"/>
    <w:rsid w:val="00206D56"/>
    <w:rsid w:val="0020702C"/>
    <w:rsid w:val="00207301"/>
    <w:rsid w:val="00207CCD"/>
    <w:rsid w:val="002107C1"/>
    <w:rsid w:val="00211570"/>
    <w:rsid w:val="00211575"/>
    <w:rsid w:val="00211DB0"/>
    <w:rsid w:val="0021259D"/>
    <w:rsid w:val="002126ED"/>
    <w:rsid w:val="002128D3"/>
    <w:rsid w:val="0021290A"/>
    <w:rsid w:val="00212BB3"/>
    <w:rsid w:val="00212CCB"/>
    <w:rsid w:val="002133B9"/>
    <w:rsid w:val="00213A14"/>
    <w:rsid w:val="00214A27"/>
    <w:rsid w:val="00214E86"/>
    <w:rsid w:val="002150C3"/>
    <w:rsid w:val="0021552C"/>
    <w:rsid w:val="002155BE"/>
    <w:rsid w:val="002156FD"/>
    <w:rsid w:val="00215C91"/>
    <w:rsid w:val="0021601C"/>
    <w:rsid w:val="002164A7"/>
    <w:rsid w:val="00216A90"/>
    <w:rsid w:val="00217537"/>
    <w:rsid w:val="0021772B"/>
    <w:rsid w:val="002179B0"/>
    <w:rsid w:val="00220198"/>
    <w:rsid w:val="002201C1"/>
    <w:rsid w:val="0022044A"/>
    <w:rsid w:val="00220504"/>
    <w:rsid w:val="00221764"/>
    <w:rsid w:val="00221D07"/>
    <w:rsid w:val="00222655"/>
    <w:rsid w:val="0022274D"/>
    <w:rsid w:val="0022289B"/>
    <w:rsid w:val="00222B0A"/>
    <w:rsid w:val="00222B17"/>
    <w:rsid w:val="002230E0"/>
    <w:rsid w:val="002231AB"/>
    <w:rsid w:val="002234A2"/>
    <w:rsid w:val="00223C1D"/>
    <w:rsid w:val="00224152"/>
    <w:rsid w:val="0022460D"/>
    <w:rsid w:val="002247E5"/>
    <w:rsid w:val="00224935"/>
    <w:rsid w:val="002251D8"/>
    <w:rsid w:val="002255DD"/>
    <w:rsid w:val="00225867"/>
    <w:rsid w:val="002259CA"/>
    <w:rsid w:val="00225A95"/>
    <w:rsid w:val="00225CA7"/>
    <w:rsid w:val="00225E2C"/>
    <w:rsid w:val="002264CF"/>
    <w:rsid w:val="00226759"/>
    <w:rsid w:val="00226EAD"/>
    <w:rsid w:val="0022709E"/>
    <w:rsid w:val="00227268"/>
    <w:rsid w:val="002276C8"/>
    <w:rsid w:val="0022772C"/>
    <w:rsid w:val="00227812"/>
    <w:rsid w:val="00227869"/>
    <w:rsid w:val="002278D7"/>
    <w:rsid w:val="00227948"/>
    <w:rsid w:val="00227995"/>
    <w:rsid w:val="00227997"/>
    <w:rsid w:val="002301B4"/>
    <w:rsid w:val="00230463"/>
    <w:rsid w:val="002315E0"/>
    <w:rsid w:val="00231C35"/>
    <w:rsid w:val="00232511"/>
    <w:rsid w:val="002325EC"/>
    <w:rsid w:val="0023279D"/>
    <w:rsid w:val="00232D75"/>
    <w:rsid w:val="00232E35"/>
    <w:rsid w:val="002332CC"/>
    <w:rsid w:val="00233AB5"/>
    <w:rsid w:val="002346FD"/>
    <w:rsid w:val="00234849"/>
    <w:rsid w:val="00234A19"/>
    <w:rsid w:val="00234C88"/>
    <w:rsid w:val="00235123"/>
    <w:rsid w:val="00235563"/>
    <w:rsid w:val="00235984"/>
    <w:rsid w:val="00236946"/>
    <w:rsid w:val="00237048"/>
    <w:rsid w:val="002374F3"/>
    <w:rsid w:val="00237617"/>
    <w:rsid w:val="00237CCC"/>
    <w:rsid w:val="00237F2C"/>
    <w:rsid w:val="0024067B"/>
    <w:rsid w:val="00240967"/>
    <w:rsid w:val="0024114A"/>
    <w:rsid w:val="00241764"/>
    <w:rsid w:val="00241FC3"/>
    <w:rsid w:val="00242082"/>
    <w:rsid w:val="0024287F"/>
    <w:rsid w:val="00243151"/>
    <w:rsid w:val="00243163"/>
    <w:rsid w:val="00243577"/>
    <w:rsid w:val="00243E71"/>
    <w:rsid w:val="00244012"/>
    <w:rsid w:val="00244873"/>
    <w:rsid w:val="00244B47"/>
    <w:rsid w:val="00244D88"/>
    <w:rsid w:val="00244E69"/>
    <w:rsid w:val="00244F06"/>
    <w:rsid w:val="002457CB"/>
    <w:rsid w:val="002459BA"/>
    <w:rsid w:val="00245A50"/>
    <w:rsid w:val="00245DD8"/>
    <w:rsid w:val="002461D7"/>
    <w:rsid w:val="002461FD"/>
    <w:rsid w:val="002468DA"/>
    <w:rsid w:val="00246C23"/>
    <w:rsid w:val="00246E24"/>
    <w:rsid w:val="00246FE7"/>
    <w:rsid w:val="002501BC"/>
    <w:rsid w:val="002505C2"/>
    <w:rsid w:val="00251695"/>
    <w:rsid w:val="00252434"/>
    <w:rsid w:val="002524F2"/>
    <w:rsid w:val="00252781"/>
    <w:rsid w:val="0025301F"/>
    <w:rsid w:val="00253CCD"/>
    <w:rsid w:val="00253DCC"/>
    <w:rsid w:val="0025493B"/>
    <w:rsid w:val="00254F13"/>
    <w:rsid w:val="00255406"/>
    <w:rsid w:val="00255A2D"/>
    <w:rsid w:val="00255C73"/>
    <w:rsid w:val="00255CC7"/>
    <w:rsid w:val="00255D3B"/>
    <w:rsid w:val="00255F79"/>
    <w:rsid w:val="002564D0"/>
    <w:rsid w:val="002567CC"/>
    <w:rsid w:val="00256D4A"/>
    <w:rsid w:val="00257064"/>
    <w:rsid w:val="002579B3"/>
    <w:rsid w:val="00257B4C"/>
    <w:rsid w:val="00257D0C"/>
    <w:rsid w:val="00257D5A"/>
    <w:rsid w:val="0026060A"/>
    <w:rsid w:val="002608D1"/>
    <w:rsid w:val="00260AD9"/>
    <w:rsid w:val="00260DCF"/>
    <w:rsid w:val="00261360"/>
    <w:rsid w:val="00261693"/>
    <w:rsid w:val="00261AEA"/>
    <w:rsid w:val="00261B7F"/>
    <w:rsid w:val="00261B9C"/>
    <w:rsid w:val="00261CDA"/>
    <w:rsid w:val="00261D89"/>
    <w:rsid w:val="00261DF6"/>
    <w:rsid w:val="00261FF9"/>
    <w:rsid w:val="002624B7"/>
    <w:rsid w:val="00262604"/>
    <w:rsid w:val="00262C83"/>
    <w:rsid w:val="0026329F"/>
    <w:rsid w:val="002638FA"/>
    <w:rsid w:val="002642C6"/>
    <w:rsid w:val="00264824"/>
    <w:rsid w:val="00264B1F"/>
    <w:rsid w:val="002656D6"/>
    <w:rsid w:val="00265748"/>
    <w:rsid w:val="0026574A"/>
    <w:rsid w:val="00265D38"/>
    <w:rsid w:val="002660E5"/>
    <w:rsid w:val="00266397"/>
    <w:rsid w:val="002666D0"/>
    <w:rsid w:val="002672F2"/>
    <w:rsid w:val="0026733E"/>
    <w:rsid w:val="00267898"/>
    <w:rsid w:val="00267D57"/>
    <w:rsid w:val="00270262"/>
    <w:rsid w:val="00270446"/>
    <w:rsid w:val="0027076A"/>
    <w:rsid w:val="002708BC"/>
    <w:rsid w:val="00270DFE"/>
    <w:rsid w:val="002713FE"/>
    <w:rsid w:val="00271569"/>
    <w:rsid w:val="0027169F"/>
    <w:rsid w:val="00271710"/>
    <w:rsid w:val="00271AF6"/>
    <w:rsid w:val="00271B90"/>
    <w:rsid w:val="00272112"/>
    <w:rsid w:val="00272476"/>
    <w:rsid w:val="00272821"/>
    <w:rsid w:val="00272C9F"/>
    <w:rsid w:val="002731D4"/>
    <w:rsid w:val="00273908"/>
    <w:rsid w:val="002739B2"/>
    <w:rsid w:val="0027416C"/>
    <w:rsid w:val="00274A62"/>
    <w:rsid w:val="00274B23"/>
    <w:rsid w:val="00274E37"/>
    <w:rsid w:val="00275516"/>
    <w:rsid w:val="002756DF"/>
    <w:rsid w:val="00275A26"/>
    <w:rsid w:val="00275C84"/>
    <w:rsid w:val="002763DB"/>
    <w:rsid w:val="00276480"/>
    <w:rsid w:val="00276A1A"/>
    <w:rsid w:val="00276FC0"/>
    <w:rsid w:val="002779B1"/>
    <w:rsid w:val="00277B1B"/>
    <w:rsid w:val="00280009"/>
    <w:rsid w:val="0028025C"/>
    <w:rsid w:val="00280A00"/>
    <w:rsid w:val="0028147E"/>
    <w:rsid w:val="00281CD6"/>
    <w:rsid w:val="00281E15"/>
    <w:rsid w:val="00281F7F"/>
    <w:rsid w:val="00282723"/>
    <w:rsid w:val="002827BB"/>
    <w:rsid w:val="0028297D"/>
    <w:rsid w:val="00282ED9"/>
    <w:rsid w:val="0028311C"/>
    <w:rsid w:val="002833D1"/>
    <w:rsid w:val="0028388E"/>
    <w:rsid w:val="00283A5C"/>
    <w:rsid w:val="00283F32"/>
    <w:rsid w:val="00284126"/>
    <w:rsid w:val="00284174"/>
    <w:rsid w:val="00284324"/>
    <w:rsid w:val="002843F5"/>
    <w:rsid w:val="00284507"/>
    <w:rsid w:val="00284909"/>
    <w:rsid w:val="002849A3"/>
    <w:rsid w:val="00285731"/>
    <w:rsid w:val="00285950"/>
    <w:rsid w:val="00285960"/>
    <w:rsid w:val="00285C57"/>
    <w:rsid w:val="0028615E"/>
    <w:rsid w:val="002862EA"/>
    <w:rsid w:val="0028638B"/>
    <w:rsid w:val="002866BE"/>
    <w:rsid w:val="00286831"/>
    <w:rsid w:val="00286895"/>
    <w:rsid w:val="00286DCD"/>
    <w:rsid w:val="00286DF2"/>
    <w:rsid w:val="002875AD"/>
    <w:rsid w:val="002875C1"/>
    <w:rsid w:val="002876FE"/>
    <w:rsid w:val="00287B34"/>
    <w:rsid w:val="00287C90"/>
    <w:rsid w:val="002902FA"/>
    <w:rsid w:val="0029099A"/>
    <w:rsid w:val="002909A0"/>
    <w:rsid w:val="002909D7"/>
    <w:rsid w:val="00290B78"/>
    <w:rsid w:val="00290C00"/>
    <w:rsid w:val="002913FA"/>
    <w:rsid w:val="0029157D"/>
    <w:rsid w:val="00291BFF"/>
    <w:rsid w:val="00292160"/>
    <w:rsid w:val="002925D4"/>
    <w:rsid w:val="00292A2F"/>
    <w:rsid w:val="0029337E"/>
    <w:rsid w:val="0029386A"/>
    <w:rsid w:val="00293BCF"/>
    <w:rsid w:val="00293BE7"/>
    <w:rsid w:val="002942EB"/>
    <w:rsid w:val="00294454"/>
    <w:rsid w:val="00294547"/>
    <w:rsid w:val="0029464F"/>
    <w:rsid w:val="00295860"/>
    <w:rsid w:val="002959E9"/>
    <w:rsid w:val="00295ABE"/>
    <w:rsid w:val="00295D43"/>
    <w:rsid w:val="0029610E"/>
    <w:rsid w:val="00296245"/>
    <w:rsid w:val="00296475"/>
    <w:rsid w:val="0029686C"/>
    <w:rsid w:val="00296A26"/>
    <w:rsid w:val="00296CB1"/>
    <w:rsid w:val="00296D81"/>
    <w:rsid w:val="002A03AB"/>
    <w:rsid w:val="002A0F72"/>
    <w:rsid w:val="002A11CA"/>
    <w:rsid w:val="002A1316"/>
    <w:rsid w:val="002A1879"/>
    <w:rsid w:val="002A1A26"/>
    <w:rsid w:val="002A2107"/>
    <w:rsid w:val="002A2261"/>
    <w:rsid w:val="002A279D"/>
    <w:rsid w:val="002A29B6"/>
    <w:rsid w:val="002A2AF6"/>
    <w:rsid w:val="002A2BE4"/>
    <w:rsid w:val="002A2CFF"/>
    <w:rsid w:val="002A32F7"/>
    <w:rsid w:val="002A33B8"/>
    <w:rsid w:val="002A3A57"/>
    <w:rsid w:val="002A3A8A"/>
    <w:rsid w:val="002A46D7"/>
    <w:rsid w:val="002A473A"/>
    <w:rsid w:val="002A47E2"/>
    <w:rsid w:val="002A49FA"/>
    <w:rsid w:val="002A4DE3"/>
    <w:rsid w:val="002A535A"/>
    <w:rsid w:val="002A5486"/>
    <w:rsid w:val="002A5C09"/>
    <w:rsid w:val="002A60E8"/>
    <w:rsid w:val="002A6515"/>
    <w:rsid w:val="002A673C"/>
    <w:rsid w:val="002A6AAA"/>
    <w:rsid w:val="002A7540"/>
    <w:rsid w:val="002A7DC2"/>
    <w:rsid w:val="002B09E7"/>
    <w:rsid w:val="002B13AC"/>
    <w:rsid w:val="002B15C4"/>
    <w:rsid w:val="002B1DCD"/>
    <w:rsid w:val="002B1E95"/>
    <w:rsid w:val="002B2122"/>
    <w:rsid w:val="002B2B00"/>
    <w:rsid w:val="002B2EFA"/>
    <w:rsid w:val="002B2F87"/>
    <w:rsid w:val="002B3193"/>
    <w:rsid w:val="002B3A21"/>
    <w:rsid w:val="002B3E5F"/>
    <w:rsid w:val="002B40FA"/>
    <w:rsid w:val="002B4357"/>
    <w:rsid w:val="002B477B"/>
    <w:rsid w:val="002B4A2D"/>
    <w:rsid w:val="002B505D"/>
    <w:rsid w:val="002B5314"/>
    <w:rsid w:val="002B53C4"/>
    <w:rsid w:val="002B63E4"/>
    <w:rsid w:val="002B68E3"/>
    <w:rsid w:val="002B694B"/>
    <w:rsid w:val="002B6953"/>
    <w:rsid w:val="002B6CCA"/>
    <w:rsid w:val="002B704F"/>
    <w:rsid w:val="002B734D"/>
    <w:rsid w:val="002B741B"/>
    <w:rsid w:val="002B75DC"/>
    <w:rsid w:val="002B779F"/>
    <w:rsid w:val="002B7A2A"/>
    <w:rsid w:val="002C0291"/>
    <w:rsid w:val="002C05F5"/>
    <w:rsid w:val="002C1685"/>
    <w:rsid w:val="002C16E6"/>
    <w:rsid w:val="002C18F6"/>
    <w:rsid w:val="002C1C41"/>
    <w:rsid w:val="002C1F12"/>
    <w:rsid w:val="002C1FB0"/>
    <w:rsid w:val="002C2638"/>
    <w:rsid w:val="002C2789"/>
    <w:rsid w:val="002C2C95"/>
    <w:rsid w:val="002C3549"/>
    <w:rsid w:val="002C35EE"/>
    <w:rsid w:val="002C397E"/>
    <w:rsid w:val="002C3B14"/>
    <w:rsid w:val="002C48C7"/>
    <w:rsid w:val="002C4910"/>
    <w:rsid w:val="002C4D0A"/>
    <w:rsid w:val="002C5268"/>
    <w:rsid w:val="002C5428"/>
    <w:rsid w:val="002C58CD"/>
    <w:rsid w:val="002C5E54"/>
    <w:rsid w:val="002C64C3"/>
    <w:rsid w:val="002C746D"/>
    <w:rsid w:val="002C7858"/>
    <w:rsid w:val="002C7E84"/>
    <w:rsid w:val="002D01A8"/>
    <w:rsid w:val="002D0458"/>
    <w:rsid w:val="002D0BE9"/>
    <w:rsid w:val="002D0CB8"/>
    <w:rsid w:val="002D0E38"/>
    <w:rsid w:val="002D17C0"/>
    <w:rsid w:val="002D1B03"/>
    <w:rsid w:val="002D23D3"/>
    <w:rsid w:val="002D2DC6"/>
    <w:rsid w:val="002D308C"/>
    <w:rsid w:val="002D36C7"/>
    <w:rsid w:val="002D3B5B"/>
    <w:rsid w:val="002D3FC3"/>
    <w:rsid w:val="002D4831"/>
    <w:rsid w:val="002D493A"/>
    <w:rsid w:val="002D501A"/>
    <w:rsid w:val="002D54D9"/>
    <w:rsid w:val="002D57D7"/>
    <w:rsid w:val="002D5D5E"/>
    <w:rsid w:val="002D640D"/>
    <w:rsid w:val="002D66C1"/>
    <w:rsid w:val="002D7115"/>
    <w:rsid w:val="002D733A"/>
    <w:rsid w:val="002D77BB"/>
    <w:rsid w:val="002D7BCE"/>
    <w:rsid w:val="002D7CD6"/>
    <w:rsid w:val="002E03E2"/>
    <w:rsid w:val="002E0887"/>
    <w:rsid w:val="002E08D5"/>
    <w:rsid w:val="002E0A0E"/>
    <w:rsid w:val="002E10D2"/>
    <w:rsid w:val="002E1495"/>
    <w:rsid w:val="002E196C"/>
    <w:rsid w:val="002E2053"/>
    <w:rsid w:val="002E2498"/>
    <w:rsid w:val="002E2C52"/>
    <w:rsid w:val="002E2E41"/>
    <w:rsid w:val="002E2E59"/>
    <w:rsid w:val="002E3073"/>
    <w:rsid w:val="002E3A5F"/>
    <w:rsid w:val="002E3C23"/>
    <w:rsid w:val="002E3E8A"/>
    <w:rsid w:val="002E4255"/>
    <w:rsid w:val="002E4877"/>
    <w:rsid w:val="002E4A28"/>
    <w:rsid w:val="002E5098"/>
    <w:rsid w:val="002E59AE"/>
    <w:rsid w:val="002E5C6A"/>
    <w:rsid w:val="002E5C94"/>
    <w:rsid w:val="002E6247"/>
    <w:rsid w:val="002E6838"/>
    <w:rsid w:val="002E68A2"/>
    <w:rsid w:val="002E6D70"/>
    <w:rsid w:val="002E748C"/>
    <w:rsid w:val="002E7850"/>
    <w:rsid w:val="002E798C"/>
    <w:rsid w:val="002E7AE1"/>
    <w:rsid w:val="002F052C"/>
    <w:rsid w:val="002F058D"/>
    <w:rsid w:val="002F0B3C"/>
    <w:rsid w:val="002F152B"/>
    <w:rsid w:val="002F152C"/>
    <w:rsid w:val="002F209C"/>
    <w:rsid w:val="002F20F3"/>
    <w:rsid w:val="002F2287"/>
    <w:rsid w:val="002F269E"/>
    <w:rsid w:val="002F2A84"/>
    <w:rsid w:val="002F2CEE"/>
    <w:rsid w:val="002F2FA5"/>
    <w:rsid w:val="002F31F1"/>
    <w:rsid w:val="002F358B"/>
    <w:rsid w:val="002F384A"/>
    <w:rsid w:val="002F38D4"/>
    <w:rsid w:val="002F3A9B"/>
    <w:rsid w:val="002F3AB2"/>
    <w:rsid w:val="002F3F92"/>
    <w:rsid w:val="002F4027"/>
    <w:rsid w:val="002F4530"/>
    <w:rsid w:val="002F4D5B"/>
    <w:rsid w:val="002F5321"/>
    <w:rsid w:val="002F5A79"/>
    <w:rsid w:val="002F5B40"/>
    <w:rsid w:val="002F5D98"/>
    <w:rsid w:val="002F66B4"/>
    <w:rsid w:val="002F6723"/>
    <w:rsid w:val="002F6939"/>
    <w:rsid w:val="002F6AB4"/>
    <w:rsid w:val="002F6ED5"/>
    <w:rsid w:val="002F70E2"/>
    <w:rsid w:val="002F772F"/>
    <w:rsid w:val="002F7A35"/>
    <w:rsid w:val="002F7F36"/>
    <w:rsid w:val="00300C84"/>
    <w:rsid w:val="00300EC6"/>
    <w:rsid w:val="00301A66"/>
    <w:rsid w:val="00301D6A"/>
    <w:rsid w:val="00301DF3"/>
    <w:rsid w:val="00301E78"/>
    <w:rsid w:val="0030226F"/>
    <w:rsid w:val="003025EC"/>
    <w:rsid w:val="003025FC"/>
    <w:rsid w:val="00302ACF"/>
    <w:rsid w:val="00303316"/>
    <w:rsid w:val="00303434"/>
    <w:rsid w:val="00303791"/>
    <w:rsid w:val="003038C9"/>
    <w:rsid w:val="00303B0A"/>
    <w:rsid w:val="00303B77"/>
    <w:rsid w:val="00303C44"/>
    <w:rsid w:val="00304340"/>
    <w:rsid w:val="00304E73"/>
    <w:rsid w:val="00304EF6"/>
    <w:rsid w:val="00305FC0"/>
    <w:rsid w:val="00306800"/>
    <w:rsid w:val="00307270"/>
    <w:rsid w:val="003074A9"/>
    <w:rsid w:val="00307DB7"/>
    <w:rsid w:val="00310478"/>
    <w:rsid w:val="0031057D"/>
    <w:rsid w:val="00310743"/>
    <w:rsid w:val="00311984"/>
    <w:rsid w:val="00311BCD"/>
    <w:rsid w:val="003121E6"/>
    <w:rsid w:val="003123AB"/>
    <w:rsid w:val="003123CA"/>
    <w:rsid w:val="0031249E"/>
    <w:rsid w:val="00312779"/>
    <w:rsid w:val="00312860"/>
    <w:rsid w:val="00312951"/>
    <w:rsid w:val="00312BBE"/>
    <w:rsid w:val="00312E96"/>
    <w:rsid w:val="00313437"/>
    <w:rsid w:val="003135AA"/>
    <w:rsid w:val="00313613"/>
    <w:rsid w:val="00314791"/>
    <w:rsid w:val="00314819"/>
    <w:rsid w:val="00314C61"/>
    <w:rsid w:val="003150AE"/>
    <w:rsid w:val="003153DB"/>
    <w:rsid w:val="0031553B"/>
    <w:rsid w:val="0031562D"/>
    <w:rsid w:val="00315A5C"/>
    <w:rsid w:val="00315F0F"/>
    <w:rsid w:val="0031621E"/>
    <w:rsid w:val="00316481"/>
    <w:rsid w:val="00316C2F"/>
    <w:rsid w:val="0031727F"/>
    <w:rsid w:val="0031737D"/>
    <w:rsid w:val="00317C14"/>
    <w:rsid w:val="0032042B"/>
    <w:rsid w:val="003208FB"/>
    <w:rsid w:val="003209D3"/>
    <w:rsid w:val="00320BEB"/>
    <w:rsid w:val="00320D3C"/>
    <w:rsid w:val="00320EBA"/>
    <w:rsid w:val="0032114F"/>
    <w:rsid w:val="003215B2"/>
    <w:rsid w:val="00321B07"/>
    <w:rsid w:val="00321D17"/>
    <w:rsid w:val="003221A4"/>
    <w:rsid w:val="00323349"/>
    <w:rsid w:val="00323693"/>
    <w:rsid w:val="00323824"/>
    <w:rsid w:val="003241E1"/>
    <w:rsid w:val="00324892"/>
    <w:rsid w:val="00324955"/>
    <w:rsid w:val="00324F26"/>
    <w:rsid w:val="003252D6"/>
    <w:rsid w:val="003255C9"/>
    <w:rsid w:val="00325C2E"/>
    <w:rsid w:val="003267BD"/>
    <w:rsid w:val="00327121"/>
    <w:rsid w:val="00327126"/>
    <w:rsid w:val="0032735A"/>
    <w:rsid w:val="00327499"/>
    <w:rsid w:val="003277D0"/>
    <w:rsid w:val="00327EA7"/>
    <w:rsid w:val="003300E0"/>
    <w:rsid w:val="003306DC"/>
    <w:rsid w:val="003308E5"/>
    <w:rsid w:val="00330B9E"/>
    <w:rsid w:val="00330E1A"/>
    <w:rsid w:val="00330F8A"/>
    <w:rsid w:val="00331246"/>
    <w:rsid w:val="00331291"/>
    <w:rsid w:val="003312D1"/>
    <w:rsid w:val="0033150A"/>
    <w:rsid w:val="00331866"/>
    <w:rsid w:val="00331D7B"/>
    <w:rsid w:val="003325C6"/>
    <w:rsid w:val="003326A9"/>
    <w:rsid w:val="003327EF"/>
    <w:rsid w:val="0033286C"/>
    <w:rsid w:val="00332F4B"/>
    <w:rsid w:val="0033308B"/>
    <w:rsid w:val="003332E1"/>
    <w:rsid w:val="0033366C"/>
    <w:rsid w:val="00333F3C"/>
    <w:rsid w:val="0033430E"/>
    <w:rsid w:val="00334698"/>
    <w:rsid w:val="003359DA"/>
    <w:rsid w:val="00335C21"/>
    <w:rsid w:val="00335E0D"/>
    <w:rsid w:val="00336A5E"/>
    <w:rsid w:val="00336AD5"/>
    <w:rsid w:val="0033762D"/>
    <w:rsid w:val="003378FD"/>
    <w:rsid w:val="003401D9"/>
    <w:rsid w:val="00340A99"/>
    <w:rsid w:val="00340E4B"/>
    <w:rsid w:val="00340E51"/>
    <w:rsid w:val="00340F97"/>
    <w:rsid w:val="00341B66"/>
    <w:rsid w:val="00342766"/>
    <w:rsid w:val="003429DD"/>
    <w:rsid w:val="00342AD5"/>
    <w:rsid w:val="00342D5D"/>
    <w:rsid w:val="0034324C"/>
    <w:rsid w:val="00343608"/>
    <w:rsid w:val="00343830"/>
    <w:rsid w:val="00343B84"/>
    <w:rsid w:val="00343CB3"/>
    <w:rsid w:val="00343D9B"/>
    <w:rsid w:val="00344094"/>
    <w:rsid w:val="003449F4"/>
    <w:rsid w:val="00344C3B"/>
    <w:rsid w:val="003451CA"/>
    <w:rsid w:val="00345371"/>
    <w:rsid w:val="003453B7"/>
    <w:rsid w:val="003454FA"/>
    <w:rsid w:val="0034563E"/>
    <w:rsid w:val="003458D1"/>
    <w:rsid w:val="00345B36"/>
    <w:rsid w:val="0034619D"/>
    <w:rsid w:val="003462F8"/>
    <w:rsid w:val="003465E0"/>
    <w:rsid w:val="00346B89"/>
    <w:rsid w:val="00346ECB"/>
    <w:rsid w:val="0034767D"/>
    <w:rsid w:val="0034778F"/>
    <w:rsid w:val="00347ADC"/>
    <w:rsid w:val="00347C61"/>
    <w:rsid w:val="00347EB1"/>
    <w:rsid w:val="00350ADC"/>
    <w:rsid w:val="00350B91"/>
    <w:rsid w:val="00351112"/>
    <w:rsid w:val="00352167"/>
    <w:rsid w:val="00352780"/>
    <w:rsid w:val="00352C05"/>
    <w:rsid w:val="00352F4C"/>
    <w:rsid w:val="00353582"/>
    <w:rsid w:val="00353A0E"/>
    <w:rsid w:val="00353B72"/>
    <w:rsid w:val="00353CCE"/>
    <w:rsid w:val="003546CE"/>
    <w:rsid w:val="003548E1"/>
    <w:rsid w:val="00354BF3"/>
    <w:rsid w:val="00354DF0"/>
    <w:rsid w:val="00355055"/>
    <w:rsid w:val="00355438"/>
    <w:rsid w:val="003558DB"/>
    <w:rsid w:val="00355D91"/>
    <w:rsid w:val="00356136"/>
    <w:rsid w:val="003561AA"/>
    <w:rsid w:val="0035646D"/>
    <w:rsid w:val="003566CF"/>
    <w:rsid w:val="00356BBC"/>
    <w:rsid w:val="00356D11"/>
    <w:rsid w:val="00356D92"/>
    <w:rsid w:val="00357350"/>
    <w:rsid w:val="0035736A"/>
    <w:rsid w:val="00357919"/>
    <w:rsid w:val="003579A7"/>
    <w:rsid w:val="003579C4"/>
    <w:rsid w:val="00360370"/>
    <w:rsid w:val="00360497"/>
    <w:rsid w:val="003606AD"/>
    <w:rsid w:val="003607F8"/>
    <w:rsid w:val="0036097F"/>
    <w:rsid w:val="00361367"/>
    <w:rsid w:val="0036158A"/>
    <w:rsid w:val="00361A4B"/>
    <w:rsid w:val="00361DD9"/>
    <w:rsid w:val="003624A7"/>
    <w:rsid w:val="00362890"/>
    <w:rsid w:val="00363E11"/>
    <w:rsid w:val="00364473"/>
    <w:rsid w:val="00364543"/>
    <w:rsid w:val="00364675"/>
    <w:rsid w:val="003648D2"/>
    <w:rsid w:val="00364C88"/>
    <w:rsid w:val="00364C9D"/>
    <w:rsid w:val="00364D20"/>
    <w:rsid w:val="00364E46"/>
    <w:rsid w:val="00364EB8"/>
    <w:rsid w:val="00365562"/>
    <w:rsid w:val="00365AAA"/>
    <w:rsid w:val="00365DA5"/>
    <w:rsid w:val="00365DE0"/>
    <w:rsid w:val="00365E43"/>
    <w:rsid w:val="003661DB"/>
    <w:rsid w:val="003662E2"/>
    <w:rsid w:val="0036641D"/>
    <w:rsid w:val="0036661E"/>
    <w:rsid w:val="00366AD9"/>
    <w:rsid w:val="00366B0C"/>
    <w:rsid w:val="00366C55"/>
    <w:rsid w:val="003675C9"/>
    <w:rsid w:val="0036770A"/>
    <w:rsid w:val="00367E72"/>
    <w:rsid w:val="00370184"/>
    <w:rsid w:val="0037045D"/>
    <w:rsid w:val="00370696"/>
    <w:rsid w:val="00370B93"/>
    <w:rsid w:val="0037221C"/>
    <w:rsid w:val="0037223C"/>
    <w:rsid w:val="00372618"/>
    <w:rsid w:val="003726F0"/>
    <w:rsid w:val="00372DC4"/>
    <w:rsid w:val="00373690"/>
    <w:rsid w:val="0037381B"/>
    <w:rsid w:val="00373EF8"/>
    <w:rsid w:val="00374674"/>
    <w:rsid w:val="00374B81"/>
    <w:rsid w:val="003753C1"/>
    <w:rsid w:val="00375EA8"/>
    <w:rsid w:val="0037600F"/>
    <w:rsid w:val="00376A5B"/>
    <w:rsid w:val="00376C06"/>
    <w:rsid w:val="00377089"/>
    <w:rsid w:val="00377484"/>
    <w:rsid w:val="00377B65"/>
    <w:rsid w:val="00377B8C"/>
    <w:rsid w:val="00380686"/>
    <w:rsid w:val="00380733"/>
    <w:rsid w:val="0038084A"/>
    <w:rsid w:val="00380F84"/>
    <w:rsid w:val="003811FC"/>
    <w:rsid w:val="00381825"/>
    <w:rsid w:val="00381A16"/>
    <w:rsid w:val="003820B6"/>
    <w:rsid w:val="0038240F"/>
    <w:rsid w:val="00382589"/>
    <w:rsid w:val="00382627"/>
    <w:rsid w:val="00382A55"/>
    <w:rsid w:val="00382D01"/>
    <w:rsid w:val="00383227"/>
    <w:rsid w:val="0038334F"/>
    <w:rsid w:val="003836DD"/>
    <w:rsid w:val="0038375F"/>
    <w:rsid w:val="0038438A"/>
    <w:rsid w:val="003855EE"/>
    <w:rsid w:val="00385769"/>
    <w:rsid w:val="00385D2E"/>
    <w:rsid w:val="0038656F"/>
    <w:rsid w:val="00386A69"/>
    <w:rsid w:val="00386B36"/>
    <w:rsid w:val="00386B9A"/>
    <w:rsid w:val="00386C5E"/>
    <w:rsid w:val="00386F54"/>
    <w:rsid w:val="00386FC3"/>
    <w:rsid w:val="003871F2"/>
    <w:rsid w:val="00387516"/>
    <w:rsid w:val="003876E5"/>
    <w:rsid w:val="00387767"/>
    <w:rsid w:val="00387984"/>
    <w:rsid w:val="00387A51"/>
    <w:rsid w:val="00387DF4"/>
    <w:rsid w:val="003900BD"/>
    <w:rsid w:val="00390368"/>
    <w:rsid w:val="003904A5"/>
    <w:rsid w:val="00390E4E"/>
    <w:rsid w:val="00391010"/>
    <w:rsid w:val="003912F2"/>
    <w:rsid w:val="00391655"/>
    <w:rsid w:val="00391C53"/>
    <w:rsid w:val="00391D53"/>
    <w:rsid w:val="003923B7"/>
    <w:rsid w:val="0039275A"/>
    <w:rsid w:val="00392822"/>
    <w:rsid w:val="00392928"/>
    <w:rsid w:val="00392EE5"/>
    <w:rsid w:val="00393594"/>
    <w:rsid w:val="0039382B"/>
    <w:rsid w:val="003939F9"/>
    <w:rsid w:val="003941D4"/>
    <w:rsid w:val="00394323"/>
    <w:rsid w:val="003945ED"/>
    <w:rsid w:val="003948F3"/>
    <w:rsid w:val="00394C9C"/>
    <w:rsid w:val="00394DE4"/>
    <w:rsid w:val="003953FD"/>
    <w:rsid w:val="00395766"/>
    <w:rsid w:val="00395EA6"/>
    <w:rsid w:val="0039630E"/>
    <w:rsid w:val="0039650E"/>
    <w:rsid w:val="00396C06"/>
    <w:rsid w:val="00396D31"/>
    <w:rsid w:val="00397196"/>
    <w:rsid w:val="003972AF"/>
    <w:rsid w:val="003976D7"/>
    <w:rsid w:val="0039785E"/>
    <w:rsid w:val="003A05E4"/>
    <w:rsid w:val="003A0603"/>
    <w:rsid w:val="003A0664"/>
    <w:rsid w:val="003A06C7"/>
    <w:rsid w:val="003A097F"/>
    <w:rsid w:val="003A0C8C"/>
    <w:rsid w:val="003A12FE"/>
    <w:rsid w:val="003A14BB"/>
    <w:rsid w:val="003A1FE8"/>
    <w:rsid w:val="003A20C5"/>
    <w:rsid w:val="003A25E3"/>
    <w:rsid w:val="003A2CD4"/>
    <w:rsid w:val="003A2D5F"/>
    <w:rsid w:val="003A2E91"/>
    <w:rsid w:val="003A31B2"/>
    <w:rsid w:val="003A357B"/>
    <w:rsid w:val="003A3DE3"/>
    <w:rsid w:val="003A3E92"/>
    <w:rsid w:val="003A3F1A"/>
    <w:rsid w:val="003A41FC"/>
    <w:rsid w:val="003A4762"/>
    <w:rsid w:val="003A49B4"/>
    <w:rsid w:val="003A5A6A"/>
    <w:rsid w:val="003A5B43"/>
    <w:rsid w:val="003A6408"/>
    <w:rsid w:val="003A6553"/>
    <w:rsid w:val="003A65FB"/>
    <w:rsid w:val="003A6723"/>
    <w:rsid w:val="003A6B21"/>
    <w:rsid w:val="003A6CE4"/>
    <w:rsid w:val="003A706E"/>
    <w:rsid w:val="003A7118"/>
    <w:rsid w:val="003A735E"/>
    <w:rsid w:val="003A7629"/>
    <w:rsid w:val="003A783C"/>
    <w:rsid w:val="003A7884"/>
    <w:rsid w:val="003B016D"/>
    <w:rsid w:val="003B07BA"/>
    <w:rsid w:val="003B0BC2"/>
    <w:rsid w:val="003B0E0C"/>
    <w:rsid w:val="003B1168"/>
    <w:rsid w:val="003B12D5"/>
    <w:rsid w:val="003B2039"/>
    <w:rsid w:val="003B20B8"/>
    <w:rsid w:val="003B25FE"/>
    <w:rsid w:val="003B3951"/>
    <w:rsid w:val="003B3A62"/>
    <w:rsid w:val="003B3CF3"/>
    <w:rsid w:val="003B4037"/>
    <w:rsid w:val="003B4158"/>
    <w:rsid w:val="003B4E38"/>
    <w:rsid w:val="003B50BE"/>
    <w:rsid w:val="003B53ED"/>
    <w:rsid w:val="003B5771"/>
    <w:rsid w:val="003B57E9"/>
    <w:rsid w:val="003B6088"/>
    <w:rsid w:val="003B6913"/>
    <w:rsid w:val="003B695D"/>
    <w:rsid w:val="003B6B6C"/>
    <w:rsid w:val="003B6BD7"/>
    <w:rsid w:val="003B6F9D"/>
    <w:rsid w:val="003B702B"/>
    <w:rsid w:val="003B7503"/>
    <w:rsid w:val="003B7936"/>
    <w:rsid w:val="003B79A5"/>
    <w:rsid w:val="003C00A2"/>
    <w:rsid w:val="003C01F2"/>
    <w:rsid w:val="003C18AA"/>
    <w:rsid w:val="003C1997"/>
    <w:rsid w:val="003C19EF"/>
    <w:rsid w:val="003C22BA"/>
    <w:rsid w:val="003C2886"/>
    <w:rsid w:val="003C2920"/>
    <w:rsid w:val="003C29D4"/>
    <w:rsid w:val="003C2FA0"/>
    <w:rsid w:val="003C2FA3"/>
    <w:rsid w:val="003C30DC"/>
    <w:rsid w:val="003C312B"/>
    <w:rsid w:val="003C3132"/>
    <w:rsid w:val="003C317F"/>
    <w:rsid w:val="003C32CA"/>
    <w:rsid w:val="003C3BCE"/>
    <w:rsid w:val="003C3EF8"/>
    <w:rsid w:val="003C4211"/>
    <w:rsid w:val="003C466B"/>
    <w:rsid w:val="003C49F5"/>
    <w:rsid w:val="003C4D62"/>
    <w:rsid w:val="003C4DD3"/>
    <w:rsid w:val="003C516A"/>
    <w:rsid w:val="003C57F0"/>
    <w:rsid w:val="003C5BB9"/>
    <w:rsid w:val="003C60D1"/>
    <w:rsid w:val="003C6791"/>
    <w:rsid w:val="003C686D"/>
    <w:rsid w:val="003C686E"/>
    <w:rsid w:val="003C6878"/>
    <w:rsid w:val="003C696F"/>
    <w:rsid w:val="003C6C6B"/>
    <w:rsid w:val="003C6CCF"/>
    <w:rsid w:val="003C7192"/>
    <w:rsid w:val="003C7458"/>
    <w:rsid w:val="003C7890"/>
    <w:rsid w:val="003D01D0"/>
    <w:rsid w:val="003D0BB4"/>
    <w:rsid w:val="003D0D9A"/>
    <w:rsid w:val="003D0E69"/>
    <w:rsid w:val="003D1050"/>
    <w:rsid w:val="003D10F2"/>
    <w:rsid w:val="003D13C8"/>
    <w:rsid w:val="003D187F"/>
    <w:rsid w:val="003D2744"/>
    <w:rsid w:val="003D278B"/>
    <w:rsid w:val="003D2E31"/>
    <w:rsid w:val="003D32D7"/>
    <w:rsid w:val="003D3311"/>
    <w:rsid w:val="003D3348"/>
    <w:rsid w:val="003D3426"/>
    <w:rsid w:val="003D3CF6"/>
    <w:rsid w:val="003D3F1C"/>
    <w:rsid w:val="003D4449"/>
    <w:rsid w:val="003D4538"/>
    <w:rsid w:val="003D474D"/>
    <w:rsid w:val="003D4B08"/>
    <w:rsid w:val="003D4EBC"/>
    <w:rsid w:val="003D5246"/>
    <w:rsid w:val="003D58F8"/>
    <w:rsid w:val="003D5AF1"/>
    <w:rsid w:val="003D5E16"/>
    <w:rsid w:val="003D6ED4"/>
    <w:rsid w:val="003D6F46"/>
    <w:rsid w:val="003D7E28"/>
    <w:rsid w:val="003E04C7"/>
    <w:rsid w:val="003E0E07"/>
    <w:rsid w:val="003E1A9D"/>
    <w:rsid w:val="003E1ADB"/>
    <w:rsid w:val="003E1B93"/>
    <w:rsid w:val="003E21DC"/>
    <w:rsid w:val="003E295C"/>
    <w:rsid w:val="003E2A98"/>
    <w:rsid w:val="003E2E43"/>
    <w:rsid w:val="003E30BD"/>
    <w:rsid w:val="003E34BC"/>
    <w:rsid w:val="003E35FB"/>
    <w:rsid w:val="003E36C8"/>
    <w:rsid w:val="003E3CB0"/>
    <w:rsid w:val="003E4175"/>
    <w:rsid w:val="003E4593"/>
    <w:rsid w:val="003E47CB"/>
    <w:rsid w:val="003E48D3"/>
    <w:rsid w:val="003E4FE4"/>
    <w:rsid w:val="003E5504"/>
    <w:rsid w:val="003E55AC"/>
    <w:rsid w:val="003E582F"/>
    <w:rsid w:val="003E6198"/>
    <w:rsid w:val="003E650B"/>
    <w:rsid w:val="003E67D7"/>
    <w:rsid w:val="003E6918"/>
    <w:rsid w:val="003E6E56"/>
    <w:rsid w:val="003E7B1A"/>
    <w:rsid w:val="003E7BA4"/>
    <w:rsid w:val="003F0082"/>
    <w:rsid w:val="003F00B0"/>
    <w:rsid w:val="003F05CE"/>
    <w:rsid w:val="003F0A3F"/>
    <w:rsid w:val="003F0BB2"/>
    <w:rsid w:val="003F0D41"/>
    <w:rsid w:val="003F0E9C"/>
    <w:rsid w:val="003F1386"/>
    <w:rsid w:val="003F15F1"/>
    <w:rsid w:val="003F1B6D"/>
    <w:rsid w:val="003F1FC1"/>
    <w:rsid w:val="003F24F0"/>
    <w:rsid w:val="003F2562"/>
    <w:rsid w:val="003F28EF"/>
    <w:rsid w:val="003F30AD"/>
    <w:rsid w:val="003F3139"/>
    <w:rsid w:val="003F32CB"/>
    <w:rsid w:val="003F3C4F"/>
    <w:rsid w:val="003F3E5F"/>
    <w:rsid w:val="003F3FBC"/>
    <w:rsid w:val="003F43B2"/>
    <w:rsid w:val="003F4A7A"/>
    <w:rsid w:val="003F4C52"/>
    <w:rsid w:val="003F4D66"/>
    <w:rsid w:val="003F511E"/>
    <w:rsid w:val="003F5146"/>
    <w:rsid w:val="003F55A4"/>
    <w:rsid w:val="003F5D50"/>
    <w:rsid w:val="003F5E31"/>
    <w:rsid w:val="003F5F87"/>
    <w:rsid w:val="003F69C8"/>
    <w:rsid w:val="003F69E5"/>
    <w:rsid w:val="003F772B"/>
    <w:rsid w:val="003F7782"/>
    <w:rsid w:val="0040021F"/>
    <w:rsid w:val="00400619"/>
    <w:rsid w:val="00400827"/>
    <w:rsid w:val="00400A0C"/>
    <w:rsid w:val="00400D47"/>
    <w:rsid w:val="0040127A"/>
    <w:rsid w:val="004018B1"/>
    <w:rsid w:val="00401A67"/>
    <w:rsid w:val="00401F04"/>
    <w:rsid w:val="00402232"/>
    <w:rsid w:val="004023B7"/>
    <w:rsid w:val="004028CE"/>
    <w:rsid w:val="00402906"/>
    <w:rsid w:val="00402CEE"/>
    <w:rsid w:val="00403086"/>
    <w:rsid w:val="00403214"/>
    <w:rsid w:val="00403268"/>
    <w:rsid w:val="00403304"/>
    <w:rsid w:val="0040330E"/>
    <w:rsid w:val="00403D21"/>
    <w:rsid w:val="0040400F"/>
    <w:rsid w:val="004048E6"/>
    <w:rsid w:val="00404900"/>
    <w:rsid w:val="00404B8E"/>
    <w:rsid w:val="00404F51"/>
    <w:rsid w:val="004058F7"/>
    <w:rsid w:val="00405922"/>
    <w:rsid w:val="00405F37"/>
    <w:rsid w:val="00405F5E"/>
    <w:rsid w:val="0040625E"/>
    <w:rsid w:val="004064FE"/>
    <w:rsid w:val="004065C3"/>
    <w:rsid w:val="00406700"/>
    <w:rsid w:val="00406AA4"/>
    <w:rsid w:val="00406B2C"/>
    <w:rsid w:val="00406EFB"/>
    <w:rsid w:val="00407280"/>
    <w:rsid w:val="00407A0B"/>
    <w:rsid w:val="00407E7E"/>
    <w:rsid w:val="0041003D"/>
    <w:rsid w:val="00410222"/>
    <w:rsid w:val="00410574"/>
    <w:rsid w:val="00412094"/>
    <w:rsid w:val="004120A8"/>
    <w:rsid w:val="004121BF"/>
    <w:rsid w:val="004123F3"/>
    <w:rsid w:val="00412668"/>
    <w:rsid w:val="004127A7"/>
    <w:rsid w:val="0041281A"/>
    <w:rsid w:val="004130DA"/>
    <w:rsid w:val="004132E5"/>
    <w:rsid w:val="00413376"/>
    <w:rsid w:val="0041401A"/>
    <w:rsid w:val="004140B5"/>
    <w:rsid w:val="00414D3B"/>
    <w:rsid w:val="00414EC9"/>
    <w:rsid w:val="00415770"/>
    <w:rsid w:val="00415C7F"/>
    <w:rsid w:val="00415D98"/>
    <w:rsid w:val="00415E67"/>
    <w:rsid w:val="00415F0A"/>
    <w:rsid w:val="0041725B"/>
    <w:rsid w:val="0041764B"/>
    <w:rsid w:val="00417908"/>
    <w:rsid w:val="00417B21"/>
    <w:rsid w:val="00417E92"/>
    <w:rsid w:val="00417E97"/>
    <w:rsid w:val="004201BE"/>
    <w:rsid w:val="0042062D"/>
    <w:rsid w:val="00420993"/>
    <w:rsid w:val="004209C8"/>
    <w:rsid w:val="00420C60"/>
    <w:rsid w:val="00420E13"/>
    <w:rsid w:val="00421702"/>
    <w:rsid w:val="0042181E"/>
    <w:rsid w:val="004221BB"/>
    <w:rsid w:val="0042263C"/>
    <w:rsid w:val="00422736"/>
    <w:rsid w:val="00422D8E"/>
    <w:rsid w:val="00423154"/>
    <w:rsid w:val="00423A90"/>
    <w:rsid w:val="0042412B"/>
    <w:rsid w:val="004243A3"/>
    <w:rsid w:val="004245DD"/>
    <w:rsid w:val="004245F6"/>
    <w:rsid w:val="00424BA9"/>
    <w:rsid w:val="00424D8C"/>
    <w:rsid w:val="00425D37"/>
    <w:rsid w:val="00425E42"/>
    <w:rsid w:val="00426053"/>
    <w:rsid w:val="004262B7"/>
    <w:rsid w:val="00426495"/>
    <w:rsid w:val="004264E0"/>
    <w:rsid w:val="00426958"/>
    <w:rsid w:val="004269B7"/>
    <w:rsid w:val="00426CEB"/>
    <w:rsid w:val="00426E66"/>
    <w:rsid w:val="00427090"/>
    <w:rsid w:val="0042721B"/>
    <w:rsid w:val="00427338"/>
    <w:rsid w:val="004273E8"/>
    <w:rsid w:val="00427413"/>
    <w:rsid w:val="004276C2"/>
    <w:rsid w:val="00427994"/>
    <w:rsid w:val="00427DAD"/>
    <w:rsid w:val="00427E7B"/>
    <w:rsid w:val="004300D2"/>
    <w:rsid w:val="004301D9"/>
    <w:rsid w:val="00430665"/>
    <w:rsid w:val="00430699"/>
    <w:rsid w:val="00431A0D"/>
    <w:rsid w:val="00431DDC"/>
    <w:rsid w:val="00432225"/>
    <w:rsid w:val="004328BB"/>
    <w:rsid w:val="00432902"/>
    <w:rsid w:val="00433224"/>
    <w:rsid w:val="00433358"/>
    <w:rsid w:val="00433395"/>
    <w:rsid w:val="004334BF"/>
    <w:rsid w:val="00433990"/>
    <w:rsid w:val="0043400B"/>
    <w:rsid w:val="0043407F"/>
    <w:rsid w:val="00434104"/>
    <w:rsid w:val="0043421F"/>
    <w:rsid w:val="004342D4"/>
    <w:rsid w:val="004346CA"/>
    <w:rsid w:val="0043579B"/>
    <w:rsid w:val="00435CA0"/>
    <w:rsid w:val="004363FC"/>
    <w:rsid w:val="00436533"/>
    <w:rsid w:val="00436592"/>
    <w:rsid w:val="0043664A"/>
    <w:rsid w:val="00436DAA"/>
    <w:rsid w:val="0043781E"/>
    <w:rsid w:val="00437849"/>
    <w:rsid w:val="00440752"/>
    <w:rsid w:val="00440936"/>
    <w:rsid w:val="00440CB7"/>
    <w:rsid w:val="00441332"/>
    <w:rsid w:val="00442908"/>
    <w:rsid w:val="00443604"/>
    <w:rsid w:val="00443796"/>
    <w:rsid w:val="00443E52"/>
    <w:rsid w:val="00444265"/>
    <w:rsid w:val="004442BC"/>
    <w:rsid w:val="004447E5"/>
    <w:rsid w:val="004447F4"/>
    <w:rsid w:val="004449DC"/>
    <w:rsid w:val="004449F6"/>
    <w:rsid w:val="00444BB4"/>
    <w:rsid w:val="00444D17"/>
    <w:rsid w:val="004454D6"/>
    <w:rsid w:val="00445807"/>
    <w:rsid w:val="00445F6A"/>
    <w:rsid w:val="0044609A"/>
    <w:rsid w:val="004462F5"/>
    <w:rsid w:val="00446B38"/>
    <w:rsid w:val="00446EB4"/>
    <w:rsid w:val="00446FEB"/>
    <w:rsid w:val="00447050"/>
    <w:rsid w:val="004475E1"/>
    <w:rsid w:val="00447633"/>
    <w:rsid w:val="00447686"/>
    <w:rsid w:val="00447FD7"/>
    <w:rsid w:val="004500D2"/>
    <w:rsid w:val="004503C0"/>
    <w:rsid w:val="00450A6D"/>
    <w:rsid w:val="00451679"/>
    <w:rsid w:val="0045293E"/>
    <w:rsid w:val="004529EC"/>
    <w:rsid w:val="00453052"/>
    <w:rsid w:val="00453574"/>
    <w:rsid w:val="00453ABF"/>
    <w:rsid w:val="00453D08"/>
    <w:rsid w:val="00454063"/>
    <w:rsid w:val="0045438E"/>
    <w:rsid w:val="004543E2"/>
    <w:rsid w:val="00454673"/>
    <w:rsid w:val="00454C9C"/>
    <w:rsid w:val="00454F81"/>
    <w:rsid w:val="004550DB"/>
    <w:rsid w:val="0045515E"/>
    <w:rsid w:val="004552B0"/>
    <w:rsid w:val="00455350"/>
    <w:rsid w:val="004553E9"/>
    <w:rsid w:val="00455401"/>
    <w:rsid w:val="00456157"/>
    <w:rsid w:val="0045637D"/>
    <w:rsid w:val="0045652B"/>
    <w:rsid w:val="00456745"/>
    <w:rsid w:val="00456861"/>
    <w:rsid w:val="004571C1"/>
    <w:rsid w:val="0045726D"/>
    <w:rsid w:val="00457379"/>
    <w:rsid w:val="00457632"/>
    <w:rsid w:val="004576B5"/>
    <w:rsid w:val="004579E3"/>
    <w:rsid w:val="00457A60"/>
    <w:rsid w:val="0046020F"/>
    <w:rsid w:val="004602B0"/>
    <w:rsid w:val="00460651"/>
    <w:rsid w:val="0046076D"/>
    <w:rsid w:val="004618E7"/>
    <w:rsid w:val="00462247"/>
    <w:rsid w:val="0046224A"/>
    <w:rsid w:val="00462981"/>
    <w:rsid w:val="00462F39"/>
    <w:rsid w:val="00463360"/>
    <w:rsid w:val="00463381"/>
    <w:rsid w:val="004633DC"/>
    <w:rsid w:val="00463467"/>
    <w:rsid w:val="00463602"/>
    <w:rsid w:val="00463823"/>
    <w:rsid w:val="00463A09"/>
    <w:rsid w:val="00463CEF"/>
    <w:rsid w:val="00464303"/>
    <w:rsid w:val="004646BC"/>
    <w:rsid w:val="00464765"/>
    <w:rsid w:val="00465B40"/>
    <w:rsid w:val="004661F9"/>
    <w:rsid w:val="00466302"/>
    <w:rsid w:val="00466369"/>
    <w:rsid w:val="00466BDE"/>
    <w:rsid w:val="00466C94"/>
    <w:rsid w:val="00467523"/>
    <w:rsid w:val="00467AF4"/>
    <w:rsid w:val="004704A1"/>
    <w:rsid w:val="00470757"/>
    <w:rsid w:val="004707AD"/>
    <w:rsid w:val="00470908"/>
    <w:rsid w:val="004709B9"/>
    <w:rsid w:val="0047110E"/>
    <w:rsid w:val="00471AE9"/>
    <w:rsid w:val="00471CF2"/>
    <w:rsid w:val="00472042"/>
    <w:rsid w:val="00472937"/>
    <w:rsid w:val="00472967"/>
    <w:rsid w:val="00472FD5"/>
    <w:rsid w:val="004733D7"/>
    <w:rsid w:val="00473802"/>
    <w:rsid w:val="0047438B"/>
    <w:rsid w:val="0047440E"/>
    <w:rsid w:val="00474904"/>
    <w:rsid w:val="00475519"/>
    <w:rsid w:val="0047553C"/>
    <w:rsid w:val="00475BDA"/>
    <w:rsid w:val="00475DAE"/>
    <w:rsid w:val="00475E42"/>
    <w:rsid w:val="00475E6B"/>
    <w:rsid w:val="00475F52"/>
    <w:rsid w:val="004760D4"/>
    <w:rsid w:val="00476DB1"/>
    <w:rsid w:val="00476DF9"/>
    <w:rsid w:val="004771AF"/>
    <w:rsid w:val="004809E3"/>
    <w:rsid w:val="00480D26"/>
    <w:rsid w:val="00481917"/>
    <w:rsid w:val="00481971"/>
    <w:rsid w:val="00481CC0"/>
    <w:rsid w:val="0048203F"/>
    <w:rsid w:val="00482177"/>
    <w:rsid w:val="00482511"/>
    <w:rsid w:val="00482EF6"/>
    <w:rsid w:val="004832FC"/>
    <w:rsid w:val="00483B6C"/>
    <w:rsid w:val="0048400D"/>
    <w:rsid w:val="0048425E"/>
    <w:rsid w:val="00484B35"/>
    <w:rsid w:val="00484D95"/>
    <w:rsid w:val="004850C5"/>
    <w:rsid w:val="00485267"/>
    <w:rsid w:val="0048531E"/>
    <w:rsid w:val="004854FD"/>
    <w:rsid w:val="004855F7"/>
    <w:rsid w:val="00485AA7"/>
    <w:rsid w:val="00485B88"/>
    <w:rsid w:val="00485E39"/>
    <w:rsid w:val="004864D7"/>
    <w:rsid w:val="00486692"/>
    <w:rsid w:val="00486838"/>
    <w:rsid w:val="0048764D"/>
    <w:rsid w:val="00487678"/>
    <w:rsid w:val="00490192"/>
    <w:rsid w:val="00490E84"/>
    <w:rsid w:val="0049139D"/>
    <w:rsid w:val="004914A9"/>
    <w:rsid w:val="00491672"/>
    <w:rsid w:val="004916DD"/>
    <w:rsid w:val="0049189F"/>
    <w:rsid w:val="0049225C"/>
    <w:rsid w:val="00492394"/>
    <w:rsid w:val="004923CF"/>
    <w:rsid w:val="004923D6"/>
    <w:rsid w:val="004925B5"/>
    <w:rsid w:val="00492FCF"/>
    <w:rsid w:val="0049394D"/>
    <w:rsid w:val="00493BF2"/>
    <w:rsid w:val="004945D7"/>
    <w:rsid w:val="00494C90"/>
    <w:rsid w:val="00494D1B"/>
    <w:rsid w:val="004954E0"/>
    <w:rsid w:val="00495500"/>
    <w:rsid w:val="00495617"/>
    <w:rsid w:val="00495BAA"/>
    <w:rsid w:val="00495E28"/>
    <w:rsid w:val="0049685B"/>
    <w:rsid w:val="00496BD2"/>
    <w:rsid w:val="004970EF"/>
    <w:rsid w:val="0049794B"/>
    <w:rsid w:val="00497A94"/>
    <w:rsid w:val="00497E18"/>
    <w:rsid w:val="004A038C"/>
    <w:rsid w:val="004A08B2"/>
    <w:rsid w:val="004A0943"/>
    <w:rsid w:val="004A0B86"/>
    <w:rsid w:val="004A0CA0"/>
    <w:rsid w:val="004A185D"/>
    <w:rsid w:val="004A2309"/>
    <w:rsid w:val="004A248D"/>
    <w:rsid w:val="004A24A7"/>
    <w:rsid w:val="004A284F"/>
    <w:rsid w:val="004A2870"/>
    <w:rsid w:val="004A32C0"/>
    <w:rsid w:val="004A33BD"/>
    <w:rsid w:val="004A3769"/>
    <w:rsid w:val="004A386B"/>
    <w:rsid w:val="004A3A16"/>
    <w:rsid w:val="004A3AD3"/>
    <w:rsid w:val="004A3AE7"/>
    <w:rsid w:val="004A3D87"/>
    <w:rsid w:val="004A3DB4"/>
    <w:rsid w:val="004A3E2B"/>
    <w:rsid w:val="004A4011"/>
    <w:rsid w:val="004A4A06"/>
    <w:rsid w:val="004A4DAB"/>
    <w:rsid w:val="004A52EF"/>
    <w:rsid w:val="004A59BA"/>
    <w:rsid w:val="004A5D16"/>
    <w:rsid w:val="004A5D4C"/>
    <w:rsid w:val="004A5F51"/>
    <w:rsid w:val="004A60E1"/>
    <w:rsid w:val="004A676B"/>
    <w:rsid w:val="004A6D14"/>
    <w:rsid w:val="004A73C7"/>
    <w:rsid w:val="004A74B7"/>
    <w:rsid w:val="004A7974"/>
    <w:rsid w:val="004B0205"/>
    <w:rsid w:val="004B0510"/>
    <w:rsid w:val="004B086A"/>
    <w:rsid w:val="004B0B98"/>
    <w:rsid w:val="004B189C"/>
    <w:rsid w:val="004B1950"/>
    <w:rsid w:val="004B1B83"/>
    <w:rsid w:val="004B1D33"/>
    <w:rsid w:val="004B2067"/>
    <w:rsid w:val="004B293A"/>
    <w:rsid w:val="004B2EB8"/>
    <w:rsid w:val="004B3369"/>
    <w:rsid w:val="004B3A32"/>
    <w:rsid w:val="004B3C12"/>
    <w:rsid w:val="004B4252"/>
    <w:rsid w:val="004B42DE"/>
    <w:rsid w:val="004B43A0"/>
    <w:rsid w:val="004B47F8"/>
    <w:rsid w:val="004B4815"/>
    <w:rsid w:val="004B4D39"/>
    <w:rsid w:val="004B4DFD"/>
    <w:rsid w:val="004B4E31"/>
    <w:rsid w:val="004B4FB4"/>
    <w:rsid w:val="004B505E"/>
    <w:rsid w:val="004B5265"/>
    <w:rsid w:val="004B57DD"/>
    <w:rsid w:val="004B594B"/>
    <w:rsid w:val="004B5AF4"/>
    <w:rsid w:val="004B6BA4"/>
    <w:rsid w:val="004B6DBC"/>
    <w:rsid w:val="004B745A"/>
    <w:rsid w:val="004B74B5"/>
    <w:rsid w:val="004B76F9"/>
    <w:rsid w:val="004B7A25"/>
    <w:rsid w:val="004B7DC5"/>
    <w:rsid w:val="004C02DF"/>
    <w:rsid w:val="004C0D89"/>
    <w:rsid w:val="004C0D8F"/>
    <w:rsid w:val="004C0EC8"/>
    <w:rsid w:val="004C1162"/>
    <w:rsid w:val="004C2216"/>
    <w:rsid w:val="004C28FA"/>
    <w:rsid w:val="004C298F"/>
    <w:rsid w:val="004C2BC6"/>
    <w:rsid w:val="004C2D60"/>
    <w:rsid w:val="004C325F"/>
    <w:rsid w:val="004C33A7"/>
    <w:rsid w:val="004C359B"/>
    <w:rsid w:val="004C3B50"/>
    <w:rsid w:val="004C44CD"/>
    <w:rsid w:val="004C4BDA"/>
    <w:rsid w:val="004C4F79"/>
    <w:rsid w:val="004C4FA5"/>
    <w:rsid w:val="004C5627"/>
    <w:rsid w:val="004C5965"/>
    <w:rsid w:val="004C5C89"/>
    <w:rsid w:val="004C5E9E"/>
    <w:rsid w:val="004C5ED0"/>
    <w:rsid w:val="004C5ED1"/>
    <w:rsid w:val="004C65C8"/>
    <w:rsid w:val="004C6ABF"/>
    <w:rsid w:val="004C7656"/>
    <w:rsid w:val="004C7784"/>
    <w:rsid w:val="004C788D"/>
    <w:rsid w:val="004D09B7"/>
    <w:rsid w:val="004D0A73"/>
    <w:rsid w:val="004D0D0F"/>
    <w:rsid w:val="004D0EFE"/>
    <w:rsid w:val="004D10AF"/>
    <w:rsid w:val="004D12F0"/>
    <w:rsid w:val="004D15EF"/>
    <w:rsid w:val="004D1619"/>
    <w:rsid w:val="004D1B8E"/>
    <w:rsid w:val="004D1BA0"/>
    <w:rsid w:val="004D1D60"/>
    <w:rsid w:val="004D1FEA"/>
    <w:rsid w:val="004D23ED"/>
    <w:rsid w:val="004D2719"/>
    <w:rsid w:val="004D29B4"/>
    <w:rsid w:val="004D2A59"/>
    <w:rsid w:val="004D2B35"/>
    <w:rsid w:val="004D2FEA"/>
    <w:rsid w:val="004D39E1"/>
    <w:rsid w:val="004D3AC4"/>
    <w:rsid w:val="004D3E3D"/>
    <w:rsid w:val="004D3EB5"/>
    <w:rsid w:val="004D40B6"/>
    <w:rsid w:val="004D4310"/>
    <w:rsid w:val="004D434D"/>
    <w:rsid w:val="004D46C7"/>
    <w:rsid w:val="004D4A83"/>
    <w:rsid w:val="004D4B6E"/>
    <w:rsid w:val="004D4DF3"/>
    <w:rsid w:val="004D5069"/>
    <w:rsid w:val="004D5A50"/>
    <w:rsid w:val="004D5B3A"/>
    <w:rsid w:val="004D5BA3"/>
    <w:rsid w:val="004D62DE"/>
    <w:rsid w:val="004D6694"/>
    <w:rsid w:val="004D6CAE"/>
    <w:rsid w:val="004D7C7F"/>
    <w:rsid w:val="004D7DFE"/>
    <w:rsid w:val="004E03A1"/>
    <w:rsid w:val="004E0832"/>
    <w:rsid w:val="004E0CFF"/>
    <w:rsid w:val="004E1564"/>
    <w:rsid w:val="004E1F47"/>
    <w:rsid w:val="004E271D"/>
    <w:rsid w:val="004E2BC2"/>
    <w:rsid w:val="004E31E9"/>
    <w:rsid w:val="004E347C"/>
    <w:rsid w:val="004E3E43"/>
    <w:rsid w:val="004E441A"/>
    <w:rsid w:val="004E4615"/>
    <w:rsid w:val="004E46A7"/>
    <w:rsid w:val="004E4BF3"/>
    <w:rsid w:val="004E4D5A"/>
    <w:rsid w:val="004E4F2E"/>
    <w:rsid w:val="004E5BA8"/>
    <w:rsid w:val="004E5CB1"/>
    <w:rsid w:val="004E5D82"/>
    <w:rsid w:val="004E6132"/>
    <w:rsid w:val="004E61D8"/>
    <w:rsid w:val="004E6341"/>
    <w:rsid w:val="004E6401"/>
    <w:rsid w:val="004E7526"/>
    <w:rsid w:val="004E7D4C"/>
    <w:rsid w:val="004E7F25"/>
    <w:rsid w:val="004F042C"/>
    <w:rsid w:val="004F0EA9"/>
    <w:rsid w:val="004F0EBC"/>
    <w:rsid w:val="004F0F10"/>
    <w:rsid w:val="004F1091"/>
    <w:rsid w:val="004F12A8"/>
    <w:rsid w:val="004F1513"/>
    <w:rsid w:val="004F1DCC"/>
    <w:rsid w:val="004F26F1"/>
    <w:rsid w:val="004F293F"/>
    <w:rsid w:val="004F311E"/>
    <w:rsid w:val="004F34DC"/>
    <w:rsid w:val="004F35E2"/>
    <w:rsid w:val="004F3BB3"/>
    <w:rsid w:val="004F3CD3"/>
    <w:rsid w:val="004F3E36"/>
    <w:rsid w:val="004F3F0E"/>
    <w:rsid w:val="004F4027"/>
    <w:rsid w:val="004F4605"/>
    <w:rsid w:val="004F4AA5"/>
    <w:rsid w:val="004F545F"/>
    <w:rsid w:val="004F5929"/>
    <w:rsid w:val="004F65BC"/>
    <w:rsid w:val="004F6A71"/>
    <w:rsid w:val="004F6E08"/>
    <w:rsid w:val="004F6EAE"/>
    <w:rsid w:val="004F6F2B"/>
    <w:rsid w:val="004F6FFB"/>
    <w:rsid w:val="004F70BD"/>
    <w:rsid w:val="004F70F8"/>
    <w:rsid w:val="004F712B"/>
    <w:rsid w:val="004F7472"/>
    <w:rsid w:val="004F747A"/>
    <w:rsid w:val="004F7992"/>
    <w:rsid w:val="004F7B8F"/>
    <w:rsid w:val="004F7BC7"/>
    <w:rsid w:val="004F7DFF"/>
    <w:rsid w:val="004F7F21"/>
    <w:rsid w:val="004F7F69"/>
    <w:rsid w:val="00500273"/>
    <w:rsid w:val="005009BD"/>
    <w:rsid w:val="00500B7D"/>
    <w:rsid w:val="00500E1D"/>
    <w:rsid w:val="00500F3E"/>
    <w:rsid w:val="00501C5B"/>
    <w:rsid w:val="00501D5C"/>
    <w:rsid w:val="005020C7"/>
    <w:rsid w:val="00502634"/>
    <w:rsid w:val="00502713"/>
    <w:rsid w:val="005033D6"/>
    <w:rsid w:val="00503C70"/>
    <w:rsid w:val="005047AA"/>
    <w:rsid w:val="00504F0C"/>
    <w:rsid w:val="00504F57"/>
    <w:rsid w:val="00504FEB"/>
    <w:rsid w:val="00505363"/>
    <w:rsid w:val="005059C0"/>
    <w:rsid w:val="00505DF6"/>
    <w:rsid w:val="005063E8"/>
    <w:rsid w:val="00507311"/>
    <w:rsid w:val="00507776"/>
    <w:rsid w:val="0050794C"/>
    <w:rsid w:val="00507BF4"/>
    <w:rsid w:val="0051068B"/>
    <w:rsid w:val="00511248"/>
    <w:rsid w:val="0051143C"/>
    <w:rsid w:val="0051162B"/>
    <w:rsid w:val="005119E8"/>
    <w:rsid w:val="00511FDE"/>
    <w:rsid w:val="00512950"/>
    <w:rsid w:val="00512EED"/>
    <w:rsid w:val="00513708"/>
    <w:rsid w:val="0051380A"/>
    <w:rsid w:val="00513AAE"/>
    <w:rsid w:val="0051480B"/>
    <w:rsid w:val="00514B83"/>
    <w:rsid w:val="00515164"/>
    <w:rsid w:val="0051598E"/>
    <w:rsid w:val="00515DE6"/>
    <w:rsid w:val="005165A7"/>
    <w:rsid w:val="00516A07"/>
    <w:rsid w:val="00516B20"/>
    <w:rsid w:val="00516C0E"/>
    <w:rsid w:val="00516F78"/>
    <w:rsid w:val="00517430"/>
    <w:rsid w:val="00517506"/>
    <w:rsid w:val="00517EFA"/>
    <w:rsid w:val="005204F8"/>
    <w:rsid w:val="005207E7"/>
    <w:rsid w:val="00520F4B"/>
    <w:rsid w:val="00520FB2"/>
    <w:rsid w:val="00520FE5"/>
    <w:rsid w:val="005210C6"/>
    <w:rsid w:val="0052126B"/>
    <w:rsid w:val="0052169C"/>
    <w:rsid w:val="005217D5"/>
    <w:rsid w:val="00521A4D"/>
    <w:rsid w:val="00521F1A"/>
    <w:rsid w:val="0052279B"/>
    <w:rsid w:val="00522F9C"/>
    <w:rsid w:val="00523240"/>
    <w:rsid w:val="0052337A"/>
    <w:rsid w:val="005241DC"/>
    <w:rsid w:val="005246CD"/>
    <w:rsid w:val="00524B9C"/>
    <w:rsid w:val="00524ED2"/>
    <w:rsid w:val="00524F19"/>
    <w:rsid w:val="00525897"/>
    <w:rsid w:val="00525BA8"/>
    <w:rsid w:val="00525D6F"/>
    <w:rsid w:val="00525D77"/>
    <w:rsid w:val="00525FDD"/>
    <w:rsid w:val="005262D0"/>
    <w:rsid w:val="005265D9"/>
    <w:rsid w:val="00527197"/>
    <w:rsid w:val="005275CB"/>
    <w:rsid w:val="005276CD"/>
    <w:rsid w:val="00527C83"/>
    <w:rsid w:val="00527FC4"/>
    <w:rsid w:val="0053007F"/>
    <w:rsid w:val="00530177"/>
    <w:rsid w:val="00530666"/>
    <w:rsid w:val="00530CAF"/>
    <w:rsid w:val="00531978"/>
    <w:rsid w:val="005320E5"/>
    <w:rsid w:val="005323FD"/>
    <w:rsid w:val="0053254A"/>
    <w:rsid w:val="0053276C"/>
    <w:rsid w:val="00532FE5"/>
    <w:rsid w:val="00533400"/>
    <w:rsid w:val="005334FC"/>
    <w:rsid w:val="00533A91"/>
    <w:rsid w:val="00533CA6"/>
    <w:rsid w:val="00533F9C"/>
    <w:rsid w:val="0053464B"/>
    <w:rsid w:val="00534A74"/>
    <w:rsid w:val="00534EDF"/>
    <w:rsid w:val="00535114"/>
    <w:rsid w:val="005351C7"/>
    <w:rsid w:val="0053575E"/>
    <w:rsid w:val="00536043"/>
    <w:rsid w:val="005360D2"/>
    <w:rsid w:val="00536733"/>
    <w:rsid w:val="005368F6"/>
    <w:rsid w:val="005369C3"/>
    <w:rsid w:val="00536C4C"/>
    <w:rsid w:val="00536FF5"/>
    <w:rsid w:val="00537AD2"/>
    <w:rsid w:val="00537EE3"/>
    <w:rsid w:val="005412EC"/>
    <w:rsid w:val="00541F25"/>
    <w:rsid w:val="005422BB"/>
    <w:rsid w:val="00542865"/>
    <w:rsid w:val="00542FDE"/>
    <w:rsid w:val="00543E01"/>
    <w:rsid w:val="00543E0D"/>
    <w:rsid w:val="00544223"/>
    <w:rsid w:val="0054435C"/>
    <w:rsid w:val="00544577"/>
    <w:rsid w:val="00544598"/>
    <w:rsid w:val="00544BB8"/>
    <w:rsid w:val="005450CF"/>
    <w:rsid w:val="0054533C"/>
    <w:rsid w:val="00545406"/>
    <w:rsid w:val="0054557C"/>
    <w:rsid w:val="005455B7"/>
    <w:rsid w:val="00545B00"/>
    <w:rsid w:val="00546722"/>
    <w:rsid w:val="0054684E"/>
    <w:rsid w:val="00546C6A"/>
    <w:rsid w:val="00546EFA"/>
    <w:rsid w:val="005470B0"/>
    <w:rsid w:val="00547294"/>
    <w:rsid w:val="005477DE"/>
    <w:rsid w:val="005478DB"/>
    <w:rsid w:val="00547C6C"/>
    <w:rsid w:val="0055000F"/>
    <w:rsid w:val="00550AB1"/>
    <w:rsid w:val="00551334"/>
    <w:rsid w:val="00551483"/>
    <w:rsid w:val="005519E4"/>
    <w:rsid w:val="00551B1A"/>
    <w:rsid w:val="00551D42"/>
    <w:rsid w:val="00551D57"/>
    <w:rsid w:val="00551DDE"/>
    <w:rsid w:val="0055286B"/>
    <w:rsid w:val="00552EC5"/>
    <w:rsid w:val="0055318C"/>
    <w:rsid w:val="00553222"/>
    <w:rsid w:val="005535A4"/>
    <w:rsid w:val="00553755"/>
    <w:rsid w:val="00553835"/>
    <w:rsid w:val="00553C2D"/>
    <w:rsid w:val="00553FFC"/>
    <w:rsid w:val="00554277"/>
    <w:rsid w:val="00554281"/>
    <w:rsid w:val="0055437F"/>
    <w:rsid w:val="00554539"/>
    <w:rsid w:val="005545C7"/>
    <w:rsid w:val="00554C9E"/>
    <w:rsid w:val="00554ECC"/>
    <w:rsid w:val="0055540E"/>
    <w:rsid w:val="0055551A"/>
    <w:rsid w:val="00555BB0"/>
    <w:rsid w:val="00556370"/>
    <w:rsid w:val="005563D9"/>
    <w:rsid w:val="005564BA"/>
    <w:rsid w:val="005565D1"/>
    <w:rsid w:val="00557747"/>
    <w:rsid w:val="00557F51"/>
    <w:rsid w:val="0056059C"/>
    <w:rsid w:val="00560751"/>
    <w:rsid w:val="005609E2"/>
    <w:rsid w:val="00560AD5"/>
    <w:rsid w:val="00561143"/>
    <w:rsid w:val="005617D4"/>
    <w:rsid w:val="0056214B"/>
    <w:rsid w:val="005622B9"/>
    <w:rsid w:val="005623A7"/>
    <w:rsid w:val="00562889"/>
    <w:rsid w:val="00562C2B"/>
    <w:rsid w:val="00563048"/>
    <w:rsid w:val="005638FD"/>
    <w:rsid w:val="0056423C"/>
    <w:rsid w:val="005644B6"/>
    <w:rsid w:val="00564B48"/>
    <w:rsid w:val="00564B68"/>
    <w:rsid w:val="00564B78"/>
    <w:rsid w:val="00564C24"/>
    <w:rsid w:val="00564F54"/>
    <w:rsid w:val="00565351"/>
    <w:rsid w:val="0056572E"/>
    <w:rsid w:val="00565A68"/>
    <w:rsid w:val="00565C62"/>
    <w:rsid w:val="00565EB2"/>
    <w:rsid w:val="00565F40"/>
    <w:rsid w:val="005666C6"/>
    <w:rsid w:val="005670AA"/>
    <w:rsid w:val="005676F9"/>
    <w:rsid w:val="00567AC6"/>
    <w:rsid w:val="00570C7C"/>
    <w:rsid w:val="00570F99"/>
    <w:rsid w:val="00571348"/>
    <w:rsid w:val="00571E21"/>
    <w:rsid w:val="005721FB"/>
    <w:rsid w:val="00572812"/>
    <w:rsid w:val="005728CC"/>
    <w:rsid w:val="00572A66"/>
    <w:rsid w:val="005734FA"/>
    <w:rsid w:val="00573817"/>
    <w:rsid w:val="00573D70"/>
    <w:rsid w:val="005742BA"/>
    <w:rsid w:val="005747EB"/>
    <w:rsid w:val="0057487C"/>
    <w:rsid w:val="0057514F"/>
    <w:rsid w:val="00575760"/>
    <w:rsid w:val="005758E6"/>
    <w:rsid w:val="00575A5B"/>
    <w:rsid w:val="00575C59"/>
    <w:rsid w:val="0057647E"/>
    <w:rsid w:val="00576573"/>
    <w:rsid w:val="00576968"/>
    <w:rsid w:val="00576C3F"/>
    <w:rsid w:val="00577987"/>
    <w:rsid w:val="00577C62"/>
    <w:rsid w:val="00577DBF"/>
    <w:rsid w:val="00577DF6"/>
    <w:rsid w:val="0058003E"/>
    <w:rsid w:val="00580399"/>
    <w:rsid w:val="00580A37"/>
    <w:rsid w:val="00580A80"/>
    <w:rsid w:val="00580F24"/>
    <w:rsid w:val="00580F98"/>
    <w:rsid w:val="00581F9F"/>
    <w:rsid w:val="005825B0"/>
    <w:rsid w:val="005828BF"/>
    <w:rsid w:val="0058338A"/>
    <w:rsid w:val="0058343E"/>
    <w:rsid w:val="0058431B"/>
    <w:rsid w:val="0058458B"/>
    <w:rsid w:val="0058487D"/>
    <w:rsid w:val="00584C4B"/>
    <w:rsid w:val="00584D1D"/>
    <w:rsid w:val="00584DA1"/>
    <w:rsid w:val="00584DBC"/>
    <w:rsid w:val="0058553A"/>
    <w:rsid w:val="00585665"/>
    <w:rsid w:val="00585A09"/>
    <w:rsid w:val="00585AFB"/>
    <w:rsid w:val="00585BB3"/>
    <w:rsid w:val="00586119"/>
    <w:rsid w:val="00586BC1"/>
    <w:rsid w:val="00586CF0"/>
    <w:rsid w:val="00587752"/>
    <w:rsid w:val="005878F7"/>
    <w:rsid w:val="0058791E"/>
    <w:rsid w:val="00587EB3"/>
    <w:rsid w:val="00590878"/>
    <w:rsid w:val="0059103D"/>
    <w:rsid w:val="005910A3"/>
    <w:rsid w:val="00591692"/>
    <w:rsid w:val="005917CF"/>
    <w:rsid w:val="00591983"/>
    <w:rsid w:val="00591AC5"/>
    <w:rsid w:val="00591DDC"/>
    <w:rsid w:val="0059245D"/>
    <w:rsid w:val="00592566"/>
    <w:rsid w:val="00592DF7"/>
    <w:rsid w:val="0059327C"/>
    <w:rsid w:val="0059332C"/>
    <w:rsid w:val="005933F7"/>
    <w:rsid w:val="0059343F"/>
    <w:rsid w:val="00593C58"/>
    <w:rsid w:val="0059434E"/>
    <w:rsid w:val="005946A1"/>
    <w:rsid w:val="00594867"/>
    <w:rsid w:val="005949B0"/>
    <w:rsid w:val="005950D9"/>
    <w:rsid w:val="00595AD9"/>
    <w:rsid w:val="0059634E"/>
    <w:rsid w:val="005964A3"/>
    <w:rsid w:val="0059668A"/>
    <w:rsid w:val="00596D52"/>
    <w:rsid w:val="00596FA1"/>
    <w:rsid w:val="00597297"/>
    <w:rsid w:val="00597384"/>
    <w:rsid w:val="005974BC"/>
    <w:rsid w:val="0059758E"/>
    <w:rsid w:val="005976D9"/>
    <w:rsid w:val="005977EC"/>
    <w:rsid w:val="00597ACA"/>
    <w:rsid w:val="005A0355"/>
    <w:rsid w:val="005A03B8"/>
    <w:rsid w:val="005A0A3F"/>
    <w:rsid w:val="005A1202"/>
    <w:rsid w:val="005A1297"/>
    <w:rsid w:val="005A18EB"/>
    <w:rsid w:val="005A19EC"/>
    <w:rsid w:val="005A1D57"/>
    <w:rsid w:val="005A21FD"/>
    <w:rsid w:val="005A280A"/>
    <w:rsid w:val="005A2A80"/>
    <w:rsid w:val="005A302B"/>
    <w:rsid w:val="005A3272"/>
    <w:rsid w:val="005A33D5"/>
    <w:rsid w:val="005A359B"/>
    <w:rsid w:val="005A3E97"/>
    <w:rsid w:val="005A42F1"/>
    <w:rsid w:val="005A4A36"/>
    <w:rsid w:val="005A4B51"/>
    <w:rsid w:val="005A4C68"/>
    <w:rsid w:val="005A573C"/>
    <w:rsid w:val="005A5A06"/>
    <w:rsid w:val="005A64AC"/>
    <w:rsid w:val="005A7D23"/>
    <w:rsid w:val="005B04CB"/>
    <w:rsid w:val="005B0745"/>
    <w:rsid w:val="005B07F6"/>
    <w:rsid w:val="005B0BC1"/>
    <w:rsid w:val="005B0BE1"/>
    <w:rsid w:val="005B0C3A"/>
    <w:rsid w:val="005B0E21"/>
    <w:rsid w:val="005B1807"/>
    <w:rsid w:val="005B1A27"/>
    <w:rsid w:val="005B1B99"/>
    <w:rsid w:val="005B2339"/>
    <w:rsid w:val="005B2370"/>
    <w:rsid w:val="005B25BF"/>
    <w:rsid w:val="005B29C4"/>
    <w:rsid w:val="005B2C9D"/>
    <w:rsid w:val="005B2D2B"/>
    <w:rsid w:val="005B2F6A"/>
    <w:rsid w:val="005B3570"/>
    <w:rsid w:val="005B3D23"/>
    <w:rsid w:val="005B3F3A"/>
    <w:rsid w:val="005B4048"/>
    <w:rsid w:val="005B4284"/>
    <w:rsid w:val="005B4580"/>
    <w:rsid w:val="005B485C"/>
    <w:rsid w:val="005B4B95"/>
    <w:rsid w:val="005B4CA7"/>
    <w:rsid w:val="005B4DD4"/>
    <w:rsid w:val="005B51EA"/>
    <w:rsid w:val="005B58F7"/>
    <w:rsid w:val="005B5B7F"/>
    <w:rsid w:val="005B6579"/>
    <w:rsid w:val="005B6674"/>
    <w:rsid w:val="005B6B98"/>
    <w:rsid w:val="005B6C49"/>
    <w:rsid w:val="005B6D7F"/>
    <w:rsid w:val="005B7DA0"/>
    <w:rsid w:val="005B7FBF"/>
    <w:rsid w:val="005C03D6"/>
    <w:rsid w:val="005C0734"/>
    <w:rsid w:val="005C0A50"/>
    <w:rsid w:val="005C0B14"/>
    <w:rsid w:val="005C14E1"/>
    <w:rsid w:val="005C16D2"/>
    <w:rsid w:val="005C1ECB"/>
    <w:rsid w:val="005C2283"/>
    <w:rsid w:val="005C272B"/>
    <w:rsid w:val="005C2881"/>
    <w:rsid w:val="005C2D31"/>
    <w:rsid w:val="005C2D47"/>
    <w:rsid w:val="005C2D81"/>
    <w:rsid w:val="005C3120"/>
    <w:rsid w:val="005C3140"/>
    <w:rsid w:val="005C33C9"/>
    <w:rsid w:val="005C3723"/>
    <w:rsid w:val="005C3F2C"/>
    <w:rsid w:val="005C4CE0"/>
    <w:rsid w:val="005C4FCB"/>
    <w:rsid w:val="005C5E5F"/>
    <w:rsid w:val="005C5FA2"/>
    <w:rsid w:val="005C60B7"/>
    <w:rsid w:val="005C64A3"/>
    <w:rsid w:val="005C6708"/>
    <w:rsid w:val="005C6A7C"/>
    <w:rsid w:val="005C74A0"/>
    <w:rsid w:val="005C75E4"/>
    <w:rsid w:val="005C76A8"/>
    <w:rsid w:val="005C7B78"/>
    <w:rsid w:val="005C7ED7"/>
    <w:rsid w:val="005D00C2"/>
    <w:rsid w:val="005D0236"/>
    <w:rsid w:val="005D199E"/>
    <w:rsid w:val="005D1CE3"/>
    <w:rsid w:val="005D2080"/>
    <w:rsid w:val="005D2596"/>
    <w:rsid w:val="005D26A1"/>
    <w:rsid w:val="005D26B1"/>
    <w:rsid w:val="005D3133"/>
    <w:rsid w:val="005D35EB"/>
    <w:rsid w:val="005D3639"/>
    <w:rsid w:val="005D37C7"/>
    <w:rsid w:val="005D37FF"/>
    <w:rsid w:val="005D3EBB"/>
    <w:rsid w:val="005D46DC"/>
    <w:rsid w:val="005D4891"/>
    <w:rsid w:val="005D4A21"/>
    <w:rsid w:val="005D57E9"/>
    <w:rsid w:val="005D6140"/>
    <w:rsid w:val="005D66F7"/>
    <w:rsid w:val="005D6E81"/>
    <w:rsid w:val="005D6FA6"/>
    <w:rsid w:val="005D72AF"/>
    <w:rsid w:val="005D74EF"/>
    <w:rsid w:val="005E0024"/>
    <w:rsid w:val="005E03B7"/>
    <w:rsid w:val="005E06FD"/>
    <w:rsid w:val="005E097E"/>
    <w:rsid w:val="005E0B4E"/>
    <w:rsid w:val="005E109A"/>
    <w:rsid w:val="005E13D3"/>
    <w:rsid w:val="005E1FDF"/>
    <w:rsid w:val="005E21BB"/>
    <w:rsid w:val="005E26B3"/>
    <w:rsid w:val="005E2A7B"/>
    <w:rsid w:val="005E2B2C"/>
    <w:rsid w:val="005E2E63"/>
    <w:rsid w:val="005E3190"/>
    <w:rsid w:val="005E3C54"/>
    <w:rsid w:val="005E4344"/>
    <w:rsid w:val="005E47EE"/>
    <w:rsid w:val="005E4D50"/>
    <w:rsid w:val="005E5051"/>
    <w:rsid w:val="005E52FF"/>
    <w:rsid w:val="005E59CF"/>
    <w:rsid w:val="005E5AAB"/>
    <w:rsid w:val="005E5FB8"/>
    <w:rsid w:val="005E615E"/>
    <w:rsid w:val="005E6519"/>
    <w:rsid w:val="005E69B3"/>
    <w:rsid w:val="005E6CB4"/>
    <w:rsid w:val="005E6E96"/>
    <w:rsid w:val="005E72E3"/>
    <w:rsid w:val="005E736D"/>
    <w:rsid w:val="005E76FC"/>
    <w:rsid w:val="005E7B2C"/>
    <w:rsid w:val="005F010F"/>
    <w:rsid w:val="005F086F"/>
    <w:rsid w:val="005F0977"/>
    <w:rsid w:val="005F0B5D"/>
    <w:rsid w:val="005F16ED"/>
    <w:rsid w:val="005F1736"/>
    <w:rsid w:val="005F1825"/>
    <w:rsid w:val="005F1885"/>
    <w:rsid w:val="005F1A46"/>
    <w:rsid w:val="005F1BF0"/>
    <w:rsid w:val="005F1E7F"/>
    <w:rsid w:val="005F212B"/>
    <w:rsid w:val="005F23FE"/>
    <w:rsid w:val="005F3135"/>
    <w:rsid w:val="005F34E4"/>
    <w:rsid w:val="005F46B2"/>
    <w:rsid w:val="005F6454"/>
    <w:rsid w:val="005F68EA"/>
    <w:rsid w:val="005F6BCE"/>
    <w:rsid w:val="005F6D83"/>
    <w:rsid w:val="005F6E10"/>
    <w:rsid w:val="005F6EBF"/>
    <w:rsid w:val="005F727D"/>
    <w:rsid w:val="005F78C7"/>
    <w:rsid w:val="005F7C4D"/>
    <w:rsid w:val="005F7C83"/>
    <w:rsid w:val="005F7F71"/>
    <w:rsid w:val="00600231"/>
    <w:rsid w:val="00600768"/>
    <w:rsid w:val="00600ADE"/>
    <w:rsid w:val="0060148C"/>
    <w:rsid w:val="00601499"/>
    <w:rsid w:val="0060288B"/>
    <w:rsid w:val="00603137"/>
    <w:rsid w:val="006033E0"/>
    <w:rsid w:val="006039AA"/>
    <w:rsid w:val="00603B9E"/>
    <w:rsid w:val="00603D4A"/>
    <w:rsid w:val="00603FA9"/>
    <w:rsid w:val="006042C4"/>
    <w:rsid w:val="00604618"/>
    <w:rsid w:val="006046A5"/>
    <w:rsid w:val="006049D4"/>
    <w:rsid w:val="00604D58"/>
    <w:rsid w:val="0060566D"/>
    <w:rsid w:val="0060587E"/>
    <w:rsid w:val="00605CC5"/>
    <w:rsid w:val="00605D32"/>
    <w:rsid w:val="00605E0D"/>
    <w:rsid w:val="00605FE8"/>
    <w:rsid w:val="006068D6"/>
    <w:rsid w:val="0060729F"/>
    <w:rsid w:val="006072A8"/>
    <w:rsid w:val="00607396"/>
    <w:rsid w:val="006073F4"/>
    <w:rsid w:val="006075EC"/>
    <w:rsid w:val="00610133"/>
    <w:rsid w:val="006108B0"/>
    <w:rsid w:val="00610B29"/>
    <w:rsid w:val="00610BE5"/>
    <w:rsid w:val="00610CC2"/>
    <w:rsid w:val="006112DF"/>
    <w:rsid w:val="0061142F"/>
    <w:rsid w:val="00611662"/>
    <w:rsid w:val="00611F61"/>
    <w:rsid w:val="00612167"/>
    <w:rsid w:val="00612278"/>
    <w:rsid w:val="006122D4"/>
    <w:rsid w:val="006124FF"/>
    <w:rsid w:val="00612B99"/>
    <w:rsid w:val="00612D63"/>
    <w:rsid w:val="00612F4B"/>
    <w:rsid w:val="0061300A"/>
    <w:rsid w:val="006130EB"/>
    <w:rsid w:val="00613713"/>
    <w:rsid w:val="00613841"/>
    <w:rsid w:val="006139BF"/>
    <w:rsid w:val="00613CEE"/>
    <w:rsid w:val="006140A9"/>
    <w:rsid w:val="00614113"/>
    <w:rsid w:val="006146C1"/>
    <w:rsid w:val="00615140"/>
    <w:rsid w:val="00615636"/>
    <w:rsid w:val="00615696"/>
    <w:rsid w:val="00616131"/>
    <w:rsid w:val="006165E0"/>
    <w:rsid w:val="00616633"/>
    <w:rsid w:val="0061688C"/>
    <w:rsid w:val="00617322"/>
    <w:rsid w:val="00617BFC"/>
    <w:rsid w:val="00617EA9"/>
    <w:rsid w:val="00620CDC"/>
    <w:rsid w:val="00620FC6"/>
    <w:rsid w:val="006216DC"/>
    <w:rsid w:val="006218F2"/>
    <w:rsid w:val="00621F05"/>
    <w:rsid w:val="00622052"/>
    <w:rsid w:val="00622352"/>
    <w:rsid w:val="006223A8"/>
    <w:rsid w:val="00622455"/>
    <w:rsid w:val="006228CC"/>
    <w:rsid w:val="00622953"/>
    <w:rsid w:val="006229B8"/>
    <w:rsid w:val="00622A94"/>
    <w:rsid w:val="00622C93"/>
    <w:rsid w:val="00623931"/>
    <w:rsid w:val="00623E6D"/>
    <w:rsid w:val="00623F83"/>
    <w:rsid w:val="006244CF"/>
    <w:rsid w:val="006249BC"/>
    <w:rsid w:val="00624B75"/>
    <w:rsid w:val="0062516F"/>
    <w:rsid w:val="00625681"/>
    <w:rsid w:val="006257F4"/>
    <w:rsid w:val="006258D1"/>
    <w:rsid w:val="006266B6"/>
    <w:rsid w:val="00626BB9"/>
    <w:rsid w:val="00626C14"/>
    <w:rsid w:val="0062702B"/>
    <w:rsid w:val="006274D6"/>
    <w:rsid w:val="0062761C"/>
    <w:rsid w:val="00627771"/>
    <w:rsid w:val="00627EA2"/>
    <w:rsid w:val="00630169"/>
    <w:rsid w:val="0063025B"/>
    <w:rsid w:val="00630575"/>
    <w:rsid w:val="0063073D"/>
    <w:rsid w:val="0063104F"/>
    <w:rsid w:val="006310E3"/>
    <w:rsid w:val="00631309"/>
    <w:rsid w:val="00631359"/>
    <w:rsid w:val="0063160E"/>
    <w:rsid w:val="00631B8B"/>
    <w:rsid w:val="00631BE1"/>
    <w:rsid w:val="00631F9D"/>
    <w:rsid w:val="006327FF"/>
    <w:rsid w:val="00632950"/>
    <w:rsid w:val="00632D54"/>
    <w:rsid w:val="00632FAF"/>
    <w:rsid w:val="006335C5"/>
    <w:rsid w:val="00633775"/>
    <w:rsid w:val="00633B0B"/>
    <w:rsid w:val="00633F6F"/>
    <w:rsid w:val="00634016"/>
    <w:rsid w:val="00634296"/>
    <w:rsid w:val="00634A34"/>
    <w:rsid w:val="00635172"/>
    <w:rsid w:val="0063517F"/>
    <w:rsid w:val="006354B7"/>
    <w:rsid w:val="006356EC"/>
    <w:rsid w:val="0063582D"/>
    <w:rsid w:val="00635BB2"/>
    <w:rsid w:val="00635E42"/>
    <w:rsid w:val="0063622C"/>
    <w:rsid w:val="0063627B"/>
    <w:rsid w:val="00636450"/>
    <w:rsid w:val="00636609"/>
    <w:rsid w:val="00636DFB"/>
    <w:rsid w:val="00637040"/>
    <w:rsid w:val="00637087"/>
    <w:rsid w:val="0063730A"/>
    <w:rsid w:val="00637871"/>
    <w:rsid w:val="00637985"/>
    <w:rsid w:val="00640244"/>
    <w:rsid w:val="006404DE"/>
    <w:rsid w:val="00640E9B"/>
    <w:rsid w:val="00641131"/>
    <w:rsid w:val="00641330"/>
    <w:rsid w:val="006413BA"/>
    <w:rsid w:val="006416F9"/>
    <w:rsid w:val="00642951"/>
    <w:rsid w:val="00642C2B"/>
    <w:rsid w:val="00642D76"/>
    <w:rsid w:val="0064306D"/>
    <w:rsid w:val="0064322F"/>
    <w:rsid w:val="00643C24"/>
    <w:rsid w:val="00643D4F"/>
    <w:rsid w:val="006440A1"/>
    <w:rsid w:val="00644322"/>
    <w:rsid w:val="00644447"/>
    <w:rsid w:val="0064448C"/>
    <w:rsid w:val="00644EE8"/>
    <w:rsid w:val="0064568F"/>
    <w:rsid w:val="00645849"/>
    <w:rsid w:val="00645982"/>
    <w:rsid w:val="00645BDE"/>
    <w:rsid w:val="00645CBF"/>
    <w:rsid w:val="00646351"/>
    <w:rsid w:val="00646459"/>
    <w:rsid w:val="0064689F"/>
    <w:rsid w:val="00646D04"/>
    <w:rsid w:val="00646D3D"/>
    <w:rsid w:val="00646DAD"/>
    <w:rsid w:val="00647688"/>
    <w:rsid w:val="00647A63"/>
    <w:rsid w:val="00647D9C"/>
    <w:rsid w:val="00647FC5"/>
    <w:rsid w:val="006502D2"/>
    <w:rsid w:val="006503FB"/>
    <w:rsid w:val="00651222"/>
    <w:rsid w:val="00651369"/>
    <w:rsid w:val="006514A5"/>
    <w:rsid w:val="0065173E"/>
    <w:rsid w:val="0065190E"/>
    <w:rsid w:val="00651CD1"/>
    <w:rsid w:val="00651F35"/>
    <w:rsid w:val="006525AC"/>
    <w:rsid w:val="006527AC"/>
    <w:rsid w:val="00652B10"/>
    <w:rsid w:val="006531D7"/>
    <w:rsid w:val="0065332C"/>
    <w:rsid w:val="0065372E"/>
    <w:rsid w:val="006538D3"/>
    <w:rsid w:val="00653BCD"/>
    <w:rsid w:val="00653EF3"/>
    <w:rsid w:val="00653FC2"/>
    <w:rsid w:val="0065402C"/>
    <w:rsid w:val="006540C7"/>
    <w:rsid w:val="0065438E"/>
    <w:rsid w:val="006546FC"/>
    <w:rsid w:val="006547C4"/>
    <w:rsid w:val="00654931"/>
    <w:rsid w:val="00654A65"/>
    <w:rsid w:val="00654BA5"/>
    <w:rsid w:val="00654C32"/>
    <w:rsid w:val="006553CB"/>
    <w:rsid w:val="00655B48"/>
    <w:rsid w:val="00656300"/>
    <w:rsid w:val="006563AF"/>
    <w:rsid w:val="00656BB8"/>
    <w:rsid w:val="00656BCE"/>
    <w:rsid w:val="00656F52"/>
    <w:rsid w:val="00657000"/>
    <w:rsid w:val="00657276"/>
    <w:rsid w:val="006572CB"/>
    <w:rsid w:val="00657788"/>
    <w:rsid w:val="0065791C"/>
    <w:rsid w:val="00657ABA"/>
    <w:rsid w:val="0066003A"/>
    <w:rsid w:val="00660148"/>
    <w:rsid w:val="006603A0"/>
    <w:rsid w:val="006605D3"/>
    <w:rsid w:val="00660BBF"/>
    <w:rsid w:val="00660BC5"/>
    <w:rsid w:val="00661299"/>
    <w:rsid w:val="006616B4"/>
    <w:rsid w:val="00661792"/>
    <w:rsid w:val="0066193F"/>
    <w:rsid w:val="00661F86"/>
    <w:rsid w:val="00662173"/>
    <w:rsid w:val="00662417"/>
    <w:rsid w:val="00662E19"/>
    <w:rsid w:val="006636FB"/>
    <w:rsid w:val="00663964"/>
    <w:rsid w:val="00663AFA"/>
    <w:rsid w:val="00663E53"/>
    <w:rsid w:val="00663EAE"/>
    <w:rsid w:val="00663ED4"/>
    <w:rsid w:val="00663F89"/>
    <w:rsid w:val="00664B47"/>
    <w:rsid w:val="00665209"/>
    <w:rsid w:val="00665247"/>
    <w:rsid w:val="006656EE"/>
    <w:rsid w:val="00665D16"/>
    <w:rsid w:val="00665DC8"/>
    <w:rsid w:val="006660C5"/>
    <w:rsid w:val="00666125"/>
    <w:rsid w:val="0066625D"/>
    <w:rsid w:val="0066626C"/>
    <w:rsid w:val="00666755"/>
    <w:rsid w:val="00666AE5"/>
    <w:rsid w:val="00666F3A"/>
    <w:rsid w:val="00667143"/>
    <w:rsid w:val="006671DA"/>
    <w:rsid w:val="006679A2"/>
    <w:rsid w:val="00667A5F"/>
    <w:rsid w:val="00667D1C"/>
    <w:rsid w:val="00670684"/>
    <w:rsid w:val="006706F6"/>
    <w:rsid w:val="00670944"/>
    <w:rsid w:val="00670BE8"/>
    <w:rsid w:val="00670E3B"/>
    <w:rsid w:val="00671132"/>
    <w:rsid w:val="0067120B"/>
    <w:rsid w:val="00671F12"/>
    <w:rsid w:val="00672122"/>
    <w:rsid w:val="0067258D"/>
    <w:rsid w:val="006726F0"/>
    <w:rsid w:val="00672AD0"/>
    <w:rsid w:val="0067369C"/>
    <w:rsid w:val="00673AB8"/>
    <w:rsid w:val="00674133"/>
    <w:rsid w:val="00674245"/>
    <w:rsid w:val="0067426B"/>
    <w:rsid w:val="006744C4"/>
    <w:rsid w:val="0067475E"/>
    <w:rsid w:val="006748AF"/>
    <w:rsid w:val="006748FB"/>
    <w:rsid w:val="00674BB8"/>
    <w:rsid w:val="00674FB2"/>
    <w:rsid w:val="00675223"/>
    <w:rsid w:val="00675C9C"/>
    <w:rsid w:val="0067600E"/>
    <w:rsid w:val="0067619E"/>
    <w:rsid w:val="00676785"/>
    <w:rsid w:val="00676B68"/>
    <w:rsid w:val="00676E4F"/>
    <w:rsid w:val="00677B83"/>
    <w:rsid w:val="00677BE8"/>
    <w:rsid w:val="00677CA3"/>
    <w:rsid w:val="006801E4"/>
    <w:rsid w:val="00680600"/>
    <w:rsid w:val="0068076E"/>
    <w:rsid w:val="00680B7F"/>
    <w:rsid w:val="00681060"/>
    <w:rsid w:val="0068110A"/>
    <w:rsid w:val="0068123D"/>
    <w:rsid w:val="00681A5A"/>
    <w:rsid w:val="00682382"/>
    <w:rsid w:val="006824D8"/>
    <w:rsid w:val="00682884"/>
    <w:rsid w:val="0068290C"/>
    <w:rsid w:val="0068295B"/>
    <w:rsid w:val="00682B05"/>
    <w:rsid w:val="00682BD3"/>
    <w:rsid w:val="006832E5"/>
    <w:rsid w:val="00683AF1"/>
    <w:rsid w:val="00684002"/>
    <w:rsid w:val="00684DE7"/>
    <w:rsid w:val="00685087"/>
    <w:rsid w:val="006852C8"/>
    <w:rsid w:val="00685556"/>
    <w:rsid w:val="00685CCA"/>
    <w:rsid w:val="00685E79"/>
    <w:rsid w:val="0068626E"/>
    <w:rsid w:val="00686D43"/>
    <w:rsid w:val="00686F19"/>
    <w:rsid w:val="00686F72"/>
    <w:rsid w:val="006872E1"/>
    <w:rsid w:val="00687664"/>
    <w:rsid w:val="0069013B"/>
    <w:rsid w:val="00690416"/>
    <w:rsid w:val="00690575"/>
    <w:rsid w:val="0069089C"/>
    <w:rsid w:val="00690905"/>
    <w:rsid w:val="006911B4"/>
    <w:rsid w:val="00691908"/>
    <w:rsid w:val="00691A74"/>
    <w:rsid w:val="00692444"/>
    <w:rsid w:val="00693E5D"/>
    <w:rsid w:val="006942DF"/>
    <w:rsid w:val="00694B15"/>
    <w:rsid w:val="00694C4A"/>
    <w:rsid w:val="0069513C"/>
    <w:rsid w:val="006953C4"/>
    <w:rsid w:val="006956F7"/>
    <w:rsid w:val="00695B11"/>
    <w:rsid w:val="00695CC7"/>
    <w:rsid w:val="0069632A"/>
    <w:rsid w:val="0069647E"/>
    <w:rsid w:val="00696ACC"/>
    <w:rsid w:val="00696D5A"/>
    <w:rsid w:val="00696E08"/>
    <w:rsid w:val="006970BA"/>
    <w:rsid w:val="00697373"/>
    <w:rsid w:val="0069757C"/>
    <w:rsid w:val="00697BAE"/>
    <w:rsid w:val="006A0487"/>
    <w:rsid w:val="006A089F"/>
    <w:rsid w:val="006A08B1"/>
    <w:rsid w:val="006A0A94"/>
    <w:rsid w:val="006A0CAE"/>
    <w:rsid w:val="006A0DB3"/>
    <w:rsid w:val="006A0E18"/>
    <w:rsid w:val="006A0FDD"/>
    <w:rsid w:val="006A10EC"/>
    <w:rsid w:val="006A113D"/>
    <w:rsid w:val="006A1EB5"/>
    <w:rsid w:val="006A1FD0"/>
    <w:rsid w:val="006A2641"/>
    <w:rsid w:val="006A2F90"/>
    <w:rsid w:val="006A3349"/>
    <w:rsid w:val="006A372A"/>
    <w:rsid w:val="006A397A"/>
    <w:rsid w:val="006A39FA"/>
    <w:rsid w:val="006A400B"/>
    <w:rsid w:val="006A4211"/>
    <w:rsid w:val="006A42CB"/>
    <w:rsid w:val="006A459D"/>
    <w:rsid w:val="006A4D2D"/>
    <w:rsid w:val="006A4D7E"/>
    <w:rsid w:val="006A551B"/>
    <w:rsid w:val="006A552B"/>
    <w:rsid w:val="006A57F3"/>
    <w:rsid w:val="006A5CD1"/>
    <w:rsid w:val="006A5FBF"/>
    <w:rsid w:val="006A60CF"/>
    <w:rsid w:val="006A63B0"/>
    <w:rsid w:val="006A6764"/>
    <w:rsid w:val="006A67D0"/>
    <w:rsid w:val="006A6B40"/>
    <w:rsid w:val="006A7084"/>
    <w:rsid w:val="006A739B"/>
    <w:rsid w:val="006A74F2"/>
    <w:rsid w:val="006A7819"/>
    <w:rsid w:val="006A7913"/>
    <w:rsid w:val="006B01C3"/>
    <w:rsid w:val="006B01DA"/>
    <w:rsid w:val="006B0394"/>
    <w:rsid w:val="006B06C5"/>
    <w:rsid w:val="006B0791"/>
    <w:rsid w:val="006B088C"/>
    <w:rsid w:val="006B0C4A"/>
    <w:rsid w:val="006B1033"/>
    <w:rsid w:val="006B15A5"/>
    <w:rsid w:val="006B17EA"/>
    <w:rsid w:val="006B1C52"/>
    <w:rsid w:val="006B2091"/>
    <w:rsid w:val="006B23FE"/>
    <w:rsid w:val="006B2692"/>
    <w:rsid w:val="006B2F54"/>
    <w:rsid w:val="006B2F76"/>
    <w:rsid w:val="006B32DD"/>
    <w:rsid w:val="006B338A"/>
    <w:rsid w:val="006B3DB3"/>
    <w:rsid w:val="006B438C"/>
    <w:rsid w:val="006B4770"/>
    <w:rsid w:val="006B4A13"/>
    <w:rsid w:val="006B4AA4"/>
    <w:rsid w:val="006B4CCD"/>
    <w:rsid w:val="006B4D48"/>
    <w:rsid w:val="006B4DB2"/>
    <w:rsid w:val="006B606F"/>
    <w:rsid w:val="006B6E62"/>
    <w:rsid w:val="006B79A8"/>
    <w:rsid w:val="006B7AF6"/>
    <w:rsid w:val="006B7B5B"/>
    <w:rsid w:val="006B7DDA"/>
    <w:rsid w:val="006B7DFF"/>
    <w:rsid w:val="006B7FB1"/>
    <w:rsid w:val="006C00BD"/>
    <w:rsid w:val="006C023C"/>
    <w:rsid w:val="006C0551"/>
    <w:rsid w:val="006C058B"/>
    <w:rsid w:val="006C0826"/>
    <w:rsid w:val="006C117E"/>
    <w:rsid w:val="006C1DFD"/>
    <w:rsid w:val="006C1FF7"/>
    <w:rsid w:val="006C21D6"/>
    <w:rsid w:val="006C22F7"/>
    <w:rsid w:val="006C2A22"/>
    <w:rsid w:val="006C2B92"/>
    <w:rsid w:val="006C31A0"/>
    <w:rsid w:val="006C329E"/>
    <w:rsid w:val="006C34BE"/>
    <w:rsid w:val="006C3659"/>
    <w:rsid w:val="006C3B8C"/>
    <w:rsid w:val="006C3CF8"/>
    <w:rsid w:val="006C4379"/>
    <w:rsid w:val="006C4E35"/>
    <w:rsid w:val="006C5519"/>
    <w:rsid w:val="006C5531"/>
    <w:rsid w:val="006C57C6"/>
    <w:rsid w:val="006C599E"/>
    <w:rsid w:val="006C5C74"/>
    <w:rsid w:val="006C5D23"/>
    <w:rsid w:val="006C5D78"/>
    <w:rsid w:val="006C69EE"/>
    <w:rsid w:val="006C6AA8"/>
    <w:rsid w:val="006C7FB1"/>
    <w:rsid w:val="006D0129"/>
    <w:rsid w:val="006D0CCB"/>
    <w:rsid w:val="006D0DFE"/>
    <w:rsid w:val="006D19F1"/>
    <w:rsid w:val="006D1DBE"/>
    <w:rsid w:val="006D1F26"/>
    <w:rsid w:val="006D20BC"/>
    <w:rsid w:val="006D2242"/>
    <w:rsid w:val="006D29B8"/>
    <w:rsid w:val="006D2BB3"/>
    <w:rsid w:val="006D2DA3"/>
    <w:rsid w:val="006D2DD9"/>
    <w:rsid w:val="006D2E02"/>
    <w:rsid w:val="006D2EB9"/>
    <w:rsid w:val="006D31B0"/>
    <w:rsid w:val="006D32AF"/>
    <w:rsid w:val="006D35D6"/>
    <w:rsid w:val="006D370D"/>
    <w:rsid w:val="006D41B7"/>
    <w:rsid w:val="006D4350"/>
    <w:rsid w:val="006D446B"/>
    <w:rsid w:val="006D4B57"/>
    <w:rsid w:val="006D57DC"/>
    <w:rsid w:val="006D5B23"/>
    <w:rsid w:val="006D5FAA"/>
    <w:rsid w:val="006D6339"/>
    <w:rsid w:val="006D65D3"/>
    <w:rsid w:val="006D6B43"/>
    <w:rsid w:val="006D6E38"/>
    <w:rsid w:val="006D6F6E"/>
    <w:rsid w:val="006D72D3"/>
    <w:rsid w:val="006D743C"/>
    <w:rsid w:val="006E08D4"/>
    <w:rsid w:val="006E0E56"/>
    <w:rsid w:val="006E14C8"/>
    <w:rsid w:val="006E1650"/>
    <w:rsid w:val="006E1DB5"/>
    <w:rsid w:val="006E1F0D"/>
    <w:rsid w:val="006E2CD4"/>
    <w:rsid w:val="006E3282"/>
    <w:rsid w:val="006E3615"/>
    <w:rsid w:val="006E3984"/>
    <w:rsid w:val="006E3B51"/>
    <w:rsid w:val="006E3FA4"/>
    <w:rsid w:val="006E43FA"/>
    <w:rsid w:val="006E442A"/>
    <w:rsid w:val="006E455A"/>
    <w:rsid w:val="006E4B38"/>
    <w:rsid w:val="006E4F48"/>
    <w:rsid w:val="006E4F7C"/>
    <w:rsid w:val="006E5A06"/>
    <w:rsid w:val="006E5A94"/>
    <w:rsid w:val="006E6153"/>
    <w:rsid w:val="006E695C"/>
    <w:rsid w:val="006E6D31"/>
    <w:rsid w:val="006E6DB8"/>
    <w:rsid w:val="006E719E"/>
    <w:rsid w:val="006E724C"/>
    <w:rsid w:val="006E75F9"/>
    <w:rsid w:val="006E78A8"/>
    <w:rsid w:val="006E79ED"/>
    <w:rsid w:val="006E7D58"/>
    <w:rsid w:val="006E7E97"/>
    <w:rsid w:val="006F00EF"/>
    <w:rsid w:val="006F0344"/>
    <w:rsid w:val="006F0DBD"/>
    <w:rsid w:val="006F0E11"/>
    <w:rsid w:val="006F1826"/>
    <w:rsid w:val="006F1D5A"/>
    <w:rsid w:val="006F2041"/>
    <w:rsid w:val="006F2C3E"/>
    <w:rsid w:val="006F2C68"/>
    <w:rsid w:val="006F2CEB"/>
    <w:rsid w:val="006F2EC6"/>
    <w:rsid w:val="006F3215"/>
    <w:rsid w:val="006F342E"/>
    <w:rsid w:val="006F343A"/>
    <w:rsid w:val="006F346D"/>
    <w:rsid w:val="006F357E"/>
    <w:rsid w:val="006F3980"/>
    <w:rsid w:val="006F3D21"/>
    <w:rsid w:val="006F4803"/>
    <w:rsid w:val="006F4EEE"/>
    <w:rsid w:val="006F538B"/>
    <w:rsid w:val="006F57A4"/>
    <w:rsid w:val="006F5998"/>
    <w:rsid w:val="006F5C0D"/>
    <w:rsid w:val="006F641F"/>
    <w:rsid w:val="006F67D1"/>
    <w:rsid w:val="006F685E"/>
    <w:rsid w:val="006F6E11"/>
    <w:rsid w:val="006F6E76"/>
    <w:rsid w:val="006F71B6"/>
    <w:rsid w:val="006F7612"/>
    <w:rsid w:val="006F7765"/>
    <w:rsid w:val="006F7B0F"/>
    <w:rsid w:val="006F7C15"/>
    <w:rsid w:val="006F7C38"/>
    <w:rsid w:val="006F7EF2"/>
    <w:rsid w:val="0070001B"/>
    <w:rsid w:val="007006F6"/>
    <w:rsid w:val="0070094B"/>
    <w:rsid w:val="00700A41"/>
    <w:rsid w:val="00700B53"/>
    <w:rsid w:val="00701419"/>
    <w:rsid w:val="0070144C"/>
    <w:rsid w:val="00701682"/>
    <w:rsid w:val="007016D6"/>
    <w:rsid w:val="00701D7D"/>
    <w:rsid w:val="00701ECD"/>
    <w:rsid w:val="00701EE0"/>
    <w:rsid w:val="007021B2"/>
    <w:rsid w:val="00702606"/>
    <w:rsid w:val="007026DB"/>
    <w:rsid w:val="00703107"/>
    <w:rsid w:val="0070345D"/>
    <w:rsid w:val="00703567"/>
    <w:rsid w:val="00703585"/>
    <w:rsid w:val="00703B9C"/>
    <w:rsid w:val="00704741"/>
    <w:rsid w:val="00704C7B"/>
    <w:rsid w:val="00704DC7"/>
    <w:rsid w:val="007052D6"/>
    <w:rsid w:val="0070545A"/>
    <w:rsid w:val="007055CF"/>
    <w:rsid w:val="007057CB"/>
    <w:rsid w:val="007059D0"/>
    <w:rsid w:val="00705C31"/>
    <w:rsid w:val="00705CA8"/>
    <w:rsid w:val="00705DFF"/>
    <w:rsid w:val="00705E10"/>
    <w:rsid w:val="00705FB7"/>
    <w:rsid w:val="0070612C"/>
    <w:rsid w:val="00706134"/>
    <w:rsid w:val="00706A1C"/>
    <w:rsid w:val="00706A9E"/>
    <w:rsid w:val="00706AF2"/>
    <w:rsid w:val="00706BFD"/>
    <w:rsid w:val="00706D05"/>
    <w:rsid w:val="00706D26"/>
    <w:rsid w:val="00706FA1"/>
    <w:rsid w:val="00707144"/>
    <w:rsid w:val="007076FD"/>
    <w:rsid w:val="0070782D"/>
    <w:rsid w:val="00707EA1"/>
    <w:rsid w:val="00707F71"/>
    <w:rsid w:val="00710317"/>
    <w:rsid w:val="007103E5"/>
    <w:rsid w:val="007109D4"/>
    <w:rsid w:val="00711631"/>
    <w:rsid w:val="007116B4"/>
    <w:rsid w:val="00711943"/>
    <w:rsid w:val="00711BD2"/>
    <w:rsid w:val="0071207B"/>
    <w:rsid w:val="007120B1"/>
    <w:rsid w:val="0071233D"/>
    <w:rsid w:val="007125C3"/>
    <w:rsid w:val="00712A20"/>
    <w:rsid w:val="00712BB4"/>
    <w:rsid w:val="007133B9"/>
    <w:rsid w:val="007134E6"/>
    <w:rsid w:val="007135D0"/>
    <w:rsid w:val="0071372C"/>
    <w:rsid w:val="00713B2B"/>
    <w:rsid w:val="00713CE4"/>
    <w:rsid w:val="007143ED"/>
    <w:rsid w:val="0071446E"/>
    <w:rsid w:val="007148E2"/>
    <w:rsid w:val="00714F2A"/>
    <w:rsid w:val="00715073"/>
    <w:rsid w:val="0071554F"/>
    <w:rsid w:val="007159B5"/>
    <w:rsid w:val="00715FE0"/>
    <w:rsid w:val="00716061"/>
    <w:rsid w:val="0071622F"/>
    <w:rsid w:val="00716563"/>
    <w:rsid w:val="00716716"/>
    <w:rsid w:val="007169D6"/>
    <w:rsid w:val="00716F93"/>
    <w:rsid w:val="00717FD3"/>
    <w:rsid w:val="007200D4"/>
    <w:rsid w:val="0072030F"/>
    <w:rsid w:val="007209B1"/>
    <w:rsid w:val="00720BFF"/>
    <w:rsid w:val="00720CDA"/>
    <w:rsid w:val="00720F2D"/>
    <w:rsid w:val="0072124A"/>
    <w:rsid w:val="0072160D"/>
    <w:rsid w:val="00721657"/>
    <w:rsid w:val="0072243A"/>
    <w:rsid w:val="007225F7"/>
    <w:rsid w:val="00722F9A"/>
    <w:rsid w:val="0072305C"/>
    <w:rsid w:val="007236F3"/>
    <w:rsid w:val="00723749"/>
    <w:rsid w:val="00723861"/>
    <w:rsid w:val="00723CBB"/>
    <w:rsid w:val="00723F43"/>
    <w:rsid w:val="00723FED"/>
    <w:rsid w:val="007241DC"/>
    <w:rsid w:val="0072424F"/>
    <w:rsid w:val="00724945"/>
    <w:rsid w:val="00724EAC"/>
    <w:rsid w:val="0072588E"/>
    <w:rsid w:val="00725F6D"/>
    <w:rsid w:val="00726175"/>
    <w:rsid w:val="00726FED"/>
    <w:rsid w:val="007270F6"/>
    <w:rsid w:val="007273F7"/>
    <w:rsid w:val="00727481"/>
    <w:rsid w:val="00727E3F"/>
    <w:rsid w:val="007304BB"/>
    <w:rsid w:val="00730566"/>
    <w:rsid w:val="00730783"/>
    <w:rsid w:val="00730911"/>
    <w:rsid w:val="007309D5"/>
    <w:rsid w:val="00730B3E"/>
    <w:rsid w:val="007310AC"/>
    <w:rsid w:val="0073197C"/>
    <w:rsid w:val="007320C7"/>
    <w:rsid w:val="0073257A"/>
    <w:rsid w:val="00732785"/>
    <w:rsid w:val="00732CBC"/>
    <w:rsid w:val="00732D31"/>
    <w:rsid w:val="00732F3C"/>
    <w:rsid w:val="007335CC"/>
    <w:rsid w:val="00733A71"/>
    <w:rsid w:val="007345FE"/>
    <w:rsid w:val="00734940"/>
    <w:rsid w:val="00735070"/>
    <w:rsid w:val="00735B38"/>
    <w:rsid w:val="00735B92"/>
    <w:rsid w:val="00735F00"/>
    <w:rsid w:val="0073663E"/>
    <w:rsid w:val="00736684"/>
    <w:rsid w:val="00736852"/>
    <w:rsid w:val="007368F3"/>
    <w:rsid w:val="00736E92"/>
    <w:rsid w:val="00737285"/>
    <w:rsid w:val="007375ED"/>
    <w:rsid w:val="00737C35"/>
    <w:rsid w:val="00740FA9"/>
    <w:rsid w:val="00741483"/>
    <w:rsid w:val="007419D0"/>
    <w:rsid w:val="00741B0E"/>
    <w:rsid w:val="007425BC"/>
    <w:rsid w:val="007426C2"/>
    <w:rsid w:val="00742701"/>
    <w:rsid w:val="00742B81"/>
    <w:rsid w:val="007437D6"/>
    <w:rsid w:val="0074387F"/>
    <w:rsid w:val="00743A18"/>
    <w:rsid w:val="00743DE3"/>
    <w:rsid w:val="0074401A"/>
    <w:rsid w:val="007445BC"/>
    <w:rsid w:val="0074487A"/>
    <w:rsid w:val="00744BDE"/>
    <w:rsid w:val="00744FC8"/>
    <w:rsid w:val="00745B68"/>
    <w:rsid w:val="00745B70"/>
    <w:rsid w:val="00745C7D"/>
    <w:rsid w:val="00745E4F"/>
    <w:rsid w:val="00745EE0"/>
    <w:rsid w:val="007460F9"/>
    <w:rsid w:val="00746164"/>
    <w:rsid w:val="00746298"/>
    <w:rsid w:val="00746D13"/>
    <w:rsid w:val="007472CF"/>
    <w:rsid w:val="007474E7"/>
    <w:rsid w:val="007477D4"/>
    <w:rsid w:val="007478D1"/>
    <w:rsid w:val="00747E71"/>
    <w:rsid w:val="0075019D"/>
    <w:rsid w:val="00750404"/>
    <w:rsid w:val="007506BF"/>
    <w:rsid w:val="0075087F"/>
    <w:rsid w:val="00750AD8"/>
    <w:rsid w:val="00751638"/>
    <w:rsid w:val="00751A50"/>
    <w:rsid w:val="00751CAF"/>
    <w:rsid w:val="00751D7F"/>
    <w:rsid w:val="00751ECF"/>
    <w:rsid w:val="0075204C"/>
    <w:rsid w:val="00752CD5"/>
    <w:rsid w:val="00752D01"/>
    <w:rsid w:val="00753402"/>
    <w:rsid w:val="00753488"/>
    <w:rsid w:val="007536C6"/>
    <w:rsid w:val="00753B74"/>
    <w:rsid w:val="00754224"/>
    <w:rsid w:val="0075426A"/>
    <w:rsid w:val="00754930"/>
    <w:rsid w:val="00754B00"/>
    <w:rsid w:val="00754B66"/>
    <w:rsid w:val="0075532F"/>
    <w:rsid w:val="00755337"/>
    <w:rsid w:val="007558D3"/>
    <w:rsid w:val="00755ABD"/>
    <w:rsid w:val="00755E63"/>
    <w:rsid w:val="00756B0D"/>
    <w:rsid w:val="00757340"/>
    <w:rsid w:val="00757541"/>
    <w:rsid w:val="0075796B"/>
    <w:rsid w:val="00757BD4"/>
    <w:rsid w:val="0076067B"/>
    <w:rsid w:val="0076148A"/>
    <w:rsid w:val="00761B38"/>
    <w:rsid w:val="00761BD7"/>
    <w:rsid w:val="00761DCD"/>
    <w:rsid w:val="00762452"/>
    <w:rsid w:val="00762FD9"/>
    <w:rsid w:val="007632C3"/>
    <w:rsid w:val="00763601"/>
    <w:rsid w:val="0076401E"/>
    <w:rsid w:val="00764D0E"/>
    <w:rsid w:val="00764E67"/>
    <w:rsid w:val="00765156"/>
    <w:rsid w:val="00765159"/>
    <w:rsid w:val="00765812"/>
    <w:rsid w:val="007659B7"/>
    <w:rsid w:val="007659CE"/>
    <w:rsid w:val="00765AF9"/>
    <w:rsid w:val="00765CA9"/>
    <w:rsid w:val="00766502"/>
    <w:rsid w:val="007667DF"/>
    <w:rsid w:val="00766B2F"/>
    <w:rsid w:val="00766FCB"/>
    <w:rsid w:val="00767327"/>
    <w:rsid w:val="0076747B"/>
    <w:rsid w:val="00767936"/>
    <w:rsid w:val="00770342"/>
    <w:rsid w:val="0077103E"/>
    <w:rsid w:val="00771CAB"/>
    <w:rsid w:val="007724A2"/>
    <w:rsid w:val="007729D9"/>
    <w:rsid w:val="00772B30"/>
    <w:rsid w:val="0077343A"/>
    <w:rsid w:val="00773611"/>
    <w:rsid w:val="0077382E"/>
    <w:rsid w:val="00773902"/>
    <w:rsid w:val="0077439A"/>
    <w:rsid w:val="00774AB7"/>
    <w:rsid w:val="0077519C"/>
    <w:rsid w:val="0077523B"/>
    <w:rsid w:val="0077543B"/>
    <w:rsid w:val="0077573F"/>
    <w:rsid w:val="007757AE"/>
    <w:rsid w:val="00775D4E"/>
    <w:rsid w:val="00775D5D"/>
    <w:rsid w:val="00775E5D"/>
    <w:rsid w:val="00775FCF"/>
    <w:rsid w:val="00776399"/>
    <w:rsid w:val="007766FB"/>
    <w:rsid w:val="00776C61"/>
    <w:rsid w:val="007770B8"/>
    <w:rsid w:val="007774AE"/>
    <w:rsid w:val="00777708"/>
    <w:rsid w:val="00777A4C"/>
    <w:rsid w:val="00777AAF"/>
    <w:rsid w:val="00780093"/>
    <w:rsid w:val="00780425"/>
    <w:rsid w:val="00780574"/>
    <w:rsid w:val="007805AE"/>
    <w:rsid w:val="007811F9"/>
    <w:rsid w:val="00781730"/>
    <w:rsid w:val="00781906"/>
    <w:rsid w:val="00782036"/>
    <w:rsid w:val="00782411"/>
    <w:rsid w:val="0078273D"/>
    <w:rsid w:val="00782FE1"/>
    <w:rsid w:val="00783133"/>
    <w:rsid w:val="0078320E"/>
    <w:rsid w:val="007837F4"/>
    <w:rsid w:val="00784EAC"/>
    <w:rsid w:val="00785334"/>
    <w:rsid w:val="00785396"/>
    <w:rsid w:val="0078574F"/>
    <w:rsid w:val="00785BE8"/>
    <w:rsid w:val="00786240"/>
    <w:rsid w:val="0078624D"/>
    <w:rsid w:val="00786991"/>
    <w:rsid w:val="00786CD9"/>
    <w:rsid w:val="00786FB2"/>
    <w:rsid w:val="00786FBB"/>
    <w:rsid w:val="007876A9"/>
    <w:rsid w:val="00787E0C"/>
    <w:rsid w:val="00787F28"/>
    <w:rsid w:val="00790188"/>
    <w:rsid w:val="00790601"/>
    <w:rsid w:val="00790BA7"/>
    <w:rsid w:val="00790DDB"/>
    <w:rsid w:val="00791096"/>
    <w:rsid w:val="007911E8"/>
    <w:rsid w:val="00791580"/>
    <w:rsid w:val="007917F2"/>
    <w:rsid w:val="00791976"/>
    <w:rsid w:val="00791A1D"/>
    <w:rsid w:val="00791D35"/>
    <w:rsid w:val="00792253"/>
    <w:rsid w:val="00792758"/>
    <w:rsid w:val="00792A4B"/>
    <w:rsid w:val="00792B84"/>
    <w:rsid w:val="00792C4F"/>
    <w:rsid w:val="00793108"/>
    <w:rsid w:val="0079352A"/>
    <w:rsid w:val="00793F6B"/>
    <w:rsid w:val="00794071"/>
    <w:rsid w:val="0079446F"/>
    <w:rsid w:val="00794940"/>
    <w:rsid w:val="00794AD1"/>
    <w:rsid w:val="00794DDA"/>
    <w:rsid w:val="00794F98"/>
    <w:rsid w:val="007952C5"/>
    <w:rsid w:val="00795A3A"/>
    <w:rsid w:val="007962FD"/>
    <w:rsid w:val="00796C0F"/>
    <w:rsid w:val="00796E20"/>
    <w:rsid w:val="00797565"/>
    <w:rsid w:val="00797F65"/>
    <w:rsid w:val="007A0145"/>
    <w:rsid w:val="007A03A9"/>
    <w:rsid w:val="007A200E"/>
    <w:rsid w:val="007A2E39"/>
    <w:rsid w:val="007A2E5D"/>
    <w:rsid w:val="007A31C7"/>
    <w:rsid w:val="007A328B"/>
    <w:rsid w:val="007A3AB4"/>
    <w:rsid w:val="007A3ADF"/>
    <w:rsid w:val="007A3F6D"/>
    <w:rsid w:val="007A415A"/>
    <w:rsid w:val="007A429F"/>
    <w:rsid w:val="007A4631"/>
    <w:rsid w:val="007A48BB"/>
    <w:rsid w:val="007A5619"/>
    <w:rsid w:val="007A5643"/>
    <w:rsid w:val="007A587F"/>
    <w:rsid w:val="007A6071"/>
    <w:rsid w:val="007A6F55"/>
    <w:rsid w:val="007A710F"/>
    <w:rsid w:val="007A785D"/>
    <w:rsid w:val="007A792D"/>
    <w:rsid w:val="007A7F19"/>
    <w:rsid w:val="007B02D0"/>
    <w:rsid w:val="007B0E44"/>
    <w:rsid w:val="007B1244"/>
    <w:rsid w:val="007B1246"/>
    <w:rsid w:val="007B173D"/>
    <w:rsid w:val="007B1C4D"/>
    <w:rsid w:val="007B20CF"/>
    <w:rsid w:val="007B2356"/>
    <w:rsid w:val="007B2926"/>
    <w:rsid w:val="007B299A"/>
    <w:rsid w:val="007B3291"/>
    <w:rsid w:val="007B3436"/>
    <w:rsid w:val="007B3D5A"/>
    <w:rsid w:val="007B3EA4"/>
    <w:rsid w:val="007B4634"/>
    <w:rsid w:val="007B4D94"/>
    <w:rsid w:val="007B505F"/>
    <w:rsid w:val="007B51E0"/>
    <w:rsid w:val="007B606A"/>
    <w:rsid w:val="007B6386"/>
    <w:rsid w:val="007B70A6"/>
    <w:rsid w:val="007B7211"/>
    <w:rsid w:val="007B790E"/>
    <w:rsid w:val="007B7B3F"/>
    <w:rsid w:val="007B7C28"/>
    <w:rsid w:val="007B7CCE"/>
    <w:rsid w:val="007B7E00"/>
    <w:rsid w:val="007C018F"/>
    <w:rsid w:val="007C0ABC"/>
    <w:rsid w:val="007C117D"/>
    <w:rsid w:val="007C1251"/>
    <w:rsid w:val="007C1317"/>
    <w:rsid w:val="007C14EB"/>
    <w:rsid w:val="007C16DF"/>
    <w:rsid w:val="007C1860"/>
    <w:rsid w:val="007C1A02"/>
    <w:rsid w:val="007C1AB4"/>
    <w:rsid w:val="007C223F"/>
    <w:rsid w:val="007C242B"/>
    <w:rsid w:val="007C2868"/>
    <w:rsid w:val="007C2A09"/>
    <w:rsid w:val="007C356E"/>
    <w:rsid w:val="007C3DA9"/>
    <w:rsid w:val="007C4866"/>
    <w:rsid w:val="007C48D1"/>
    <w:rsid w:val="007C495F"/>
    <w:rsid w:val="007C4D7E"/>
    <w:rsid w:val="007C4ED3"/>
    <w:rsid w:val="007C568F"/>
    <w:rsid w:val="007C581E"/>
    <w:rsid w:val="007C584A"/>
    <w:rsid w:val="007C5A99"/>
    <w:rsid w:val="007C62E9"/>
    <w:rsid w:val="007C66AA"/>
    <w:rsid w:val="007C72C0"/>
    <w:rsid w:val="007C7399"/>
    <w:rsid w:val="007C74AF"/>
    <w:rsid w:val="007C7594"/>
    <w:rsid w:val="007C76D2"/>
    <w:rsid w:val="007C76D3"/>
    <w:rsid w:val="007C7AF4"/>
    <w:rsid w:val="007C7D7D"/>
    <w:rsid w:val="007D01DA"/>
    <w:rsid w:val="007D030D"/>
    <w:rsid w:val="007D04EF"/>
    <w:rsid w:val="007D0FCB"/>
    <w:rsid w:val="007D1880"/>
    <w:rsid w:val="007D20A8"/>
    <w:rsid w:val="007D2206"/>
    <w:rsid w:val="007D2595"/>
    <w:rsid w:val="007D276B"/>
    <w:rsid w:val="007D282B"/>
    <w:rsid w:val="007D28C4"/>
    <w:rsid w:val="007D2B80"/>
    <w:rsid w:val="007D3446"/>
    <w:rsid w:val="007D36D4"/>
    <w:rsid w:val="007D3A17"/>
    <w:rsid w:val="007D414C"/>
    <w:rsid w:val="007D4F60"/>
    <w:rsid w:val="007D4FD6"/>
    <w:rsid w:val="007D5088"/>
    <w:rsid w:val="007D589A"/>
    <w:rsid w:val="007D5A62"/>
    <w:rsid w:val="007D5EA4"/>
    <w:rsid w:val="007D62C2"/>
    <w:rsid w:val="007D7156"/>
    <w:rsid w:val="007D71A6"/>
    <w:rsid w:val="007D79CC"/>
    <w:rsid w:val="007D7BC3"/>
    <w:rsid w:val="007D7EBA"/>
    <w:rsid w:val="007E005C"/>
    <w:rsid w:val="007E14F5"/>
    <w:rsid w:val="007E15A6"/>
    <w:rsid w:val="007E181D"/>
    <w:rsid w:val="007E19D1"/>
    <w:rsid w:val="007E29C4"/>
    <w:rsid w:val="007E328E"/>
    <w:rsid w:val="007E339C"/>
    <w:rsid w:val="007E3F1B"/>
    <w:rsid w:val="007E3FD9"/>
    <w:rsid w:val="007E43DE"/>
    <w:rsid w:val="007E468F"/>
    <w:rsid w:val="007E46AB"/>
    <w:rsid w:val="007E47EB"/>
    <w:rsid w:val="007E4BD9"/>
    <w:rsid w:val="007E5154"/>
    <w:rsid w:val="007E52C3"/>
    <w:rsid w:val="007E567E"/>
    <w:rsid w:val="007E56C6"/>
    <w:rsid w:val="007E57B7"/>
    <w:rsid w:val="007E5957"/>
    <w:rsid w:val="007E5A2F"/>
    <w:rsid w:val="007E5A8D"/>
    <w:rsid w:val="007E61B5"/>
    <w:rsid w:val="007E6688"/>
    <w:rsid w:val="007E692E"/>
    <w:rsid w:val="007E78A3"/>
    <w:rsid w:val="007E7CEB"/>
    <w:rsid w:val="007E7EAB"/>
    <w:rsid w:val="007F0302"/>
    <w:rsid w:val="007F0A31"/>
    <w:rsid w:val="007F0A7B"/>
    <w:rsid w:val="007F0D75"/>
    <w:rsid w:val="007F16E5"/>
    <w:rsid w:val="007F16ED"/>
    <w:rsid w:val="007F1E1B"/>
    <w:rsid w:val="007F2215"/>
    <w:rsid w:val="007F2278"/>
    <w:rsid w:val="007F2787"/>
    <w:rsid w:val="007F29CA"/>
    <w:rsid w:val="007F3068"/>
    <w:rsid w:val="007F3BE1"/>
    <w:rsid w:val="007F3D13"/>
    <w:rsid w:val="007F3FDA"/>
    <w:rsid w:val="007F4382"/>
    <w:rsid w:val="007F4B10"/>
    <w:rsid w:val="007F4F98"/>
    <w:rsid w:val="007F5548"/>
    <w:rsid w:val="007F6159"/>
    <w:rsid w:val="007F62BA"/>
    <w:rsid w:val="007F6888"/>
    <w:rsid w:val="007F6EEC"/>
    <w:rsid w:val="007F71BC"/>
    <w:rsid w:val="007F7847"/>
    <w:rsid w:val="008000EA"/>
    <w:rsid w:val="008003ED"/>
    <w:rsid w:val="00800555"/>
    <w:rsid w:val="00800B04"/>
    <w:rsid w:val="00800E90"/>
    <w:rsid w:val="00800EF3"/>
    <w:rsid w:val="00800F33"/>
    <w:rsid w:val="008011D8"/>
    <w:rsid w:val="008011E9"/>
    <w:rsid w:val="00801374"/>
    <w:rsid w:val="00801461"/>
    <w:rsid w:val="00801616"/>
    <w:rsid w:val="008017B6"/>
    <w:rsid w:val="008020D0"/>
    <w:rsid w:val="0080223E"/>
    <w:rsid w:val="008022D5"/>
    <w:rsid w:val="0080275B"/>
    <w:rsid w:val="0080297E"/>
    <w:rsid w:val="00802A83"/>
    <w:rsid w:val="00802AB1"/>
    <w:rsid w:val="00802F21"/>
    <w:rsid w:val="0080302F"/>
    <w:rsid w:val="00803331"/>
    <w:rsid w:val="008034FA"/>
    <w:rsid w:val="00803697"/>
    <w:rsid w:val="00803A40"/>
    <w:rsid w:val="00803BCE"/>
    <w:rsid w:val="00803F07"/>
    <w:rsid w:val="008045E7"/>
    <w:rsid w:val="00804691"/>
    <w:rsid w:val="00804AED"/>
    <w:rsid w:val="00804B8B"/>
    <w:rsid w:val="00805646"/>
    <w:rsid w:val="00805F20"/>
    <w:rsid w:val="008068B6"/>
    <w:rsid w:val="00806ABB"/>
    <w:rsid w:val="00806D0D"/>
    <w:rsid w:val="00806F6B"/>
    <w:rsid w:val="00807DA8"/>
    <w:rsid w:val="0081018F"/>
    <w:rsid w:val="0081044B"/>
    <w:rsid w:val="00810723"/>
    <w:rsid w:val="00810E63"/>
    <w:rsid w:val="0081109B"/>
    <w:rsid w:val="00811482"/>
    <w:rsid w:val="0081156C"/>
    <w:rsid w:val="00811702"/>
    <w:rsid w:val="00811889"/>
    <w:rsid w:val="00811A78"/>
    <w:rsid w:val="00811CCE"/>
    <w:rsid w:val="00811D9C"/>
    <w:rsid w:val="00811EB6"/>
    <w:rsid w:val="00812055"/>
    <w:rsid w:val="008129A9"/>
    <w:rsid w:val="00812F3E"/>
    <w:rsid w:val="00812FDF"/>
    <w:rsid w:val="008134B5"/>
    <w:rsid w:val="00813FB8"/>
    <w:rsid w:val="0081401B"/>
    <w:rsid w:val="008140BF"/>
    <w:rsid w:val="008141D8"/>
    <w:rsid w:val="008147C6"/>
    <w:rsid w:val="008147EF"/>
    <w:rsid w:val="008149B2"/>
    <w:rsid w:val="00814AAB"/>
    <w:rsid w:val="008152DB"/>
    <w:rsid w:val="008154FE"/>
    <w:rsid w:val="008158EB"/>
    <w:rsid w:val="00815976"/>
    <w:rsid w:val="00815A15"/>
    <w:rsid w:val="00815B2A"/>
    <w:rsid w:val="00815CB7"/>
    <w:rsid w:val="00815E95"/>
    <w:rsid w:val="0081627C"/>
    <w:rsid w:val="0081641D"/>
    <w:rsid w:val="008164F9"/>
    <w:rsid w:val="0081671F"/>
    <w:rsid w:val="00816970"/>
    <w:rsid w:val="008169CC"/>
    <w:rsid w:val="00816DE4"/>
    <w:rsid w:val="00816E0E"/>
    <w:rsid w:val="00816E74"/>
    <w:rsid w:val="00817457"/>
    <w:rsid w:val="00817B4E"/>
    <w:rsid w:val="00817EB2"/>
    <w:rsid w:val="00821009"/>
    <w:rsid w:val="008210BF"/>
    <w:rsid w:val="00821628"/>
    <w:rsid w:val="00822A94"/>
    <w:rsid w:val="0082330E"/>
    <w:rsid w:val="0082372F"/>
    <w:rsid w:val="00823847"/>
    <w:rsid w:val="00823982"/>
    <w:rsid w:val="00823A97"/>
    <w:rsid w:val="00823E99"/>
    <w:rsid w:val="00823F77"/>
    <w:rsid w:val="008240F3"/>
    <w:rsid w:val="008245DE"/>
    <w:rsid w:val="00824A05"/>
    <w:rsid w:val="00824B8B"/>
    <w:rsid w:val="00824BD5"/>
    <w:rsid w:val="0082595D"/>
    <w:rsid w:val="00825A7A"/>
    <w:rsid w:val="00825E0E"/>
    <w:rsid w:val="0082610B"/>
    <w:rsid w:val="0082623C"/>
    <w:rsid w:val="008262A4"/>
    <w:rsid w:val="00826712"/>
    <w:rsid w:val="008268D8"/>
    <w:rsid w:val="00826F3B"/>
    <w:rsid w:val="008273CE"/>
    <w:rsid w:val="00827624"/>
    <w:rsid w:val="00830665"/>
    <w:rsid w:val="008307A7"/>
    <w:rsid w:val="0083080E"/>
    <w:rsid w:val="00830E1E"/>
    <w:rsid w:val="00830E5E"/>
    <w:rsid w:val="008311B4"/>
    <w:rsid w:val="008317BD"/>
    <w:rsid w:val="0083185D"/>
    <w:rsid w:val="00832807"/>
    <w:rsid w:val="00833336"/>
    <w:rsid w:val="008337E1"/>
    <w:rsid w:val="00833A8B"/>
    <w:rsid w:val="00833D64"/>
    <w:rsid w:val="00833DBA"/>
    <w:rsid w:val="00833EA7"/>
    <w:rsid w:val="00833F2F"/>
    <w:rsid w:val="0083447C"/>
    <w:rsid w:val="008344AE"/>
    <w:rsid w:val="00834586"/>
    <w:rsid w:val="00834E4F"/>
    <w:rsid w:val="00835029"/>
    <w:rsid w:val="008353E8"/>
    <w:rsid w:val="00835E17"/>
    <w:rsid w:val="008360C7"/>
    <w:rsid w:val="00836578"/>
    <w:rsid w:val="00836C18"/>
    <w:rsid w:val="00836F54"/>
    <w:rsid w:val="00837512"/>
    <w:rsid w:val="00837736"/>
    <w:rsid w:val="00837BA7"/>
    <w:rsid w:val="00837EBD"/>
    <w:rsid w:val="008402D8"/>
    <w:rsid w:val="008406A1"/>
    <w:rsid w:val="008406D5"/>
    <w:rsid w:val="00840993"/>
    <w:rsid w:val="00841701"/>
    <w:rsid w:val="0084173E"/>
    <w:rsid w:val="008419DA"/>
    <w:rsid w:val="00841D25"/>
    <w:rsid w:val="00842381"/>
    <w:rsid w:val="008424F8"/>
    <w:rsid w:val="0084268C"/>
    <w:rsid w:val="00842C92"/>
    <w:rsid w:val="00842CAD"/>
    <w:rsid w:val="00843663"/>
    <w:rsid w:val="0084426E"/>
    <w:rsid w:val="0084479E"/>
    <w:rsid w:val="008448FA"/>
    <w:rsid w:val="00844B96"/>
    <w:rsid w:val="00845036"/>
    <w:rsid w:val="008457AC"/>
    <w:rsid w:val="00845AE8"/>
    <w:rsid w:val="00845F3A"/>
    <w:rsid w:val="0084631A"/>
    <w:rsid w:val="0084642C"/>
    <w:rsid w:val="0084661C"/>
    <w:rsid w:val="00847479"/>
    <w:rsid w:val="008479AF"/>
    <w:rsid w:val="00847BCC"/>
    <w:rsid w:val="00847E6B"/>
    <w:rsid w:val="00850A77"/>
    <w:rsid w:val="00850E60"/>
    <w:rsid w:val="00850FB5"/>
    <w:rsid w:val="0085181C"/>
    <w:rsid w:val="00851D0F"/>
    <w:rsid w:val="00851E58"/>
    <w:rsid w:val="00852652"/>
    <w:rsid w:val="00853B4E"/>
    <w:rsid w:val="00854117"/>
    <w:rsid w:val="0085416B"/>
    <w:rsid w:val="00854221"/>
    <w:rsid w:val="00854D64"/>
    <w:rsid w:val="0085518F"/>
    <w:rsid w:val="008551A6"/>
    <w:rsid w:val="008551CF"/>
    <w:rsid w:val="00855B7E"/>
    <w:rsid w:val="00855BFC"/>
    <w:rsid w:val="00855CBC"/>
    <w:rsid w:val="00855E1F"/>
    <w:rsid w:val="00855E34"/>
    <w:rsid w:val="00855F28"/>
    <w:rsid w:val="0085611B"/>
    <w:rsid w:val="00856247"/>
    <w:rsid w:val="008566D3"/>
    <w:rsid w:val="00856765"/>
    <w:rsid w:val="008569CA"/>
    <w:rsid w:val="0085711F"/>
    <w:rsid w:val="00857477"/>
    <w:rsid w:val="00857653"/>
    <w:rsid w:val="00857790"/>
    <w:rsid w:val="0085780A"/>
    <w:rsid w:val="00860788"/>
    <w:rsid w:val="008607E1"/>
    <w:rsid w:val="00860853"/>
    <w:rsid w:val="00860A08"/>
    <w:rsid w:val="0086112C"/>
    <w:rsid w:val="00861638"/>
    <w:rsid w:val="00861AA3"/>
    <w:rsid w:val="00861BA8"/>
    <w:rsid w:val="00861D61"/>
    <w:rsid w:val="0086208A"/>
    <w:rsid w:val="0086211A"/>
    <w:rsid w:val="00862616"/>
    <w:rsid w:val="008628BE"/>
    <w:rsid w:val="00863218"/>
    <w:rsid w:val="008632AB"/>
    <w:rsid w:val="00863313"/>
    <w:rsid w:val="0086342F"/>
    <w:rsid w:val="00863513"/>
    <w:rsid w:val="008638C8"/>
    <w:rsid w:val="008639A8"/>
    <w:rsid w:val="00863D8B"/>
    <w:rsid w:val="008646D0"/>
    <w:rsid w:val="008646D9"/>
    <w:rsid w:val="008649D1"/>
    <w:rsid w:val="00864EC0"/>
    <w:rsid w:val="0086560B"/>
    <w:rsid w:val="0086574D"/>
    <w:rsid w:val="00866450"/>
    <w:rsid w:val="008664AF"/>
    <w:rsid w:val="00866819"/>
    <w:rsid w:val="008668A4"/>
    <w:rsid w:val="00867705"/>
    <w:rsid w:val="00870CA9"/>
    <w:rsid w:val="00870EB2"/>
    <w:rsid w:val="00871421"/>
    <w:rsid w:val="00871617"/>
    <w:rsid w:val="008716B0"/>
    <w:rsid w:val="008717D2"/>
    <w:rsid w:val="00871B03"/>
    <w:rsid w:val="00871C66"/>
    <w:rsid w:val="00871F0F"/>
    <w:rsid w:val="00872214"/>
    <w:rsid w:val="00872750"/>
    <w:rsid w:val="008729F0"/>
    <w:rsid w:val="00873574"/>
    <w:rsid w:val="008738F7"/>
    <w:rsid w:val="00873A10"/>
    <w:rsid w:val="00873F18"/>
    <w:rsid w:val="0087422D"/>
    <w:rsid w:val="008745CF"/>
    <w:rsid w:val="00874B34"/>
    <w:rsid w:val="00875176"/>
    <w:rsid w:val="008753B0"/>
    <w:rsid w:val="00875EC9"/>
    <w:rsid w:val="008762FC"/>
    <w:rsid w:val="0087655A"/>
    <w:rsid w:val="008765A4"/>
    <w:rsid w:val="0087666A"/>
    <w:rsid w:val="008767BD"/>
    <w:rsid w:val="008768AC"/>
    <w:rsid w:val="008768EF"/>
    <w:rsid w:val="008770C4"/>
    <w:rsid w:val="0087724C"/>
    <w:rsid w:val="00877307"/>
    <w:rsid w:val="0087776C"/>
    <w:rsid w:val="00877985"/>
    <w:rsid w:val="00877B65"/>
    <w:rsid w:val="0088000A"/>
    <w:rsid w:val="00880581"/>
    <w:rsid w:val="008808EB"/>
    <w:rsid w:val="00880E43"/>
    <w:rsid w:val="00881195"/>
    <w:rsid w:val="0088153B"/>
    <w:rsid w:val="00881F66"/>
    <w:rsid w:val="008829AF"/>
    <w:rsid w:val="0088309D"/>
    <w:rsid w:val="00883548"/>
    <w:rsid w:val="00883572"/>
    <w:rsid w:val="008836F2"/>
    <w:rsid w:val="008837AC"/>
    <w:rsid w:val="00883825"/>
    <w:rsid w:val="0088393B"/>
    <w:rsid w:val="0088393F"/>
    <w:rsid w:val="00883DA2"/>
    <w:rsid w:val="00883E99"/>
    <w:rsid w:val="008844C5"/>
    <w:rsid w:val="00884A10"/>
    <w:rsid w:val="00884B5A"/>
    <w:rsid w:val="00884E37"/>
    <w:rsid w:val="00884E51"/>
    <w:rsid w:val="00885032"/>
    <w:rsid w:val="0088555E"/>
    <w:rsid w:val="0088596F"/>
    <w:rsid w:val="00885A79"/>
    <w:rsid w:val="00885DED"/>
    <w:rsid w:val="008861A2"/>
    <w:rsid w:val="00886791"/>
    <w:rsid w:val="00886BF3"/>
    <w:rsid w:val="00886E28"/>
    <w:rsid w:val="00887312"/>
    <w:rsid w:val="00887C79"/>
    <w:rsid w:val="00887D00"/>
    <w:rsid w:val="00887D76"/>
    <w:rsid w:val="00887DBD"/>
    <w:rsid w:val="00890141"/>
    <w:rsid w:val="008903BC"/>
    <w:rsid w:val="00890D28"/>
    <w:rsid w:val="0089105D"/>
    <w:rsid w:val="008912E3"/>
    <w:rsid w:val="008914BA"/>
    <w:rsid w:val="00891633"/>
    <w:rsid w:val="00891716"/>
    <w:rsid w:val="00891BED"/>
    <w:rsid w:val="00891CBD"/>
    <w:rsid w:val="00891E5E"/>
    <w:rsid w:val="008923C1"/>
    <w:rsid w:val="008923CB"/>
    <w:rsid w:val="00892958"/>
    <w:rsid w:val="00892B38"/>
    <w:rsid w:val="00892FE0"/>
    <w:rsid w:val="0089348C"/>
    <w:rsid w:val="00893688"/>
    <w:rsid w:val="00893C42"/>
    <w:rsid w:val="00893ECF"/>
    <w:rsid w:val="00894109"/>
    <w:rsid w:val="008944CB"/>
    <w:rsid w:val="0089488C"/>
    <w:rsid w:val="008949F7"/>
    <w:rsid w:val="00894DEA"/>
    <w:rsid w:val="00895483"/>
    <w:rsid w:val="00895520"/>
    <w:rsid w:val="00895714"/>
    <w:rsid w:val="00895D82"/>
    <w:rsid w:val="008960AF"/>
    <w:rsid w:val="008964BC"/>
    <w:rsid w:val="00896571"/>
    <w:rsid w:val="008966E0"/>
    <w:rsid w:val="008971C6"/>
    <w:rsid w:val="00897823"/>
    <w:rsid w:val="008978FB"/>
    <w:rsid w:val="00897A91"/>
    <w:rsid w:val="008A0166"/>
    <w:rsid w:val="008A01C0"/>
    <w:rsid w:val="008A01E9"/>
    <w:rsid w:val="008A0482"/>
    <w:rsid w:val="008A07BA"/>
    <w:rsid w:val="008A0BB8"/>
    <w:rsid w:val="008A102A"/>
    <w:rsid w:val="008A10C1"/>
    <w:rsid w:val="008A12C8"/>
    <w:rsid w:val="008A1DC4"/>
    <w:rsid w:val="008A1E6B"/>
    <w:rsid w:val="008A23F7"/>
    <w:rsid w:val="008A242A"/>
    <w:rsid w:val="008A26A0"/>
    <w:rsid w:val="008A2C1C"/>
    <w:rsid w:val="008A2CCF"/>
    <w:rsid w:val="008A2D96"/>
    <w:rsid w:val="008A3DD8"/>
    <w:rsid w:val="008A427B"/>
    <w:rsid w:val="008A4335"/>
    <w:rsid w:val="008A4708"/>
    <w:rsid w:val="008A4828"/>
    <w:rsid w:val="008A4876"/>
    <w:rsid w:val="008A48F5"/>
    <w:rsid w:val="008A4CC9"/>
    <w:rsid w:val="008A4EE5"/>
    <w:rsid w:val="008A50FB"/>
    <w:rsid w:val="008A534A"/>
    <w:rsid w:val="008A5C14"/>
    <w:rsid w:val="008A5F49"/>
    <w:rsid w:val="008A612D"/>
    <w:rsid w:val="008A63CA"/>
    <w:rsid w:val="008A67F9"/>
    <w:rsid w:val="008A693F"/>
    <w:rsid w:val="008A7274"/>
    <w:rsid w:val="008A76F0"/>
    <w:rsid w:val="008A779F"/>
    <w:rsid w:val="008A78C1"/>
    <w:rsid w:val="008A799E"/>
    <w:rsid w:val="008A7B98"/>
    <w:rsid w:val="008A7CEC"/>
    <w:rsid w:val="008B00F6"/>
    <w:rsid w:val="008B0383"/>
    <w:rsid w:val="008B0753"/>
    <w:rsid w:val="008B0B5B"/>
    <w:rsid w:val="008B0B96"/>
    <w:rsid w:val="008B0C90"/>
    <w:rsid w:val="008B1444"/>
    <w:rsid w:val="008B1CBC"/>
    <w:rsid w:val="008B1CDD"/>
    <w:rsid w:val="008B1E95"/>
    <w:rsid w:val="008B2504"/>
    <w:rsid w:val="008B290E"/>
    <w:rsid w:val="008B2A8B"/>
    <w:rsid w:val="008B2DE5"/>
    <w:rsid w:val="008B2F32"/>
    <w:rsid w:val="008B35C8"/>
    <w:rsid w:val="008B3B7B"/>
    <w:rsid w:val="008B3E15"/>
    <w:rsid w:val="008B4729"/>
    <w:rsid w:val="008B4DC5"/>
    <w:rsid w:val="008B5E82"/>
    <w:rsid w:val="008B5EC5"/>
    <w:rsid w:val="008B5F6A"/>
    <w:rsid w:val="008B7BE9"/>
    <w:rsid w:val="008B7D5B"/>
    <w:rsid w:val="008C0100"/>
    <w:rsid w:val="008C01FF"/>
    <w:rsid w:val="008C02D9"/>
    <w:rsid w:val="008C06F7"/>
    <w:rsid w:val="008C0940"/>
    <w:rsid w:val="008C0F2B"/>
    <w:rsid w:val="008C12DB"/>
    <w:rsid w:val="008C1364"/>
    <w:rsid w:val="008C1760"/>
    <w:rsid w:val="008C1CB6"/>
    <w:rsid w:val="008C1DD4"/>
    <w:rsid w:val="008C2220"/>
    <w:rsid w:val="008C2A51"/>
    <w:rsid w:val="008C2CA3"/>
    <w:rsid w:val="008C2F2D"/>
    <w:rsid w:val="008C333F"/>
    <w:rsid w:val="008C3498"/>
    <w:rsid w:val="008C3688"/>
    <w:rsid w:val="008C39E2"/>
    <w:rsid w:val="008C39F1"/>
    <w:rsid w:val="008C3B06"/>
    <w:rsid w:val="008C3B54"/>
    <w:rsid w:val="008C40DB"/>
    <w:rsid w:val="008C4118"/>
    <w:rsid w:val="008C4361"/>
    <w:rsid w:val="008C43DD"/>
    <w:rsid w:val="008C4668"/>
    <w:rsid w:val="008C59CF"/>
    <w:rsid w:val="008C5F8D"/>
    <w:rsid w:val="008C63FF"/>
    <w:rsid w:val="008C690E"/>
    <w:rsid w:val="008C6C13"/>
    <w:rsid w:val="008C6D65"/>
    <w:rsid w:val="008C770B"/>
    <w:rsid w:val="008C79EE"/>
    <w:rsid w:val="008C7F8D"/>
    <w:rsid w:val="008D02A6"/>
    <w:rsid w:val="008D05F2"/>
    <w:rsid w:val="008D13B5"/>
    <w:rsid w:val="008D142A"/>
    <w:rsid w:val="008D1CEA"/>
    <w:rsid w:val="008D28F1"/>
    <w:rsid w:val="008D28F6"/>
    <w:rsid w:val="008D29D8"/>
    <w:rsid w:val="008D2BB7"/>
    <w:rsid w:val="008D2BDD"/>
    <w:rsid w:val="008D2F46"/>
    <w:rsid w:val="008D366A"/>
    <w:rsid w:val="008D3690"/>
    <w:rsid w:val="008D3CC5"/>
    <w:rsid w:val="008D5608"/>
    <w:rsid w:val="008D5B1A"/>
    <w:rsid w:val="008D5E8A"/>
    <w:rsid w:val="008D5F61"/>
    <w:rsid w:val="008D6675"/>
    <w:rsid w:val="008D6CF9"/>
    <w:rsid w:val="008D6DF5"/>
    <w:rsid w:val="008D6F4A"/>
    <w:rsid w:val="008D6FBC"/>
    <w:rsid w:val="008D77D3"/>
    <w:rsid w:val="008D7AA7"/>
    <w:rsid w:val="008D7C74"/>
    <w:rsid w:val="008E150C"/>
    <w:rsid w:val="008E16EE"/>
    <w:rsid w:val="008E2512"/>
    <w:rsid w:val="008E2848"/>
    <w:rsid w:val="008E297E"/>
    <w:rsid w:val="008E30A0"/>
    <w:rsid w:val="008E31F1"/>
    <w:rsid w:val="008E39D1"/>
    <w:rsid w:val="008E3BD4"/>
    <w:rsid w:val="008E3D51"/>
    <w:rsid w:val="008E3E76"/>
    <w:rsid w:val="008E43FD"/>
    <w:rsid w:val="008E4E60"/>
    <w:rsid w:val="008E500E"/>
    <w:rsid w:val="008E5525"/>
    <w:rsid w:val="008E558B"/>
    <w:rsid w:val="008E57CD"/>
    <w:rsid w:val="008E5988"/>
    <w:rsid w:val="008E599E"/>
    <w:rsid w:val="008E5CB5"/>
    <w:rsid w:val="008E64F5"/>
    <w:rsid w:val="008E65D4"/>
    <w:rsid w:val="008E668C"/>
    <w:rsid w:val="008E6756"/>
    <w:rsid w:val="008E693C"/>
    <w:rsid w:val="008E6A56"/>
    <w:rsid w:val="008E6DB8"/>
    <w:rsid w:val="008E6E2E"/>
    <w:rsid w:val="008E70DB"/>
    <w:rsid w:val="008E7AE6"/>
    <w:rsid w:val="008E7BF0"/>
    <w:rsid w:val="008F01F1"/>
    <w:rsid w:val="008F05BB"/>
    <w:rsid w:val="008F0C71"/>
    <w:rsid w:val="008F0DF6"/>
    <w:rsid w:val="008F23FB"/>
    <w:rsid w:val="008F26E0"/>
    <w:rsid w:val="008F33F3"/>
    <w:rsid w:val="008F3A36"/>
    <w:rsid w:val="008F3CA1"/>
    <w:rsid w:val="008F3E49"/>
    <w:rsid w:val="008F409C"/>
    <w:rsid w:val="008F4937"/>
    <w:rsid w:val="008F4C4C"/>
    <w:rsid w:val="008F4F7C"/>
    <w:rsid w:val="008F50E2"/>
    <w:rsid w:val="008F5205"/>
    <w:rsid w:val="008F53C4"/>
    <w:rsid w:val="008F5AE5"/>
    <w:rsid w:val="008F5C50"/>
    <w:rsid w:val="008F5F75"/>
    <w:rsid w:val="008F5FF6"/>
    <w:rsid w:val="008F6219"/>
    <w:rsid w:val="008F64F8"/>
    <w:rsid w:val="008F658B"/>
    <w:rsid w:val="008F6ACF"/>
    <w:rsid w:val="008F6D3A"/>
    <w:rsid w:val="008F7551"/>
    <w:rsid w:val="008F7CF9"/>
    <w:rsid w:val="009000E8"/>
    <w:rsid w:val="00900900"/>
    <w:rsid w:val="0090107E"/>
    <w:rsid w:val="009010A1"/>
    <w:rsid w:val="009017D4"/>
    <w:rsid w:val="009017E1"/>
    <w:rsid w:val="00902164"/>
    <w:rsid w:val="0090230A"/>
    <w:rsid w:val="0090339A"/>
    <w:rsid w:val="009036DB"/>
    <w:rsid w:val="009039AE"/>
    <w:rsid w:val="00903A5D"/>
    <w:rsid w:val="009041C2"/>
    <w:rsid w:val="009045FB"/>
    <w:rsid w:val="00904743"/>
    <w:rsid w:val="00904A42"/>
    <w:rsid w:val="00904A73"/>
    <w:rsid w:val="00904C4C"/>
    <w:rsid w:val="00905728"/>
    <w:rsid w:val="00905AF2"/>
    <w:rsid w:val="009060F1"/>
    <w:rsid w:val="00906504"/>
    <w:rsid w:val="00906742"/>
    <w:rsid w:val="009067D1"/>
    <w:rsid w:val="00906F8A"/>
    <w:rsid w:val="009070EE"/>
    <w:rsid w:val="00907360"/>
    <w:rsid w:val="00907675"/>
    <w:rsid w:val="009076C2"/>
    <w:rsid w:val="00907B38"/>
    <w:rsid w:val="00910341"/>
    <w:rsid w:val="00910EB5"/>
    <w:rsid w:val="0091193A"/>
    <w:rsid w:val="00911CB8"/>
    <w:rsid w:val="00912490"/>
    <w:rsid w:val="009125DE"/>
    <w:rsid w:val="00912AD6"/>
    <w:rsid w:val="00912F7A"/>
    <w:rsid w:val="009138E2"/>
    <w:rsid w:val="00913A7E"/>
    <w:rsid w:val="00913B74"/>
    <w:rsid w:val="00913CB9"/>
    <w:rsid w:val="009141F0"/>
    <w:rsid w:val="0091437D"/>
    <w:rsid w:val="00914419"/>
    <w:rsid w:val="0091492A"/>
    <w:rsid w:val="00914B80"/>
    <w:rsid w:val="00914C2B"/>
    <w:rsid w:val="00915574"/>
    <w:rsid w:val="00915CA0"/>
    <w:rsid w:val="00916175"/>
    <w:rsid w:val="009161D4"/>
    <w:rsid w:val="0091626C"/>
    <w:rsid w:val="009165D6"/>
    <w:rsid w:val="009170B2"/>
    <w:rsid w:val="00917B73"/>
    <w:rsid w:val="00917C4C"/>
    <w:rsid w:val="00917FDC"/>
    <w:rsid w:val="0092040B"/>
    <w:rsid w:val="00920428"/>
    <w:rsid w:val="0092062B"/>
    <w:rsid w:val="009209A9"/>
    <w:rsid w:val="00920C0D"/>
    <w:rsid w:val="00920E6C"/>
    <w:rsid w:val="009216DC"/>
    <w:rsid w:val="009217BA"/>
    <w:rsid w:val="009223EA"/>
    <w:rsid w:val="0092244E"/>
    <w:rsid w:val="00922B87"/>
    <w:rsid w:val="00922C2D"/>
    <w:rsid w:val="00923A64"/>
    <w:rsid w:val="009241D8"/>
    <w:rsid w:val="0092430D"/>
    <w:rsid w:val="009244E7"/>
    <w:rsid w:val="009246A5"/>
    <w:rsid w:val="00924AE4"/>
    <w:rsid w:val="00924E16"/>
    <w:rsid w:val="00924E2B"/>
    <w:rsid w:val="00924F4B"/>
    <w:rsid w:val="009253A1"/>
    <w:rsid w:val="009253C0"/>
    <w:rsid w:val="00925579"/>
    <w:rsid w:val="009256A3"/>
    <w:rsid w:val="009257A0"/>
    <w:rsid w:val="0092625B"/>
    <w:rsid w:val="00926517"/>
    <w:rsid w:val="00926637"/>
    <w:rsid w:val="00926656"/>
    <w:rsid w:val="00926AF7"/>
    <w:rsid w:val="00926BBB"/>
    <w:rsid w:val="00926E71"/>
    <w:rsid w:val="00927021"/>
    <w:rsid w:val="00927C7D"/>
    <w:rsid w:val="0093039D"/>
    <w:rsid w:val="0093048F"/>
    <w:rsid w:val="0093058F"/>
    <w:rsid w:val="00930882"/>
    <w:rsid w:val="00930902"/>
    <w:rsid w:val="0093107B"/>
    <w:rsid w:val="00931200"/>
    <w:rsid w:val="0093125F"/>
    <w:rsid w:val="009312C9"/>
    <w:rsid w:val="0093154E"/>
    <w:rsid w:val="009318AD"/>
    <w:rsid w:val="00931DE6"/>
    <w:rsid w:val="00931F4D"/>
    <w:rsid w:val="009320BB"/>
    <w:rsid w:val="00932768"/>
    <w:rsid w:val="009329AF"/>
    <w:rsid w:val="00932B64"/>
    <w:rsid w:val="00932C2F"/>
    <w:rsid w:val="00932D6C"/>
    <w:rsid w:val="00933921"/>
    <w:rsid w:val="00933FDC"/>
    <w:rsid w:val="009340CD"/>
    <w:rsid w:val="00934920"/>
    <w:rsid w:val="00934A32"/>
    <w:rsid w:val="00934AD2"/>
    <w:rsid w:val="00934D22"/>
    <w:rsid w:val="009359FA"/>
    <w:rsid w:val="00935A6A"/>
    <w:rsid w:val="00935B4E"/>
    <w:rsid w:val="00936247"/>
    <w:rsid w:val="0093631D"/>
    <w:rsid w:val="009369B1"/>
    <w:rsid w:val="009369CC"/>
    <w:rsid w:val="00937039"/>
    <w:rsid w:val="0093766D"/>
    <w:rsid w:val="00937AAD"/>
    <w:rsid w:val="00937D2C"/>
    <w:rsid w:val="009402CC"/>
    <w:rsid w:val="009406D1"/>
    <w:rsid w:val="00941B97"/>
    <w:rsid w:val="00941E06"/>
    <w:rsid w:val="00941EA3"/>
    <w:rsid w:val="009420F5"/>
    <w:rsid w:val="0094297F"/>
    <w:rsid w:val="009429B8"/>
    <w:rsid w:val="00942BC4"/>
    <w:rsid w:val="009437F2"/>
    <w:rsid w:val="009438E2"/>
    <w:rsid w:val="00943D41"/>
    <w:rsid w:val="00944222"/>
    <w:rsid w:val="00944534"/>
    <w:rsid w:val="00944621"/>
    <w:rsid w:val="009447B3"/>
    <w:rsid w:val="0094495E"/>
    <w:rsid w:val="00944C1C"/>
    <w:rsid w:val="00944E58"/>
    <w:rsid w:val="00944F53"/>
    <w:rsid w:val="00945388"/>
    <w:rsid w:val="00945569"/>
    <w:rsid w:val="00945684"/>
    <w:rsid w:val="00945B8F"/>
    <w:rsid w:val="00945EF2"/>
    <w:rsid w:val="0094650E"/>
    <w:rsid w:val="00946CE0"/>
    <w:rsid w:val="00946E50"/>
    <w:rsid w:val="009470E4"/>
    <w:rsid w:val="0094711A"/>
    <w:rsid w:val="00947186"/>
    <w:rsid w:val="009472D4"/>
    <w:rsid w:val="00947332"/>
    <w:rsid w:val="00947477"/>
    <w:rsid w:val="009476EA"/>
    <w:rsid w:val="00947712"/>
    <w:rsid w:val="00947794"/>
    <w:rsid w:val="00947847"/>
    <w:rsid w:val="0094790F"/>
    <w:rsid w:val="00947ECC"/>
    <w:rsid w:val="00947FE4"/>
    <w:rsid w:val="00950331"/>
    <w:rsid w:val="00950337"/>
    <w:rsid w:val="00950468"/>
    <w:rsid w:val="009506DE"/>
    <w:rsid w:val="0095085D"/>
    <w:rsid w:val="00950C9D"/>
    <w:rsid w:val="00950CBB"/>
    <w:rsid w:val="00951898"/>
    <w:rsid w:val="009519FD"/>
    <w:rsid w:val="0095200D"/>
    <w:rsid w:val="009522C8"/>
    <w:rsid w:val="00952769"/>
    <w:rsid w:val="00952949"/>
    <w:rsid w:val="00952CA1"/>
    <w:rsid w:val="00952F73"/>
    <w:rsid w:val="00952FA9"/>
    <w:rsid w:val="009531A2"/>
    <w:rsid w:val="009535E9"/>
    <w:rsid w:val="009542C1"/>
    <w:rsid w:val="009546E3"/>
    <w:rsid w:val="00954C52"/>
    <w:rsid w:val="0095578D"/>
    <w:rsid w:val="00955BD2"/>
    <w:rsid w:val="009562A3"/>
    <w:rsid w:val="00956535"/>
    <w:rsid w:val="00956651"/>
    <w:rsid w:val="009566DB"/>
    <w:rsid w:val="00956747"/>
    <w:rsid w:val="00956C07"/>
    <w:rsid w:val="0096010E"/>
    <w:rsid w:val="009603B1"/>
    <w:rsid w:val="00960643"/>
    <w:rsid w:val="009607AC"/>
    <w:rsid w:val="0096093F"/>
    <w:rsid w:val="00960A88"/>
    <w:rsid w:val="00961687"/>
    <w:rsid w:val="009618DE"/>
    <w:rsid w:val="00961A50"/>
    <w:rsid w:val="00961FC2"/>
    <w:rsid w:val="0096204E"/>
    <w:rsid w:val="00962157"/>
    <w:rsid w:val="009621A4"/>
    <w:rsid w:val="00962214"/>
    <w:rsid w:val="009622B6"/>
    <w:rsid w:val="00963203"/>
    <w:rsid w:val="00963365"/>
    <w:rsid w:val="009635AA"/>
    <w:rsid w:val="009636E1"/>
    <w:rsid w:val="009637F3"/>
    <w:rsid w:val="00963AA8"/>
    <w:rsid w:val="00963DC7"/>
    <w:rsid w:val="00963EC3"/>
    <w:rsid w:val="00963FD4"/>
    <w:rsid w:val="00964FD6"/>
    <w:rsid w:val="0096510F"/>
    <w:rsid w:val="0096521F"/>
    <w:rsid w:val="009653E4"/>
    <w:rsid w:val="00965677"/>
    <w:rsid w:val="009656EF"/>
    <w:rsid w:val="009660F5"/>
    <w:rsid w:val="00966343"/>
    <w:rsid w:val="00966B40"/>
    <w:rsid w:val="009676D8"/>
    <w:rsid w:val="009677E7"/>
    <w:rsid w:val="00967B45"/>
    <w:rsid w:val="00967BA1"/>
    <w:rsid w:val="00967C75"/>
    <w:rsid w:val="00967D07"/>
    <w:rsid w:val="009708D6"/>
    <w:rsid w:val="00970949"/>
    <w:rsid w:val="00970A7F"/>
    <w:rsid w:val="009714E3"/>
    <w:rsid w:val="00971E65"/>
    <w:rsid w:val="00972157"/>
    <w:rsid w:val="00972176"/>
    <w:rsid w:val="00972563"/>
    <w:rsid w:val="00972A56"/>
    <w:rsid w:val="00972A8D"/>
    <w:rsid w:val="00972C2F"/>
    <w:rsid w:val="00973067"/>
    <w:rsid w:val="00973406"/>
    <w:rsid w:val="00973521"/>
    <w:rsid w:val="00973A94"/>
    <w:rsid w:val="00973C56"/>
    <w:rsid w:val="0097418A"/>
    <w:rsid w:val="009746B8"/>
    <w:rsid w:val="009746C8"/>
    <w:rsid w:val="00974D33"/>
    <w:rsid w:val="00974FF3"/>
    <w:rsid w:val="009751F1"/>
    <w:rsid w:val="009755E1"/>
    <w:rsid w:val="0097580E"/>
    <w:rsid w:val="00975E57"/>
    <w:rsid w:val="0097615F"/>
    <w:rsid w:val="00976303"/>
    <w:rsid w:val="00976509"/>
    <w:rsid w:val="0097653B"/>
    <w:rsid w:val="00976724"/>
    <w:rsid w:val="009770EA"/>
    <w:rsid w:val="00977102"/>
    <w:rsid w:val="0097753C"/>
    <w:rsid w:val="009776DC"/>
    <w:rsid w:val="00980BD9"/>
    <w:rsid w:val="00980CDF"/>
    <w:rsid w:val="00981B01"/>
    <w:rsid w:val="00981C5C"/>
    <w:rsid w:val="00981F5C"/>
    <w:rsid w:val="00982362"/>
    <w:rsid w:val="009826DB"/>
    <w:rsid w:val="009829AE"/>
    <w:rsid w:val="00982A0D"/>
    <w:rsid w:val="00982B11"/>
    <w:rsid w:val="00982BE7"/>
    <w:rsid w:val="00982E25"/>
    <w:rsid w:val="00982F82"/>
    <w:rsid w:val="009831A1"/>
    <w:rsid w:val="009831C7"/>
    <w:rsid w:val="009834B8"/>
    <w:rsid w:val="009837FC"/>
    <w:rsid w:val="00983D99"/>
    <w:rsid w:val="00984311"/>
    <w:rsid w:val="00984419"/>
    <w:rsid w:val="00984428"/>
    <w:rsid w:val="00984955"/>
    <w:rsid w:val="00984C35"/>
    <w:rsid w:val="0098541B"/>
    <w:rsid w:val="0098554F"/>
    <w:rsid w:val="009856C1"/>
    <w:rsid w:val="00985959"/>
    <w:rsid w:val="00985E97"/>
    <w:rsid w:val="00986123"/>
    <w:rsid w:val="0098654D"/>
    <w:rsid w:val="00986696"/>
    <w:rsid w:val="009871BD"/>
    <w:rsid w:val="0098774E"/>
    <w:rsid w:val="009900F1"/>
    <w:rsid w:val="0099074B"/>
    <w:rsid w:val="009909BF"/>
    <w:rsid w:val="00990C19"/>
    <w:rsid w:val="009912B8"/>
    <w:rsid w:val="00991392"/>
    <w:rsid w:val="009913CE"/>
    <w:rsid w:val="0099145E"/>
    <w:rsid w:val="009914EC"/>
    <w:rsid w:val="009918F4"/>
    <w:rsid w:val="00991B38"/>
    <w:rsid w:val="00991CA3"/>
    <w:rsid w:val="00992343"/>
    <w:rsid w:val="0099264E"/>
    <w:rsid w:val="00992C5B"/>
    <w:rsid w:val="00993178"/>
    <w:rsid w:val="009933BB"/>
    <w:rsid w:val="009934B1"/>
    <w:rsid w:val="00993839"/>
    <w:rsid w:val="00993877"/>
    <w:rsid w:val="00993A22"/>
    <w:rsid w:val="0099413C"/>
    <w:rsid w:val="00994EBC"/>
    <w:rsid w:val="00994F1E"/>
    <w:rsid w:val="009956E9"/>
    <w:rsid w:val="00995CF3"/>
    <w:rsid w:val="00996079"/>
    <w:rsid w:val="0099645E"/>
    <w:rsid w:val="0099667C"/>
    <w:rsid w:val="009966E8"/>
    <w:rsid w:val="00996966"/>
    <w:rsid w:val="0099733F"/>
    <w:rsid w:val="0099751B"/>
    <w:rsid w:val="0099759B"/>
    <w:rsid w:val="00997E4D"/>
    <w:rsid w:val="009A014B"/>
    <w:rsid w:val="009A0176"/>
    <w:rsid w:val="009A07FB"/>
    <w:rsid w:val="009A0DFA"/>
    <w:rsid w:val="009A0F62"/>
    <w:rsid w:val="009A176D"/>
    <w:rsid w:val="009A1F16"/>
    <w:rsid w:val="009A23B5"/>
    <w:rsid w:val="009A25BA"/>
    <w:rsid w:val="009A2B6E"/>
    <w:rsid w:val="009A3818"/>
    <w:rsid w:val="009A3C63"/>
    <w:rsid w:val="009A4016"/>
    <w:rsid w:val="009A44AC"/>
    <w:rsid w:val="009A44D5"/>
    <w:rsid w:val="009A44FA"/>
    <w:rsid w:val="009A4607"/>
    <w:rsid w:val="009A4AB0"/>
    <w:rsid w:val="009A4C60"/>
    <w:rsid w:val="009A5139"/>
    <w:rsid w:val="009A54BC"/>
    <w:rsid w:val="009A5D73"/>
    <w:rsid w:val="009A6818"/>
    <w:rsid w:val="009A688C"/>
    <w:rsid w:val="009A6A2E"/>
    <w:rsid w:val="009A6D98"/>
    <w:rsid w:val="009A6DB3"/>
    <w:rsid w:val="009A6ED8"/>
    <w:rsid w:val="009A712B"/>
    <w:rsid w:val="009A77C4"/>
    <w:rsid w:val="009B0135"/>
    <w:rsid w:val="009B0D11"/>
    <w:rsid w:val="009B0EF7"/>
    <w:rsid w:val="009B102C"/>
    <w:rsid w:val="009B10EC"/>
    <w:rsid w:val="009B164B"/>
    <w:rsid w:val="009B19DD"/>
    <w:rsid w:val="009B1E47"/>
    <w:rsid w:val="009B1F57"/>
    <w:rsid w:val="009B21E4"/>
    <w:rsid w:val="009B2723"/>
    <w:rsid w:val="009B2A81"/>
    <w:rsid w:val="009B3295"/>
    <w:rsid w:val="009B357D"/>
    <w:rsid w:val="009B3877"/>
    <w:rsid w:val="009B39CC"/>
    <w:rsid w:val="009B3F14"/>
    <w:rsid w:val="009B42CC"/>
    <w:rsid w:val="009B42ED"/>
    <w:rsid w:val="009B44A6"/>
    <w:rsid w:val="009B45A1"/>
    <w:rsid w:val="009B4697"/>
    <w:rsid w:val="009B5153"/>
    <w:rsid w:val="009B53AA"/>
    <w:rsid w:val="009B55ED"/>
    <w:rsid w:val="009B5E9D"/>
    <w:rsid w:val="009B61A1"/>
    <w:rsid w:val="009B61F7"/>
    <w:rsid w:val="009B6384"/>
    <w:rsid w:val="009B6751"/>
    <w:rsid w:val="009B6E0A"/>
    <w:rsid w:val="009B6F1C"/>
    <w:rsid w:val="009B720F"/>
    <w:rsid w:val="009B73DC"/>
    <w:rsid w:val="009B7600"/>
    <w:rsid w:val="009C0643"/>
    <w:rsid w:val="009C0724"/>
    <w:rsid w:val="009C0B19"/>
    <w:rsid w:val="009C1106"/>
    <w:rsid w:val="009C1194"/>
    <w:rsid w:val="009C172D"/>
    <w:rsid w:val="009C1BBC"/>
    <w:rsid w:val="009C1BFC"/>
    <w:rsid w:val="009C1DA6"/>
    <w:rsid w:val="009C1F4B"/>
    <w:rsid w:val="009C26CB"/>
    <w:rsid w:val="009C308A"/>
    <w:rsid w:val="009C39BE"/>
    <w:rsid w:val="009C3E61"/>
    <w:rsid w:val="009C4AF7"/>
    <w:rsid w:val="009C4BC9"/>
    <w:rsid w:val="009C4C93"/>
    <w:rsid w:val="009C4F4F"/>
    <w:rsid w:val="009C53C0"/>
    <w:rsid w:val="009C53FC"/>
    <w:rsid w:val="009C5860"/>
    <w:rsid w:val="009C5E58"/>
    <w:rsid w:val="009C616F"/>
    <w:rsid w:val="009C61F8"/>
    <w:rsid w:val="009C655A"/>
    <w:rsid w:val="009C6758"/>
    <w:rsid w:val="009C699B"/>
    <w:rsid w:val="009C7101"/>
    <w:rsid w:val="009C76B1"/>
    <w:rsid w:val="009C787D"/>
    <w:rsid w:val="009C7DBB"/>
    <w:rsid w:val="009D0264"/>
    <w:rsid w:val="009D0FA1"/>
    <w:rsid w:val="009D103C"/>
    <w:rsid w:val="009D1493"/>
    <w:rsid w:val="009D1566"/>
    <w:rsid w:val="009D177F"/>
    <w:rsid w:val="009D269A"/>
    <w:rsid w:val="009D26F8"/>
    <w:rsid w:val="009D314A"/>
    <w:rsid w:val="009D3AD2"/>
    <w:rsid w:val="009D4461"/>
    <w:rsid w:val="009D4507"/>
    <w:rsid w:val="009D45B4"/>
    <w:rsid w:val="009D45D5"/>
    <w:rsid w:val="009D4908"/>
    <w:rsid w:val="009D4961"/>
    <w:rsid w:val="009D4E33"/>
    <w:rsid w:val="009D4FBC"/>
    <w:rsid w:val="009D5261"/>
    <w:rsid w:val="009D5589"/>
    <w:rsid w:val="009D57D5"/>
    <w:rsid w:val="009D626A"/>
    <w:rsid w:val="009D66B5"/>
    <w:rsid w:val="009D66EF"/>
    <w:rsid w:val="009D6725"/>
    <w:rsid w:val="009D7704"/>
    <w:rsid w:val="009D7D16"/>
    <w:rsid w:val="009D7DAD"/>
    <w:rsid w:val="009E0A83"/>
    <w:rsid w:val="009E0D62"/>
    <w:rsid w:val="009E0EC7"/>
    <w:rsid w:val="009E0FEE"/>
    <w:rsid w:val="009E12C7"/>
    <w:rsid w:val="009E196C"/>
    <w:rsid w:val="009E2058"/>
    <w:rsid w:val="009E2584"/>
    <w:rsid w:val="009E2C11"/>
    <w:rsid w:val="009E2D74"/>
    <w:rsid w:val="009E3631"/>
    <w:rsid w:val="009E3B5D"/>
    <w:rsid w:val="009E40C1"/>
    <w:rsid w:val="009E42EA"/>
    <w:rsid w:val="009E431A"/>
    <w:rsid w:val="009E4BF9"/>
    <w:rsid w:val="009E5192"/>
    <w:rsid w:val="009E53D2"/>
    <w:rsid w:val="009E57F9"/>
    <w:rsid w:val="009E6ACE"/>
    <w:rsid w:val="009E7373"/>
    <w:rsid w:val="009E7689"/>
    <w:rsid w:val="009F0543"/>
    <w:rsid w:val="009F09F6"/>
    <w:rsid w:val="009F113B"/>
    <w:rsid w:val="009F123A"/>
    <w:rsid w:val="009F1349"/>
    <w:rsid w:val="009F18CA"/>
    <w:rsid w:val="009F25D2"/>
    <w:rsid w:val="009F2FEF"/>
    <w:rsid w:val="009F31D7"/>
    <w:rsid w:val="009F3344"/>
    <w:rsid w:val="009F35EE"/>
    <w:rsid w:val="009F397F"/>
    <w:rsid w:val="009F39FB"/>
    <w:rsid w:val="009F3EC1"/>
    <w:rsid w:val="009F45AC"/>
    <w:rsid w:val="009F6A73"/>
    <w:rsid w:val="009F6B2F"/>
    <w:rsid w:val="009F6FD5"/>
    <w:rsid w:val="009F7060"/>
    <w:rsid w:val="009F71B0"/>
    <w:rsid w:val="009F7358"/>
    <w:rsid w:val="009F7F0B"/>
    <w:rsid w:val="00A01659"/>
    <w:rsid w:val="00A01A7F"/>
    <w:rsid w:val="00A01DE8"/>
    <w:rsid w:val="00A02802"/>
    <w:rsid w:val="00A03046"/>
    <w:rsid w:val="00A0349B"/>
    <w:rsid w:val="00A0357B"/>
    <w:rsid w:val="00A035D9"/>
    <w:rsid w:val="00A036CC"/>
    <w:rsid w:val="00A03C2C"/>
    <w:rsid w:val="00A04147"/>
    <w:rsid w:val="00A04269"/>
    <w:rsid w:val="00A0452C"/>
    <w:rsid w:val="00A04553"/>
    <w:rsid w:val="00A05542"/>
    <w:rsid w:val="00A0605F"/>
    <w:rsid w:val="00A0632B"/>
    <w:rsid w:val="00A06332"/>
    <w:rsid w:val="00A0642F"/>
    <w:rsid w:val="00A0664B"/>
    <w:rsid w:val="00A06B5A"/>
    <w:rsid w:val="00A076EB"/>
    <w:rsid w:val="00A07AC1"/>
    <w:rsid w:val="00A1007B"/>
    <w:rsid w:val="00A10AA6"/>
    <w:rsid w:val="00A10D83"/>
    <w:rsid w:val="00A11533"/>
    <w:rsid w:val="00A11E81"/>
    <w:rsid w:val="00A124DA"/>
    <w:rsid w:val="00A12909"/>
    <w:rsid w:val="00A12AF5"/>
    <w:rsid w:val="00A12BDD"/>
    <w:rsid w:val="00A12E4A"/>
    <w:rsid w:val="00A12EE3"/>
    <w:rsid w:val="00A13672"/>
    <w:rsid w:val="00A13F0C"/>
    <w:rsid w:val="00A13FE9"/>
    <w:rsid w:val="00A141D0"/>
    <w:rsid w:val="00A14387"/>
    <w:rsid w:val="00A14447"/>
    <w:rsid w:val="00A14602"/>
    <w:rsid w:val="00A14813"/>
    <w:rsid w:val="00A14A64"/>
    <w:rsid w:val="00A14FE0"/>
    <w:rsid w:val="00A154F5"/>
    <w:rsid w:val="00A1564A"/>
    <w:rsid w:val="00A15813"/>
    <w:rsid w:val="00A1590A"/>
    <w:rsid w:val="00A15A73"/>
    <w:rsid w:val="00A15B63"/>
    <w:rsid w:val="00A15CE1"/>
    <w:rsid w:val="00A16218"/>
    <w:rsid w:val="00A1627A"/>
    <w:rsid w:val="00A165EF"/>
    <w:rsid w:val="00A16BD6"/>
    <w:rsid w:val="00A16C99"/>
    <w:rsid w:val="00A16D30"/>
    <w:rsid w:val="00A16DAB"/>
    <w:rsid w:val="00A16ECA"/>
    <w:rsid w:val="00A170A4"/>
    <w:rsid w:val="00A17846"/>
    <w:rsid w:val="00A17A7D"/>
    <w:rsid w:val="00A20A23"/>
    <w:rsid w:val="00A20CEC"/>
    <w:rsid w:val="00A21313"/>
    <w:rsid w:val="00A213AB"/>
    <w:rsid w:val="00A2149A"/>
    <w:rsid w:val="00A216DB"/>
    <w:rsid w:val="00A21BFF"/>
    <w:rsid w:val="00A21E63"/>
    <w:rsid w:val="00A22CE3"/>
    <w:rsid w:val="00A23106"/>
    <w:rsid w:val="00A2361D"/>
    <w:rsid w:val="00A23EE6"/>
    <w:rsid w:val="00A23FFA"/>
    <w:rsid w:val="00A2425B"/>
    <w:rsid w:val="00A2435B"/>
    <w:rsid w:val="00A24549"/>
    <w:rsid w:val="00A24B43"/>
    <w:rsid w:val="00A24BB0"/>
    <w:rsid w:val="00A24C9F"/>
    <w:rsid w:val="00A2519C"/>
    <w:rsid w:val="00A251B9"/>
    <w:rsid w:val="00A25201"/>
    <w:rsid w:val="00A257BE"/>
    <w:rsid w:val="00A26519"/>
    <w:rsid w:val="00A26818"/>
    <w:rsid w:val="00A2687F"/>
    <w:rsid w:val="00A270B9"/>
    <w:rsid w:val="00A27341"/>
    <w:rsid w:val="00A27C4A"/>
    <w:rsid w:val="00A27DD2"/>
    <w:rsid w:val="00A30B4A"/>
    <w:rsid w:val="00A30BC3"/>
    <w:rsid w:val="00A315AC"/>
    <w:rsid w:val="00A316C1"/>
    <w:rsid w:val="00A31B58"/>
    <w:rsid w:val="00A31B66"/>
    <w:rsid w:val="00A31DAA"/>
    <w:rsid w:val="00A31FA6"/>
    <w:rsid w:val="00A323E4"/>
    <w:rsid w:val="00A337F7"/>
    <w:rsid w:val="00A339B1"/>
    <w:rsid w:val="00A339BD"/>
    <w:rsid w:val="00A34EA5"/>
    <w:rsid w:val="00A35303"/>
    <w:rsid w:val="00A354F7"/>
    <w:rsid w:val="00A358B6"/>
    <w:rsid w:val="00A35AF0"/>
    <w:rsid w:val="00A3758B"/>
    <w:rsid w:val="00A37595"/>
    <w:rsid w:val="00A378F1"/>
    <w:rsid w:val="00A40037"/>
    <w:rsid w:val="00A40392"/>
    <w:rsid w:val="00A40EE0"/>
    <w:rsid w:val="00A41063"/>
    <w:rsid w:val="00A42407"/>
    <w:rsid w:val="00A42909"/>
    <w:rsid w:val="00A4363E"/>
    <w:rsid w:val="00A43C38"/>
    <w:rsid w:val="00A43D51"/>
    <w:rsid w:val="00A43E04"/>
    <w:rsid w:val="00A441AE"/>
    <w:rsid w:val="00A44BAD"/>
    <w:rsid w:val="00A44EB7"/>
    <w:rsid w:val="00A45271"/>
    <w:rsid w:val="00A455FE"/>
    <w:rsid w:val="00A457DF"/>
    <w:rsid w:val="00A45D8E"/>
    <w:rsid w:val="00A462D1"/>
    <w:rsid w:val="00A4638E"/>
    <w:rsid w:val="00A464EE"/>
    <w:rsid w:val="00A465BB"/>
    <w:rsid w:val="00A467D5"/>
    <w:rsid w:val="00A46956"/>
    <w:rsid w:val="00A46CD4"/>
    <w:rsid w:val="00A4704F"/>
    <w:rsid w:val="00A4730F"/>
    <w:rsid w:val="00A474F3"/>
    <w:rsid w:val="00A4757A"/>
    <w:rsid w:val="00A478EA"/>
    <w:rsid w:val="00A5086B"/>
    <w:rsid w:val="00A50A7F"/>
    <w:rsid w:val="00A50CB5"/>
    <w:rsid w:val="00A50CE7"/>
    <w:rsid w:val="00A51F0A"/>
    <w:rsid w:val="00A52922"/>
    <w:rsid w:val="00A52CCF"/>
    <w:rsid w:val="00A53276"/>
    <w:rsid w:val="00A533EE"/>
    <w:rsid w:val="00A53712"/>
    <w:rsid w:val="00A5386F"/>
    <w:rsid w:val="00A544BF"/>
    <w:rsid w:val="00A544DA"/>
    <w:rsid w:val="00A54511"/>
    <w:rsid w:val="00A54991"/>
    <w:rsid w:val="00A550E1"/>
    <w:rsid w:val="00A555B8"/>
    <w:rsid w:val="00A56030"/>
    <w:rsid w:val="00A5645C"/>
    <w:rsid w:val="00A56564"/>
    <w:rsid w:val="00A56A61"/>
    <w:rsid w:val="00A56DED"/>
    <w:rsid w:val="00A56E23"/>
    <w:rsid w:val="00A56EB2"/>
    <w:rsid w:val="00A56F81"/>
    <w:rsid w:val="00A570EC"/>
    <w:rsid w:val="00A57494"/>
    <w:rsid w:val="00A57529"/>
    <w:rsid w:val="00A60B33"/>
    <w:rsid w:val="00A610E9"/>
    <w:rsid w:val="00A61218"/>
    <w:rsid w:val="00A618C6"/>
    <w:rsid w:val="00A620F7"/>
    <w:rsid w:val="00A622AF"/>
    <w:rsid w:val="00A6242C"/>
    <w:rsid w:val="00A62B71"/>
    <w:rsid w:val="00A6325C"/>
    <w:rsid w:val="00A636A0"/>
    <w:rsid w:val="00A640A6"/>
    <w:rsid w:val="00A6463A"/>
    <w:rsid w:val="00A654F1"/>
    <w:rsid w:val="00A655A5"/>
    <w:rsid w:val="00A656A8"/>
    <w:rsid w:val="00A6654B"/>
    <w:rsid w:val="00A66B4D"/>
    <w:rsid w:val="00A66C12"/>
    <w:rsid w:val="00A66FC1"/>
    <w:rsid w:val="00A67727"/>
    <w:rsid w:val="00A67908"/>
    <w:rsid w:val="00A67A36"/>
    <w:rsid w:val="00A67A46"/>
    <w:rsid w:val="00A7082A"/>
    <w:rsid w:val="00A70FAF"/>
    <w:rsid w:val="00A71634"/>
    <w:rsid w:val="00A71B13"/>
    <w:rsid w:val="00A71C89"/>
    <w:rsid w:val="00A72CE5"/>
    <w:rsid w:val="00A72F32"/>
    <w:rsid w:val="00A73D7C"/>
    <w:rsid w:val="00A73FCE"/>
    <w:rsid w:val="00A741BD"/>
    <w:rsid w:val="00A74687"/>
    <w:rsid w:val="00A746F2"/>
    <w:rsid w:val="00A7476B"/>
    <w:rsid w:val="00A7496C"/>
    <w:rsid w:val="00A74A34"/>
    <w:rsid w:val="00A74C5B"/>
    <w:rsid w:val="00A75509"/>
    <w:rsid w:val="00A757EF"/>
    <w:rsid w:val="00A75AE0"/>
    <w:rsid w:val="00A75FC3"/>
    <w:rsid w:val="00A76320"/>
    <w:rsid w:val="00A76331"/>
    <w:rsid w:val="00A763CC"/>
    <w:rsid w:val="00A76856"/>
    <w:rsid w:val="00A76A7C"/>
    <w:rsid w:val="00A76B0C"/>
    <w:rsid w:val="00A770A6"/>
    <w:rsid w:val="00A7745D"/>
    <w:rsid w:val="00A77988"/>
    <w:rsid w:val="00A77FEA"/>
    <w:rsid w:val="00A8050F"/>
    <w:rsid w:val="00A80B16"/>
    <w:rsid w:val="00A80D02"/>
    <w:rsid w:val="00A81514"/>
    <w:rsid w:val="00A8192C"/>
    <w:rsid w:val="00A81A9E"/>
    <w:rsid w:val="00A82380"/>
    <w:rsid w:val="00A832A0"/>
    <w:rsid w:val="00A83AD0"/>
    <w:rsid w:val="00A84DB8"/>
    <w:rsid w:val="00A84DE9"/>
    <w:rsid w:val="00A8527D"/>
    <w:rsid w:val="00A8631C"/>
    <w:rsid w:val="00A86F73"/>
    <w:rsid w:val="00A870E5"/>
    <w:rsid w:val="00A87A9B"/>
    <w:rsid w:val="00A90383"/>
    <w:rsid w:val="00A904C4"/>
    <w:rsid w:val="00A90E17"/>
    <w:rsid w:val="00A913B2"/>
    <w:rsid w:val="00A91819"/>
    <w:rsid w:val="00A91CCC"/>
    <w:rsid w:val="00A91E82"/>
    <w:rsid w:val="00A92B0E"/>
    <w:rsid w:val="00A93059"/>
    <w:rsid w:val="00A933FB"/>
    <w:rsid w:val="00A93ED6"/>
    <w:rsid w:val="00A93F4B"/>
    <w:rsid w:val="00A94485"/>
    <w:rsid w:val="00A94CE0"/>
    <w:rsid w:val="00A95463"/>
    <w:rsid w:val="00A95B71"/>
    <w:rsid w:val="00A9615D"/>
    <w:rsid w:val="00A96855"/>
    <w:rsid w:val="00A96BFD"/>
    <w:rsid w:val="00A96C9A"/>
    <w:rsid w:val="00A971F7"/>
    <w:rsid w:val="00A97521"/>
    <w:rsid w:val="00A97901"/>
    <w:rsid w:val="00A97A73"/>
    <w:rsid w:val="00A97F1F"/>
    <w:rsid w:val="00A97FF7"/>
    <w:rsid w:val="00AA04C8"/>
    <w:rsid w:val="00AA05CC"/>
    <w:rsid w:val="00AA0953"/>
    <w:rsid w:val="00AA0CDC"/>
    <w:rsid w:val="00AA0D6D"/>
    <w:rsid w:val="00AA0DD4"/>
    <w:rsid w:val="00AA1361"/>
    <w:rsid w:val="00AA13C4"/>
    <w:rsid w:val="00AA147D"/>
    <w:rsid w:val="00AA1969"/>
    <w:rsid w:val="00AA1C7B"/>
    <w:rsid w:val="00AA1D49"/>
    <w:rsid w:val="00AA1F48"/>
    <w:rsid w:val="00AA1F87"/>
    <w:rsid w:val="00AA206D"/>
    <w:rsid w:val="00AA278F"/>
    <w:rsid w:val="00AA2C0B"/>
    <w:rsid w:val="00AA2C9A"/>
    <w:rsid w:val="00AA2DD1"/>
    <w:rsid w:val="00AA2EDC"/>
    <w:rsid w:val="00AA3342"/>
    <w:rsid w:val="00AA36A0"/>
    <w:rsid w:val="00AA4247"/>
    <w:rsid w:val="00AA447D"/>
    <w:rsid w:val="00AA46D2"/>
    <w:rsid w:val="00AA490B"/>
    <w:rsid w:val="00AA493D"/>
    <w:rsid w:val="00AA501D"/>
    <w:rsid w:val="00AA55FB"/>
    <w:rsid w:val="00AA65B1"/>
    <w:rsid w:val="00AA676F"/>
    <w:rsid w:val="00AA67F7"/>
    <w:rsid w:val="00AA6A7E"/>
    <w:rsid w:val="00AA6D84"/>
    <w:rsid w:val="00AA7077"/>
    <w:rsid w:val="00AA70C3"/>
    <w:rsid w:val="00AA7431"/>
    <w:rsid w:val="00AA76AB"/>
    <w:rsid w:val="00AA7B2E"/>
    <w:rsid w:val="00AB01A6"/>
    <w:rsid w:val="00AB0261"/>
    <w:rsid w:val="00AB039A"/>
    <w:rsid w:val="00AB04FC"/>
    <w:rsid w:val="00AB0620"/>
    <w:rsid w:val="00AB0C6B"/>
    <w:rsid w:val="00AB177A"/>
    <w:rsid w:val="00AB1A82"/>
    <w:rsid w:val="00AB1AAF"/>
    <w:rsid w:val="00AB1B20"/>
    <w:rsid w:val="00AB2063"/>
    <w:rsid w:val="00AB2126"/>
    <w:rsid w:val="00AB22B0"/>
    <w:rsid w:val="00AB304C"/>
    <w:rsid w:val="00AB355E"/>
    <w:rsid w:val="00AB35E2"/>
    <w:rsid w:val="00AB39EA"/>
    <w:rsid w:val="00AB3CF3"/>
    <w:rsid w:val="00AB3D42"/>
    <w:rsid w:val="00AB3F0A"/>
    <w:rsid w:val="00AB5082"/>
    <w:rsid w:val="00AB50DF"/>
    <w:rsid w:val="00AB5427"/>
    <w:rsid w:val="00AB5517"/>
    <w:rsid w:val="00AB5658"/>
    <w:rsid w:val="00AB58DE"/>
    <w:rsid w:val="00AB5976"/>
    <w:rsid w:val="00AB5C77"/>
    <w:rsid w:val="00AB60ED"/>
    <w:rsid w:val="00AB6B39"/>
    <w:rsid w:val="00AB7074"/>
    <w:rsid w:val="00AB739E"/>
    <w:rsid w:val="00AB75CA"/>
    <w:rsid w:val="00AC017C"/>
    <w:rsid w:val="00AC040F"/>
    <w:rsid w:val="00AC05E2"/>
    <w:rsid w:val="00AC06C8"/>
    <w:rsid w:val="00AC08BF"/>
    <w:rsid w:val="00AC0C60"/>
    <w:rsid w:val="00AC11E7"/>
    <w:rsid w:val="00AC1671"/>
    <w:rsid w:val="00AC1DCF"/>
    <w:rsid w:val="00AC2830"/>
    <w:rsid w:val="00AC2897"/>
    <w:rsid w:val="00AC2E5D"/>
    <w:rsid w:val="00AC30C9"/>
    <w:rsid w:val="00AC3221"/>
    <w:rsid w:val="00AC323E"/>
    <w:rsid w:val="00AC34DB"/>
    <w:rsid w:val="00AC351F"/>
    <w:rsid w:val="00AC3D2F"/>
    <w:rsid w:val="00AC49B0"/>
    <w:rsid w:val="00AC4D2C"/>
    <w:rsid w:val="00AC51B1"/>
    <w:rsid w:val="00AC595B"/>
    <w:rsid w:val="00AC59EA"/>
    <w:rsid w:val="00AC5ADA"/>
    <w:rsid w:val="00AC60D9"/>
    <w:rsid w:val="00AC642E"/>
    <w:rsid w:val="00AC6615"/>
    <w:rsid w:val="00AC6837"/>
    <w:rsid w:val="00AC68F6"/>
    <w:rsid w:val="00AC6C91"/>
    <w:rsid w:val="00AC7118"/>
    <w:rsid w:val="00AC7430"/>
    <w:rsid w:val="00AC7569"/>
    <w:rsid w:val="00AC7E7D"/>
    <w:rsid w:val="00AD0A32"/>
    <w:rsid w:val="00AD0AF3"/>
    <w:rsid w:val="00AD1083"/>
    <w:rsid w:val="00AD10B8"/>
    <w:rsid w:val="00AD17DE"/>
    <w:rsid w:val="00AD1B7F"/>
    <w:rsid w:val="00AD1ED9"/>
    <w:rsid w:val="00AD21CA"/>
    <w:rsid w:val="00AD2DAE"/>
    <w:rsid w:val="00AD38C0"/>
    <w:rsid w:val="00AD391E"/>
    <w:rsid w:val="00AD420F"/>
    <w:rsid w:val="00AD4252"/>
    <w:rsid w:val="00AD4301"/>
    <w:rsid w:val="00AD5AC9"/>
    <w:rsid w:val="00AD5C4A"/>
    <w:rsid w:val="00AD5E4A"/>
    <w:rsid w:val="00AD62F8"/>
    <w:rsid w:val="00AD6A10"/>
    <w:rsid w:val="00AD6AE3"/>
    <w:rsid w:val="00AD71E3"/>
    <w:rsid w:val="00AE052D"/>
    <w:rsid w:val="00AE0A77"/>
    <w:rsid w:val="00AE0E4A"/>
    <w:rsid w:val="00AE2483"/>
    <w:rsid w:val="00AE26A2"/>
    <w:rsid w:val="00AE2890"/>
    <w:rsid w:val="00AE2BDD"/>
    <w:rsid w:val="00AE3142"/>
    <w:rsid w:val="00AE3414"/>
    <w:rsid w:val="00AE34ED"/>
    <w:rsid w:val="00AE3994"/>
    <w:rsid w:val="00AE3DC2"/>
    <w:rsid w:val="00AE3E17"/>
    <w:rsid w:val="00AE44A0"/>
    <w:rsid w:val="00AE4CE9"/>
    <w:rsid w:val="00AE4E44"/>
    <w:rsid w:val="00AE52A9"/>
    <w:rsid w:val="00AE5432"/>
    <w:rsid w:val="00AE5633"/>
    <w:rsid w:val="00AE5B15"/>
    <w:rsid w:val="00AE5E2D"/>
    <w:rsid w:val="00AE6280"/>
    <w:rsid w:val="00AE6758"/>
    <w:rsid w:val="00AE71E7"/>
    <w:rsid w:val="00AE721C"/>
    <w:rsid w:val="00AE7464"/>
    <w:rsid w:val="00AE7799"/>
    <w:rsid w:val="00AE79A4"/>
    <w:rsid w:val="00AF0555"/>
    <w:rsid w:val="00AF082B"/>
    <w:rsid w:val="00AF1007"/>
    <w:rsid w:val="00AF12AB"/>
    <w:rsid w:val="00AF136D"/>
    <w:rsid w:val="00AF1A36"/>
    <w:rsid w:val="00AF1F4F"/>
    <w:rsid w:val="00AF26A6"/>
    <w:rsid w:val="00AF26B8"/>
    <w:rsid w:val="00AF2741"/>
    <w:rsid w:val="00AF2E25"/>
    <w:rsid w:val="00AF2E5B"/>
    <w:rsid w:val="00AF3E11"/>
    <w:rsid w:val="00AF40E7"/>
    <w:rsid w:val="00AF436B"/>
    <w:rsid w:val="00AF45EA"/>
    <w:rsid w:val="00AF4624"/>
    <w:rsid w:val="00AF49DB"/>
    <w:rsid w:val="00AF4C9C"/>
    <w:rsid w:val="00AF4EDF"/>
    <w:rsid w:val="00AF53B7"/>
    <w:rsid w:val="00AF541A"/>
    <w:rsid w:val="00AF587D"/>
    <w:rsid w:val="00AF59F0"/>
    <w:rsid w:val="00AF6525"/>
    <w:rsid w:val="00AF689A"/>
    <w:rsid w:val="00AF6B8E"/>
    <w:rsid w:val="00AF736E"/>
    <w:rsid w:val="00AF73BB"/>
    <w:rsid w:val="00AF76B0"/>
    <w:rsid w:val="00AF7A64"/>
    <w:rsid w:val="00AF7DE0"/>
    <w:rsid w:val="00AF7FC7"/>
    <w:rsid w:val="00B00072"/>
    <w:rsid w:val="00B000A9"/>
    <w:rsid w:val="00B0042F"/>
    <w:rsid w:val="00B00460"/>
    <w:rsid w:val="00B00959"/>
    <w:rsid w:val="00B00AFB"/>
    <w:rsid w:val="00B011B1"/>
    <w:rsid w:val="00B01AAE"/>
    <w:rsid w:val="00B01E15"/>
    <w:rsid w:val="00B02114"/>
    <w:rsid w:val="00B023E8"/>
    <w:rsid w:val="00B02DE6"/>
    <w:rsid w:val="00B0408F"/>
    <w:rsid w:val="00B042D4"/>
    <w:rsid w:val="00B04496"/>
    <w:rsid w:val="00B046F6"/>
    <w:rsid w:val="00B052F1"/>
    <w:rsid w:val="00B0585A"/>
    <w:rsid w:val="00B05968"/>
    <w:rsid w:val="00B05DD4"/>
    <w:rsid w:val="00B0668E"/>
    <w:rsid w:val="00B06842"/>
    <w:rsid w:val="00B06BED"/>
    <w:rsid w:val="00B06DFC"/>
    <w:rsid w:val="00B07020"/>
    <w:rsid w:val="00B07404"/>
    <w:rsid w:val="00B07A01"/>
    <w:rsid w:val="00B10395"/>
    <w:rsid w:val="00B109D8"/>
    <w:rsid w:val="00B10C13"/>
    <w:rsid w:val="00B11619"/>
    <w:rsid w:val="00B11C94"/>
    <w:rsid w:val="00B11E17"/>
    <w:rsid w:val="00B122C3"/>
    <w:rsid w:val="00B1235B"/>
    <w:rsid w:val="00B123FD"/>
    <w:rsid w:val="00B125E8"/>
    <w:rsid w:val="00B12681"/>
    <w:rsid w:val="00B126EC"/>
    <w:rsid w:val="00B12ABA"/>
    <w:rsid w:val="00B12CBE"/>
    <w:rsid w:val="00B12D49"/>
    <w:rsid w:val="00B13015"/>
    <w:rsid w:val="00B1308A"/>
    <w:rsid w:val="00B13555"/>
    <w:rsid w:val="00B1413C"/>
    <w:rsid w:val="00B14219"/>
    <w:rsid w:val="00B1437D"/>
    <w:rsid w:val="00B14B36"/>
    <w:rsid w:val="00B14DC4"/>
    <w:rsid w:val="00B14FBF"/>
    <w:rsid w:val="00B1579F"/>
    <w:rsid w:val="00B15B5E"/>
    <w:rsid w:val="00B15BD5"/>
    <w:rsid w:val="00B1673F"/>
    <w:rsid w:val="00B16BB0"/>
    <w:rsid w:val="00B16FA0"/>
    <w:rsid w:val="00B1700B"/>
    <w:rsid w:val="00B1705C"/>
    <w:rsid w:val="00B1740B"/>
    <w:rsid w:val="00B17CF9"/>
    <w:rsid w:val="00B20A80"/>
    <w:rsid w:val="00B2135C"/>
    <w:rsid w:val="00B213A2"/>
    <w:rsid w:val="00B21AE5"/>
    <w:rsid w:val="00B21EC9"/>
    <w:rsid w:val="00B21EF7"/>
    <w:rsid w:val="00B2236A"/>
    <w:rsid w:val="00B229E7"/>
    <w:rsid w:val="00B231B3"/>
    <w:rsid w:val="00B234EC"/>
    <w:rsid w:val="00B2352D"/>
    <w:rsid w:val="00B23945"/>
    <w:rsid w:val="00B23EA3"/>
    <w:rsid w:val="00B23F80"/>
    <w:rsid w:val="00B24152"/>
    <w:rsid w:val="00B241F6"/>
    <w:rsid w:val="00B246CC"/>
    <w:rsid w:val="00B247EF"/>
    <w:rsid w:val="00B24AD4"/>
    <w:rsid w:val="00B2536A"/>
    <w:rsid w:val="00B2549D"/>
    <w:rsid w:val="00B255AA"/>
    <w:rsid w:val="00B25771"/>
    <w:rsid w:val="00B26894"/>
    <w:rsid w:val="00B26986"/>
    <w:rsid w:val="00B26E2B"/>
    <w:rsid w:val="00B2725D"/>
    <w:rsid w:val="00B27718"/>
    <w:rsid w:val="00B278D6"/>
    <w:rsid w:val="00B2796A"/>
    <w:rsid w:val="00B3026F"/>
    <w:rsid w:val="00B3059E"/>
    <w:rsid w:val="00B30673"/>
    <w:rsid w:val="00B30BFD"/>
    <w:rsid w:val="00B3113F"/>
    <w:rsid w:val="00B31196"/>
    <w:rsid w:val="00B31AC3"/>
    <w:rsid w:val="00B31F22"/>
    <w:rsid w:val="00B321F6"/>
    <w:rsid w:val="00B3247B"/>
    <w:rsid w:val="00B3275E"/>
    <w:rsid w:val="00B327E6"/>
    <w:rsid w:val="00B32BF8"/>
    <w:rsid w:val="00B32F57"/>
    <w:rsid w:val="00B33283"/>
    <w:rsid w:val="00B336BA"/>
    <w:rsid w:val="00B33782"/>
    <w:rsid w:val="00B340D0"/>
    <w:rsid w:val="00B356D2"/>
    <w:rsid w:val="00B35B73"/>
    <w:rsid w:val="00B3641D"/>
    <w:rsid w:val="00B36A11"/>
    <w:rsid w:val="00B372D9"/>
    <w:rsid w:val="00B37A52"/>
    <w:rsid w:val="00B37B22"/>
    <w:rsid w:val="00B37F21"/>
    <w:rsid w:val="00B4023E"/>
    <w:rsid w:val="00B40565"/>
    <w:rsid w:val="00B414D5"/>
    <w:rsid w:val="00B41547"/>
    <w:rsid w:val="00B41A5E"/>
    <w:rsid w:val="00B4244E"/>
    <w:rsid w:val="00B428F0"/>
    <w:rsid w:val="00B43402"/>
    <w:rsid w:val="00B446CC"/>
    <w:rsid w:val="00B44801"/>
    <w:rsid w:val="00B44A19"/>
    <w:rsid w:val="00B44E53"/>
    <w:rsid w:val="00B44E60"/>
    <w:rsid w:val="00B451DD"/>
    <w:rsid w:val="00B451E9"/>
    <w:rsid w:val="00B4557A"/>
    <w:rsid w:val="00B45924"/>
    <w:rsid w:val="00B45D4A"/>
    <w:rsid w:val="00B46519"/>
    <w:rsid w:val="00B4659A"/>
    <w:rsid w:val="00B46609"/>
    <w:rsid w:val="00B47C05"/>
    <w:rsid w:val="00B47EC2"/>
    <w:rsid w:val="00B47FC2"/>
    <w:rsid w:val="00B5144A"/>
    <w:rsid w:val="00B51458"/>
    <w:rsid w:val="00B51B71"/>
    <w:rsid w:val="00B52060"/>
    <w:rsid w:val="00B521CD"/>
    <w:rsid w:val="00B525F0"/>
    <w:rsid w:val="00B52675"/>
    <w:rsid w:val="00B52D69"/>
    <w:rsid w:val="00B52D80"/>
    <w:rsid w:val="00B52FC3"/>
    <w:rsid w:val="00B532B8"/>
    <w:rsid w:val="00B5342A"/>
    <w:rsid w:val="00B536DD"/>
    <w:rsid w:val="00B53B04"/>
    <w:rsid w:val="00B53B62"/>
    <w:rsid w:val="00B54472"/>
    <w:rsid w:val="00B5451A"/>
    <w:rsid w:val="00B5489D"/>
    <w:rsid w:val="00B54AF7"/>
    <w:rsid w:val="00B54BC0"/>
    <w:rsid w:val="00B54E03"/>
    <w:rsid w:val="00B550E4"/>
    <w:rsid w:val="00B5521E"/>
    <w:rsid w:val="00B55B43"/>
    <w:rsid w:val="00B55B73"/>
    <w:rsid w:val="00B5611A"/>
    <w:rsid w:val="00B5638C"/>
    <w:rsid w:val="00B56606"/>
    <w:rsid w:val="00B571F1"/>
    <w:rsid w:val="00B572E1"/>
    <w:rsid w:val="00B57337"/>
    <w:rsid w:val="00B575D7"/>
    <w:rsid w:val="00B576E0"/>
    <w:rsid w:val="00B57948"/>
    <w:rsid w:val="00B57A8A"/>
    <w:rsid w:val="00B602AD"/>
    <w:rsid w:val="00B6041A"/>
    <w:rsid w:val="00B6046C"/>
    <w:rsid w:val="00B616BA"/>
    <w:rsid w:val="00B61DB2"/>
    <w:rsid w:val="00B620FA"/>
    <w:rsid w:val="00B625ED"/>
    <w:rsid w:val="00B62B73"/>
    <w:rsid w:val="00B63207"/>
    <w:rsid w:val="00B6390B"/>
    <w:rsid w:val="00B639D6"/>
    <w:rsid w:val="00B64E8B"/>
    <w:rsid w:val="00B64E8F"/>
    <w:rsid w:val="00B6528B"/>
    <w:rsid w:val="00B65581"/>
    <w:rsid w:val="00B65955"/>
    <w:rsid w:val="00B65B8B"/>
    <w:rsid w:val="00B65F9F"/>
    <w:rsid w:val="00B66054"/>
    <w:rsid w:val="00B6657F"/>
    <w:rsid w:val="00B667AE"/>
    <w:rsid w:val="00B66BFA"/>
    <w:rsid w:val="00B676FA"/>
    <w:rsid w:val="00B676FC"/>
    <w:rsid w:val="00B67D52"/>
    <w:rsid w:val="00B67E74"/>
    <w:rsid w:val="00B70A3C"/>
    <w:rsid w:val="00B70A7F"/>
    <w:rsid w:val="00B71698"/>
    <w:rsid w:val="00B71714"/>
    <w:rsid w:val="00B72003"/>
    <w:rsid w:val="00B7218D"/>
    <w:rsid w:val="00B72280"/>
    <w:rsid w:val="00B72531"/>
    <w:rsid w:val="00B7291C"/>
    <w:rsid w:val="00B72CD3"/>
    <w:rsid w:val="00B73167"/>
    <w:rsid w:val="00B733FB"/>
    <w:rsid w:val="00B7350B"/>
    <w:rsid w:val="00B735B6"/>
    <w:rsid w:val="00B73807"/>
    <w:rsid w:val="00B73A55"/>
    <w:rsid w:val="00B73FAB"/>
    <w:rsid w:val="00B740BC"/>
    <w:rsid w:val="00B74430"/>
    <w:rsid w:val="00B7466E"/>
    <w:rsid w:val="00B748A8"/>
    <w:rsid w:val="00B753B8"/>
    <w:rsid w:val="00B75DD4"/>
    <w:rsid w:val="00B76235"/>
    <w:rsid w:val="00B7650F"/>
    <w:rsid w:val="00B77174"/>
    <w:rsid w:val="00B77776"/>
    <w:rsid w:val="00B7777D"/>
    <w:rsid w:val="00B77F37"/>
    <w:rsid w:val="00B80DF7"/>
    <w:rsid w:val="00B81328"/>
    <w:rsid w:val="00B818EC"/>
    <w:rsid w:val="00B81D70"/>
    <w:rsid w:val="00B82237"/>
    <w:rsid w:val="00B8277E"/>
    <w:rsid w:val="00B83553"/>
    <w:rsid w:val="00B8357C"/>
    <w:rsid w:val="00B835B8"/>
    <w:rsid w:val="00B83717"/>
    <w:rsid w:val="00B83DB3"/>
    <w:rsid w:val="00B83F10"/>
    <w:rsid w:val="00B84008"/>
    <w:rsid w:val="00B842AB"/>
    <w:rsid w:val="00B842C2"/>
    <w:rsid w:val="00B856EB"/>
    <w:rsid w:val="00B85A70"/>
    <w:rsid w:val="00B85FA4"/>
    <w:rsid w:val="00B86488"/>
    <w:rsid w:val="00B8674B"/>
    <w:rsid w:val="00B867A8"/>
    <w:rsid w:val="00B86C8A"/>
    <w:rsid w:val="00B86F28"/>
    <w:rsid w:val="00B8719F"/>
    <w:rsid w:val="00B873A4"/>
    <w:rsid w:val="00B8771D"/>
    <w:rsid w:val="00B90BBF"/>
    <w:rsid w:val="00B91163"/>
    <w:rsid w:val="00B91337"/>
    <w:rsid w:val="00B91445"/>
    <w:rsid w:val="00B91612"/>
    <w:rsid w:val="00B91EA9"/>
    <w:rsid w:val="00B92708"/>
    <w:rsid w:val="00B92A03"/>
    <w:rsid w:val="00B92C47"/>
    <w:rsid w:val="00B93168"/>
    <w:rsid w:val="00B93DCD"/>
    <w:rsid w:val="00B93E8B"/>
    <w:rsid w:val="00B9410B"/>
    <w:rsid w:val="00B94863"/>
    <w:rsid w:val="00B9489A"/>
    <w:rsid w:val="00B949DF"/>
    <w:rsid w:val="00B94C4B"/>
    <w:rsid w:val="00B94E9B"/>
    <w:rsid w:val="00B95379"/>
    <w:rsid w:val="00B95634"/>
    <w:rsid w:val="00B958B2"/>
    <w:rsid w:val="00B95BA8"/>
    <w:rsid w:val="00B95EB8"/>
    <w:rsid w:val="00B95F45"/>
    <w:rsid w:val="00B96C90"/>
    <w:rsid w:val="00BA0148"/>
    <w:rsid w:val="00BA0621"/>
    <w:rsid w:val="00BA0996"/>
    <w:rsid w:val="00BA0B22"/>
    <w:rsid w:val="00BA0B53"/>
    <w:rsid w:val="00BA0B79"/>
    <w:rsid w:val="00BA0BE6"/>
    <w:rsid w:val="00BA0FEB"/>
    <w:rsid w:val="00BA1201"/>
    <w:rsid w:val="00BA127D"/>
    <w:rsid w:val="00BA15D0"/>
    <w:rsid w:val="00BA17A6"/>
    <w:rsid w:val="00BA1815"/>
    <w:rsid w:val="00BA191D"/>
    <w:rsid w:val="00BA1956"/>
    <w:rsid w:val="00BA21D2"/>
    <w:rsid w:val="00BA2819"/>
    <w:rsid w:val="00BA3348"/>
    <w:rsid w:val="00BA35D0"/>
    <w:rsid w:val="00BA44CE"/>
    <w:rsid w:val="00BA4CC4"/>
    <w:rsid w:val="00BA517D"/>
    <w:rsid w:val="00BA5238"/>
    <w:rsid w:val="00BA578A"/>
    <w:rsid w:val="00BA5F06"/>
    <w:rsid w:val="00BA60C5"/>
    <w:rsid w:val="00BA61B7"/>
    <w:rsid w:val="00BA61CD"/>
    <w:rsid w:val="00BA66C9"/>
    <w:rsid w:val="00BA68CB"/>
    <w:rsid w:val="00BA6C97"/>
    <w:rsid w:val="00BA6FE3"/>
    <w:rsid w:val="00BA701A"/>
    <w:rsid w:val="00BA7081"/>
    <w:rsid w:val="00BA7402"/>
    <w:rsid w:val="00BA79D0"/>
    <w:rsid w:val="00BA7C7D"/>
    <w:rsid w:val="00BB09F4"/>
    <w:rsid w:val="00BB0B78"/>
    <w:rsid w:val="00BB0CE3"/>
    <w:rsid w:val="00BB114A"/>
    <w:rsid w:val="00BB11F0"/>
    <w:rsid w:val="00BB13E4"/>
    <w:rsid w:val="00BB1648"/>
    <w:rsid w:val="00BB1E78"/>
    <w:rsid w:val="00BB1EF5"/>
    <w:rsid w:val="00BB1FD3"/>
    <w:rsid w:val="00BB2313"/>
    <w:rsid w:val="00BB24CA"/>
    <w:rsid w:val="00BB2502"/>
    <w:rsid w:val="00BB290C"/>
    <w:rsid w:val="00BB2EF5"/>
    <w:rsid w:val="00BB35EB"/>
    <w:rsid w:val="00BB3660"/>
    <w:rsid w:val="00BB38AB"/>
    <w:rsid w:val="00BB41EF"/>
    <w:rsid w:val="00BB4749"/>
    <w:rsid w:val="00BB4E01"/>
    <w:rsid w:val="00BB4ED1"/>
    <w:rsid w:val="00BB535C"/>
    <w:rsid w:val="00BB56BD"/>
    <w:rsid w:val="00BB5859"/>
    <w:rsid w:val="00BB613E"/>
    <w:rsid w:val="00BB6256"/>
    <w:rsid w:val="00BB65DE"/>
    <w:rsid w:val="00BB6617"/>
    <w:rsid w:val="00BB6AFF"/>
    <w:rsid w:val="00BB703D"/>
    <w:rsid w:val="00BB71E7"/>
    <w:rsid w:val="00BB7261"/>
    <w:rsid w:val="00BB739B"/>
    <w:rsid w:val="00BB7740"/>
    <w:rsid w:val="00BB784B"/>
    <w:rsid w:val="00BB79A0"/>
    <w:rsid w:val="00BB7AFE"/>
    <w:rsid w:val="00BB7BDF"/>
    <w:rsid w:val="00BB7F9A"/>
    <w:rsid w:val="00BC035A"/>
    <w:rsid w:val="00BC054E"/>
    <w:rsid w:val="00BC0557"/>
    <w:rsid w:val="00BC056C"/>
    <w:rsid w:val="00BC0763"/>
    <w:rsid w:val="00BC07EE"/>
    <w:rsid w:val="00BC1337"/>
    <w:rsid w:val="00BC1B05"/>
    <w:rsid w:val="00BC21B0"/>
    <w:rsid w:val="00BC25A9"/>
    <w:rsid w:val="00BC2802"/>
    <w:rsid w:val="00BC2952"/>
    <w:rsid w:val="00BC2C6E"/>
    <w:rsid w:val="00BC315C"/>
    <w:rsid w:val="00BC3D3C"/>
    <w:rsid w:val="00BC3F91"/>
    <w:rsid w:val="00BC4216"/>
    <w:rsid w:val="00BC484F"/>
    <w:rsid w:val="00BC498A"/>
    <w:rsid w:val="00BC4998"/>
    <w:rsid w:val="00BC4AFC"/>
    <w:rsid w:val="00BC4CE4"/>
    <w:rsid w:val="00BC52B3"/>
    <w:rsid w:val="00BC55F9"/>
    <w:rsid w:val="00BC560C"/>
    <w:rsid w:val="00BC57DE"/>
    <w:rsid w:val="00BC5EE4"/>
    <w:rsid w:val="00BC66AF"/>
    <w:rsid w:val="00BC6BA5"/>
    <w:rsid w:val="00BC6C25"/>
    <w:rsid w:val="00BC6D99"/>
    <w:rsid w:val="00BC7756"/>
    <w:rsid w:val="00BC7AF4"/>
    <w:rsid w:val="00BC7BB5"/>
    <w:rsid w:val="00BD0005"/>
    <w:rsid w:val="00BD0097"/>
    <w:rsid w:val="00BD07DF"/>
    <w:rsid w:val="00BD08BA"/>
    <w:rsid w:val="00BD0A46"/>
    <w:rsid w:val="00BD0C29"/>
    <w:rsid w:val="00BD1A71"/>
    <w:rsid w:val="00BD1B37"/>
    <w:rsid w:val="00BD2097"/>
    <w:rsid w:val="00BD2540"/>
    <w:rsid w:val="00BD26F2"/>
    <w:rsid w:val="00BD29CD"/>
    <w:rsid w:val="00BD357F"/>
    <w:rsid w:val="00BD3603"/>
    <w:rsid w:val="00BD4314"/>
    <w:rsid w:val="00BD48B4"/>
    <w:rsid w:val="00BD4C94"/>
    <w:rsid w:val="00BD4DC0"/>
    <w:rsid w:val="00BD58CC"/>
    <w:rsid w:val="00BD5BC6"/>
    <w:rsid w:val="00BD6720"/>
    <w:rsid w:val="00BD7621"/>
    <w:rsid w:val="00BD76CD"/>
    <w:rsid w:val="00BD77BF"/>
    <w:rsid w:val="00BE0024"/>
    <w:rsid w:val="00BE122E"/>
    <w:rsid w:val="00BE1330"/>
    <w:rsid w:val="00BE18C0"/>
    <w:rsid w:val="00BE1E05"/>
    <w:rsid w:val="00BE2A7D"/>
    <w:rsid w:val="00BE2CE1"/>
    <w:rsid w:val="00BE2F78"/>
    <w:rsid w:val="00BE33F3"/>
    <w:rsid w:val="00BE377E"/>
    <w:rsid w:val="00BE38AF"/>
    <w:rsid w:val="00BE38C1"/>
    <w:rsid w:val="00BE3CE3"/>
    <w:rsid w:val="00BE3E72"/>
    <w:rsid w:val="00BE4455"/>
    <w:rsid w:val="00BE51E5"/>
    <w:rsid w:val="00BE54D5"/>
    <w:rsid w:val="00BE5D12"/>
    <w:rsid w:val="00BE5D5F"/>
    <w:rsid w:val="00BE69AE"/>
    <w:rsid w:val="00BE6B26"/>
    <w:rsid w:val="00BE6D2A"/>
    <w:rsid w:val="00BE6D5E"/>
    <w:rsid w:val="00BE6F5B"/>
    <w:rsid w:val="00BE70B4"/>
    <w:rsid w:val="00BE75C9"/>
    <w:rsid w:val="00BE78B7"/>
    <w:rsid w:val="00BE7B22"/>
    <w:rsid w:val="00BE7C0F"/>
    <w:rsid w:val="00BF0517"/>
    <w:rsid w:val="00BF060B"/>
    <w:rsid w:val="00BF0BFF"/>
    <w:rsid w:val="00BF0D18"/>
    <w:rsid w:val="00BF168B"/>
    <w:rsid w:val="00BF22E4"/>
    <w:rsid w:val="00BF248E"/>
    <w:rsid w:val="00BF2567"/>
    <w:rsid w:val="00BF2A00"/>
    <w:rsid w:val="00BF314C"/>
    <w:rsid w:val="00BF323A"/>
    <w:rsid w:val="00BF33DE"/>
    <w:rsid w:val="00BF3719"/>
    <w:rsid w:val="00BF3E48"/>
    <w:rsid w:val="00BF4573"/>
    <w:rsid w:val="00BF4641"/>
    <w:rsid w:val="00BF4790"/>
    <w:rsid w:val="00BF529C"/>
    <w:rsid w:val="00BF5412"/>
    <w:rsid w:val="00BF5589"/>
    <w:rsid w:val="00BF5780"/>
    <w:rsid w:val="00BF612B"/>
    <w:rsid w:val="00BF6306"/>
    <w:rsid w:val="00BF65C0"/>
    <w:rsid w:val="00BF673A"/>
    <w:rsid w:val="00BF6CC9"/>
    <w:rsid w:val="00BF6DFE"/>
    <w:rsid w:val="00BF70CE"/>
    <w:rsid w:val="00BF71D8"/>
    <w:rsid w:val="00BF7EA2"/>
    <w:rsid w:val="00C005B9"/>
    <w:rsid w:val="00C00949"/>
    <w:rsid w:val="00C00957"/>
    <w:rsid w:val="00C01847"/>
    <w:rsid w:val="00C019D5"/>
    <w:rsid w:val="00C01B3A"/>
    <w:rsid w:val="00C01CC9"/>
    <w:rsid w:val="00C020ED"/>
    <w:rsid w:val="00C04567"/>
    <w:rsid w:val="00C04F42"/>
    <w:rsid w:val="00C05548"/>
    <w:rsid w:val="00C05CDE"/>
    <w:rsid w:val="00C0609F"/>
    <w:rsid w:val="00C0611D"/>
    <w:rsid w:val="00C06B40"/>
    <w:rsid w:val="00C07022"/>
    <w:rsid w:val="00C07048"/>
    <w:rsid w:val="00C0760C"/>
    <w:rsid w:val="00C07A10"/>
    <w:rsid w:val="00C1000E"/>
    <w:rsid w:val="00C10013"/>
    <w:rsid w:val="00C1082D"/>
    <w:rsid w:val="00C108AA"/>
    <w:rsid w:val="00C10AF5"/>
    <w:rsid w:val="00C10AFE"/>
    <w:rsid w:val="00C10D55"/>
    <w:rsid w:val="00C1112E"/>
    <w:rsid w:val="00C11B61"/>
    <w:rsid w:val="00C11E88"/>
    <w:rsid w:val="00C12AE1"/>
    <w:rsid w:val="00C1313C"/>
    <w:rsid w:val="00C13573"/>
    <w:rsid w:val="00C13786"/>
    <w:rsid w:val="00C13961"/>
    <w:rsid w:val="00C13A71"/>
    <w:rsid w:val="00C13EF5"/>
    <w:rsid w:val="00C140A3"/>
    <w:rsid w:val="00C1410F"/>
    <w:rsid w:val="00C14635"/>
    <w:rsid w:val="00C14793"/>
    <w:rsid w:val="00C147A3"/>
    <w:rsid w:val="00C147E1"/>
    <w:rsid w:val="00C1511E"/>
    <w:rsid w:val="00C15244"/>
    <w:rsid w:val="00C157D3"/>
    <w:rsid w:val="00C157DC"/>
    <w:rsid w:val="00C15E14"/>
    <w:rsid w:val="00C163DD"/>
    <w:rsid w:val="00C16550"/>
    <w:rsid w:val="00C16835"/>
    <w:rsid w:val="00C1684D"/>
    <w:rsid w:val="00C16CA3"/>
    <w:rsid w:val="00C16D2F"/>
    <w:rsid w:val="00C16E9B"/>
    <w:rsid w:val="00C17228"/>
    <w:rsid w:val="00C178FA"/>
    <w:rsid w:val="00C17949"/>
    <w:rsid w:val="00C20295"/>
    <w:rsid w:val="00C205A0"/>
    <w:rsid w:val="00C20AC3"/>
    <w:rsid w:val="00C20DE7"/>
    <w:rsid w:val="00C2160E"/>
    <w:rsid w:val="00C21F31"/>
    <w:rsid w:val="00C2227E"/>
    <w:rsid w:val="00C22384"/>
    <w:rsid w:val="00C22608"/>
    <w:rsid w:val="00C22BB7"/>
    <w:rsid w:val="00C22DC7"/>
    <w:rsid w:val="00C23089"/>
    <w:rsid w:val="00C2367A"/>
    <w:rsid w:val="00C238C5"/>
    <w:rsid w:val="00C239C0"/>
    <w:rsid w:val="00C23C52"/>
    <w:rsid w:val="00C24250"/>
    <w:rsid w:val="00C242D9"/>
    <w:rsid w:val="00C24544"/>
    <w:rsid w:val="00C24739"/>
    <w:rsid w:val="00C24BE7"/>
    <w:rsid w:val="00C25769"/>
    <w:rsid w:val="00C2587D"/>
    <w:rsid w:val="00C25D72"/>
    <w:rsid w:val="00C260AE"/>
    <w:rsid w:val="00C2614D"/>
    <w:rsid w:val="00C2626C"/>
    <w:rsid w:val="00C26555"/>
    <w:rsid w:val="00C26975"/>
    <w:rsid w:val="00C26FFA"/>
    <w:rsid w:val="00C2790B"/>
    <w:rsid w:val="00C27F10"/>
    <w:rsid w:val="00C30257"/>
    <w:rsid w:val="00C30756"/>
    <w:rsid w:val="00C30999"/>
    <w:rsid w:val="00C30AD0"/>
    <w:rsid w:val="00C30BCD"/>
    <w:rsid w:val="00C3105B"/>
    <w:rsid w:val="00C31548"/>
    <w:rsid w:val="00C31FD9"/>
    <w:rsid w:val="00C32188"/>
    <w:rsid w:val="00C32255"/>
    <w:rsid w:val="00C3256B"/>
    <w:rsid w:val="00C32661"/>
    <w:rsid w:val="00C326BC"/>
    <w:rsid w:val="00C327A7"/>
    <w:rsid w:val="00C328BC"/>
    <w:rsid w:val="00C32F30"/>
    <w:rsid w:val="00C331A0"/>
    <w:rsid w:val="00C3372C"/>
    <w:rsid w:val="00C33E5C"/>
    <w:rsid w:val="00C34006"/>
    <w:rsid w:val="00C344B0"/>
    <w:rsid w:val="00C345CF"/>
    <w:rsid w:val="00C34644"/>
    <w:rsid w:val="00C34713"/>
    <w:rsid w:val="00C347E8"/>
    <w:rsid w:val="00C34B83"/>
    <w:rsid w:val="00C34C8A"/>
    <w:rsid w:val="00C356C9"/>
    <w:rsid w:val="00C35907"/>
    <w:rsid w:val="00C35912"/>
    <w:rsid w:val="00C36281"/>
    <w:rsid w:val="00C36EBE"/>
    <w:rsid w:val="00C36FD4"/>
    <w:rsid w:val="00C373DA"/>
    <w:rsid w:val="00C375CA"/>
    <w:rsid w:val="00C3766A"/>
    <w:rsid w:val="00C37681"/>
    <w:rsid w:val="00C37B55"/>
    <w:rsid w:val="00C37C63"/>
    <w:rsid w:val="00C403CF"/>
    <w:rsid w:val="00C404E0"/>
    <w:rsid w:val="00C405A3"/>
    <w:rsid w:val="00C40B00"/>
    <w:rsid w:val="00C410BB"/>
    <w:rsid w:val="00C413F5"/>
    <w:rsid w:val="00C417D8"/>
    <w:rsid w:val="00C419E6"/>
    <w:rsid w:val="00C41E41"/>
    <w:rsid w:val="00C41F35"/>
    <w:rsid w:val="00C4225A"/>
    <w:rsid w:val="00C42990"/>
    <w:rsid w:val="00C42B8D"/>
    <w:rsid w:val="00C42CC4"/>
    <w:rsid w:val="00C430B5"/>
    <w:rsid w:val="00C438FD"/>
    <w:rsid w:val="00C439F3"/>
    <w:rsid w:val="00C43BEA"/>
    <w:rsid w:val="00C44750"/>
    <w:rsid w:val="00C44BA1"/>
    <w:rsid w:val="00C44C3E"/>
    <w:rsid w:val="00C44CBF"/>
    <w:rsid w:val="00C4582E"/>
    <w:rsid w:val="00C45C48"/>
    <w:rsid w:val="00C466AE"/>
    <w:rsid w:val="00C46A63"/>
    <w:rsid w:val="00C46CDE"/>
    <w:rsid w:val="00C46D68"/>
    <w:rsid w:val="00C47021"/>
    <w:rsid w:val="00C47070"/>
    <w:rsid w:val="00C4733B"/>
    <w:rsid w:val="00C4778C"/>
    <w:rsid w:val="00C4782C"/>
    <w:rsid w:val="00C47941"/>
    <w:rsid w:val="00C50265"/>
    <w:rsid w:val="00C505BC"/>
    <w:rsid w:val="00C50824"/>
    <w:rsid w:val="00C50901"/>
    <w:rsid w:val="00C50E78"/>
    <w:rsid w:val="00C50FC5"/>
    <w:rsid w:val="00C5122C"/>
    <w:rsid w:val="00C512D3"/>
    <w:rsid w:val="00C51C23"/>
    <w:rsid w:val="00C51F08"/>
    <w:rsid w:val="00C520BE"/>
    <w:rsid w:val="00C52435"/>
    <w:rsid w:val="00C52969"/>
    <w:rsid w:val="00C52C81"/>
    <w:rsid w:val="00C53ACB"/>
    <w:rsid w:val="00C53BB1"/>
    <w:rsid w:val="00C545B1"/>
    <w:rsid w:val="00C54613"/>
    <w:rsid w:val="00C5494A"/>
    <w:rsid w:val="00C55C34"/>
    <w:rsid w:val="00C55D5E"/>
    <w:rsid w:val="00C56050"/>
    <w:rsid w:val="00C565D9"/>
    <w:rsid w:val="00C567CE"/>
    <w:rsid w:val="00C5688F"/>
    <w:rsid w:val="00C5692E"/>
    <w:rsid w:val="00C56EBA"/>
    <w:rsid w:val="00C574D0"/>
    <w:rsid w:val="00C5779F"/>
    <w:rsid w:val="00C57943"/>
    <w:rsid w:val="00C6044E"/>
    <w:rsid w:val="00C60A1F"/>
    <w:rsid w:val="00C60F32"/>
    <w:rsid w:val="00C6112A"/>
    <w:rsid w:val="00C6130B"/>
    <w:rsid w:val="00C61B22"/>
    <w:rsid w:val="00C61B50"/>
    <w:rsid w:val="00C61CCE"/>
    <w:rsid w:val="00C61E90"/>
    <w:rsid w:val="00C623D1"/>
    <w:rsid w:val="00C62A93"/>
    <w:rsid w:val="00C62AAB"/>
    <w:rsid w:val="00C636D8"/>
    <w:rsid w:val="00C63901"/>
    <w:rsid w:val="00C63FAA"/>
    <w:rsid w:val="00C645B2"/>
    <w:rsid w:val="00C647E2"/>
    <w:rsid w:val="00C64835"/>
    <w:rsid w:val="00C648CD"/>
    <w:rsid w:val="00C64F1E"/>
    <w:rsid w:val="00C65324"/>
    <w:rsid w:val="00C657B8"/>
    <w:rsid w:val="00C65BAB"/>
    <w:rsid w:val="00C65E44"/>
    <w:rsid w:val="00C66D8B"/>
    <w:rsid w:val="00C66F69"/>
    <w:rsid w:val="00C6751C"/>
    <w:rsid w:val="00C67932"/>
    <w:rsid w:val="00C67DC3"/>
    <w:rsid w:val="00C67E89"/>
    <w:rsid w:val="00C67FC8"/>
    <w:rsid w:val="00C7036B"/>
    <w:rsid w:val="00C70A56"/>
    <w:rsid w:val="00C70BE2"/>
    <w:rsid w:val="00C70F00"/>
    <w:rsid w:val="00C71FD9"/>
    <w:rsid w:val="00C7215C"/>
    <w:rsid w:val="00C7247B"/>
    <w:rsid w:val="00C72533"/>
    <w:rsid w:val="00C72605"/>
    <w:rsid w:val="00C726A0"/>
    <w:rsid w:val="00C73116"/>
    <w:rsid w:val="00C734FC"/>
    <w:rsid w:val="00C73904"/>
    <w:rsid w:val="00C73C38"/>
    <w:rsid w:val="00C744D0"/>
    <w:rsid w:val="00C74EDA"/>
    <w:rsid w:val="00C75007"/>
    <w:rsid w:val="00C75709"/>
    <w:rsid w:val="00C76270"/>
    <w:rsid w:val="00C762F8"/>
    <w:rsid w:val="00C76739"/>
    <w:rsid w:val="00C76BF2"/>
    <w:rsid w:val="00C77D0B"/>
    <w:rsid w:val="00C77D2B"/>
    <w:rsid w:val="00C80244"/>
    <w:rsid w:val="00C8051D"/>
    <w:rsid w:val="00C80CAB"/>
    <w:rsid w:val="00C80E22"/>
    <w:rsid w:val="00C8117B"/>
    <w:rsid w:val="00C811DC"/>
    <w:rsid w:val="00C819F1"/>
    <w:rsid w:val="00C81BD9"/>
    <w:rsid w:val="00C82127"/>
    <w:rsid w:val="00C8251F"/>
    <w:rsid w:val="00C82A55"/>
    <w:rsid w:val="00C83B36"/>
    <w:rsid w:val="00C83FF7"/>
    <w:rsid w:val="00C8491B"/>
    <w:rsid w:val="00C84FA0"/>
    <w:rsid w:val="00C84FF3"/>
    <w:rsid w:val="00C85384"/>
    <w:rsid w:val="00C85A14"/>
    <w:rsid w:val="00C85E82"/>
    <w:rsid w:val="00C861D2"/>
    <w:rsid w:val="00C86828"/>
    <w:rsid w:val="00C868C2"/>
    <w:rsid w:val="00C86DE9"/>
    <w:rsid w:val="00C86ED3"/>
    <w:rsid w:val="00C870BC"/>
    <w:rsid w:val="00C8714A"/>
    <w:rsid w:val="00C8738D"/>
    <w:rsid w:val="00C873F5"/>
    <w:rsid w:val="00C87559"/>
    <w:rsid w:val="00C907D4"/>
    <w:rsid w:val="00C91053"/>
    <w:rsid w:val="00C9133A"/>
    <w:rsid w:val="00C9134C"/>
    <w:rsid w:val="00C915F9"/>
    <w:rsid w:val="00C91CBF"/>
    <w:rsid w:val="00C9294B"/>
    <w:rsid w:val="00C92CEB"/>
    <w:rsid w:val="00C92F8E"/>
    <w:rsid w:val="00C93386"/>
    <w:rsid w:val="00C93741"/>
    <w:rsid w:val="00C93A40"/>
    <w:rsid w:val="00C93D1B"/>
    <w:rsid w:val="00C9415F"/>
    <w:rsid w:val="00C94265"/>
    <w:rsid w:val="00C9457E"/>
    <w:rsid w:val="00C945A8"/>
    <w:rsid w:val="00C94922"/>
    <w:rsid w:val="00C954BC"/>
    <w:rsid w:val="00C95FEB"/>
    <w:rsid w:val="00C961A5"/>
    <w:rsid w:val="00C96869"/>
    <w:rsid w:val="00C9689A"/>
    <w:rsid w:val="00C96926"/>
    <w:rsid w:val="00C96CCC"/>
    <w:rsid w:val="00C97672"/>
    <w:rsid w:val="00C9778A"/>
    <w:rsid w:val="00C978F3"/>
    <w:rsid w:val="00CA01D9"/>
    <w:rsid w:val="00CA09D7"/>
    <w:rsid w:val="00CA0D58"/>
    <w:rsid w:val="00CA1340"/>
    <w:rsid w:val="00CA1E70"/>
    <w:rsid w:val="00CA2183"/>
    <w:rsid w:val="00CA248C"/>
    <w:rsid w:val="00CA2827"/>
    <w:rsid w:val="00CA2E25"/>
    <w:rsid w:val="00CA2F48"/>
    <w:rsid w:val="00CA3623"/>
    <w:rsid w:val="00CA36E6"/>
    <w:rsid w:val="00CA3F5C"/>
    <w:rsid w:val="00CA4081"/>
    <w:rsid w:val="00CA456F"/>
    <w:rsid w:val="00CA4ADA"/>
    <w:rsid w:val="00CA511E"/>
    <w:rsid w:val="00CA5287"/>
    <w:rsid w:val="00CA5890"/>
    <w:rsid w:val="00CA5906"/>
    <w:rsid w:val="00CA5B50"/>
    <w:rsid w:val="00CA5BCF"/>
    <w:rsid w:val="00CA62C8"/>
    <w:rsid w:val="00CA687D"/>
    <w:rsid w:val="00CA6BFC"/>
    <w:rsid w:val="00CA757C"/>
    <w:rsid w:val="00CB06EA"/>
    <w:rsid w:val="00CB07BA"/>
    <w:rsid w:val="00CB0CF7"/>
    <w:rsid w:val="00CB17E0"/>
    <w:rsid w:val="00CB197D"/>
    <w:rsid w:val="00CB1BD4"/>
    <w:rsid w:val="00CB22A0"/>
    <w:rsid w:val="00CB267B"/>
    <w:rsid w:val="00CB2F46"/>
    <w:rsid w:val="00CB31CD"/>
    <w:rsid w:val="00CB3316"/>
    <w:rsid w:val="00CB384A"/>
    <w:rsid w:val="00CB43A5"/>
    <w:rsid w:val="00CB4764"/>
    <w:rsid w:val="00CB47DA"/>
    <w:rsid w:val="00CB59A6"/>
    <w:rsid w:val="00CB5CE4"/>
    <w:rsid w:val="00CB5F5A"/>
    <w:rsid w:val="00CB6126"/>
    <w:rsid w:val="00CB6553"/>
    <w:rsid w:val="00CB6F3C"/>
    <w:rsid w:val="00CB6FF4"/>
    <w:rsid w:val="00CB750B"/>
    <w:rsid w:val="00CB7537"/>
    <w:rsid w:val="00CB7559"/>
    <w:rsid w:val="00CB75A2"/>
    <w:rsid w:val="00CB7D8A"/>
    <w:rsid w:val="00CB7FB2"/>
    <w:rsid w:val="00CC086E"/>
    <w:rsid w:val="00CC0936"/>
    <w:rsid w:val="00CC0D65"/>
    <w:rsid w:val="00CC0D6F"/>
    <w:rsid w:val="00CC1083"/>
    <w:rsid w:val="00CC1162"/>
    <w:rsid w:val="00CC14BF"/>
    <w:rsid w:val="00CC1598"/>
    <w:rsid w:val="00CC15CE"/>
    <w:rsid w:val="00CC17F5"/>
    <w:rsid w:val="00CC19C2"/>
    <w:rsid w:val="00CC2022"/>
    <w:rsid w:val="00CC20F8"/>
    <w:rsid w:val="00CC22B4"/>
    <w:rsid w:val="00CC2545"/>
    <w:rsid w:val="00CC2585"/>
    <w:rsid w:val="00CC258D"/>
    <w:rsid w:val="00CC2997"/>
    <w:rsid w:val="00CC2E7F"/>
    <w:rsid w:val="00CC338F"/>
    <w:rsid w:val="00CC372D"/>
    <w:rsid w:val="00CC394B"/>
    <w:rsid w:val="00CC3E9A"/>
    <w:rsid w:val="00CC3FEA"/>
    <w:rsid w:val="00CC3FFA"/>
    <w:rsid w:val="00CC4A1E"/>
    <w:rsid w:val="00CC5898"/>
    <w:rsid w:val="00CC5A27"/>
    <w:rsid w:val="00CC5AC4"/>
    <w:rsid w:val="00CC5BBF"/>
    <w:rsid w:val="00CC5C59"/>
    <w:rsid w:val="00CC6212"/>
    <w:rsid w:val="00CC650B"/>
    <w:rsid w:val="00CC6686"/>
    <w:rsid w:val="00CC76E3"/>
    <w:rsid w:val="00CC773C"/>
    <w:rsid w:val="00CC780E"/>
    <w:rsid w:val="00CD02B9"/>
    <w:rsid w:val="00CD033B"/>
    <w:rsid w:val="00CD045D"/>
    <w:rsid w:val="00CD12C1"/>
    <w:rsid w:val="00CD136C"/>
    <w:rsid w:val="00CD1374"/>
    <w:rsid w:val="00CD1B41"/>
    <w:rsid w:val="00CD262C"/>
    <w:rsid w:val="00CD2A4F"/>
    <w:rsid w:val="00CD2DA1"/>
    <w:rsid w:val="00CD2F2E"/>
    <w:rsid w:val="00CD3140"/>
    <w:rsid w:val="00CD32B1"/>
    <w:rsid w:val="00CD3772"/>
    <w:rsid w:val="00CD3BA7"/>
    <w:rsid w:val="00CD408B"/>
    <w:rsid w:val="00CD4AE3"/>
    <w:rsid w:val="00CD5087"/>
    <w:rsid w:val="00CD5366"/>
    <w:rsid w:val="00CD54CD"/>
    <w:rsid w:val="00CD5B23"/>
    <w:rsid w:val="00CD6223"/>
    <w:rsid w:val="00CD652A"/>
    <w:rsid w:val="00CD6736"/>
    <w:rsid w:val="00CD6915"/>
    <w:rsid w:val="00CD6935"/>
    <w:rsid w:val="00CD6A50"/>
    <w:rsid w:val="00CD6D7F"/>
    <w:rsid w:val="00CD738A"/>
    <w:rsid w:val="00CD76C7"/>
    <w:rsid w:val="00CD7885"/>
    <w:rsid w:val="00CD7E37"/>
    <w:rsid w:val="00CE08DC"/>
    <w:rsid w:val="00CE09FB"/>
    <w:rsid w:val="00CE0B35"/>
    <w:rsid w:val="00CE0CB4"/>
    <w:rsid w:val="00CE0E6E"/>
    <w:rsid w:val="00CE1507"/>
    <w:rsid w:val="00CE26E3"/>
    <w:rsid w:val="00CE2CD9"/>
    <w:rsid w:val="00CE2DAB"/>
    <w:rsid w:val="00CE3206"/>
    <w:rsid w:val="00CE3439"/>
    <w:rsid w:val="00CE3CBE"/>
    <w:rsid w:val="00CE3D1F"/>
    <w:rsid w:val="00CE41F0"/>
    <w:rsid w:val="00CE4349"/>
    <w:rsid w:val="00CE480B"/>
    <w:rsid w:val="00CE4C6E"/>
    <w:rsid w:val="00CE5921"/>
    <w:rsid w:val="00CE5EFA"/>
    <w:rsid w:val="00CE629F"/>
    <w:rsid w:val="00CE6420"/>
    <w:rsid w:val="00CE6DA3"/>
    <w:rsid w:val="00CE6ECC"/>
    <w:rsid w:val="00CF0834"/>
    <w:rsid w:val="00CF099C"/>
    <w:rsid w:val="00CF09A8"/>
    <w:rsid w:val="00CF0F3D"/>
    <w:rsid w:val="00CF0FC9"/>
    <w:rsid w:val="00CF16A0"/>
    <w:rsid w:val="00CF1A0E"/>
    <w:rsid w:val="00CF236F"/>
    <w:rsid w:val="00CF23A8"/>
    <w:rsid w:val="00CF2400"/>
    <w:rsid w:val="00CF252F"/>
    <w:rsid w:val="00CF261C"/>
    <w:rsid w:val="00CF2DB7"/>
    <w:rsid w:val="00CF3353"/>
    <w:rsid w:val="00CF34F0"/>
    <w:rsid w:val="00CF3A9B"/>
    <w:rsid w:val="00CF3ADD"/>
    <w:rsid w:val="00CF3BC6"/>
    <w:rsid w:val="00CF3BFA"/>
    <w:rsid w:val="00CF3C10"/>
    <w:rsid w:val="00CF4869"/>
    <w:rsid w:val="00CF495B"/>
    <w:rsid w:val="00CF49A7"/>
    <w:rsid w:val="00CF4A6C"/>
    <w:rsid w:val="00CF4AAC"/>
    <w:rsid w:val="00CF4B0A"/>
    <w:rsid w:val="00CF4BC9"/>
    <w:rsid w:val="00CF504B"/>
    <w:rsid w:val="00CF5085"/>
    <w:rsid w:val="00CF50FE"/>
    <w:rsid w:val="00CF55A2"/>
    <w:rsid w:val="00CF60EB"/>
    <w:rsid w:val="00CF62F8"/>
    <w:rsid w:val="00CF64C5"/>
    <w:rsid w:val="00CF667B"/>
    <w:rsid w:val="00CF672C"/>
    <w:rsid w:val="00CF7AD8"/>
    <w:rsid w:val="00CF7B24"/>
    <w:rsid w:val="00D00630"/>
    <w:rsid w:val="00D008FE"/>
    <w:rsid w:val="00D00DF1"/>
    <w:rsid w:val="00D01086"/>
    <w:rsid w:val="00D01250"/>
    <w:rsid w:val="00D01380"/>
    <w:rsid w:val="00D01A94"/>
    <w:rsid w:val="00D023AA"/>
    <w:rsid w:val="00D02AB9"/>
    <w:rsid w:val="00D02C56"/>
    <w:rsid w:val="00D0387B"/>
    <w:rsid w:val="00D0418D"/>
    <w:rsid w:val="00D04435"/>
    <w:rsid w:val="00D0484D"/>
    <w:rsid w:val="00D04DB6"/>
    <w:rsid w:val="00D04DE0"/>
    <w:rsid w:val="00D04FEB"/>
    <w:rsid w:val="00D050B5"/>
    <w:rsid w:val="00D05203"/>
    <w:rsid w:val="00D05605"/>
    <w:rsid w:val="00D06A92"/>
    <w:rsid w:val="00D06AEA"/>
    <w:rsid w:val="00D06BAE"/>
    <w:rsid w:val="00D06FD1"/>
    <w:rsid w:val="00D07344"/>
    <w:rsid w:val="00D102F3"/>
    <w:rsid w:val="00D105E1"/>
    <w:rsid w:val="00D10781"/>
    <w:rsid w:val="00D10EE6"/>
    <w:rsid w:val="00D11E8C"/>
    <w:rsid w:val="00D12344"/>
    <w:rsid w:val="00D12CBB"/>
    <w:rsid w:val="00D131AE"/>
    <w:rsid w:val="00D1330A"/>
    <w:rsid w:val="00D134D5"/>
    <w:rsid w:val="00D14200"/>
    <w:rsid w:val="00D142E6"/>
    <w:rsid w:val="00D14743"/>
    <w:rsid w:val="00D147AE"/>
    <w:rsid w:val="00D1492F"/>
    <w:rsid w:val="00D14BB9"/>
    <w:rsid w:val="00D14C4B"/>
    <w:rsid w:val="00D14C5D"/>
    <w:rsid w:val="00D1596F"/>
    <w:rsid w:val="00D15F58"/>
    <w:rsid w:val="00D16230"/>
    <w:rsid w:val="00D167F9"/>
    <w:rsid w:val="00D17174"/>
    <w:rsid w:val="00D172AC"/>
    <w:rsid w:val="00D17383"/>
    <w:rsid w:val="00D17D41"/>
    <w:rsid w:val="00D17DB9"/>
    <w:rsid w:val="00D2034B"/>
    <w:rsid w:val="00D207B1"/>
    <w:rsid w:val="00D20B67"/>
    <w:rsid w:val="00D216D4"/>
    <w:rsid w:val="00D21BF0"/>
    <w:rsid w:val="00D22150"/>
    <w:rsid w:val="00D2234F"/>
    <w:rsid w:val="00D22531"/>
    <w:rsid w:val="00D22BA9"/>
    <w:rsid w:val="00D22BD9"/>
    <w:rsid w:val="00D2386E"/>
    <w:rsid w:val="00D23DB6"/>
    <w:rsid w:val="00D245B8"/>
    <w:rsid w:val="00D24BA3"/>
    <w:rsid w:val="00D25DCF"/>
    <w:rsid w:val="00D26142"/>
    <w:rsid w:val="00D26203"/>
    <w:rsid w:val="00D262BA"/>
    <w:rsid w:val="00D2645F"/>
    <w:rsid w:val="00D266D5"/>
    <w:rsid w:val="00D26A75"/>
    <w:rsid w:val="00D26CBE"/>
    <w:rsid w:val="00D26FF0"/>
    <w:rsid w:val="00D271B3"/>
    <w:rsid w:val="00D27515"/>
    <w:rsid w:val="00D2761A"/>
    <w:rsid w:val="00D279B4"/>
    <w:rsid w:val="00D27B39"/>
    <w:rsid w:val="00D27F0C"/>
    <w:rsid w:val="00D301EB"/>
    <w:rsid w:val="00D30538"/>
    <w:rsid w:val="00D30B55"/>
    <w:rsid w:val="00D30DC0"/>
    <w:rsid w:val="00D30F75"/>
    <w:rsid w:val="00D311CD"/>
    <w:rsid w:val="00D31402"/>
    <w:rsid w:val="00D31756"/>
    <w:rsid w:val="00D320C5"/>
    <w:rsid w:val="00D3229C"/>
    <w:rsid w:val="00D32488"/>
    <w:rsid w:val="00D32A0F"/>
    <w:rsid w:val="00D32E5E"/>
    <w:rsid w:val="00D32F76"/>
    <w:rsid w:val="00D33050"/>
    <w:rsid w:val="00D33924"/>
    <w:rsid w:val="00D33BC0"/>
    <w:rsid w:val="00D33C36"/>
    <w:rsid w:val="00D34104"/>
    <w:rsid w:val="00D34296"/>
    <w:rsid w:val="00D34C48"/>
    <w:rsid w:val="00D34CEC"/>
    <w:rsid w:val="00D34FDD"/>
    <w:rsid w:val="00D3513E"/>
    <w:rsid w:val="00D35490"/>
    <w:rsid w:val="00D35658"/>
    <w:rsid w:val="00D35D8A"/>
    <w:rsid w:val="00D3603F"/>
    <w:rsid w:val="00D3616C"/>
    <w:rsid w:val="00D36B32"/>
    <w:rsid w:val="00D40540"/>
    <w:rsid w:val="00D4144E"/>
    <w:rsid w:val="00D418CA"/>
    <w:rsid w:val="00D41C81"/>
    <w:rsid w:val="00D42210"/>
    <w:rsid w:val="00D4229D"/>
    <w:rsid w:val="00D4253C"/>
    <w:rsid w:val="00D4272A"/>
    <w:rsid w:val="00D42E40"/>
    <w:rsid w:val="00D430F9"/>
    <w:rsid w:val="00D43718"/>
    <w:rsid w:val="00D4389A"/>
    <w:rsid w:val="00D4409D"/>
    <w:rsid w:val="00D44841"/>
    <w:rsid w:val="00D448B2"/>
    <w:rsid w:val="00D44E1C"/>
    <w:rsid w:val="00D44EED"/>
    <w:rsid w:val="00D44F61"/>
    <w:rsid w:val="00D451C8"/>
    <w:rsid w:val="00D452BF"/>
    <w:rsid w:val="00D45870"/>
    <w:rsid w:val="00D45871"/>
    <w:rsid w:val="00D459E0"/>
    <w:rsid w:val="00D45D26"/>
    <w:rsid w:val="00D46991"/>
    <w:rsid w:val="00D474CA"/>
    <w:rsid w:val="00D475B4"/>
    <w:rsid w:val="00D4777F"/>
    <w:rsid w:val="00D479D4"/>
    <w:rsid w:val="00D47DE2"/>
    <w:rsid w:val="00D47E71"/>
    <w:rsid w:val="00D5123A"/>
    <w:rsid w:val="00D51EB4"/>
    <w:rsid w:val="00D51F6D"/>
    <w:rsid w:val="00D523AA"/>
    <w:rsid w:val="00D529D7"/>
    <w:rsid w:val="00D536B8"/>
    <w:rsid w:val="00D53A87"/>
    <w:rsid w:val="00D53C29"/>
    <w:rsid w:val="00D53C71"/>
    <w:rsid w:val="00D53E05"/>
    <w:rsid w:val="00D54052"/>
    <w:rsid w:val="00D5411D"/>
    <w:rsid w:val="00D54272"/>
    <w:rsid w:val="00D5440E"/>
    <w:rsid w:val="00D544EE"/>
    <w:rsid w:val="00D5470D"/>
    <w:rsid w:val="00D54A34"/>
    <w:rsid w:val="00D5537C"/>
    <w:rsid w:val="00D555D6"/>
    <w:rsid w:val="00D558E7"/>
    <w:rsid w:val="00D55C5C"/>
    <w:rsid w:val="00D55E36"/>
    <w:rsid w:val="00D55F97"/>
    <w:rsid w:val="00D5611D"/>
    <w:rsid w:val="00D56341"/>
    <w:rsid w:val="00D56576"/>
    <w:rsid w:val="00D5744B"/>
    <w:rsid w:val="00D57B1C"/>
    <w:rsid w:val="00D57D10"/>
    <w:rsid w:val="00D60119"/>
    <w:rsid w:val="00D608E2"/>
    <w:rsid w:val="00D60C8B"/>
    <w:rsid w:val="00D62060"/>
    <w:rsid w:val="00D6207A"/>
    <w:rsid w:val="00D62134"/>
    <w:rsid w:val="00D62439"/>
    <w:rsid w:val="00D625F1"/>
    <w:rsid w:val="00D63310"/>
    <w:rsid w:val="00D63540"/>
    <w:rsid w:val="00D635D1"/>
    <w:rsid w:val="00D636D9"/>
    <w:rsid w:val="00D648ED"/>
    <w:rsid w:val="00D64962"/>
    <w:rsid w:val="00D64B19"/>
    <w:rsid w:val="00D64F4D"/>
    <w:rsid w:val="00D66054"/>
    <w:rsid w:val="00D6628A"/>
    <w:rsid w:val="00D6677A"/>
    <w:rsid w:val="00D6782A"/>
    <w:rsid w:val="00D67B99"/>
    <w:rsid w:val="00D67CBF"/>
    <w:rsid w:val="00D67CF8"/>
    <w:rsid w:val="00D67E29"/>
    <w:rsid w:val="00D70155"/>
    <w:rsid w:val="00D70CD8"/>
    <w:rsid w:val="00D714C4"/>
    <w:rsid w:val="00D71602"/>
    <w:rsid w:val="00D7180C"/>
    <w:rsid w:val="00D7188F"/>
    <w:rsid w:val="00D72790"/>
    <w:rsid w:val="00D727AA"/>
    <w:rsid w:val="00D727F2"/>
    <w:rsid w:val="00D72DBB"/>
    <w:rsid w:val="00D72F02"/>
    <w:rsid w:val="00D7323C"/>
    <w:rsid w:val="00D732DA"/>
    <w:rsid w:val="00D73565"/>
    <w:rsid w:val="00D75EB9"/>
    <w:rsid w:val="00D7610C"/>
    <w:rsid w:val="00D761DE"/>
    <w:rsid w:val="00D767D8"/>
    <w:rsid w:val="00D770D6"/>
    <w:rsid w:val="00D77910"/>
    <w:rsid w:val="00D77D50"/>
    <w:rsid w:val="00D77EEA"/>
    <w:rsid w:val="00D803A0"/>
    <w:rsid w:val="00D805FF"/>
    <w:rsid w:val="00D807DA"/>
    <w:rsid w:val="00D81975"/>
    <w:rsid w:val="00D81C7D"/>
    <w:rsid w:val="00D81E3D"/>
    <w:rsid w:val="00D81E4F"/>
    <w:rsid w:val="00D81E9A"/>
    <w:rsid w:val="00D82178"/>
    <w:rsid w:val="00D827E6"/>
    <w:rsid w:val="00D829D2"/>
    <w:rsid w:val="00D830E8"/>
    <w:rsid w:val="00D83179"/>
    <w:rsid w:val="00D8333B"/>
    <w:rsid w:val="00D83578"/>
    <w:rsid w:val="00D8359F"/>
    <w:rsid w:val="00D83791"/>
    <w:rsid w:val="00D83837"/>
    <w:rsid w:val="00D8386E"/>
    <w:rsid w:val="00D83DDF"/>
    <w:rsid w:val="00D841FA"/>
    <w:rsid w:val="00D8435B"/>
    <w:rsid w:val="00D84504"/>
    <w:rsid w:val="00D8464F"/>
    <w:rsid w:val="00D85A7E"/>
    <w:rsid w:val="00D85BFA"/>
    <w:rsid w:val="00D861A4"/>
    <w:rsid w:val="00D863BE"/>
    <w:rsid w:val="00D86614"/>
    <w:rsid w:val="00D86732"/>
    <w:rsid w:val="00D86EBE"/>
    <w:rsid w:val="00D871E3"/>
    <w:rsid w:val="00D878EF"/>
    <w:rsid w:val="00D87A7B"/>
    <w:rsid w:val="00D87D56"/>
    <w:rsid w:val="00D9057D"/>
    <w:rsid w:val="00D914ED"/>
    <w:rsid w:val="00D9163A"/>
    <w:rsid w:val="00D91A02"/>
    <w:rsid w:val="00D9257B"/>
    <w:rsid w:val="00D9272C"/>
    <w:rsid w:val="00D92782"/>
    <w:rsid w:val="00D92CFA"/>
    <w:rsid w:val="00D932DD"/>
    <w:rsid w:val="00D93CB1"/>
    <w:rsid w:val="00D941AA"/>
    <w:rsid w:val="00D94C38"/>
    <w:rsid w:val="00D94FA5"/>
    <w:rsid w:val="00D95439"/>
    <w:rsid w:val="00D9559C"/>
    <w:rsid w:val="00D9589C"/>
    <w:rsid w:val="00D95F47"/>
    <w:rsid w:val="00D9630D"/>
    <w:rsid w:val="00D9677F"/>
    <w:rsid w:val="00D96FC1"/>
    <w:rsid w:val="00D979EA"/>
    <w:rsid w:val="00DA0B2D"/>
    <w:rsid w:val="00DA0DC3"/>
    <w:rsid w:val="00DA0F3C"/>
    <w:rsid w:val="00DA1044"/>
    <w:rsid w:val="00DA1881"/>
    <w:rsid w:val="00DA1A04"/>
    <w:rsid w:val="00DA1A4C"/>
    <w:rsid w:val="00DA1CED"/>
    <w:rsid w:val="00DA2266"/>
    <w:rsid w:val="00DA22AE"/>
    <w:rsid w:val="00DA2684"/>
    <w:rsid w:val="00DA2701"/>
    <w:rsid w:val="00DA2A53"/>
    <w:rsid w:val="00DA2F60"/>
    <w:rsid w:val="00DA3187"/>
    <w:rsid w:val="00DA321D"/>
    <w:rsid w:val="00DA33BD"/>
    <w:rsid w:val="00DA35F3"/>
    <w:rsid w:val="00DA37A6"/>
    <w:rsid w:val="00DA42B7"/>
    <w:rsid w:val="00DA43E4"/>
    <w:rsid w:val="00DA5EB7"/>
    <w:rsid w:val="00DA6981"/>
    <w:rsid w:val="00DA6D4B"/>
    <w:rsid w:val="00DA705D"/>
    <w:rsid w:val="00DA789F"/>
    <w:rsid w:val="00DA7B2B"/>
    <w:rsid w:val="00DA7CAB"/>
    <w:rsid w:val="00DA7DAA"/>
    <w:rsid w:val="00DB0960"/>
    <w:rsid w:val="00DB0F2C"/>
    <w:rsid w:val="00DB1423"/>
    <w:rsid w:val="00DB14C6"/>
    <w:rsid w:val="00DB1817"/>
    <w:rsid w:val="00DB1D6F"/>
    <w:rsid w:val="00DB23EE"/>
    <w:rsid w:val="00DB2C00"/>
    <w:rsid w:val="00DB3564"/>
    <w:rsid w:val="00DB3686"/>
    <w:rsid w:val="00DB3746"/>
    <w:rsid w:val="00DB3951"/>
    <w:rsid w:val="00DB3AAA"/>
    <w:rsid w:val="00DB4663"/>
    <w:rsid w:val="00DB4738"/>
    <w:rsid w:val="00DB481C"/>
    <w:rsid w:val="00DB49B2"/>
    <w:rsid w:val="00DB4D5D"/>
    <w:rsid w:val="00DB4D66"/>
    <w:rsid w:val="00DB5237"/>
    <w:rsid w:val="00DB58BA"/>
    <w:rsid w:val="00DB5BA9"/>
    <w:rsid w:val="00DB5CCF"/>
    <w:rsid w:val="00DB6203"/>
    <w:rsid w:val="00DB638E"/>
    <w:rsid w:val="00DB6688"/>
    <w:rsid w:val="00DB699F"/>
    <w:rsid w:val="00DB7295"/>
    <w:rsid w:val="00DB77B5"/>
    <w:rsid w:val="00DB7DA6"/>
    <w:rsid w:val="00DC072F"/>
    <w:rsid w:val="00DC0764"/>
    <w:rsid w:val="00DC0C57"/>
    <w:rsid w:val="00DC0F76"/>
    <w:rsid w:val="00DC0FC6"/>
    <w:rsid w:val="00DC122C"/>
    <w:rsid w:val="00DC1A77"/>
    <w:rsid w:val="00DC20D4"/>
    <w:rsid w:val="00DC2A99"/>
    <w:rsid w:val="00DC305B"/>
    <w:rsid w:val="00DC3265"/>
    <w:rsid w:val="00DC359A"/>
    <w:rsid w:val="00DC388D"/>
    <w:rsid w:val="00DC3C2F"/>
    <w:rsid w:val="00DC3EBF"/>
    <w:rsid w:val="00DC41AD"/>
    <w:rsid w:val="00DC435E"/>
    <w:rsid w:val="00DC49F7"/>
    <w:rsid w:val="00DC4A59"/>
    <w:rsid w:val="00DC4D9A"/>
    <w:rsid w:val="00DC5820"/>
    <w:rsid w:val="00DC6052"/>
    <w:rsid w:val="00DC6BB4"/>
    <w:rsid w:val="00DC71D3"/>
    <w:rsid w:val="00DC72F6"/>
    <w:rsid w:val="00DC79AB"/>
    <w:rsid w:val="00DD0B9F"/>
    <w:rsid w:val="00DD116D"/>
    <w:rsid w:val="00DD121B"/>
    <w:rsid w:val="00DD16D4"/>
    <w:rsid w:val="00DD25B6"/>
    <w:rsid w:val="00DD25BB"/>
    <w:rsid w:val="00DD2A6B"/>
    <w:rsid w:val="00DD2A75"/>
    <w:rsid w:val="00DD2B9C"/>
    <w:rsid w:val="00DD3CC4"/>
    <w:rsid w:val="00DD4041"/>
    <w:rsid w:val="00DD4345"/>
    <w:rsid w:val="00DD44F9"/>
    <w:rsid w:val="00DD48B4"/>
    <w:rsid w:val="00DD4B0A"/>
    <w:rsid w:val="00DD5DC2"/>
    <w:rsid w:val="00DD5EB3"/>
    <w:rsid w:val="00DD6D02"/>
    <w:rsid w:val="00DD6DA8"/>
    <w:rsid w:val="00DD6F0E"/>
    <w:rsid w:val="00DD71D3"/>
    <w:rsid w:val="00DD725C"/>
    <w:rsid w:val="00DD737E"/>
    <w:rsid w:val="00DD738F"/>
    <w:rsid w:val="00DD73FB"/>
    <w:rsid w:val="00DD7566"/>
    <w:rsid w:val="00DD77B0"/>
    <w:rsid w:val="00DD78FB"/>
    <w:rsid w:val="00DD7C42"/>
    <w:rsid w:val="00DE07F5"/>
    <w:rsid w:val="00DE1AA5"/>
    <w:rsid w:val="00DE1DB1"/>
    <w:rsid w:val="00DE1EDB"/>
    <w:rsid w:val="00DE1F4F"/>
    <w:rsid w:val="00DE24E2"/>
    <w:rsid w:val="00DE26AE"/>
    <w:rsid w:val="00DE2AE9"/>
    <w:rsid w:val="00DE319C"/>
    <w:rsid w:val="00DE3675"/>
    <w:rsid w:val="00DE3B6C"/>
    <w:rsid w:val="00DE3F35"/>
    <w:rsid w:val="00DE4097"/>
    <w:rsid w:val="00DE41C0"/>
    <w:rsid w:val="00DE4720"/>
    <w:rsid w:val="00DE4AD6"/>
    <w:rsid w:val="00DE4B31"/>
    <w:rsid w:val="00DE4CD5"/>
    <w:rsid w:val="00DE5516"/>
    <w:rsid w:val="00DE5756"/>
    <w:rsid w:val="00DE5F55"/>
    <w:rsid w:val="00DE634A"/>
    <w:rsid w:val="00DE6739"/>
    <w:rsid w:val="00DE7301"/>
    <w:rsid w:val="00DE7434"/>
    <w:rsid w:val="00DE743E"/>
    <w:rsid w:val="00DE75E9"/>
    <w:rsid w:val="00DE7B0A"/>
    <w:rsid w:val="00DF050D"/>
    <w:rsid w:val="00DF1368"/>
    <w:rsid w:val="00DF1739"/>
    <w:rsid w:val="00DF22F9"/>
    <w:rsid w:val="00DF2626"/>
    <w:rsid w:val="00DF45F6"/>
    <w:rsid w:val="00DF4BC0"/>
    <w:rsid w:val="00DF519B"/>
    <w:rsid w:val="00DF55EF"/>
    <w:rsid w:val="00DF56C3"/>
    <w:rsid w:val="00DF5882"/>
    <w:rsid w:val="00DF5C65"/>
    <w:rsid w:val="00DF5F24"/>
    <w:rsid w:val="00DF6AC8"/>
    <w:rsid w:val="00DF72FA"/>
    <w:rsid w:val="00DF758C"/>
    <w:rsid w:val="00DF75DC"/>
    <w:rsid w:val="00DF7E6F"/>
    <w:rsid w:val="00E000B5"/>
    <w:rsid w:val="00E00F81"/>
    <w:rsid w:val="00E012D2"/>
    <w:rsid w:val="00E023E4"/>
    <w:rsid w:val="00E02AA1"/>
    <w:rsid w:val="00E02C06"/>
    <w:rsid w:val="00E03024"/>
    <w:rsid w:val="00E03339"/>
    <w:rsid w:val="00E03CB4"/>
    <w:rsid w:val="00E0416F"/>
    <w:rsid w:val="00E04B7F"/>
    <w:rsid w:val="00E04D73"/>
    <w:rsid w:val="00E052AF"/>
    <w:rsid w:val="00E055AF"/>
    <w:rsid w:val="00E05907"/>
    <w:rsid w:val="00E05F52"/>
    <w:rsid w:val="00E05FD9"/>
    <w:rsid w:val="00E06976"/>
    <w:rsid w:val="00E06AE7"/>
    <w:rsid w:val="00E06DBC"/>
    <w:rsid w:val="00E06F08"/>
    <w:rsid w:val="00E07134"/>
    <w:rsid w:val="00E0722B"/>
    <w:rsid w:val="00E0779F"/>
    <w:rsid w:val="00E07EC5"/>
    <w:rsid w:val="00E10066"/>
    <w:rsid w:val="00E10246"/>
    <w:rsid w:val="00E1029E"/>
    <w:rsid w:val="00E1065C"/>
    <w:rsid w:val="00E10A82"/>
    <w:rsid w:val="00E10B58"/>
    <w:rsid w:val="00E10C08"/>
    <w:rsid w:val="00E10EFC"/>
    <w:rsid w:val="00E113D4"/>
    <w:rsid w:val="00E115F0"/>
    <w:rsid w:val="00E115FA"/>
    <w:rsid w:val="00E11682"/>
    <w:rsid w:val="00E117EE"/>
    <w:rsid w:val="00E11C22"/>
    <w:rsid w:val="00E12103"/>
    <w:rsid w:val="00E122F6"/>
    <w:rsid w:val="00E1262F"/>
    <w:rsid w:val="00E12691"/>
    <w:rsid w:val="00E130BA"/>
    <w:rsid w:val="00E13E9E"/>
    <w:rsid w:val="00E13EF8"/>
    <w:rsid w:val="00E14662"/>
    <w:rsid w:val="00E14761"/>
    <w:rsid w:val="00E148E6"/>
    <w:rsid w:val="00E14B86"/>
    <w:rsid w:val="00E14C2E"/>
    <w:rsid w:val="00E158D8"/>
    <w:rsid w:val="00E15E71"/>
    <w:rsid w:val="00E16A0F"/>
    <w:rsid w:val="00E16A3D"/>
    <w:rsid w:val="00E17F7C"/>
    <w:rsid w:val="00E17FCA"/>
    <w:rsid w:val="00E20FED"/>
    <w:rsid w:val="00E21337"/>
    <w:rsid w:val="00E217D6"/>
    <w:rsid w:val="00E21A4B"/>
    <w:rsid w:val="00E2278A"/>
    <w:rsid w:val="00E22A31"/>
    <w:rsid w:val="00E22FAF"/>
    <w:rsid w:val="00E235E2"/>
    <w:rsid w:val="00E2364A"/>
    <w:rsid w:val="00E23B3D"/>
    <w:rsid w:val="00E23B80"/>
    <w:rsid w:val="00E24396"/>
    <w:rsid w:val="00E24974"/>
    <w:rsid w:val="00E24A23"/>
    <w:rsid w:val="00E2505D"/>
    <w:rsid w:val="00E250DB"/>
    <w:rsid w:val="00E250E6"/>
    <w:rsid w:val="00E2568B"/>
    <w:rsid w:val="00E2597F"/>
    <w:rsid w:val="00E25DA4"/>
    <w:rsid w:val="00E260AC"/>
    <w:rsid w:val="00E264CF"/>
    <w:rsid w:val="00E26901"/>
    <w:rsid w:val="00E26C4B"/>
    <w:rsid w:val="00E26EAB"/>
    <w:rsid w:val="00E27122"/>
    <w:rsid w:val="00E27741"/>
    <w:rsid w:val="00E279B0"/>
    <w:rsid w:val="00E30023"/>
    <w:rsid w:val="00E3052F"/>
    <w:rsid w:val="00E30582"/>
    <w:rsid w:val="00E30655"/>
    <w:rsid w:val="00E309E1"/>
    <w:rsid w:val="00E30BF5"/>
    <w:rsid w:val="00E30CCC"/>
    <w:rsid w:val="00E312D4"/>
    <w:rsid w:val="00E31737"/>
    <w:rsid w:val="00E31919"/>
    <w:rsid w:val="00E31BF2"/>
    <w:rsid w:val="00E31E5A"/>
    <w:rsid w:val="00E3203A"/>
    <w:rsid w:val="00E323A8"/>
    <w:rsid w:val="00E32626"/>
    <w:rsid w:val="00E32849"/>
    <w:rsid w:val="00E3293B"/>
    <w:rsid w:val="00E33267"/>
    <w:rsid w:val="00E336FA"/>
    <w:rsid w:val="00E339AE"/>
    <w:rsid w:val="00E33C72"/>
    <w:rsid w:val="00E33CCF"/>
    <w:rsid w:val="00E3484B"/>
    <w:rsid w:val="00E34B40"/>
    <w:rsid w:val="00E3508E"/>
    <w:rsid w:val="00E35415"/>
    <w:rsid w:val="00E358F6"/>
    <w:rsid w:val="00E35F82"/>
    <w:rsid w:val="00E3690C"/>
    <w:rsid w:val="00E36CCD"/>
    <w:rsid w:val="00E3748E"/>
    <w:rsid w:val="00E37760"/>
    <w:rsid w:val="00E377DA"/>
    <w:rsid w:val="00E37B9E"/>
    <w:rsid w:val="00E40169"/>
    <w:rsid w:val="00E4037B"/>
    <w:rsid w:val="00E40418"/>
    <w:rsid w:val="00E40798"/>
    <w:rsid w:val="00E4083E"/>
    <w:rsid w:val="00E409A1"/>
    <w:rsid w:val="00E40B8A"/>
    <w:rsid w:val="00E40F36"/>
    <w:rsid w:val="00E414BD"/>
    <w:rsid w:val="00E4161A"/>
    <w:rsid w:val="00E41A43"/>
    <w:rsid w:val="00E41C25"/>
    <w:rsid w:val="00E42192"/>
    <w:rsid w:val="00E423D5"/>
    <w:rsid w:val="00E4274D"/>
    <w:rsid w:val="00E4299A"/>
    <w:rsid w:val="00E42D71"/>
    <w:rsid w:val="00E434D6"/>
    <w:rsid w:val="00E435A1"/>
    <w:rsid w:val="00E43644"/>
    <w:rsid w:val="00E43CF2"/>
    <w:rsid w:val="00E43EB7"/>
    <w:rsid w:val="00E440A7"/>
    <w:rsid w:val="00E44350"/>
    <w:rsid w:val="00E4458C"/>
    <w:rsid w:val="00E44AFF"/>
    <w:rsid w:val="00E44E95"/>
    <w:rsid w:val="00E45285"/>
    <w:rsid w:val="00E45653"/>
    <w:rsid w:val="00E45B6F"/>
    <w:rsid w:val="00E45C90"/>
    <w:rsid w:val="00E46702"/>
    <w:rsid w:val="00E46892"/>
    <w:rsid w:val="00E469A4"/>
    <w:rsid w:val="00E46D6A"/>
    <w:rsid w:val="00E47CC0"/>
    <w:rsid w:val="00E47E95"/>
    <w:rsid w:val="00E47F4D"/>
    <w:rsid w:val="00E47FC6"/>
    <w:rsid w:val="00E501BC"/>
    <w:rsid w:val="00E5076B"/>
    <w:rsid w:val="00E5083C"/>
    <w:rsid w:val="00E508C4"/>
    <w:rsid w:val="00E5115E"/>
    <w:rsid w:val="00E5169D"/>
    <w:rsid w:val="00E516AA"/>
    <w:rsid w:val="00E51B25"/>
    <w:rsid w:val="00E51CF9"/>
    <w:rsid w:val="00E5209B"/>
    <w:rsid w:val="00E5225F"/>
    <w:rsid w:val="00E5233A"/>
    <w:rsid w:val="00E52382"/>
    <w:rsid w:val="00E528DC"/>
    <w:rsid w:val="00E52C57"/>
    <w:rsid w:val="00E52FB7"/>
    <w:rsid w:val="00E5342C"/>
    <w:rsid w:val="00E5370C"/>
    <w:rsid w:val="00E543FE"/>
    <w:rsid w:val="00E548F0"/>
    <w:rsid w:val="00E54C09"/>
    <w:rsid w:val="00E54C65"/>
    <w:rsid w:val="00E54D53"/>
    <w:rsid w:val="00E54E62"/>
    <w:rsid w:val="00E5531E"/>
    <w:rsid w:val="00E555A8"/>
    <w:rsid w:val="00E558AE"/>
    <w:rsid w:val="00E55AB4"/>
    <w:rsid w:val="00E55D55"/>
    <w:rsid w:val="00E55E65"/>
    <w:rsid w:val="00E56294"/>
    <w:rsid w:val="00E56786"/>
    <w:rsid w:val="00E567A6"/>
    <w:rsid w:val="00E56ACA"/>
    <w:rsid w:val="00E579F5"/>
    <w:rsid w:val="00E57A4E"/>
    <w:rsid w:val="00E57B58"/>
    <w:rsid w:val="00E57CF4"/>
    <w:rsid w:val="00E6022A"/>
    <w:rsid w:val="00E60ACA"/>
    <w:rsid w:val="00E60FE6"/>
    <w:rsid w:val="00E6168E"/>
    <w:rsid w:val="00E61738"/>
    <w:rsid w:val="00E6186E"/>
    <w:rsid w:val="00E61885"/>
    <w:rsid w:val="00E6194F"/>
    <w:rsid w:val="00E61BE5"/>
    <w:rsid w:val="00E61DB2"/>
    <w:rsid w:val="00E6212C"/>
    <w:rsid w:val="00E62377"/>
    <w:rsid w:val="00E6279E"/>
    <w:rsid w:val="00E62A4E"/>
    <w:rsid w:val="00E62B73"/>
    <w:rsid w:val="00E6304C"/>
    <w:rsid w:val="00E64582"/>
    <w:rsid w:val="00E64601"/>
    <w:rsid w:val="00E64806"/>
    <w:rsid w:val="00E649DF"/>
    <w:rsid w:val="00E64B15"/>
    <w:rsid w:val="00E64CCA"/>
    <w:rsid w:val="00E64E99"/>
    <w:rsid w:val="00E655F8"/>
    <w:rsid w:val="00E65B5B"/>
    <w:rsid w:val="00E65E6B"/>
    <w:rsid w:val="00E65F15"/>
    <w:rsid w:val="00E66BB6"/>
    <w:rsid w:val="00E674E9"/>
    <w:rsid w:val="00E67592"/>
    <w:rsid w:val="00E67817"/>
    <w:rsid w:val="00E67F1B"/>
    <w:rsid w:val="00E70176"/>
    <w:rsid w:val="00E707A4"/>
    <w:rsid w:val="00E70D16"/>
    <w:rsid w:val="00E7130E"/>
    <w:rsid w:val="00E71876"/>
    <w:rsid w:val="00E72B8C"/>
    <w:rsid w:val="00E72C6C"/>
    <w:rsid w:val="00E72EDE"/>
    <w:rsid w:val="00E73192"/>
    <w:rsid w:val="00E731CE"/>
    <w:rsid w:val="00E7322C"/>
    <w:rsid w:val="00E733EB"/>
    <w:rsid w:val="00E739EA"/>
    <w:rsid w:val="00E73ACA"/>
    <w:rsid w:val="00E73D78"/>
    <w:rsid w:val="00E73FF0"/>
    <w:rsid w:val="00E741AA"/>
    <w:rsid w:val="00E744EC"/>
    <w:rsid w:val="00E7456D"/>
    <w:rsid w:val="00E74D7F"/>
    <w:rsid w:val="00E756FC"/>
    <w:rsid w:val="00E771E8"/>
    <w:rsid w:val="00E7766E"/>
    <w:rsid w:val="00E77C4C"/>
    <w:rsid w:val="00E77D80"/>
    <w:rsid w:val="00E80366"/>
    <w:rsid w:val="00E805FB"/>
    <w:rsid w:val="00E8066D"/>
    <w:rsid w:val="00E80C0D"/>
    <w:rsid w:val="00E80E68"/>
    <w:rsid w:val="00E80F35"/>
    <w:rsid w:val="00E81212"/>
    <w:rsid w:val="00E8154C"/>
    <w:rsid w:val="00E81D2F"/>
    <w:rsid w:val="00E82719"/>
    <w:rsid w:val="00E82896"/>
    <w:rsid w:val="00E829EB"/>
    <w:rsid w:val="00E836CE"/>
    <w:rsid w:val="00E83D4D"/>
    <w:rsid w:val="00E83DC8"/>
    <w:rsid w:val="00E83EC4"/>
    <w:rsid w:val="00E841C1"/>
    <w:rsid w:val="00E84DDA"/>
    <w:rsid w:val="00E84F35"/>
    <w:rsid w:val="00E850E6"/>
    <w:rsid w:val="00E85D84"/>
    <w:rsid w:val="00E86321"/>
    <w:rsid w:val="00E86898"/>
    <w:rsid w:val="00E86D8D"/>
    <w:rsid w:val="00E86FB2"/>
    <w:rsid w:val="00E87018"/>
    <w:rsid w:val="00E87338"/>
    <w:rsid w:val="00E87B10"/>
    <w:rsid w:val="00E87CFA"/>
    <w:rsid w:val="00E9003F"/>
    <w:rsid w:val="00E900C4"/>
    <w:rsid w:val="00E90844"/>
    <w:rsid w:val="00E90BA4"/>
    <w:rsid w:val="00E9108E"/>
    <w:rsid w:val="00E91959"/>
    <w:rsid w:val="00E92289"/>
    <w:rsid w:val="00E923ED"/>
    <w:rsid w:val="00E92DD4"/>
    <w:rsid w:val="00E92EF7"/>
    <w:rsid w:val="00E93977"/>
    <w:rsid w:val="00E93BD6"/>
    <w:rsid w:val="00E941F1"/>
    <w:rsid w:val="00E947C0"/>
    <w:rsid w:val="00E94848"/>
    <w:rsid w:val="00E949BF"/>
    <w:rsid w:val="00E94CCD"/>
    <w:rsid w:val="00E94D14"/>
    <w:rsid w:val="00E95117"/>
    <w:rsid w:val="00E963CF"/>
    <w:rsid w:val="00E963F0"/>
    <w:rsid w:val="00E96624"/>
    <w:rsid w:val="00E96D6A"/>
    <w:rsid w:val="00E96FE6"/>
    <w:rsid w:val="00E9704C"/>
    <w:rsid w:val="00E970BA"/>
    <w:rsid w:val="00E97780"/>
    <w:rsid w:val="00E979EE"/>
    <w:rsid w:val="00E97B6A"/>
    <w:rsid w:val="00E97B71"/>
    <w:rsid w:val="00E97F66"/>
    <w:rsid w:val="00EA0376"/>
    <w:rsid w:val="00EA0962"/>
    <w:rsid w:val="00EA16B1"/>
    <w:rsid w:val="00EA2A30"/>
    <w:rsid w:val="00EA3057"/>
    <w:rsid w:val="00EA30AC"/>
    <w:rsid w:val="00EA3471"/>
    <w:rsid w:val="00EA3767"/>
    <w:rsid w:val="00EA3826"/>
    <w:rsid w:val="00EA3F8A"/>
    <w:rsid w:val="00EA42BE"/>
    <w:rsid w:val="00EA4616"/>
    <w:rsid w:val="00EA46B6"/>
    <w:rsid w:val="00EA47FB"/>
    <w:rsid w:val="00EA5113"/>
    <w:rsid w:val="00EA5202"/>
    <w:rsid w:val="00EA5307"/>
    <w:rsid w:val="00EA5317"/>
    <w:rsid w:val="00EA5DA5"/>
    <w:rsid w:val="00EA5F68"/>
    <w:rsid w:val="00EA614E"/>
    <w:rsid w:val="00EA64EB"/>
    <w:rsid w:val="00EA6A21"/>
    <w:rsid w:val="00EA6C0B"/>
    <w:rsid w:val="00EA74EF"/>
    <w:rsid w:val="00EA7DAD"/>
    <w:rsid w:val="00EB0309"/>
    <w:rsid w:val="00EB0367"/>
    <w:rsid w:val="00EB0702"/>
    <w:rsid w:val="00EB0739"/>
    <w:rsid w:val="00EB0970"/>
    <w:rsid w:val="00EB0A2B"/>
    <w:rsid w:val="00EB0EE5"/>
    <w:rsid w:val="00EB11B6"/>
    <w:rsid w:val="00EB11C3"/>
    <w:rsid w:val="00EB1206"/>
    <w:rsid w:val="00EB164B"/>
    <w:rsid w:val="00EB16A4"/>
    <w:rsid w:val="00EB16E9"/>
    <w:rsid w:val="00EB22E4"/>
    <w:rsid w:val="00EB2354"/>
    <w:rsid w:val="00EB248C"/>
    <w:rsid w:val="00EB2531"/>
    <w:rsid w:val="00EB267B"/>
    <w:rsid w:val="00EB2B0D"/>
    <w:rsid w:val="00EB30D9"/>
    <w:rsid w:val="00EB3179"/>
    <w:rsid w:val="00EB345C"/>
    <w:rsid w:val="00EB35D1"/>
    <w:rsid w:val="00EB3BA3"/>
    <w:rsid w:val="00EB3D05"/>
    <w:rsid w:val="00EB3FE4"/>
    <w:rsid w:val="00EB4430"/>
    <w:rsid w:val="00EB468D"/>
    <w:rsid w:val="00EB4EB2"/>
    <w:rsid w:val="00EB4FF4"/>
    <w:rsid w:val="00EB52A1"/>
    <w:rsid w:val="00EB5456"/>
    <w:rsid w:val="00EB5678"/>
    <w:rsid w:val="00EB5719"/>
    <w:rsid w:val="00EB6496"/>
    <w:rsid w:val="00EB64BC"/>
    <w:rsid w:val="00EB6778"/>
    <w:rsid w:val="00EB682B"/>
    <w:rsid w:val="00EB68C9"/>
    <w:rsid w:val="00EB6A11"/>
    <w:rsid w:val="00EB6B12"/>
    <w:rsid w:val="00EB784F"/>
    <w:rsid w:val="00EB7C37"/>
    <w:rsid w:val="00EB7D23"/>
    <w:rsid w:val="00EB7E4C"/>
    <w:rsid w:val="00EC0022"/>
    <w:rsid w:val="00EC050B"/>
    <w:rsid w:val="00EC070F"/>
    <w:rsid w:val="00EC0F8C"/>
    <w:rsid w:val="00EC104F"/>
    <w:rsid w:val="00EC1495"/>
    <w:rsid w:val="00EC150E"/>
    <w:rsid w:val="00EC16E5"/>
    <w:rsid w:val="00EC19B7"/>
    <w:rsid w:val="00EC1F44"/>
    <w:rsid w:val="00EC237A"/>
    <w:rsid w:val="00EC269D"/>
    <w:rsid w:val="00EC3C85"/>
    <w:rsid w:val="00EC3D3B"/>
    <w:rsid w:val="00EC4605"/>
    <w:rsid w:val="00EC4839"/>
    <w:rsid w:val="00EC509C"/>
    <w:rsid w:val="00EC5364"/>
    <w:rsid w:val="00EC5375"/>
    <w:rsid w:val="00EC56F4"/>
    <w:rsid w:val="00EC5BE7"/>
    <w:rsid w:val="00EC5C52"/>
    <w:rsid w:val="00EC66FF"/>
    <w:rsid w:val="00EC6827"/>
    <w:rsid w:val="00EC6CD3"/>
    <w:rsid w:val="00EC714D"/>
    <w:rsid w:val="00EC7241"/>
    <w:rsid w:val="00EC7755"/>
    <w:rsid w:val="00EC7E94"/>
    <w:rsid w:val="00ED01A6"/>
    <w:rsid w:val="00ED06B6"/>
    <w:rsid w:val="00ED0B23"/>
    <w:rsid w:val="00ED1098"/>
    <w:rsid w:val="00ED16AB"/>
    <w:rsid w:val="00ED1AF7"/>
    <w:rsid w:val="00ED1C0F"/>
    <w:rsid w:val="00ED1F9B"/>
    <w:rsid w:val="00ED2277"/>
    <w:rsid w:val="00ED27F0"/>
    <w:rsid w:val="00ED2867"/>
    <w:rsid w:val="00ED2D1C"/>
    <w:rsid w:val="00ED2E6F"/>
    <w:rsid w:val="00ED2F79"/>
    <w:rsid w:val="00ED3820"/>
    <w:rsid w:val="00ED388D"/>
    <w:rsid w:val="00ED3A68"/>
    <w:rsid w:val="00ED3C28"/>
    <w:rsid w:val="00ED3C40"/>
    <w:rsid w:val="00ED4482"/>
    <w:rsid w:val="00ED4769"/>
    <w:rsid w:val="00ED47C8"/>
    <w:rsid w:val="00ED4831"/>
    <w:rsid w:val="00ED4A6B"/>
    <w:rsid w:val="00ED4C3B"/>
    <w:rsid w:val="00ED4EE4"/>
    <w:rsid w:val="00ED4FE1"/>
    <w:rsid w:val="00ED5629"/>
    <w:rsid w:val="00ED5695"/>
    <w:rsid w:val="00ED602D"/>
    <w:rsid w:val="00ED61C4"/>
    <w:rsid w:val="00ED620B"/>
    <w:rsid w:val="00ED6662"/>
    <w:rsid w:val="00ED6A2E"/>
    <w:rsid w:val="00ED6B44"/>
    <w:rsid w:val="00ED6B6A"/>
    <w:rsid w:val="00ED72E1"/>
    <w:rsid w:val="00ED72ED"/>
    <w:rsid w:val="00ED75AC"/>
    <w:rsid w:val="00ED7812"/>
    <w:rsid w:val="00ED7EE6"/>
    <w:rsid w:val="00ED7F41"/>
    <w:rsid w:val="00ED7FFD"/>
    <w:rsid w:val="00EE0BE6"/>
    <w:rsid w:val="00EE0CC0"/>
    <w:rsid w:val="00EE1086"/>
    <w:rsid w:val="00EE1778"/>
    <w:rsid w:val="00EE1CAE"/>
    <w:rsid w:val="00EE1E21"/>
    <w:rsid w:val="00EE1E56"/>
    <w:rsid w:val="00EE1EC8"/>
    <w:rsid w:val="00EE2270"/>
    <w:rsid w:val="00EE27A9"/>
    <w:rsid w:val="00EE360B"/>
    <w:rsid w:val="00EE36D0"/>
    <w:rsid w:val="00EE3AF0"/>
    <w:rsid w:val="00EE3BAE"/>
    <w:rsid w:val="00EE3BFC"/>
    <w:rsid w:val="00EE3F7E"/>
    <w:rsid w:val="00EE41CE"/>
    <w:rsid w:val="00EE4BAA"/>
    <w:rsid w:val="00EE4CB3"/>
    <w:rsid w:val="00EE4DE1"/>
    <w:rsid w:val="00EE59B2"/>
    <w:rsid w:val="00EE5C28"/>
    <w:rsid w:val="00EE605C"/>
    <w:rsid w:val="00EE61B6"/>
    <w:rsid w:val="00EE6260"/>
    <w:rsid w:val="00EE6C05"/>
    <w:rsid w:val="00EE6C3B"/>
    <w:rsid w:val="00EE6F18"/>
    <w:rsid w:val="00EE71CE"/>
    <w:rsid w:val="00EF0E81"/>
    <w:rsid w:val="00EF1554"/>
    <w:rsid w:val="00EF1663"/>
    <w:rsid w:val="00EF1AA0"/>
    <w:rsid w:val="00EF2432"/>
    <w:rsid w:val="00EF25D9"/>
    <w:rsid w:val="00EF28BB"/>
    <w:rsid w:val="00EF2C4B"/>
    <w:rsid w:val="00EF2D6B"/>
    <w:rsid w:val="00EF322A"/>
    <w:rsid w:val="00EF32DD"/>
    <w:rsid w:val="00EF34A4"/>
    <w:rsid w:val="00EF371D"/>
    <w:rsid w:val="00EF3AC5"/>
    <w:rsid w:val="00EF3F9F"/>
    <w:rsid w:val="00EF4C01"/>
    <w:rsid w:val="00EF54C1"/>
    <w:rsid w:val="00EF5E3A"/>
    <w:rsid w:val="00EF5F75"/>
    <w:rsid w:val="00EF63E8"/>
    <w:rsid w:val="00EF6B06"/>
    <w:rsid w:val="00EF6E53"/>
    <w:rsid w:val="00EF6F1F"/>
    <w:rsid w:val="00EF70E2"/>
    <w:rsid w:val="00EF7E67"/>
    <w:rsid w:val="00EF7FC1"/>
    <w:rsid w:val="00F00091"/>
    <w:rsid w:val="00F00CBC"/>
    <w:rsid w:val="00F00FE4"/>
    <w:rsid w:val="00F01A9F"/>
    <w:rsid w:val="00F020BF"/>
    <w:rsid w:val="00F021F9"/>
    <w:rsid w:val="00F0232B"/>
    <w:rsid w:val="00F02648"/>
    <w:rsid w:val="00F02F4A"/>
    <w:rsid w:val="00F034E5"/>
    <w:rsid w:val="00F03576"/>
    <w:rsid w:val="00F03845"/>
    <w:rsid w:val="00F03933"/>
    <w:rsid w:val="00F03A8D"/>
    <w:rsid w:val="00F03FEC"/>
    <w:rsid w:val="00F041EE"/>
    <w:rsid w:val="00F04779"/>
    <w:rsid w:val="00F05070"/>
    <w:rsid w:val="00F05B68"/>
    <w:rsid w:val="00F066AE"/>
    <w:rsid w:val="00F06E24"/>
    <w:rsid w:val="00F0752F"/>
    <w:rsid w:val="00F07817"/>
    <w:rsid w:val="00F10218"/>
    <w:rsid w:val="00F106F6"/>
    <w:rsid w:val="00F10856"/>
    <w:rsid w:val="00F1105E"/>
    <w:rsid w:val="00F114DA"/>
    <w:rsid w:val="00F11AAC"/>
    <w:rsid w:val="00F11C15"/>
    <w:rsid w:val="00F11C2D"/>
    <w:rsid w:val="00F127CA"/>
    <w:rsid w:val="00F12A0B"/>
    <w:rsid w:val="00F12ECD"/>
    <w:rsid w:val="00F13278"/>
    <w:rsid w:val="00F13A3B"/>
    <w:rsid w:val="00F13C06"/>
    <w:rsid w:val="00F147CA"/>
    <w:rsid w:val="00F14894"/>
    <w:rsid w:val="00F14C61"/>
    <w:rsid w:val="00F14CE1"/>
    <w:rsid w:val="00F14DBD"/>
    <w:rsid w:val="00F150EF"/>
    <w:rsid w:val="00F152BF"/>
    <w:rsid w:val="00F15716"/>
    <w:rsid w:val="00F15CF3"/>
    <w:rsid w:val="00F160E4"/>
    <w:rsid w:val="00F16213"/>
    <w:rsid w:val="00F162EA"/>
    <w:rsid w:val="00F16607"/>
    <w:rsid w:val="00F168F6"/>
    <w:rsid w:val="00F16A86"/>
    <w:rsid w:val="00F174B7"/>
    <w:rsid w:val="00F17DAB"/>
    <w:rsid w:val="00F202E6"/>
    <w:rsid w:val="00F208EC"/>
    <w:rsid w:val="00F20981"/>
    <w:rsid w:val="00F20C9D"/>
    <w:rsid w:val="00F21E89"/>
    <w:rsid w:val="00F21FF0"/>
    <w:rsid w:val="00F22081"/>
    <w:rsid w:val="00F220C8"/>
    <w:rsid w:val="00F221C6"/>
    <w:rsid w:val="00F22DBB"/>
    <w:rsid w:val="00F23001"/>
    <w:rsid w:val="00F231D6"/>
    <w:rsid w:val="00F23281"/>
    <w:rsid w:val="00F232EA"/>
    <w:rsid w:val="00F235F6"/>
    <w:rsid w:val="00F24193"/>
    <w:rsid w:val="00F24C75"/>
    <w:rsid w:val="00F24F4D"/>
    <w:rsid w:val="00F250FB"/>
    <w:rsid w:val="00F25821"/>
    <w:rsid w:val="00F25915"/>
    <w:rsid w:val="00F25E3A"/>
    <w:rsid w:val="00F260C4"/>
    <w:rsid w:val="00F26902"/>
    <w:rsid w:val="00F26E9E"/>
    <w:rsid w:val="00F2700F"/>
    <w:rsid w:val="00F2713B"/>
    <w:rsid w:val="00F30C70"/>
    <w:rsid w:val="00F30C90"/>
    <w:rsid w:val="00F31939"/>
    <w:rsid w:val="00F31951"/>
    <w:rsid w:val="00F3201D"/>
    <w:rsid w:val="00F32134"/>
    <w:rsid w:val="00F3250B"/>
    <w:rsid w:val="00F33016"/>
    <w:rsid w:val="00F333C2"/>
    <w:rsid w:val="00F33AE2"/>
    <w:rsid w:val="00F344BE"/>
    <w:rsid w:val="00F34DE2"/>
    <w:rsid w:val="00F34F84"/>
    <w:rsid w:val="00F34FCE"/>
    <w:rsid w:val="00F35CD4"/>
    <w:rsid w:val="00F35E93"/>
    <w:rsid w:val="00F36622"/>
    <w:rsid w:val="00F366B7"/>
    <w:rsid w:val="00F36AA0"/>
    <w:rsid w:val="00F37338"/>
    <w:rsid w:val="00F374C4"/>
    <w:rsid w:val="00F37A5B"/>
    <w:rsid w:val="00F37D88"/>
    <w:rsid w:val="00F415AF"/>
    <w:rsid w:val="00F41ACE"/>
    <w:rsid w:val="00F41C9B"/>
    <w:rsid w:val="00F41CDF"/>
    <w:rsid w:val="00F426BD"/>
    <w:rsid w:val="00F428D7"/>
    <w:rsid w:val="00F42B81"/>
    <w:rsid w:val="00F42DB6"/>
    <w:rsid w:val="00F4391E"/>
    <w:rsid w:val="00F439FB"/>
    <w:rsid w:val="00F43B96"/>
    <w:rsid w:val="00F44150"/>
    <w:rsid w:val="00F445D2"/>
    <w:rsid w:val="00F446DD"/>
    <w:rsid w:val="00F44708"/>
    <w:rsid w:val="00F44C38"/>
    <w:rsid w:val="00F452CE"/>
    <w:rsid w:val="00F45A97"/>
    <w:rsid w:val="00F460D9"/>
    <w:rsid w:val="00F46225"/>
    <w:rsid w:val="00F46DA1"/>
    <w:rsid w:val="00F4703D"/>
    <w:rsid w:val="00F47938"/>
    <w:rsid w:val="00F47C0E"/>
    <w:rsid w:val="00F50935"/>
    <w:rsid w:val="00F5151E"/>
    <w:rsid w:val="00F51DCB"/>
    <w:rsid w:val="00F51E05"/>
    <w:rsid w:val="00F51EA4"/>
    <w:rsid w:val="00F521DA"/>
    <w:rsid w:val="00F528A5"/>
    <w:rsid w:val="00F52A54"/>
    <w:rsid w:val="00F5302E"/>
    <w:rsid w:val="00F53174"/>
    <w:rsid w:val="00F53226"/>
    <w:rsid w:val="00F5392D"/>
    <w:rsid w:val="00F54275"/>
    <w:rsid w:val="00F54544"/>
    <w:rsid w:val="00F5561F"/>
    <w:rsid w:val="00F55806"/>
    <w:rsid w:val="00F558F9"/>
    <w:rsid w:val="00F561A6"/>
    <w:rsid w:val="00F56407"/>
    <w:rsid w:val="00F564A2"/>
    <w:rsid w:val="00F56504"/>
    <w:rsid w:val="00F56683"/>
    <w:rsid w:val="00F56733"/>
    <w:rsid w:val="00F570AD"/>
    <w:rsid w:val="00F57369"/>
    <w:rsid w:val="00F573DE"/>
    <w:rsid w:val="00F57C5A"/>
    <w:rsid w:val="00F57E6C"/>
    <w:rsid w:val="00F6008D"/>
    <w:rsid w:val="00F60377"/>
    <w:rsid w:val="00F604FD"/>
    <w:rsid w:val="00F62F78"/>
    <w:rsid w:val="00F63301"/>
    <w:rsid w:val="00F6374B"/>
    <w:rsid w:val="00F63B8C"/>
    <w:rsid w:val="00F63C2D"/>
    <w:rsid w:val="00F64643"/>
    <w:rsid w:val="00F649BF"/>
    <w:rsid w:val="00F64C62"/>
    <w:rsid w:val="00F64F94"/>
    <w:rsid w:val="00F65672"/>
    <w:rsid w:val="00F65859"/>
    <w:rsid w:val="00F659AA"/>
    <w:rsid w:val="00F659F1"/>
    <w:rsid w:val="00F66467"/>
    <w:rsid w:val="00F66ECD"/>
    <w:rsid w:val="00F6727A"/>
    <w:rsid w:val="00F673A9"/>
    <w:rsid w:val="00F67975"/>
    <w:rsid w:val="00F67F93"/>
    <w:rsid w:val="00F70188"/>
    <w:rsid w:val="00F7026E"/>
    <w:rsid w:val="00F7072D"/>
    <w:rsid w:val="00F707EB"/>
    <w:rsid w:val="00F70802"/>
    <w:rsid w:val="00F70C99"/>
    <w:rsid w:val="00F70D2B"/>
    <w:rsid w:val="00F70D81"/>
    <w:rsid w:val="00F715F2"/>
    <w:rsid w:val="00F71775"/>
    <w:rsid w:val="00F71A0F"/>
    <w:rsid w:val="00F71F73"/>
    <w:rsid w:val="00F7277C"/>
    <w:rsid w:val="00F73404"/>
    <w:rsid w:val="00F736F9"/>
    <w:rsid w:val="00F73829"/>
    <w:rsid w:val="00F7391B"/>
    <w:rsid w:val="00F73C0E"/>
    <w:rsid w:val="00F73CD1"/>
    <w:rsid w:val="00F73DB0"/>
    <w:rsid w:val="00F741F8"/>
    <w:rsid w:val="00F74237"/>
    <w:rsid w:val="00F743A5"/>
    <w:rsid w:val="00F74B33"/>
    <w:rsid w:val="00F74CF9"/>
    <w:rsid w:val="00F750AE"/>
    <w:rsid w:val="00F755F5"/>
    <w:rsid w:val="00F75BAC"/>
    <w:rsid w:val="00F75E1B"/>
    <w:rsid w:val="00F76B2B"/>
    <w:rsid w:val="00F76B79"/>
    <w:rsid w:val="00F76C89"/>
    <w:rsid w:val="00F77416"/>
    <w:rsid w:val="00F776A8"/>
    <w:rsid w:val="00F77FEC"/>
    <w:rsid w:val="00F8024A"/>
    <w:rsid w:val="00F8045E"/>
    <w:rsid w:val="00F804F5"/>
    <w:rsid w:val="00F80CAB"/>
    <w:rsid w:val="00F80CF4"/>
    <w:rsid w:val="00F80F87"/>
    <w:rsid w:val="00F8133B"/>
    <w:rsid w:val="00F8174E"/>
    <w:rsid w:val="00F819D6"/>
    <w:rsid w:val="00F81BB7"/>
    <w:rsid w:val="00F81CC6"/>
    <w:rsid w:val="00F81D65"/>
    <w:rsid w:val="00F81DBC"/>
    <w:rsid w:val="00F821A8"/>
    <w:rsid w:val="00F8228A"/>
    <w:rsid w:val="00F829D1"/>
    <w:rsid w:val="00F82C7E"/>
    <w:rsid w:val="00F82E57"/>
    <w:rsid w:val="00F83071"/>
    <w:rsid w:val="00F8327B"/>
    <w:rsid w:val="00F83E9D"/>
    <w:rsid w:val="00F843DD"/>
    <w:rsid w:val="00F845E4"/>
    <w:rsid w:val="00F84E51"/>
    <w:rsid w:val="00F85716"/>
    <w:rsid w:val="00F85F34"/>
    <w:rsid w:val="00F8607F"/>
    <w:rsid w:val="00F86162"/>
    <w:rsid w:val="00F876E4"/>
    <w:rsid w:val="00F8788B"/>
    <w:rsid w:val="00F87C0C"/>
    <w:rsid w:val="00F87E37"/>
    <w:rsid w:val="00F90328"/>
    <w:rsid w:val="00F9087B"/>
    <w:rsid w:val="00F90A12"/>
    <w:rsid w:val="00F90CA5"/>
    <w:rsid w:val="00F9125E"/>
    <w:rsid w:val="00F915BB"/>
    <w:rsid w:val="00F91BEF"/>
    <w:rsid w:val="00F91F65"/>
    <w:rsid w:val="00F920F5"/>
    <w:rsid w:val="00F922EB"/>
    <w:rsid w:val="00F92528"/>
    <w:rsid w:val="00F92668"/>
    <w:rsid w:val="00F92828"/>
    <w:rsid w:val="00F928EE"/>
    <w:rsid w:val="00F929D2"/>
    <w:rsid w:val="00F936F7"/>
    <w:rsid w:val="00F9387C"/>
    <w:rsid w:val="00F93A5A"/>
    <w:rsid w:val="00F93D8C"/>
    <w:rsid w:val="00F947B1"/>
    <w:rsid w:val="00F95304"/>
    <w:rsid w:val="00F95DAE"/>
    <w:rsid w:val="00F96235"/>
    <w:rsid w:val="00F966BA"/>
    <w:rsid w:val="00F969AC"/>
    <w:rsid w:val="00F96CAE"/>
    <w:rsid w:val="00F9741F"/>
    <w:rsid w:val="00F9778D"/>
    <w:rsid w:val="00F979CF"/>
    <w:rsid w:val="00F97BE1"/>
    <w:rsid w:val="00F97EE4"/>
    <w:rsid w:val="00FA04BC"/>
    <w:rsid w:val="00FA0595"/>
    <w:rsid w:val="00FA07CE"/>
    <w:rsid w:val="00FA0C4B"/>
    <w:rsid w:val="00FA0FD1"/>
    <w:rsid w:val="00FA126A"/>
    <w:rsid w:val="00FA1C96"/>
    <w:rsid w:val="00FA1EC6"/>
    <w:rsid w:val="00FA1F9D"/>
    <w:rsid w:val="00FA2309"/>
    <w:rsid w:val="00FA265A"/>
    <w:rsid w:val="00FA297F"/>
    <w:rsid w:val="00FA331B"/>
    <w:rsid w:val="00FA365A"/>
    <w:rsid w:val="00FA3FF8"/>
    <w:rsid w:val="00FA405B"/>
    <w:rsid w:val="00FA4205"/>
    <w:rsid w:val="00FA4468"/>
    <w:rsid w:val="00FA44D4"/>
    <w:rsid w:val="00FA4887"/>
    <w:rsid w:val="00FA4A90"/>
    <w:rsid w:val="00FA4E9C"/>
    <w:rsid w:val="00FA4F69"/>
    <w:rsid w:val="00FA5248"/>
    <w:rsid w:val="00FA645B"/>
    <w:rsid w:val="00FA66C4"/>
    <w:rsid w:val="00FA66DE"/>
    <w:rsid w:val="00FA688E"/>
    <w:rsid w:val="00FA6B16"/>
    <w:rsid w:val="00FA6D8A"/>
    <w:rsid w:val="00FA6ECA"/>
    <w:rsid w:val="00FA7274"/>
    <w:rsid w:val="00FA7B9F"/>
    <w:rsid w:val="00FA7E0C"/>
    <w:rsid w:val="00FA7FE7"/>
    <w:rsid w:val="00FB0E47"/>
    <w:rsid w:val="00FB0FE6"/>
    <w:rsid w:val="00FB1563"/>
    <w:rsid w:val="00FB1EBE"/>
    <w:rsid w:val="00FB31A5"/>
    <w:rsid w:val="00FB32C1"/>
    <w:rsid w:val="00FB364C"/>
    <w:rsid w:val="00FB37B4"/>
    <w:rsid w:val="00FB39B7"/>
    <w:rsid w:val="00FB3BCE"/>
    <w:rsid w:val="00FB3E48"/>
    <w:rsid w:val="00FB3F3A"/>
    <w:rsid w:val="00FB4062"/>
    <w:rsid w:val="00FB4307"/>
    <w:rsid w:val="00FB4394"/>
    <w:rsid w:val="00FB447F"/>
    <w:rsid w:val="00FB4B40"/>
    <w:rsid w:val="00FB4C71"/>
    <w:rsid w:val="00FB5926"/>
    <w:rsid w:val="00FB6269"/>
    <w:rsid w:val="00FB62FB"/>
    <w:rsid w:val="00FB635D"/>
    <w:rsid w:val="00FB6628"/>
    <w:rsid w:val="00FB6918"/>
    <w:rsid w:val="00FB69C0"/>
    <w:rsid w:val="00FB6E29"/>
    <w:rsid w:val="00FB6F08"/>
    <w:rsid w:val="00FB6FB7"/>
    <w:rsid w:val="00FB701F"/>
    <w:rsid w:val="00FB702A"/>
    <w:rsid w:val="00FB742D"/>
    <w:rsid w:val="00FB772E"/>
    <w:rsid w:val="00FB7EE9"/>
    <w:rsid w:val="00FC05BC"/>
    <w:rsid w:val="00FC06F9"/>
    <w:rsid w:val="00FC095C"/>
    <w:rsid w:val="00FC0ACD"/>
    <w:rsid w:val="00FC1168"/>
    <w:rsid w:val="00FC147D"/>
    <w:rsid w:val="00FC1520"/>
    <w:rsid w:val="00FC15E8"/>
    <w:rsid w:val="00FC1886"/>
    <w:rsid w:val="00FC1C2F"/>
    <w:rsid w:val="00FC2032"/>
    <w:rsid w:val="00FC26D6"/>
    <w:rsid w:val="00FC28F1"/>
    <w:rsid w:val="00FC295C"/>
    <w:rsid w:val="00FC3095"/>
    <w:rsid w:val="00FC3B24"/>
    <w:rsid w:val="00FC3EEC"/>
    <w:rsid w:val="00FC4146"/>
    <w:rsid w:val="00FC45F9"/>
    <w:rsid w:val="00FC4C9A"/>
    <w:rsid w:val="00FC50DA"/>
    <w:rsid w:val="00FC591B"/>
    <w:rsid w:val="00FC65C5"/>
    <w:rsid w:val="00FC68CB"/>
    <w:rsid w:val="00FC6D86"/>
    <w:rsid w:val="00FC6F53"/>
    <w:rsid w:val="00FC7621"/>
    <w:rsid w:val="00FC7AAF"/>
    <w:rsid w:val="00FC7B8E"/>
    <w:rsid w:val="00FC7C77"/>
    <w:rsid w:val="00FC7C81"/>
    <w:rsid w:val="00FD04FB"/>
    <w:rsid w:val="00FD089D"/>
    <w:rsid w:val="00FD136E"/>
    <w:rsid w:val="00FD199C"/>
    <w:rsid w:val="00FD1A0B"/>
    <w:rsid w:val="00FD20C7"/>
    <w:rsid w:val="00FD26EE"/>
    <w:rsid w:val="00FD27F1"/>
    <w:rsid w:val="00FD3949"/>
    <w:rsid w:val="00FD3B74"/>
    <w:rsid w:val="00FD4DFD"/>
    <w:rsid w:val="00FD544B"/>
    <w:rsid w:val="00FD561F"/>
    <w:rsid w:val="00FD595E"/>
    <w:rsid w:val="00FD5C70"/>
    <w:rsid w:val="00FD6453"/>
    <w:rsid w:val="00FD68F1"/>
    <w:rsid w:val="00FD6C95"/>
    <w:rsid w:val="00FD719D"/>
    <w:rsid w:val="00FD71FE"/>
    <w:rsid w:val="00FD7432"/>
    <w:rsid w:val="00FD7778"/>
    <w:rsid w:val="00FD785F"/>
    <w:rsid w:val="00FD7A4C"/>
    <w:rsid w:val="00FD7E8A"/>
    <w:rsid w:val="00FE0084"/>
    <w:rsid w:val="00FE00BF"/>
    <w:rsid w:val="00FE0176"/>
    <w:rsid w:val="00FE032A"/>
    <w:rsid w:val="00FE03B1"/>
    <w:rsid w:val="00FE05EB"/>
    <w:rsid w:val="00FE084D"/>
    <w:rsid w:val="00FE0963"/>
    <w:rsid w:val="00FE0A4C"/>
    <w:rsid w:val="00FE17CA"/>
    <w:rsid w:val="00FE1AEC"/>
    <w:rsid w:val="00FE1D4A"/>
    <w:rsid w:val="00FE245F"/>
    <w:rsid w:val="00FE26EF"/>
    <w:rsid w:val="00FE28F6"/>
    <w:rsid w:val="00FE2C83"/>
    <w:rsid w:val="00FE2F47"/>
    <w:rsid w:val="00FE31D3"/>
    <w:rsid w:val="00FE3321"/>
    <w:rsid w:val="00FE387D"/>
    <w:rsid w:val="00FE3896"/>
    <w:rsid w:val="00FE38FC"/>
    <w:rsid w:val="00FE394E"/>
    <w:rsid w:val="00FE3F07"/>
    <w:rsid w:val="00FE41F2"/>
    <w:rsid w:val="00FE4227"/>
    <w:rsid w:val="00FE42F6"/>
    <w:rsid w:val="00FE4776"/>
    <w:rsid w:val="00FE48DD"/>
    <w:rsid w:val="00FE4BDF"/>
    <w:rsid w:val="00FE4DB8"/>
    <w:rsid w:val="00FE50F2"/>
    <w:rsid w:val="00FE5931"/>
    <w:rsid w:val="00FE5EB1"/>
    <w:rsid w:val="00FE6822"/>
    <w:rsid w:val="00FE697F"/>
    <w:rsid w:val="00FE699B"/>
    <w:rsid w:val="00FE6DA3"/>
    <w:rsid w:val="00FE7894"/>
    <w:rsid w:val="00FF0261"/>
    <w:rsid w:val="00FF0366"/>
    <w:rsid w:val="00FF043E"/>
    <w:rsid w:val="00FF056A"/>
    <w:rsid w:val="00FF088F"/>
    <w:rsid w:val="00FF0F30"/>
    <w:rsid w:val="00FF108A"/>
    <w:rsid w:val="00FF2191"/>
    <w:rsid w:val="00FF27BB"/>
    <w:rsid w:val="00FF2B10"/>
    <w:rsid w:val="00FF2FF0"/>
    <w:rsid w:val="00FF3067"/>
    <w:rsid w:val="00FF3409"/>
    <w:rsid w:val="00FF34AC"/>
    <w:rsid w:val="00FF35DB"/>
    <w:rsid w:val="00FF387D"/>
    <w:rsid w:val="00FF40E5"/>
    <w:rsid w:val="00FF40E7"/>
    <w:rsid w:val="00FF413E"/>
    <w:rsid w:val="00FF52CB"/>
    <w:rsid w:val="00FF5437"/>
    <w:rsid w:val="00FF556F"/>
    <w:rsid w:val="00FF56DC"/>
    <w:rsid w:val="00FF61B7"/>
    <w:rsid w:val="00FF6574"/>
    <w:rsid w:val="00FF659D"/>
    <w:rsid w:val="00FF6E99"/>
    <w:rsid w:val="00FF6F31"/>
    <w:rsid w:val="00FF7515"/>
    <w:rsid w:val="00FF7721"/>
    <w:rsid w:val="00FF7B8F"/>
    <w:rsid w:val="00FF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o:colormru v:ext="edit" colors="#c20,red,#c00"/>
    </o:shapedefaults>
    <o:shapelayout v:ext="edit">
      <o:idmap v:ext="edit" data="2"/>
    </o:shapelayout>
  </w:shapeDefaults>
  <w:doNotEmbedSmartTags/>
  <w:decimalSymbol w:val="."/>
  <w:listSeparator w:val=","/>
  <w14:docId w14:val="2EC491A8"/>
  <w15:chartTrackingRefBased/>
  <w15:docId w15:val="{27BF9F57-FE25-4EB4-AD93-03FDD045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7721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3912F2"/>
    <w:pPr>
      <w:keepNext/>
      <w:keepLines/>
      <w:pageBreakBefore/>
      <w:numPr>
        <w:numId w:val="21"/>
      </w:numPr>
      <w:tabs>
        <w:tab w:val="left" w:pos="360"/>
      </w:tabs>
      <w:spacing w:before="240" w:after="240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2,heading 2,h2,l2,level 2 no toc,level2,hh,H21,H22,H23,H24,H25,2nd level,u2,A,A.B.C.,l2+toc 2,I2,L1 Heading 2,h21,h22,h23,h24,h25,H26,h26,H27,h27,H28,h28,h29,H29,H210,h210,H211,h211,H221,h221,H231,h231,H241,h241,H251,h251,H261,h261,H271"/>
    <w:next w:val="Normal"/>
    <w:link w:val="Heading2Char"/>
    <w:qFormat/>
    <w:rsid w:val="00791096"/>
    <w:pPr>
      <w:keepNext/>
      <w:keepLines/>
      <w:numPr>
        <w:ilvl w:val="1"/>
        <w:numId w:val="21"/>
      </w:numPr>
      <w:spacing w:before="240" w:after="120"/>
      <w:outlineLvl w:val="1"/>
    </w:pPr>
    <w:rPr>
      <w:b/>
      <w:sz w:val="28"/>
      <w:lang w:val="en-US" w:eastAsia="en-US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21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AB1B20"/>
    <w:pPr>
      <w:keepNext/>
      <w:numPr>
        <w:ilvl w:val="3"/>
        <w:numId w:val="21"/>
      </w:numPr>
      <w:spacing w:after="120"/>
      <w:ind w:right="227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"/>
    <w:next w:val="Normal"/>
    <w:link w:val="Heading5Char"/>
    <w:qFormat/>
    <w:rsid w:val="00967C75"/>
    <w:pPr>
      <w:keepNext/>
      <w:numPr>
        <w:ilvl w:val="4"/>
        <w:numId w:val="21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21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21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21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21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2 Char,heading 2 Char,h2 Char,l2 Char,level 2 no toc Char,level2 Char,hh Char,H21 Char,H22 Char,H23 Char,H24 Char,H25 Char,2nd level Char,u2 Char,A Char,A.B.C. Char,l2+toc 2 Char,I2 Char,L1 Heading 2 Char,h21 Char,h22 Char"/>
    <w:link w:val="Heading2"/>
    <w:rsid w:val="00791096"/>
    <w:rPr>
      <w:b/>
      <w:sz w:val="28"/>
      <w:lang w:val="en-US" w:eastAsia="en-US"/>
    </w:rPr>
  </w:style>
  <w:style w:type="character" w:customStyle="1" w:styleId="Heading1Char">
    <w:name w:val="Heading 1 Char"/>
    <w:aliases w:val="h1 Char1,H1 Char1,h Char1,1st level Char1,Appendix 1 Char1,Level 1 Char1,Level 11 Char1,II+ Char1,I Char1,ƒf Char1,1st level1 Char1,heading 11 Char1,h12 Char1,1st level2 Char1,heading 12 Char1,h111 Char1,1st level11 Char1,h13 Char1,1 Char"/>
    <w:link w:val="Heading1"/>
    <w:rsid w:val="003912F2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1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val="x-none"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qFormat/>
    <w:rsid w:val="00855BFC"/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qFormat/>
    <w:rsid w:val="00855BFC"/>
    <w:pPr>
      <w:ind w:left="200"/>
    </w:pPr>
  </w:style>
  <w:style w:type="paragraph" w:styleId="TOC3">
    <w:name w:val="toc 3"/>
    <w:basedOn w:val="Normal"/>
    <w:next w:val="Normal"/>
    <w:autoRedefine/>
    <w:uiPriority w:val="39"/>
    <w:qFormat/>
    <w:rsid w:val="009076C2"/>
    <w:pPr>
      <w:tabs>
        <w:tab w:val="left" w:pos="1200"/>
        <w:tab w:val="right" w:leader="dot" w:pos="9350"/>
      </w:tabs>
      <w:ind w:left="72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link w:val="DocumentMapChar"/>
    <w:semiHidden/>
    <w:rsid w:val="00934D22"/>
    <w:pPr>
      <w:shd w:val="clear" w:color="auto" w:fill="000080"/>
    </w:pPr>
    <w:rPr>
      <w:rFonts w:ascii="Tahoma" w:hAnsi="Tahoma"/>
      <w:lang w:val="x-none" w:eastAsia="x-none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934D2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/>
      <w:sz w:val="16"/>
      <w:szCs w:val="16"/>
      <w:lang w:val="x-none" w:eastAsia="x-none"/>
    </w:rPr>
  </w:style>
  <w:style w:type="paragraph" w:styleId="Caption">
    <w:name w:val="caption"/>
    <w:basedOn w:val="Normal"/>
    <w:next w:val="Normal"/>
    <w:qFormat/>
    <w:rsid w:val="00934D22"/>
    <w:pPr>
      <w:spacing w:before="120" w:after="120"/>
    </w:pPr>
    <w:rPr>
      <w:b/>
      <w:bCs/>
    </w:rPr>
  </w:style>
  <w:style w:type="paragraph" w:customStyle="1" w:styleId="CharCharCharCharCharChar0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  <w:lang w:val="x-none" w:eastAsia="x-none"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2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paragraph" w:styleId="PlainText">
    <w:name w:val="Plain Text"/>
    <w:basedOn w:val="Normal"/>
    <w:link w:val="PlainTextChar"/>
    <w:rsid w:val="00B44E60"/>
    <w:rPr>
      <w:rFonts w:ascii="Courier New" w:hAnsi="Courier New"/>
      <w:sz w:val="20"/>
      <w:lang w:val="x-none" w:eastAsia="x-none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3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link w:val="NoteHeadingChar"/>
    <w:semiHidden/>
    <w:rsid w:val="005B4DD4"/>
    <w:rPr>
      <w:sz w:val="24"/>
      <w:szCs w:val="24"/>
      <w:lang w:val="x-none" w:eastAsia="x-none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9"/>
      </w:numPr>
      <w:spacing w:after="120"/>
    </w:pPr>
    <w:rPr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6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2AListAlpha">
    <w:name w:val="2A_ListAlpha"/>
    <w:basedOn w:val="Normal"/>
    <w:locked/>
    <w:rsid w:val="00D25DCF"/>
    <w:pPr>
      <w:numPr>
        <w:numId w:val="7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  <w:pPr>
      <w:numPr>
        <w:ilvl w:val="0"/>
        <w:numId w:val="0"/>
      </w:numPr>
    </w:pPr>
  </w:style>
  <w:style w:type="character" w:customStyle="1" w:styleId="Heading2AppendixChar">
    <w:name w:val="Heading 2_Appendix Char"/>
    <w:link w:val="Heading2Appendix"/>
    <w:rsid w:val="002E7850"/>
    <w:rPr>
      <w:b/>
      <w:sz w:val="28"/>
      <w:lang w:val="en-US" w:eastAsia="en-US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rsid w:val="00B44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/>
      <w:lang w:val="x-none" w:eastAsia="x-none"/>
    </w:rPr>
  </w:style>
  <w:style w:type="table" w:styleId="TableGrid">
    <w:name w:val="Table Grid"/>
    <w:aliases w:val="MOP Table Grid"/>
    <w:basedOn w:val="TableNormal"/>
    <w:rsid w:val="00F34DE2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- Bullets,List Paragraph - Bullets,Bulleted List,Numbering 1.1,titulo 4,Párrafo de lista7,List Paragraph lettered,符号列表,·ûºÅÁÐ±í,¡¤?o?¨¢D¡À¨ª,?¡è?o?¡§¡éD?¨¤¡§a,??¨¨?o??¡ì?¨¦D?¡§¡è?¡ìa,??¡§¡§?o???¨¬?¡§|D??¡ì?¨¨??¨¬a,?,lista puntata,lp1,b1"/>
    <w:basedOn w:val="Normal"/>
    <w:link w:val="ListParagraphChar"/>
    <w:uiPriority w:val="1"/>
    <w:qFormat/>
    <w:rsid w:val="00390E4E"/>
    <w:pPr>
      <w:ind w:left="720"/>
    </w:pPr>
    <w:rPr>
      <w:lang w:val="x-none" w:eastAsia="x-none"/>
    </w:rPr>
  </w:style>
  <w:style w:type="paragraph" w:customStyle="1" w:styleId="CharCharCharCharCharChar">
    <w:name w:val="Char Char Char Char Char Char"/>
    <w:basedOn w:val="Normal"/>
    <w:next w:val="Normal"/>
    <w:semiHidden/>
    <w:rsid w:val="00E95117"/>
    <w:pPr>
      <w:numPr>
        <w:numId w:val="10"/>
      </w:numPr>
      <w:spacing w:after="160" w:line="240" w:lineRule="exact"/>
    </w:pPr>
  </w:style>
  <w:style w:type="paragraph" w:customStyle="1" w:styleId="Header3">
    <w:name w:val="Header 3"/>
    <w:basedOn w:val="Heading3"/>
    <w:rsid w:val="00E95117"/>
    <w:pPr>
      <w:numPr>
        <w:numId w:val="10"/>
      </w:numPr>
      <w:spacing w:after="60"/>
    </w:pPr>
  </w:style>
  <w:style w:type="character" w:customStyle="1" w:styleId="Heading1Char1">
    <w:name w:val="Heading 1 Char1"/>
    <w:aliases w:val="h1 Char,H1 Char,h Char,1st level Char,Appendix 1 Char,Level 1 Char,Level 11 Char,II+ Char,I Char,ƒf Char,1st level1 Char,heading 11 Char,h12 Char,1st level2 Char,heading 12 Char,h111 Char,1st level11 Char,heading 111 Char,h13 Char,h1 Cha"/>
    <w:rsid w:val="00791A1D"/>
    <w:rPr>
      <w:rFonts w:ascii="Times New Roman" w:eastAsia="Times New Roman" w:hAnsi="Times New Roman" w:cs="Times New Roman"/>
      <w:b/>
      <w:sz w:val="32"/>
      <w:szCs w:val="22"/>
      <w:lang w:bidi="ar-SA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791A1D"/>
    <w:rPr>
      <w:b/>
      <w:sz w:val="24"/>
      <w:lang w:val="en-US" w:eastAsia="en-US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rsid w:val="00AB1B20"/>
    <w:rPr>
      <w:b/>
      <w:sz w:val="22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"/>
    <w:link w:val="Heading5"/>
    <w:rsid w:val="00791A1D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791A1D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791A1D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791A1D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791A1D"/>
    <w:rPr>
      <w:b/>
      <w:sz w:val="22"/>
      <w:lang w:val="en-US" w:eastAsia="en-US"/>
    </w:rPr>
  </w:style>
  <w:style w:type="character" w:customStyle="1" w:styleId="FooterChar">
    <w:name w:val="Footer Char"/>
    <w:link w:val="Footer"/>
    <w:rsid w:val="00791A1D"/>
    <w:rPr>
      <w:b/>
      <w:sz w:val="22"/>
      <w:lang w:val="en-US" w:eastAsia="en-US" w:bidi="ar-SA"/>
    </w:rPr>
  </w:style>
  <w:style w:type="character" w:customStyle="1" w:styleId="TitleChar">
    <w:name w:val="Title Char"/>
    <w:link w:val="Title"/>
    <w:rsid w:val="00791A1D"/>
    <w:rPr>
      <w:b/>
      <w:kern w:val="28"/>
      <w:sz w:val="40"/>
      <w:lang w:val="en-US" w:eastAsia="en-US" w:bidi="ar-SA"/>
    </w:rPr>
  </w:style>
  <w:style w:type="character" w:customStyle="1" w:styleId="DocumentMapChar">
    <w:name w:val="Document Map Char"/>
    <w:link w:val="DocumentMap"/>
    <w:semiHidden/>
    <w:rsid w:val="00791A1D"/>
    <w:rPr>
      <w:rFonts w:ascii="Tahoma" w:hAnsi="Tahoma"/>
      <w:sz w:val="22"/>
      <w:shd w:val="clear" w:color="auto" w:fill="000080"/>
    </w:rPr>
  </w:style>
  <w:style w:type="character" w:customStyle="1" w:styleId="BalloonTextChar">
    <w:name w:val="Balloon Text Char"/>
    <w:link w:val="BalloonText"/>
    <w:semiHidden/>
    <w:rsid w:val="00791A1D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791A1D"/>
  </w:style>
  <w:style w:type="character" w:customStyle="1" w:styleId="CommentSubjectChar">
    <w:name w:val="Comment Subject Char"/>
    <w:link w:val="CommentSubject"/>
    <w:semiHidden/>
    <w:rsid w:val="00791A1D"/>
    <w:rPr>
      <w:b/>
      <w:bCs/>
    </w:rPr>
  </w:style>
  <w:style w:type="character" w:customStyle="1" w:styleId="NormalWebChar1">
    <w:name w:val="Normal (Web) Char1"/>
    <w:link w:val="NormalWeb"/>
    <w:rsid w:val="00791A1D"/>
    <w:rPr>
      <w:rFonts w:eastAsia="YouYuan"/>
      <w:sz w:val="24"/>
      <w:szCs w:val="24"/>
      <w:lang w:eastAsia="zh-CN"/>
    </w:rPr>
  </w:style>
  <w:style w:type="character" w:customStyle="1" w:styleId="NoteHeadingChar">
    <w:name w:val="Note Heading Char"/>
    <w:link w:val="NoteHeading"/>
    <w:semiHidden/>
    <w:rsid w:val="00791A1D"/>
    <w:rPr>
      <w:sz w:val="24"/>
      <w:szCs w:val="24"/>
    </w:rPr>
  </w:style>
  <w:style w:type="character" w:customStyle="1" w:styleId="HeaderChar">
    <w:name w:val="Header Char"/>
    <w:link w:val="Header"/>
    <w:rsid w:val="00791A1D"/>
    <w:rPr>
      <w:sz w:val="22"/>
    </w:rPr>
  </w:style>
  <w:style w:type="character" w:styleId="Strong">
    <w:name w:val="Strong"/>
    <w:uiPriority w:val="22"/>
    <w:qFormat/>
    <w:rsid w:val="00791A1D"/>
    <w:rPr>
      <w:b/>
      <w:bCs/>
    </w:rPr>
  </w:style>
  <w:style w:type="character" w:customStyle="1" w:styleId="PlainTextChar">
    <w:name w:val="Plain Text Char"/>
    <w:link w:val="PlainText"/>
    <w:rsid w:val="00791A1D"/>
    <w:rPr>
      <w:rFonts w:ascii="Courier New" w:hAnsi="Courier New"/>
    </w:rPr>
  </w:style>
  <w:style w:type="paragraph" w:customStyle="1" w:styleId="PBParagraphBody">
    <w:name w:val="PB_ParagraphBody"/>
    <w:link w:val="PBParagraphBodyChar"/>
    <w:rsid w:val="00791A1D"/>
    <w:pPr>
      <w:spacing w:after="120"/>
    </w:pPr>
    <w:rPr>
      <w:sz w:val="22"/>
      <w:szCs w:val="22"/>
      <w:lang w:val="en-US" w:eastAsia="en-US"/>
    </w:rPr>
  </w:style>
  <w:style w:type="character" w:customStyle="1" w:styleId="PBParagraphBodyChar">
    <w:name w:val="PB_ParagraphBody Char"/>
    <w:link w:val="PBParagraphBody"/>
    <w:rsid w:val="00791A1D"/>
    <w:rPr>
      <w:sz w:val="22"/>
      <w:szCs w:val="22"/>
      <w:lang w:bidi="ar-SA"/>
    </w:rPr>
  </w:style>
  <w:style w:type="character" w:customStyle="1" w:styleId="HTMLPreformattedChar">
    <w:name w:val="HTML Preformatted Char"/>
    <w:link w:val="HTMLPreformatted"/>
    <w:uiPriority w:val="99"/>
    <w:rsid w:val="00791A1D"/>
    <w:rPr>
      <w:rFonts w:ascii="Arial Unicode MS" w:hAnsi="Arial Unicode MS" w:cs="Arial Unicode MS"/>
      <w:sz w:val="22"/>
    </w:rPr>
  </w:style>
  <w:style w:type="character" w:customStyle="1" w:styleId="InputLiteral">
    <w:name w:val="InputLiteral"/>
    <w:rsid w:val="00791A1D"/>
    <w:rPr>
      <w:rFonts w:ascii="Courier" w:hAnsi="Courier"/>
      <w:b/>
      <w:sz w:val="22"/>
    </w:rPr>
  </w:style>
  <w:style w:type="character" w:customStyle="1" w:styleId="OutputLiteral">
    <w:name w:val="OutputLiteral"/>
    <w:rsid w:val="00791A1D"/>
    <w:rPr>
      <w:rFonts w:ascii="Courier" w:hAnsi="Courier"/>
      <w:sz w:val="22"/>
    </w:rPr>
  </w:style>
  <w:style w:type="paragraph" w:customStyle="1" w:styleId="NumberedStep">
    <w:name w:val="Numbered Step"/>
    <w:basedOn w:val="Normal"/>
    <w:rsid w:val="00791A1D"/>
    <w:pPr>
      <w:tabs>
        <w:tab w:val="left" w:pos="360"/>
        <w:tab w:val="left" w:pos="1080"/>
      </w:tabs>
      <w:adjustRightInd w:val="0"/>
    </w:pPr>
    <w:rPr>
      <w:sz w:val="24"/>
      <w:szCs w:val="24"/>
    </w:rPr>
  </w:style>
  <w:style w:type="character" w:customStyle="1" w:styleId="NormalWebChar">
    <w:name w:val="Normal (Web) Char"/>
    <w:rsid w:val="00791A1D"/>
    <w:rPr>
      <w:rFonts w:eastAsia="YouYuan"/>
      <w:sz w:val="24"/>
      <w:szCs w:val="24"/>
      <w:lang w:val="en-US" w:eastAsia="zh-CN" w:bidi="ar-SA"/>
    </w:rPr>
  </w:style>
  <w:style w:type="character" w:customStyle="1" w:styleId="v8">
    <w:name w:val="v8"/>
    <w:basedOn w:val="DefaultParagraphFont"/>
    <w:rsid w:val="00791A1D"/>
  </w:style>
  <w:style w:type="paragraph" w:customStyle="1" w:styleId="CommandBold">
    <w:name w:val="Command Bold"/>
    <w:basedOn w:val="Normal"/>
    <w:link w:val="CommandBoldChar"/>
    <w:qFormat/>
    <w:rsid w:val="00791A1D"/>
    <w:pPr>
      <w:ind w:left="720"/>
    </w:pPr>
    <w:rPr>
      <w:rFonts w:ascii="Courier" w:hAnsi="Courier"/>
      <w:b/>
      <w:sz w:val="20"/>
      <w:lang w:val="x-none" w:eastAsia="x-none"/>
    </w:rPr>
  </w:style>
  <w:style w:type="character" w:customStyle="1" w:styleId="CommandBoldChar">
    <w:name w:val="Command Bold Char"/>
    <w:link w:val="CommandBold"/>
    <w:rsid w:val="00791A1D"/>
    <w:rPr>
      <w:rFonts w:ascii="Courier" w:hAnsi="Courier"/>
      <w:b/>
      <w:lang w:val="x-none" w:eastAsia="x-none"/>
    </w:rPr>
  </w:style>
  <w:style w:type="paragraph" w:customStyle="1" w:styleId="ExampleOutput">
    <w:name w:val="Example Output"/>
    <w:basedOn w:val="Normal"/>
    <w:link w:val="ExampleOutputChar"/>
    <w:qFormat/>
    <w:rsid w:val="00791A1D"/>
    <w:pPr>
      <w:ind w:left="1080"/>
      <w:jc w:val="both"/>
    </w:pPr>
    <w:rPr>
      <w:b/>
      <w:bCs/>
      <w:sz w:val="20"/>
      <w:lang w:val="x-none" w:eastAsia="x-none"/>
    </w:rPr>
  </w:style>
  <w:style w:type="character" w:customStyle="1" w:styleId="ExampleOutputChar">
    <w:name w:val="Example Output Char"/>
    <w:link w:val="ExampleOutput"/>
    <w:rsid w:val="00791A1D"/>
    <w:rPr>
      <w:b/>
      <w:bCs/>
      <w:lang w:val="x-none" w:eastAsia="x-none"/>
    </w:rPr>
  </w:style>
  <w:style w:type="paragraph" w:styleId="Revision">
    <w:name w:val="Revision"/>
    <w:hidden/>
    <w:uiPriority w:val="99"/>
    <w:semiHidden/>
    <w:rsid w:val="00791A1D"/>
    <w:rPr>
      <w:sz w:val="22"/>
      <w:lang w:val="en-US" w:eastAsia="en-US"/>
    </w:rPr>
  </w:style>
  <w:style w:type="paragraph" w:customStyle="1" w:styleId="EndofSteps">
    <w:name w:val="End of Steps"/>
    <w:basedOn w:val="Normal"/>
    <w:link w:val="EndofStepsChar"/>
    <w:qFormat/>
    <w:rsid w:val="00791A1D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791A1D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paragraph" w:customStyle="1" w:styleId="ExampleResults">
    <w:name w:val="Example Results:"/>
    <w:basedOn w:val="Normal"/>
    <w:link w:val="ExampleResultsChar"/>
    <w:qFormat/>
    <w:rsid w:val="00791A1D"/>
    <w:pPr>
      <w:ind w:left="720"/>
    </w:pPr>
    <w:rPr>
      <w:b/>
      <w:sz w:val="20"/>
      <w:lang w:val="x-none" w:eastAsia="x-none"/>
    </w:rPr>
  </w:style>
  <w:style w:type="character" w:customStyle="1" w:styleId="ExampleResultsChar">
    <w:name w:val="Example Results: Char"/>
    <w:link w:val="ExampleResults"/>
    <w:rsid w:val="00791A1D"/>
    <w:rPr>
      <w:b/>
      <w:lang w:val="x-none" w:eastAsia="x-none"/>
    </w:rPr>
  </w:style>
  <w:style w:type="paragraph" w:customStyle="1" w:styleId="Style6">
    <w:name w:val="Style6"/>
    <w:basedOn w:val="Heading4"/>
    <w:next w:val="Heading4"/>
    <w:rsid w:val="00BD0005"/>
    <w:pPr>
      <w:numPr>
        <w:ilvl w:val="0"/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lang w:eastAsia="zh-CN"/>
    </w:rPr>
  </w:style>
  <w:style w:type="character" w:customStyle="1" w:styleId="MartinJensen">
    <w:name w:val="Martin Jensen"/>
    <w:semiHidden/>
    <w:rsid w:val="00D7180C"/>
    <w:rPr>
      <w:rFonts w:ascii="Arial" w:hAnsi="Arial" w:cs="Arial"/>
      <w:color w:val="000080"/>
      <w:sz w:val="20"/>
      <w:szCs w:val="20"/>
    </w:rPr>
  </w:style>
  <w:style w:type="paragraph" w:customStyle="1" w:styleId="msolistparagraph0">
    <w:name w:val="msolistparagraph"/>
    <w:basedOn w:val="Normal"/>
    <w:rsid w:val="00D7180C"/>
    <w:pPr>
      <w:ind w:left="720"/>
    </w:pPr>
    <w:rPr>
      <w:rFonts w:eastAsia="SimSun"/>
      <w:szCs w:val="22"/>
      <w:lang w:eastAsia="zh-CN"/>
    </w:rPr>
  </w:style>
  <w:style w:type="character" w:customStyle="1" w:styleId="hi">
    <w:name w:val="hi"/>
    <w:rsid w:val="00D7180C"/>
    <w:rPr>
      <w:shd w:val="clear" w:color="auto" w:fill="FFFF66"/>
    </w:rPr>
  </w:style>
  <w:style w:type="character" w:customStyle="1" w:styleId="TitleChar1">
    <w:name w:val="Title Char1"/>
    <w:uiPriority w:val="10"/>
    <w:rsid w:val="00D7180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BlockText">
    <w:name w:val="Block Text"/>
    <w:basedOn w:val="Normal"/>
    <w:link w:val="BlockTextChar1"/>
    <w:rsid w:val="00D7180C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paragraph" w:styleId="Subtitle">
    <w:name w:val="Subtitle"/>
    <w:basedOn w:val="Title"/>
    <w:link w:val="SubtitleChar"/>
    <w:qFormat/>
    <w:rsid w:val="00D7180C"/>
    <w:pPr>
      <w:spacing w:before="240" w:after="60"/>
    </w:pPr>
    <w:rPr>
      <w:rFonts w:ascii="Calibri" w:eastAsia="Calibri" w:hAnsi="Calibri"/>
      <w:sz w:val="28"/>
      <w:szCs w:val="22"/>
      <w:lang w:val="x-none" w:eastAsia="x-none"/>
    </w:rPr>
  </w:style>
  <w:style w:type="character" w:customStyle="1" w:styleId="SubtitleChar">
    <w:name w:val="Subtitle Char"/>
    <w:link w:val="Subtitle"/>
    <w:rsid w:val="00D7180C"/>
    <w:rPr>
      <w:rFonts w:ascii="Calibri" w:eastAsia="Calibri" w:hAnsi="Calibri"/>
      <w:b/>
      <w:kern w:val="28"/>
      <w:sz w:val="28"/>
      <w:szCs w:val="22"/>
      <w:lang w:val="x-none" w:eastAsia="x-none"/>
    </w:rPr>
  </w:style>
  <w:style w:type="paragraph" w:customStyle="1" w:styleId="InfoBlue">
    <w:name w:val="InfoBlue"/>
    <w:basedOn w:val="Normal"/>
    <w:next w:val="Normal"/>
    <w:rsid w:val="00D7180C"/>
    <w:pPr>
      <w:spacing w:before="120" w:after="120"/>
      <w:ind w:left="720"/>
    </w:pPr>
    <w:rPr>
      <w:i/>
      <w:color w:val="0000FF"/>
    </w:rPr>
  </w:style>
  <w:style w:type="paragraph" w:styleId="BodyText">
    <w:name w:val="Body Text"/>
    <w:basedOn w:val="Normal"/>
    <w:link w:val="BodyTextChar"/>
    <w:rsid w:val="00D7180C"/>
    <w:pPr>
      <w:keepNext/>
      <w:keepLines/>
    </w:pPr>
    <w:rPr>
      <w:b/>
      <w:lang w:val="x-none" w:eastAsia="x-none"/>
    </w:rPr>
  </w:style>
  <w:style w:type="character" w:customStyle="1" w:styleId="BodyTextChar">
    <w:name w:val="Body Text Char"/>
    <w:link w:val="BodyText"/>
    <w:rsid w:val="00D7180C"/>
    <w:rPr>
      <w:b/>
      <w:sz w:val="22"/>
      <w:lang w:val="x-none" w:eastAsia="x-none"/>
    </w:rPr>
  </w:style>
  <w:style w:type="paragraph" w:styleId="BodyTextIndent">
    <w:name w:val="Body Text Indent"/>
    <w:basedOn w:val="Normal"/>
    <w:link w:val="BodyTextIndentChar"/>
    <w:rsid w:val="00D7180C"/>
    <w:pPr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D7180C"/>
    <w:rPr>
      <w:sz w:val="22"/>
      <w:lang w:val="x-none" w:eastAsia="x-none"/>
    </w:rPr>
  </w:style>
  <w:style w:type="paragraph" w:styleId="ListBullet">
    <w:name w:val="List Bullet"/>
    <w:basedOn w:val="Normal"/>
    <w:autoRedefine/>
    <w:rsid w:val="00D7180C"/>
    <w:pPr>
      <w:numPr>
        <w:numId w:val="11"/>
      </w:numPr>
    </w:pPr>
  </w:style>
  <w:style w:type="paragraph" w:styleId="BodyText2">
    <w:name w:val="Body Text 2"/>
    <w:basedOn w:val="Normal"/>
    <w:link w:val="BodyText2Char"/>
    <w:rsid w:val="00D7180C"/>
    <w:pPr>
      <w:autoSpaceDE w:val="0"/>
      <w:autoSpaceDN w:val="0"/>
      <w:adjustRightInd w:val="0"/>
      <w:spacing w:before="100" w:after="100"/>
    </w:pPr>
    <w:rPr>
      <w:sz w:val="24"/>
      <w:szCs w:val="22"/>
      <w:lang w:val="x-none" w:eastAsia="x-none"/>
    </w:rPr>
  </w:style>
  <w:style w:type="character" w:customStyle="1" w:styleId="BodyText2Char">
    <w:name w:val="Body Text 2 Char"/>
    <w:link w:val="BodyText2"/>
    <w:rsid w:val="00D7180C"/>
    <w:rPr>
      <w:sz w:val="24"/>
      <w:szCs w:val="22"/>
      <w:lang w:val="x-none" w:eastAsia="x-none"/>
    </w:rPr>
  </w:style>
  <w:style w:type="paragraph" w:styleId="BodyTextIndent2">
    <w:name w:val="Body Text Indent 2"/>
    <w:basedOn w:val="Normal"/>
    <w:link w:val="BodyTextIndent2Char"/>
    <w:rsid w:val="00D7180C"/>
    <w:pPr>
      <w:autoSpaceDE w:val="0"/>
      <w:autoSpaceDN w:val="0"/>
      <w:adjustRightInd w:val="0"/>
      <w:spacing w:before="100" w:after="100"/>
      <w:ind w:left="720"/>
    </w:pPr>
    <w:rPr>
      <w:sz w:val="24"/>
      <w:szCs w:val="22"/>
      <w:lang w:val="x-none" w:eastAsia="x-none"/>
    </w:rPr>
  </w:style>
  <w:style w:type="character" w:customStyle="1" w:styleId="BodyTextIndent2Char">
    <w:name w:val="Body Text Indent 2 Char"/>
    <w:link w:val="BodyTextIndent2"/>
    <w:rsid w:val="00D7180C"/>
    <w:rPr>
      <w:sz w:val="24"/>
      <w:szCs w:val="22"/>
      <w:lang w:val="x-none" w:eastAsia="x-none"/>
    </w:rPr>
  </w:style>
  <w:style w:type="paragraph" w:styleId="BodyTextIndent3">
    <w:name w:val="Body Text Indent 3"/>
    <w:basedOn w:val="Normal"/>
    <w:link w:val="BodyTextIndent3Char"/>
    <w:rsid w:val="00D7180C"/>
    <w:pPr>
      <w:autoSpaceDE w:val="0"/>
      <w:autoSpaceDN w:val="0"/>
      <w:adjustRightInd w:val="0"/>
      <w:spacing w:before="100" w:after="100"/>
      <w:ind w:left="360"/>
    </w:pPr>
    <w:rPr>
      <w:sz w:val="24"/>
      <w:szCs w:val="22"/>
      <w:lang w:val="x-none" w:eastAsia="x-none"/>
    </w:rPr>
  </w:style>
  <w:style w:type="character" w:customStyle="1" w:styleId="BodyTextIndent3Char">
    <w:name w:val="Body Text Indent 3 Char"/>
    <w:link w:val="BodyTextIndent3"/>
    <w:rsid w:val="00D7180C"/>
    <w:rPr>
      <w:sz w:val="24"/>
      <w:szCs w:val="22"/>
      <w:lang w:val="x-none" w:eastAsia="x-none"/>
    </w:rPr>
  </w:style>
  <w:style w:type="paragraph" w:styleId="Date">
    <w:name w:val="Date"/>
    <w:basedOn w:val="Normal"/>
    <w:next w:val="Normal"/>
    <w:link w:val="DateChar"/>
    <w:rsid w:val="00D7180C"/>
    <w:rPr>
      <w:rFonts w:eastAsia="SimSun"/>
      <w:sz w:val="24"/>
      <w:szCs w:val="24"/>
      <w:lang w:val="x-none" w:eastAsia="zh-CN"/>
    </w:rPr>
  </w:style>
  <w:style w:type="character" w:customStyle="1" w:styleId="DateChar">
    <w:name w:val="Date Char"/>
    <w:link w:val="Date"/>
    <w:rsid w:val="00D7180C"/>
    <w:rPr>
      <w:rFonts w:eastAsia="SimSun"/>
      <w:sz w:val="24"/>
      <w:szCs w:val="24"/>
      <w:lang w:val="x-none" w:eastAsia="zh-CN"/>
    </w:rPr>
  </w:style>
  <w:style w:type="character" w:customStyle="1" w:styleId="TableTextCharChar">
    <w:name w:val="Table Text Char Char"/>
    <w:rsid w:val="00D7180C"/>
    <w:rPr>
      <w:rFonts w:ascii="Arial" w:hAnsi="Arial"/>
      <w:color w:val="000000"/>
      <w:sz w:val="22"/>
      <w:lang w:val="en-US" w:eastAsia="en-US" w:bidi="ar-SA"/>
    </w:rPr>
  </w:style>
  <w:style w:type="paragraph" w:customStyle="1" w:styleId="TableText">
    <w:name w:val="Table Text"/>
    <w:link w:val="TableTextChar1"/>
    <w:rsid w:val="00D7180C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rsid w:val="00D7180C"/>
    <w:rPr>
      <w:rFonts w:ascii="Arial" w:hAnsi="Arial"/>
      <w:color w:val="000000"/>
      <w:lang w:val="en-US" w:eastAsia="en-US" w:bidi="ar-SA"/>
    </w:rPr>
  </w:style>
  <w:style w:type="paragraph" w:customStyle="1" w:styleId="HeadSpace">
    <w:name w:val="HeadSpace"/>
    <w:rsid w:val="00D7180C"/>
    <w:rPr>
      <w:rFonts w:ascii="Arial" w:hAnsi="Arial" w:cs="Arial"/>
      <w:sz w:val="18"/>
      <w:szCs w:val="18"/>
      <w:lang w:val="en-US" w:eastAsia="en-US"/>
    </w:rPr>
  </w:style>
  <w:style w:type="paragraph" w:styleId="List3">
    <w:name w:val="List 3"/>
    <w:basedOn w:val="Normal"/>
    <w:rsid w:val="00D7180C"/>
    <w:pPr>
      <w:tabs>
        <w:tab w:val="num" w:pos="1080"/>
      </w:tabs>
      <w:ind w:left="1080" w:hanging="360"/>
    </w:pPr>
    <w:rPr>
      <w:rFonts w:ascii="Arial" w:hAnsi="Arial"/>
    </w:rPr>
  </w:style>
  <w:style w:type="paragraph" w:customStyle="1" w:styleId="TableHead">
    <w:name w:val="Table Head"/>
    <w:basedOn w:val="Normal"/>
    <w:rsid w:val="00D7180C"/>
    <w:pPr>
      <w:keepNext/>
      <w:spacing w:before="120" w:after="120"/>
    </w:pPr>
    <w:rPr>
      <w:rFonts w:ascii="Arial" w:hAnsi="Arial" w:cs="Arial"/>
      <w:b/>
    </w:rPr>
  </w:style>
  <w:style w:type="paragraph" w:customStyle="1" w:styleId="MOPLegalNoticeHead">
    <w:name w:val="MOP Legal Notice Head"/>
    <w:basedOn w:val="Normal"/>
    <w:rsid w:val="00D7180C"/>
    <w:pPr>
      <w:autoSpaceDE w:val="0"/>
      <w:autoSpaceDN w:val="0"/>
      <w:adjustRightInd w:val="0"/>
    </w:pPr>
    <w:rPr>
      <w:rFonts w:ascii="Trebuchet MS" w:hAnsi="Trebuchet MS"/>
      <w:b/>
      <w:bCs/>
      <w:iCs/>
      <w:sz w:val="24"/>
    </w:rPr>
  </w:style>
  <w:style w:type="paragraph" w:customStyle="1" w:styleId="MOPLegalNoticeHead2">
    <w:name w:val="MOP Legal Notice Head 2"/>
    <w:basedOn w:val="Normal"/>
    <w:next w:val="Normal"/>
    <w:link w:val="MOPLegalNoticeHead2Char"/>
    <w:rsid w:val="00D7180C"/>
    <w:pPr>
      <w:autoSpaceDE w:val="0"/>
      <w:autoSpaceDN w:val="0"/>
      <w:adjustRightInd w:val="0"/>
    </w:pPr>
    <w:rPr>
      <w:rFonts w:ascii="Trebuchet MS" w:eastAsia="PMingLiU" w:hAnsi="Trebuchet MS"/>
      <w:b/>
      <w:bCs/>
      <w:lang w:val="x-none" w:eastAsia="x-none"/>
    </w:rPr>
  </w:style>
  <w:style w:type="character" w:customStyle="1" w:styleId="MOPLegalNoticeHead2Char">
    <w:name w:val="MOP Legal Notice Head 2 Char"/>
    <w:link w:val="MOPLegalNoticeHead2"/>
    <w:rsid w:val="00D7180C"/>
    <w:rPr>
      <w:rFonts w:ascii="Trebuchet MS" w:eastAsia="PMingLiU" w:hAnsi="Trebuchet MS"/>
      <w:b/>
      <w:bCs/>
      <w:sz w:val="22"/>
      <w:lang w:val="x-none" w:eastAsia="x-none"/>
    </w:rPr>
  </w:style>
  <w:style w:type="paragraph" w:customStyle="1" w:styleId="MOPLegalPageBold">
    <w:name w:val="MOP Legal Page Bold"/>
    <w:basedOn w:val="Normal"/>
    <w:next w:val="Normal"/>
    <w:link w:val="MOPLegalPageBoldCharChar"/>
    <w:rsid w:val="00D7180C"/>
    <w:pPr>
      <w:autoSpaceDE w:val="0"/>
      <w:autoSpaceDN w:val="0"/>
      <w:adjustRightInd w:val="0"/>
    </w:pPr>
    <w:rPr>
      <w:rFonts w:ascii="Trebuchet MS" w:eastAsia="PMingLiU" w:hAnsi="Trebuchet MS"/>
      <w:b/>
      <w:lang w:val="x-none" w:eastAsia="x-none"/>
    </w:rPr>
  </w:style>
  <w:style w:type="paragraph" w:customStyle="1" w:styleId="MOPNormalType">
    <w:name w:val="MOP Normal Type"/>
    <w:basedOn w:val="PlainText"/>
    <w:link w:val="MOPNormalTypeChar"/>
    <w:rsid w:val="00D7180C"/>
    <w:pPr>
      <w:autoSpaceDE w:val="0"/>
      <w:autoSpaceDN w:val="0"/>
      <w:adjustRightInd w:val="0"/>
    </w:pPr>
    <w:rPr>
      <w:rFonts w:ascii="Trebuchet MS" w:eastAsia="Symbol" w:hAnsi="Trebuchet MS"/>
      <w:bCs/>
      <w:sz w:val="22"/>
    </w:rPr>
  </w:style>
  <w:style w:type="character" w:customStyle="1" w:styleId="MOPNormalTypeChar">
    <w:name w:val="MOP Normal Type Char"/>
    <w:link w:val="MOPNormalType"/>
    <w:rsid w:val="00D7180C"/>
    <w:rPr>
      <w:rFonts w:ascii="Trebuchet MS" w:eastAsia="Symbol" w:hAnsi="Trebuchet MS"/>
      <w:bCs/>
      <w:sz w:val="22"/>
      <w:lang w:val="x-none" w:eastAsia="x-none"/>
    </w:rPr>
  </w:style>
  <w:style w:type="character" w:customStyle="1" w:styleId="MOPLegalPageBoldCharChar">
    <w:name w:val="MOP Legal Page Bold Char Char"/>
    <w:link w:val="MOPLegalPageBold"/>
    <w:rsid w:val="00D7180C"/>
    <w:rPr>
      <w:rFonts w:ascii="Trebuchet MS" w:eastAsia="PMingLiU" w:hAnsi="Trebuchet MS"/>
      <w:b/>
      <w:sz w:val="22"/>
      <w:lang w:val="x-none" w:eastAsia="x-none"/>
    </w:rPr>
  </w:style>
  <w:style w:type="numbering" w:customStyle="1" w:styleId="StyleBulleted">
    <w:name w:val="Style Bulleted"/>
    <w:basedOn w:val="NoList"/>
    <w:rsid w:val="00D7180C"/>
    <w:pPr>
      <w:numPr>
        <w:numId w:val="12"/>
      </w:numPr>
    </w:pPr>
  </w:style>
  <w:style w:type="paragraph" w:customStyle="1" w:styleId="MOPcopywritesysmble">
    <w:name w:val="MOP copywrite sysmble"/>
    <w:basedOn w:val="MOPLegalNoticeHead2"/>
    <w:next w:val="MOPNormalType"/>
    <w:link w:val="MOPcopywritesysmbleChar"/>
    <w:rsid w:val="00D7180C"/>
  </w:style>
  <w:style w:type="character" w:customStyle="1" w:styleId="MOPcopywritesysmbleChar">
    <w:name w:val="MOP copywrite sysmble Char"/>
    <w:link w:val="MOPcopywritesysmble"/>
    <w:rsid w:val="00D7180C"/>
    <w:rPr>
      <w:rFonts w:ascii="Trebuchet MS" w:eastAsia="PMingLiU" w:hAnsi="Trebuchet MS"/>
      <w:b/>
      <w:bCs/>
      <w:sz w:val="22"/>
      <w:lang w:val="x-none" w:eastAsia="x-none"/>
    </w:rPr>
  </w:style>
  <w:style w:type="table" w:styleId="TableGrid8">
    <w:name w:val="Table Grid 8"/>
    <w:basedOn w:val="TableNormal"/>
    <w:rsid w:val="00D7180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erText">
    <w:name w:val="Table Header Text"/>
    <w:basedOn w:val="Normal"/>
    <w:rsid w:val="00D7180C"/>
    <w:pPr>
      <w:jc w:val="center"/>
    </w:pPr>
    <w:rPr>
      <w:rFonts w:ascii="Arial" w:eastAsia="PMingLiU" w:hAnsi="Arial"/>
      <w:b/>
      <w:sz w:val="20"/>
    </w:rPr>
  </w:style>
  <w:style w:type="character" w:styleId="Emphasis">
    <w:name w:val="Emphasis"/>
    <w:rsid w:val="00D7180C"/>
    <w:rPr>
      <w:i/>
      <w:iCs/>
    </w:rPr>
  </w:style>
  <w:style w:type="numbering" w:customStyle="1" w:styleId="StyleTableHeaderTextTimesNewRoman11ptNotBoldLeft">
    <w:name w:val="Style Table Header Text + Times New Roman 11 pt Not Bold Left"/>
    <w:basedOn w:val="NoList"/>
    <w:rsid w:val="00D7180C"/>
    <w:pPr>
      <w:numPr>
        <w:numId w:val="13"/>
      </w:numPr>
    </w:pPr>
  </w:style>
  <w:style w:type="paragraph" w:customStyle="1" w:styleId="UnixCommand">
    <w:name w:val="Unix Command"/>
    <w:basedOn w:val="Normal"/>
    <w:link w:val="UnixCommandChar"/>
    <w:qFormat/>
    <w:rsid w:val="00D7180C"/>
    <w:pPr>
      <w:ind w:left="720"/>
    </w:pPr>
    <w:rPr>
      <w:rFonts w:ascii="Courier" w:hAnsi="Courier"/>
      <w:b/>
      <w:sz w:val="20"/>
      <w:lang w:val="x-none" w:eastAsia="x-none"/>
    </w:rPr>
  </w:style>
  <w:style w:type="character" w:customStyle="1" w:styleId="UnixCommandChar">
    <w:name w:val="Unix Command Char"/>
    <w:link w:val="UnixCommand"/>
    <w:rsid w:val="00D7180C"/>
    <w:rPr>
      <w:rFonts w:ascii="Courier" w:hAnsi="Courier"/>
      <w:b/>
      <w:lang w:val="x-none" w:eastAsia="x-none"/>
    </w:rPr>
  </w:style>
  <w:style w:type="character" w:customStyle="1" w:styleId="t1">
    <w:name w:val="t1"/>
    <w:rsid w:val="00D7180C"/>
  </w:style>
  <w:style w:type="paragraph" w:styleId="ListNumber">
    <w:name w:val="List Number"/>
    <w:basedOn w:val="Normal"/>
    <w:uiPriority w:val="99"/>
    <w:rsid w:val="00D7180C"/>
    <w:pPr>
      <w:ind w:left="360"/>
    </w:pPr>
    <w:rPr>
      <w:sz w:val="20"/>
    </w:rPr>
  </w:style>
  <w:style w:type="paragraph" w:styleId="NoSpacing">
    <w:name w:val="No Spacing"/>
    <w:uiPriority w:val="1"/>
    <w:qFormat/>
    <w:rsid w:val="00D7180C"/>
    <w:rPr>
      <w:rFonts w:ascii="Calibri" w:eastAsia="Calibri" w:hAnsi="Calibri"/>
      <w:sz w:val="22"/>
      <w:szCs w:val="22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D7180C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D7180C"/>
    <w:rPr>
      <w:rFonts w:ascii="Arial" w:hAnsi="Arial"/>
      <w:vanish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D7180C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D7180C"/>
    <w:rPr>
      <w:rFonts w:ascii="Arial" w:hAnsi="Arial"/>
      <w:vanish/>
      <w:sz w:val="16"/>
      <w:szCs w:val="16"/>
      <w:lang w:val="x-none" w:eastAsia="x-none"/>
    </w:rPr>
  </w:style>
  <w:style w:type="paragraph" w:customStyle="1" w:styleId="inputlateral">
    <w:name w:val="inputlateral"/>
    <w:basedOn w:val="Normal"/>
    <w:link w:val="inputlateralChar"/>
    <w:rsid w:val="00D7180C"/>
    <w:pPr>
      <w:keepNext/>
    </w:pPr>
    <w:rPr>
      <w:lang w:val="x-none" w:eastAsia="x-none"/>
    </w:rPr>
  </w:style>
  <w:style w:type="character" w:customStyle="1" w:styleId="inputlateralChar">
    <w:name w:val="inputlateral Char"/>
    <w:link w:val="inputlateral"/>
    <w:rsid w:val="00D7180C"/>
    <w:rPr>
      <w:sz w:val="22"/>
      <w:lang w:val="x-none" w:eastAsia="x-none"/>
    </w:rPr>
  </w:style>
  <w:style w:type="paragraph" w:customStyle="1" w:styleId="outputlateral">
    <w:name w:val="outputlateral"/>
    <w:basedOn w:val="Normal"/>
    <w:link w:val="outputlateralChar"/>
    <w:rsid w:val="00D7180C"/>
    <w:pPr>
      <w:ind w:left="1080"/>
    </w:pPr>
    <w:rPr>
      <w:rFonts w:ascii="Courier" w:hAnsi="Courier"/>
      <w:sz w:val="20"/>
      <w:lang w:val="x-none" w:eastAsia="x-none"/>
    </w:rPr>
  </w:style>
  <w:style w:type="paragraph" w:customStyle="1" w:styleId="i">
    <w:name w:val="i"/>
    <w:basedOn w:val="Normal"/>
    <w:link w:val="iChar"/>
    <w:rsid w:val="00D7180C"/>
    <w:pPr>
      <w:numPr>
        <w:numId w:val="14"/>
      </w:numPr>
    </w:pPr>
    <w:rPr>
      <w:i/>
      <w:lang w:val="x-none" w:eastAsia="x-none"/>
    </w:rPr>
  </w:style>
  <w:style w:type="character" w:customStyle="1" w:styleId="iChar">
    <w:name w:val="i Char"/>
    <w:link w:val="i"/>
    <w:rsid w:val="00D7180C"/>
    <w:rPr>
      <w:i/>
      <w:sz w:val="22"/>
      <w:lang w:val="x-none" w:eastAsia="x-none"/>
    </w:rPr>
  </w:style>
  <w:style w:type="character" w:customStyle="1" w:styleId="outputlateralChar">
    <w:name w:val="outputlateral Char"/>
    <w:link w:val="outputlateral"/>
    <w:rsid w:val="00D7180C"/>
    <w:rPr>
      <w:rFonts w:ascii="Courier" w:hAnsi="Courier"/>
      <w:lang w:val="x-none" w:eastAsia="x-none"/>
    </w:rPr>
  </w:style>
  <w:style w:type="paragraph" w:customStyle="1" w:styleId="OutputLateral0">
    <w:name w:val="OutputLateral"/>
    <w:basedOn w:val="Normal"/>
    <w:link w:val="OutputLateralChar0"/>
    <w:rsid w:val="00D7180C"/>
    <w:pPr>
      <w:autoSpaceDE w:val="0"/>
      <w:autoSpaceDN w:val="0"/>
      <w:adjustRightInd w:val="0"/>
    </w:pPr>
    <w:rPr>
      <w:rFonts w:ascii="Courier" w:eastAsia="SimSun" w:hAnsi="Courier"/>
      <w:bCs/>
      <w:sz w:val="18"/>
      <w:szCs w:val="22"/>
      <w:lang w:val="x-none" w:eastAsia="zh-CN"/>
    </w:rPr>
  </w:style>
  <w:style w:type="character" w:customStyle="1" w:styleId="OutputLateralChar0">
    <w:name w:val="OutputLateral Char"/>
    <w:link w:val="OutputLateral0"/>
    <w:rsid w:val="00D7180C"/>
    <w:rPr>
      <w:rFonts w:ascii="Courier" w:eastAsia="SimSun" w:hAnsi="Courier"/>
      <w:bCs/>
      <w:sz w:val="18"/>
      <w:szCs w:val="22"/>
      <w:lang w:val="x-none" w:eastAsia="zh-CN"/>
    </w:rPr>
  </w:style>
  <w:style w:type="paragraph" w:customStyle="1" w:styleId="InputLateral0">
    <w:name w:val="InputLateral"/>
    <w:link w:val="InputLateralChar0"/>
    <w:rsid w:val="00D7180C"/>
    <w:rPr>
      <w:rFonts w:ascii="Courier" w:hAnsi="Courier"/>
      <w:b/>
      <w:sz w:val="22"/>
      <w:lang w:val="en-US" w:eastAsia="en-US"/>
    </w:rPr>
  </w:style>
  <w:style w:type="character" w:customStyle="1" w:styleId="InputLateralChar0">
    <w:name w:val="InputLateral Char"/>
    <w:link w:val="InputLateral0"/>
    <w:rsid w:val="00D7180C"/>
    <w:rPr>
      <w:rFonts w:ascii="Courier" w:hAnsi="Courier"/>
      <w:b/>
      <w:sz w:val="22"/>
      <w:lang w:bidi="ar-SA"/>
    </w:rPr>
  </w:style>
  <w:style w:type="character" w:customStyle="1" w:styleId="PlainTextChar1">
    <w:name w:val="Plain Text Char1"/>
    <w:locked/>
    <w:rsid w:val="00D7180C"/>
    <w:rPr>
      <w:rFonts w:ascii="Courier New" w:hAnsi="Courier New"/>
      <w:sz w:val="22"/>
    </w:rPr>
  </w:style>
  <w:style w:type="table" w:styleId="TableGrid1">
    <w:name w:val="Table Grid 1"/>
    <w:basedOn w:val="TableNormal"/>
    <w:rsid w:val="00D7180C"/>
    <w:rPr>
      <w:rFonts w:eastAsia="SimSun"/>
      <w:lang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oz-txt-citetags">
    <w:name w:val="moz-txt-citetags"/>
    <w:rsid w:val="00D7180C"/>
    <w:rPr>
      <w:rFonts w:cs="Times New Roman"/>
    </w:rPr>
  </w:style>
  <w:style w:type="paragraph" w:customStyle="1" w:styleId="paragraphbody">
    <w:name w:val="paragraphbody"/>
    <w:basedOn w:val="Normal"/>
    <w:rsid w:val="00D7180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TMLTypewriter">
    <w:name w:val="HTML Typewriter"/>
    <w:rsid w:val="00D7180C"/>
    <w:rPr>
      <w:rFonts w:ascii="Courier New" w:eastAsia="SimSun" w:hAnsi="Courier New" w:cs="Courier New"/>
      <w:sz w:val="20"/>
      <w:szCs w:val="20"/>
    </w:rPr>
  </w:style>
  <w:style w:type="paragraph" w:customStyle="1" w:styleId="NormalAsianAsianMSMincho">
    <w:name w:val="Normal+ Asian + (Asian) MS Mincho"/>
    <w:basedOn w:val="Normal"/>
    <w:rsid w:val="00D7180C"/>
    <w:rPr>
      <w:rFonts w:eastAsia="MS Mincho"/>
      <w:sz w:val="20"/>
    </w:rPr>
  </w:style>
  <w:style w:type="paragraph" w:customStyle="1" w:styleId="StyleAsianSimSunBlack">
    <w:name w:val="Style (Asian) SimSun Black"/>
    <w:basedOn w:val="Normal"/>
    <w:rsid w:val="00D7180C"/>
    <w:pPr>
      <w:ind w:left="360"/>
    </w:pPr>
    <w:rPr>
      <w:rFonts w:eastAsia="SimSun"/>
      <w:color w:val="000000"/>
    </w:rPr>
  </w:style>
  <w:style w:type="paragraph" w:customStyle="1" w:styleId="Style1">
    <w:name w:val="Style1"/>
    <w:basedOn w:val="Heading3"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sz w:val="22"/>
      <w:szCs w:val="22"/>
      <w:u w:color="000000"/>
      <w:lang w:val="x-none" w:eastAsia="zh-CN"/>
    </w:rPr>
  </w:style>
  <w:style w:type="paragraph" w:customStyle="1" w:styleId="Style2">
    <w:name w:val="Style2"/>
    <w:basedOn w:val="Heading4"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szCs w:val="22"/>
      <w:lang w:eastAsia="zh-CN"/>
    </w:rPr>
  </w:style>
  <w:style w:type="paragraph" w:customStyle="1" w:styleId="Style3">
    <w:name w:val="Style3"/>
    <w:basedOn w:val="Heading4"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Cs/>
      <w:szCs w:val="22"/>
      <w:lang w:eastAsia="zh-CN"/>
    </w:rPr>
  </w:style>
  <w:style w:type="paragraph" w:customStyle="1" w:styleId="Style4">
    <w:name w:val="Style4"/>
    <w:basedOn w:val="Heading4"/>
    <w:autoRedefine/>
    <w:rsid w:val="00D7180C"/>
    <w:pPr>
      <w:keepLines/>
      <w:numPr>
        <w:numId w:val="0"/>
      </w:numPr>
      <w:tabs>
        <w:tab w:val="num" w:pos="576"/>
        <w:tab w:val="num" w:pos="864"/>
      </w:tabs>
      <w:spacing w:before="240"/>
      <w:ind w:left="864" w:hanging="864"/>
    </w:pPr>
    <w:rPr>
      <w:rFonts w:eastAsia="SimSun"/>
      <w:b w:val="0"/>
      <w:lang w:eastAsia="zh-CN"/>
    </w:rPr>
  </w:style>
  <w:style w:type="paragraph" w:customStyle="1" w:styleId="StyleHeading311ptLeft0Firstline0">
    <w:name w:val="Style Heading 3 + 11 pt Left:  0&quot; First line:  0&quot;"/>
    <w:basedOn w:val="Heading3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</w:pPr>
    <w:rPr>
      <w:rFonts w:ascii="Times New Roman Bold" w:eastAsia="SimSun" w:hAnsi="Times New Roman Bold"/>
      <w:bCs/>
      <w:sz w:val="22"/>
      <w:szCs w:val="22"/>
      <w:u w:color="000000"/>
      <w:lang w:val="x-none" w:eastAsia="zh-CN"/>
    </w:rPr>
  </w:style>
  <w:style w:type="paragraph" w:customStyle="1" w:styleId="Style5">
    <w:name w:val="Style5"/>
    <w:basedOn w:val="Heading3"/>
    <w:next w:val="Style4"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sz w:val="22"/>
      <w:szCs w:val="22"/>
      <w:u w:color="000000"/>
      <w:lang w:val="x-none" w:eastAsia="zh-CN"/>
    </w:rPr>
  </w:style>
  <w:style w:type="paragraph" w:customStyle="1" w:styleId="StyleHeading3AsianSimSun">
    <w:name w:val="Style Heading 3 + (Asian) SimSun"/>
    <w:basedOn w:val="Heading3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 w:val="22"/>
      <w:szCs w:val="22"/>
      <w:u w:color="000000"/>
      <w:lang w:val="x-none" w:eastAsia="zh-CN"/>
    </w:rPr>
  </w:style>
  <w:style w:type="paragraph" w:customStyle="1" w:styleId="StyleHeading312pt">
    <w:name w:val="Style Heading 3 + 12 pt"/>
    <w:basedOn w:val="Heading3"/>
    <w:link w:val="StyleHeading312ptChar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 w:val="22"/>
      <w:szCs w:val="22"/>
      <w:u w:color="000000"/>
      <w:lang w:val="x-none" w:eastAsia="zh-CN"/>
    </w:rPr>
  </w:style>
  <w:style w:type="character" w:customStyle="1" w:styleId="StyleHeading312ptChar">
    <w:name w:val="Style Heading 3 + 12 pt Char"/>
    <w:link w:val="StyleHeading312pt"/>
    <w:locked/>
    <w:rsid w:val="00D7180C"/>
    <w:rPr>
      <w:rFonts w:eastAsia="SimSun"/>
      <w:b/>
      <w:bCs/>
      <w:sz w:val="22"/>
      <w:szCs w:val="22"/>
      <w:u w:color="000000"/>
      <w:lang w:val="x-none" w:eastAsia="zh-CN"/>
    </w:rPr>
  </w:style>
  <w:style w:type="paragraph" w:customStyle="1" w:styleId="StyleHeading4Black">
    <w:name w:val="Style Heading 4 + Black"/>
    <w:basedOn w:val="Heading4"/>
    <w:autoRedefine/>
    <w:rsid w:val="00D7180C"/>
    <w:pPr>
      <w:keepLines/>
      <w:numPr>
        <w:numId w:val="0"/>
      </w:numPr>
      <w:tabs>
        <w:tab w:val="num" w:pos="864"/>
      </w:tabs>
      <w:spacing w:before="240"/>
      <w:ind w:left="864" w:hanging="864"/>
    </w:pPr>
    <w:rPr>
      <w:rFonts w:eastAsia="SimSun"/>
      <w:b w:val="0"/>
      <w:color w:val="0000FF"/>
      <w:lang w:eastAsia="zh-CN"/>
    </w:rPr>
  </w:style>
  <w:style w:type="paragraph" w:customStyle="1" w:styleId="StyleHeading3Left00Firstline0">
    <w:name w:val="Style Heading 3 + Left:  0.0&quot; First line:  0&quot;"/>
    <w:basedOn w:val="Heading3"/>
    <w:link w:val="StyleHeading3Left00Firstline0Char"/>
    <w:autoRedefine/>
    <w:rsid w:val="00D7180C"/>
    <w:pPr>
      <w:keepLines/>
      <w:numPr>
        <w:ilvl w:val="0"/>
        <w:numId w:val="0"/>
      </w:numPr>
      <w:tabs>
        <w:tab w:val="clear" w:pos="864"/>
        <w:tab w:val="num" w:pos="-1800"/>
      </w:tabs>
      <w:spacing w:before="120" w:after="60"/>
      <w:ind w:left="-1800" w:hanging="180"/>
    </w:pPr>
    <w:rPr>
      <w:rFonts w:eastAsia="SimSun"/>
      <w:bCs/>
      <w:szCs w:val="22"/>
      <w:u w:color="000000"/>
      <w:lang w:val="x-none" w:eastAsia="zh-CN"/>
    </w:rPr>
  </w:style>
  <w:style w:type="numbering" w:styleId="111111">
    <w:name w:val="Outline List 2"/>
    <w:basedOn w:val="NoList"/>
    <w:rsid w:val="00D7180C"/>
    <w:pPr>
      <w:numPr>
        <w:numId w:val="15"/>
      </w:numPr>
    </w:pPr>
  </w:style>
  <w:style w:type="paragraph" w:customStyle="1" w:styleId="THTableCellHeading">
    <w:name w:val="TH_TableCellHeading"/>
    <w:rsid w:val="00D7180C"/>
    <w:pPr>
      <w:keepNext/>
      <w:keepLines/>
      <w:spacing w:before="60" w:after="60"/>
    </w:pPr>
    <w:rPr>
      <w:b/>
      <w:sz w:val="24"/>
      <w:szCs w:val="22"/>
      <w:lang w:val="en-US" w:eastAsia="en-US"/>
    </w:rPr>
  </w:style>
  <w:style w:type="character" w:customStyle="1" w:styleId="StyleHeading3Left00Firstline0Char">
    <w:name w:val="Style Heading 3 + Left:  0.0&quot; First line:  0&quot; Char"/>
    <w:link w:val="StyleHeading3Left00Firstline0"/>
    <w:rsid w:val="00D7180C"/>
    <w:rPr>
      <w:rFonts w:eastAsia="SimSun"/>
      <w:b/>
      <w:bCs/>
      <w:sz w:val="24"/>
      <w:szCs w:val="22"/>
      <w:u w:color="000000"/>
      <w:lang w:val="x-none" w:eastAsia="zh-CN"/>
    </w:rPr>
  </w:style>
  <w:style w:type="paragraph" w:customStyle="1" w:styleId="ESEndOfSteps">
    <w:name w:val="ES_EndOfSteps"/>
    <w:next w:val="Normal"/>
    <w:rsid w:val="00D7180C"/>
    <w:pPr>
      <w:pBdr>
        <w:bottom w:val="dotted" w:sz="6" w:space="2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autoSpaceDE w:val="0"/>
      <w:autoSpaceDN w:val="0"/>
      <w:adjustRightInd w:val="0"/>
      <w:spacing w:before="160" w:after="80" w:line="300" w:lineRule="atLeast"/>
    </w:pPr>
    <w:rPr>
      <w:b/>
      <w:bCs/>
      <w:smallCaps/>
      <w:color w:val="000000"/>
      <w:spacing w:val="40"/>
      <w:kern w:val="28"/>
      <w:sz w:val="18"/>
      <w:lang w:val="en-US" w:eastAsia="en-US"/>
    </w:rPr>
  </w:style>
  <w:style w:type="paragraph" w:customStyle="1" w:styleId="TBTableCellBody">
    <w:name w:val="TB_TableCellBody"/>
    <w:rsid w:val="00D7180C"/>
    <w:pPr>
      <w:spacing w:before="80" w:after="80"/>
    </w:pPr>
    <w:rPr>
      <w:sz w:val="22"/>
      <w:szCs w:val="22"/>
      <w:lang w:val="en-US" w:eastAsia="en-US"/>
    </w:rPr>
  </w:style>
  <w:style w:type="paragraph" w:customStyle="1" w:styleId="T1NTableListNum">
    <w:name w:val="T1N_TableListNum"/>
    <w:basedOn w:val="TBTableCellBody"/>
    <w:rsid w:val="00D7180C"/>
    <w:pPr>
      <w:numPr>
        <w:numId w:val="16"/>
      </w:numPr>
      <w:suppressAutoHyphens/>
      <w:autoSpaceDE w:val="0"/>
      <w:autoSpaceDN w:val="0"/>
      <w:adjustRightInd w:val="0"/>
    </w:pPr>
    <w:rPr>
      <w:rFonts w:cs="Times"/>
      <w:color w:val="000000"/>
    </w:rPr>
  </w:style>
  <w:style w:type="paragraph" w:customStyle="1" w:styleId="Bullet">
    <w:name w:val="Bullet"/>
    <w:basedOn w:val="Normal"/>
    <w:rsid w:val="00D7180C"/>
    <w:pPr>
      <w:numPr>
        <w:numId w:val="17"/>
      </w:numPr>
      <w:spacing w:before="60" w:after="60" w:line="228" w:lineRule="auto"/>
      <w:jc w:val="both"/>
    </w:pPr>
    <w:rPr>
      <w:sz w:val="24"/>
      <w:lang w:val="en-GB"/>
    </w:rPr>
  </w:style>
  <w:style w:type="paragraph" w:customStyle="1" w:styleId="Default">
    <w:name w:val="Default"/>
    <w:rsid w:val="00D7180C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numbering" w:customStyle="1" w:styleId="CurrentList1">
    <w:name w:val="Current List1"/>
    <w:rsid w:val="00D7180C"/>
  </w:style>
  <w:style w:type="numbering" w:customStyle="1" w:styleId="Style7">
    <w:name w:val="Style7"/>
    <w:rsid w:val="00D7180C"/>
    <w:pPr>
      <w:numPr>
        <w:numId w:val="19"/>
      </w:numPr>
    </w:pPr>
  </w:style>
  <w:style w:type="character" w:customStyle="1" w:styleId="bstansel">
    <w:name w:val="bstansel"/>
    <w:semiHidden/>
    <w:rsid w:val="00D7180C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TableTextLeftChar">
    <w:name w:val="Table Text (Left) Char"/>
    <w:link w:val="TableTextLeft"/>
    <w:locked/>
    <w:rsid w:val="00D7180C"/>
    <w:rPr>
      <w:rFonts w:ascii="Calibri" w:eastAsia="Calibri" w:hAnsi="Calibri" w:cs="Calibri"/>
      <w:sz w:val="24"/>
      <w:szCs w:val="24"/>
    </w:rPr>
  </w:style>
  <w:style w:type="paragraph" w:customStyle="1" w:styleId="TableTextLeft">
    <w:name w:val="Table Text (Left)"/>
    <w:basedOn w:val="Normal"/>
    <w:link w:val="TableTextLeftChar"/>
    <w:rsid w:val="00D7180C"/>
    <w:pPr>
      <w:spacing w:before="40" w:after="40"/>
    </w:pPr>
    <w:rPr>
      <w:rFonts w:ascii="Calibri" w:eastAsia="Calibri" w:hAnsi="Calibri"/>
      <w:sz w:val="24"/>
      <w:szCs w:val="24"/>
      <w:lang w:val="x-none" w:eastAsia="x-none"/>
    </w:rPr>
  </w:style>
  <w:style w:type="character" w:customStyle="1" w:styleId="BlockTextChar1">
    <w:name w:val="Block Text Char1"/>
    <w:link w:val="BlockText"/>
    <w:rsid w:val="00D7180C"/>
    <w:rPr>
      <w:rFonts w:ascii="Arial" w:eastAsia="PMingLiU" w:hAnsi="Arial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D7180C"/>
    <w:pPr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GUI">
    <w:name w:val="GUI"/>
    <w:rsid w:val="00D7180C"/>
    <w:rPr>
      <w:rFonts w:ascii="Times New Roman" w:hAnsi="Times New Roman" w:cs="Times New Roman"/>
      <w:b/>
      <w:sz w:val="22"/>
    </w:rPr>
  </w:style>
  <w:style w:type="character" w:customStyle="1" w:styleId="ListParagraphChar">
    <w:name w:val="List Paragraph Char"/>
    <w:aliases w:val="- Bullets Char,List Paragraph - Bullets Char,Bulleted List Char,Numbering 1.1 Char,titulo 4 Char,Párrafo de lista7 Char,List Paragraph lettered Char,符号列表 Char,·ûºÅÁÐ±í Char,¡¤?o?¨¢D¡À¨ª Char,?¡è?o?¡§¡éD?¨¤¡§a Char,? Char,lp1 Char"/>
    <w:link w:val="ListParagraph"/>
    <w:uiPriority w:val="1"/>
    <w:qFormat/>
    <w:rsid w:val="00D7180C"/>
    <w:rPr>
      <w:sz w:val="22"/>
    </w:rPr>
  </w:style>
  <w:style w:type="paragraph" w:customStyle="1" w:styleId="SupportingDetails">
    <w:name w:val="Supporting Details"/>
    <w:basedOn w:val="ListParagraph"/>
    <w:link w:val="SupportingDetailsChar"/>
    <w:qFormat/>
    <w:rsid w:val="00D7180C"/>
    <w:pPr>
      <w:autoSpaceDE w:val="0"/>
      <w:autoSpaceDN w:val="0"/>
      <w:adjustRightInd w:val="0"/>
      <w:spacing w:before="60" w:after="60"/>
      <w:contextualSpacing/>
    </w:pPr>
    <w:rPr>
      <w:rFonts w:ascii="Cambria" w:eastAsia="TimesNewRomanforAlcatel" w:hAnsi="Cambria"/>
    </w:rPr>
  </w:style>
  <w:style w:type="character" w:customStyle="1" w:styleId="SupportingDetailsChar">
    <w:name w:val="Supporting Details Char"/>
    <w:link w:val="SupportingDetails"/>
    <w:rsid w:val="00D7180C"/>
    <w:rPr>
      <w:rFonts w:ascii="Cambria" w:eastAsia="TimesNewRomanforAlcatel" w:hAnsi="Cambria"/>
      <w:sz w:val="22"/>
    </w:rPr>
  </w:style>
  <w:style w:type="paragraph" w:customStyle="1" w:styleId="Pa12">
    <w:name w:val="Pa12"/>
    <w:basedOn w:val="Normal"/>
    <w:uiPriority w:val="99"/>
    <w:rsid w:val="006B4D48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numbering" w:customStyle="1" w:styleId="1111113">
    <w:name w:val="1 / 1.1 / 1.1.13"/>
    <w:basedOn w:val="NoList"/>
    <w:next w:val="111111"/>
    <w:unhideWhenUsed/>
    <w:locked/>
    <w:rsid w:val="00F13C06"/>
    <w:pPr>
      <w:numPr>
        <w:numId w:val="18"/>
      </w:numPr>
    </w:pPr>
  </w:style>
  <w:style w:type="paragraph" w:styleId="ListBullet5">
    <w:name w:val="List Bullet 5"/>
    <w:basedOn w:val="Normal"/>
    <w:rsid w:val="00E87338"/>
    <w:pPr>
      <w:numPr>
        <w:numId w:val="20"/>
      </w:numPr>
      <w:contextualSpacing/>
    </w:pPr>
  </w:style>
  <w:style w:type="character" w:styleId="Mention">
    <w:name w:val="Mention"/>
    <w:uiPriority w:val="99"/>
    <w:semiHidden/>
    <w:unhideWhenUsed/>
    <w:rsid w:val="00BD4C94"/>
    <w:rPr>
      <w:color w:val="2B579A"/>
      <w:shd w:val="clear" w:color="auto" w:fill="E6E6E6"/>
    </w:rPr>
  </w:style>
  <w:style w:type="character" w:styleId="UnresolvedMention">
    <w:name w:val="Unresolved Mention"/>
    <w:uiPriority w:val="99"/>
    <w:semiHidden/>
    <w:unhideWhenUsed/>
    <w:rsid w:val="00DF22F9"/>
    <w:rPr>
      <w:color w:val="808080"/>
      <w:shd w:val="clear" w:color="auto" w:fill="E6E6E6"/>
    </w:rPr>
  </w:style>
  <w:style w:type="character" w:customStyle="1" w:styleId="aa-Input">
    <w:name w:val="aa-Input"/>
    <w:qFormat/>
    <w:rsid w:val="0058003E"/>
    <w:rPr>
      <w:rFonts w:ascii="Courier" w:hAnsi="Courier"/>
      <w:b/>
      <w:bCs/>
      <w:color w:val="0000FF"/>
      <w:sz w:val="22"/>
    </w:rPr>
  </w:style>
  <w:style w:type="character" w:customStyle="1" w:styleId="BlockTextChar">
    <w:name w:val="Block Text Char"/>
    <w:rsid w:val="009060F1"/>
    <w:rPr>
      <w:rFonts w:ascii="Arial" w:eastAsia="PMingLiU" w:hAnsi="Arial" w:cs="Times New Roman"/>
      <w:sz w:val="20"/>
      <w:lang w:val="x-none" w:eastAsia="x-none" w:bidi="ar-SA"/>
    </w:rPr>
  </w:style>
  <w:style w:type="character" w:customStyle="1" w:styleId="filepath">
    <w:name w:val="filepath"/>
    <w:rsid w:val="00C50901"/>
  </w:style>
  <w:style w:type="character" w:customStyle="1" w:styleId="code">
    <w:name w:val="code"/>
    <w:rsid w:val="003A12FE"/>
  </w:style>
  <w:style w:type="character" w:customStyle="1" w:styleId="cm-line">
    <w:name w:val="cm-line"/>
    <w:rsid w:val="00FC7621"/>
  </w:style>
  <w:style w:type="character" w:customStyle="1" w:styleId="a-43Com">
    <w:name w:val="a-4.3 Com"/>
    <w:qFormat/>
    <w:rsid w:val="000F1DC3"/>
    <w:rPr>
      <w:rFonts w:ascii="Courier New" w:hAnsi="Courier New"/>
      <w:b/>
      <w:color w:val="0000FF"/>
      <w:sz w:val="22"/>
    </w:rPr>
  </w:style>
  <w:style w:type="character" w:customStyle="1" w:styleId="ui-provider">
    <w:name w:val="ui-provider"/>
    <w:basedOn w:val="DefaultParagraphFont"/>
    <w:rsid w:val="009C1F4B"/>
  </w:style>
  <w:style w:type="paragraph" w:customStyle="1" w:styleId="Numbering">
    <w:name w:val="Numbering"/>
    <w:basedOn w:val="Normal"/>
    <w:qFormat/>
    <w:rsid w:val="009C53C0"/>
    <w:pPr>
      <w:numPr>
        <w:numId w:val="22"/>
      </w:numPr>
      <w:shd w:val="clear" w:color="auto" w:fill="FFFFFF"/>
      <w:spacing w:after="120" w:line="276" w:lineRule="auto"/>
      <w:contextualSpacing/>
    </w:pPr>
    <w:rPr>
      <w:rFonts w:eastAsia="SimSun" w:cs="Arial"/>
      <w:color w:val="001135"/>
    </w:rPr>
  </w:style>
  <w:style w:type="character" w:styleId="SmartLink">
    <w:name w:val="Smart Link"/>
    <w:uiPriority w:val="99"/>
    <w:semiHidden/>
    <w:unhideWhenUsed/>
    <w:rsid w:val="00FF659D"/>
    <w:rPr>
      <w:color w:val="0000FF"/>
      <w:u w:val="single"/>
      <w:shd w:val="clear" w:color="auto" w:fill="F3F2F1"/>
    </w:rPr>
  </w:style>
  <w:style w:type="character" w:styleId="HTMLCode">
    <w:name w:val="HTML Code"/>
    <w:uiPriority w:val="99"/>
    <w:unhideWhenUsed/>
    <w:rsid w:val="00A81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3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it\OneDrive\Documents\Custom%20Office%20Templates\FORMA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F4E7292B4A6D49AF8F2674F8A4D045" ma:contentTypeVersion="13" ma:contentTypeDescription="Create a new document." ma:contentTypeScope="" ma:versionID="395207044b88c5739184963c947ca132">
  <xsd:schema xmlns:xsd="http://www.w3.org/2001/XMLSchema" xmlns:xs="http://www.w3.org/2001/XMLSchema" xmlns:p="http://schemas.microsoft.com/office/2006/metadata/properties" xmlns:ns2="71c5aaf6-e6ce-465b-b873-5148d2a4c105" xmlns:ns3="d9918223-fae3-445a-a383-7a9293ffe9df" xmlns:ns4="38eac2e6-0e57-4281-85e5-f2bbc06053ec" targetNamespace="http://schemas.microsoft.com/office/2006/metadata/properties" ma:root="true" ma:fieldsID="ec15eec1eda98720010b7245cf16afbb" ns2:_="" ns3:_="" ns4:_="">
    <xsd:import namespace="71c5aaf6-e6ce-465b-b873-5148d2a4c105"/>
    <xsd:import namespace="d9918223-fae3-445a-a383-7a9293ffe9df"/>
    <xsd:import namespace="38eac2e6-0e57-4281-85e5-f2bbc06053e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18223-fae3-445a-a383-7a9293ffe9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ac2e6-0e57-4281-85e5-f2bbc06053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34c87397-5fc1-491e-85e7-d6110dbe9cbd" ContentTypeId="0x0101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5DAE577-49A7-4D5F-963C-E4A59905E5F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F336214-CCCE-47E0-A72C-730AE657F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2CC02A-8A4E-42E0-BF9E-3732C3CAC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d9918223-fae3-445a-a383-7a9293ffe9df"/>
    <ds:schemaRef ds:uri="38eac2e6-0e57-4281-85e5-f2bbc0605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E8793E-ED52-449E-A1FD-3340B5B49921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7B4E1891-611F-41D8-A363-763EE3D2C7E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3339FD3-31A7-4E78-A965-09C14F151AF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FORMAT.dot</Template>
  <TotalTime>17</TotalTime>
  <Pages>8</Pages>
  <Words>534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Nokia</Company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Raj Nandan</dc:creator>
  <cp:keywords>Unique MOP Identifier</cp:keywords>
  <dc:description/>
  <cp:lastModifiedBy>Chaitanya Raj Nandan</cp:lastModifiedBy>
  <cp:revision>5</cp:revision>
  <cp:lastPrinted>2013-01-30T20:35:00Z</cp:lastPrinted>
  <dcterms:created xsi:type="dcterms:W3CDTF">2026-04-03T14:38:00Z</dcterms:created>
  <dcterms:modified xsi:type="dcterms:W3CDTF">2026-04-03T14:55:00Z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ategories">
    <vt:lpwstr/>
  </property>
  <property fmtid="{D5CDD505-2E9C-101B-9397-08002B2CF9AE}" pid="4" name="Approval Level">
    <vt:lpwstr/>
  </property>
  <property fmtid="{D5CDD505-2E9C-101B-9397-08002B2CF9AE}" pid="5" name="_Comments">
    <vt:lpwstr> </vt:lpwstr>
  </property>
  <property fmtid="{D5CDD505-2E9C-101B-9397-08002B2CF9AE}" pid="6" name="Assigned To">
    <vt:lpwstr/>
  </property>
  <property fmtid="{D5CDD505-2E9C-101B-9397-08002B2CF9AE}" pid="7" name="ContentTypeId">
    <vt:lpwstr>0x01010009E82D54F3F10D468133B175E7F78D1A</vt:lpwstr>
  </property>
  <property fmtid="{D5CDD505-2E9C-101B-9397-08002B2CF9AE}" pid="8" name="_dlc_DocId">
    <vt:lpwstr>MNIQP2OIQ5S5-317049232-62</vt:lpwstr>
  </property>
  <property fmtid="{D5CDD505-2E9C-101B-9397-08002B2CF9AE}" pid="9" name="_dlc_DocIdItemGuid">
    <vt:lpwstr>80a0402d-65e7-49e4-b023-e25d3aef7a5c</vt:lpwstr>
  </property>
  <property fmtid="{D5CDD505-2E9C-101B-9397-08002B2CF9AE}" pid="10" name="_dlc_DocIdUrl">
    <vt:lpwstr>https://nokia.sharepoint.com/sites/NSW_CSaC_MS_NAM_Core_Integration_IMS/_layouts/15/DocIdRedir.aspx?ID=MNIQP2OIQ5S5-317049232-62, MNIQP2OIQ5S5-317049232-62</vt:lpwstr>
  </property>
  <property fmtid="{D5CDD505-2E9C-101B-9397-08002B2CF9AE}" pid="11" name="MSIP_Label_46cc7c65-2b09-40ab-abef-d10548338a3b_Enabled">
    <vt:lpwstr>true</vt:lpwstr>
  </property>
  <property fmtid="{D5CDD505-2E9C-101B-9397-08002B2CF9AE}" pid="12" name="MSIP_Label_46cc7c65-2b09-40ab-abef-d10548338a3b_SetDate">
    <vt:lpwstr>2022-01-19T17:36:41Z</vt:lpwstr>
  </property>
  <property fmtid="{D5CDD505-2E9C-101B-9397-08002B2CF9AE}" pid="13" name="MSIP_Label_46cc7c65-2b09-40ab-abef-d10548338a3b_Method">
    <vt:lpwstr>Privileged</vt:lpwstr>
  </property>
  <property fmtid="{D5CDD505-2E9C-101B-9397-08002B2CF9AE}" pid="14" name="MSIP_Label_46cc7c65-2b09-40ab-abef-d10548338a3b_Name">
    <vt:lpwstr>46cc7c65-2b09-40ab-abef-d10548338a3b</vt:lpwstr>
  </property>
  <property fmtid="{D5CDD505-2E9C-101B-9397-08002B2CF9AE}" pid="15" name="MSIP_Label_46cc7c65-2b09-40ab-abef-d10548338a3b_SiteId">
    <vt:lpwstr>5d471751-9675-428d-917b-70f44f9630b0</vt:lpwstr>
  </property>
  <property fmtid="{D5CDD505-2E9C-101B-9397-08002B2CF9AE}" pid="16" name="MSIP_Label_46cc7c65-2b09-40ab-abef-d10548338a3b_ActionId">
    <vt:lpwstr>05aef334-0776-45e8-a9cb-dd56b0dff481</vt:lpwstr>
  </property>
  <property fmtid="{D5CDD505-2E9C-101B-9397-08002B2CF9AE}" pid="17" name="MSIP_Label_46cc7c65-2b09-40ab-abef-d10548338a3b_ContentBits">
    <vt:lpwstr>2</vt:lpwstr>
  </property>
  <property fmtid="{D5CDD505-2E9C-101B-9397-08002B2CF9AE}" pid="18" name="HideFromDelve">
    <vt:lpwstr>0</vt:lpwstr>
  </property>
</Properties>
</file>