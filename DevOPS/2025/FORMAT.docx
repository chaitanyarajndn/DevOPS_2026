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0C2843" w14:textId="77777777" w:rsidR="00C74BBC" w:rsidRDefault="00C74BBC" w:rsidP="00C74BBC">
      <w:pPr>
        <w:pStyle w:val="Title"/>
        <w:rPr>
          <w:lang w:val="en-IN"/>
        </w:rPr>
      </w:pPr>
    </w:p>
    <w:p w14:paraId="398EAD02" w14:textId="77777777" w:rsidR="00C74BBC" w:rsidRDefault="00C74BBC" w:rsidP="00C74BBC">
      <w:pPr>
        <w:pStyle w:val="Title"/>
        <w:rPr>
          <w:lang w:val="en-IN"/>
        </w:rPr>
      </w:pPr>
    </w:p>
    <w:p w14:paraId="7BF8D318" w14:textId="77777777" w:rsidR="00C74BBC" w:rsidRDefault="00C74BBC" w:rsidP="00C74BBC">
      <w:pPr>
        <w:pStyle w:val="Title"/>
        <w:rPr>
          <w:lang w:val="en-IN"/>
        </w:rPr>
      </w:pPr>
    </w:p>
    <w:p w14:paraId="5E846B8D" w14:textId="77777777" w:rsidR="00C74BBC" w:rsidRDefault="00C74BBC" w:rsidP="00C74BBC">
      <w:pPr>
        <w:pStyle w:val="Title"/>
        <w:rPr>
          <w:lang w:val="en-IN"/>
        </w:rPr>
      </w:pPr>
    </w:p>
    <w:p w14:paraId="515275F5" w14:textId="77777777" w:rsidR="00C74BBC" w:rsidRDefault="00C74BBC" w:rsidP="00C74BBC">
      <w:pPr>
        <w:pStyle w:val="Title"/>
        <w:rPr>
          <w:lang w:val="en-IN"/>
        </w:rPr>
      </w:pPr>
    </w:p>
    <w:p w14:paraId="5B574C87" w14:textId="77777777" w:rsidR="00C74BBC" w:rsidRDefault="00C74BBC" w:rsidP="00C74BBC">
      <w:pPr>
        <w:pStyle w:val="Title"/>
        <w:rPr>
          <w:lang w:val="en-IN"/>
        </w:rPr>
      </w:pPr>
    </w:p>
    <w:p w14:paraId="462F5C8E" w14:textId="77777777" w:rsidR="00C74BBC" w:rsidRDefault="00C74BBC" w:rsidP="00C74BBC">
      <w:pPr>
        <w:pStyle w:val="Title"/>
        <w:rPr>
          <w:lang w:val="en-IN"/>
        </w:rPr>
      </w:pPr>
    </w:p>
    <w:p w14:paraId="4A627785" w14:textId="638408ED" w:rsidR="00AD0A32" w:rsidRDefault="00C74BBC" w:rsidP="00C74BBC">
      <w:pPr>
        <w:pStyle w:val="Title"/>
        <w:rPr>
          <w:sz w:val="96"/>
          <w:szCs w:val="40"/>
          <w:lang w:val="en-IN"/>
        </w:rPr>
      </w:pPr>
      <w:r w:rsidRPr="00C74BBC">
        <w:rPr>
          <w:sz w:val="96"/>
          <w:szCs w:val="40"/>
          <w:lang w:val="en-IN"/>
        </w:rPr>
        <w:t>DOCKER</w:t>
      </w:r>
    </w:p>
    <w:p w14:paraId="0665EABF" w14:textId="77777777" w:rsidR="00C74BBC" w:rsidRDefault="00C74BBC" w:rsidP="00C74BBC">
      <w:pPr>
        <w:pStyle w:val="Title"/>
        <w:rPr>
          <w:sz w:val="96"/>
          <w:szCs w:val="40"/>
          <w:lang w:val="en-IN"/>
        </w:rPr>
      </w:pPr>
    </w:p>
    <w:p w14:paraId="7309EC23" w14:textId="77777777" w:rsidR="00C74BBC" w:rsidRDefault="00C74BBC" w:rsidP="00C74BBC">
      <w:pPr>
        <w:pStyle w:val="Title"/>
        <w:rPr>
          <w:sz w:val="96"/>
          <w:szCs w:val="40"/>
          <w:lang w:val="en-IN"/>
        </w:rPr>
      </w:pPr>
    </w:p>
    <w:p w14:paraId="607AF626" w14:textId="77777777" w:rsidR="00C74BBC" w:rsidRDefault="00C74BBC" w:rsidP="00C74BBC">
      <w:pPr>
        <w:pStyle w:val="Title"/>
        <w:rPr>
          <w:sz w:val="96"/>
          <w:szCs w:val="40"/>
          <w:lang w:val="en-IN"/>
        </w:rPr>
      </w:pPr>
    </w:p>
    <w:p w14:paraId="449BC5E1" w14:textId="77777777" w:rsidR="00C74BBC" w:rsidRDefault="00C74BBC" w:rsidP="00C74BBC">
      <w:pPr>
        <w:pStyle w:val="Title"/>
        <w:rPr>
          <w:sz w:val="96"/>
          <w:szCs w:val="40"/>
          <w:lang w:val="en-IN"/>
        </w:rPr>
      </w:pPr>
    </w:p>
    <w:p w14:paraId="3EBCB4A7" w14:textId="77777777" w:rsidR="00C74BBC" w:rsidRDefault="00C74BBC" w:rsidP="00C74BBC">
      <w:pPr>
        <w:pStyle w:val="Title"/>
        <w:rPr>
          <w:lang w:val="en-IN"/>
        </w:rPr>
      </w:pPr>
    </w:p>
    <w:p w14:paraId="58821EC9" w14:textId="77777777" w:rsidR="00C74BBC" w:rsidRDefault="00C74BBC" w:rsidP="00C74BBC">
      <w:pPr>
        <w:pStyle w:val="Title"/>
        <w:rPr>
          <w:lang w:val="en-IN"/>
        </w:rPr>
      </w:pPr>
    </w:p>
    <w:p w14:paraId="4D8171B8" w14:textId="77777777" w:rsidR="00C74BBC" w:rsidRDefault="00C74BBC" w:rsidP="00C74BBC">
      <w:pPr>
        <w:pStyle w:val="Title"/>
        <w:rPr>
          <w:lang w:val="en-IN"/>
        </w:rPr>
      </w:pPr>
    </w:p>
    <w:p w14:paraId="3BD8138A" w14:textId="5EC1BF8E" w:rsidR="00C74BBC" w:rsidRDefault="00C74BBC" w:rsidP="00C74BBC">
      <w:pPr>
        <w:pStyle w:val="Title"/>
        <w:ind w:left="5760"/>
        <w:rPr>
          <w:lang w:val="en-IN"/>
        </w:rPr>
      </w:pPr>
      <w:r>
        <w:rPr>
          <w:lang w:val="en-IN"/>
        </w:rPr>
        <w:t>By Chaitanya Raj Nandan</w:t>
      </w:r>
    </w:p>
    <w:p w14:paraId="404C13C0" w14:textId="77777777" w:rsidR="00C74BBC" w:rsidRPr="00C74BBC" w:rsidRDefault="00C74BBC" w:rsidP="00C74BBC">
      <w:pPr>
        <w:pStyle w:val="Title"/>
        <w:jc w:val="left"/>
        <w:rPr>
          <w:b w:val="0"/>
          <w:bCs/>
          <w:sz w:val="22"/>
          <w:szCs w:val="22"/>
          <w:lang w:val="en-IN"/>
        </w:rPr>
      </w:pPr>
    </w:p>
    <w:p w14:paraId="1542D81A" w14:textId="77777777" w:rsidR="00C74BBC" w:rsidRPr="00C74BBC" w:rsidRDefault="00C74BBC" w:rsidP="00C74BBC">
      <w:pPr>
        <w:pStyle w:val="Title"/>
        <w:jc w:val="left"/>
        <w:rPr>
          <w:b w:val="0"/>
          <w:bCs/>
          <w:sz w:val="22"/>
          <w:szCs w:val="22"/>
          <w:lang w:val="en-IN"/>
        </w:rPr>
      </w:pPr>
    </w:p>
    <w:p w14:paraId="18E648FB" w14:textId="77777777" w:rsidR="00C74BBC" w:rsidRPr="00C74BBC" w:rsidRDefault="00C74BBC" w:rsidP="00C74BBC">
      <w:pPr>
        <w:pStyle w:val="Title"/>
        <w:jc w:val="left"/>
        <w:rPr>
          <w:b w:val="0"/>
          <w:bCs/>
          <w:sz w:val="22"/>
          <w:szCs w:val="22"/>
          <w:lang w:val="en-IN"/>
        </w:rPr>
      </w:pPr>
    </w:p>
    <w:p w14:paraId="3BE7C135" w14:textId="77777777" w:rsidR="00C74BBC" w:rsidRPr="00C74BBC" w:rsidRDefault="00C74BBC" w:rsidP="00C74BBC">
      <w:pPr>
        <w:pStyle w:val="Title"/>
        <w:jc w:val="left"/>
        <w:rPr>
          <w:b w:val="0"/>
          <w:bCs/>
          <w:sz w:val="22"/>
          <w:szCs w:val="22"/>
          <w:lang w:val="en-IN"/>
        </w:rPr>
      </w:pPr>
    </w:p>
    <w:p w14:paraId="25E6986A" w14:textId="77777777" w:rsidR="00C74BBC" w:rsidRPr="00C74BBC" w:rsidRDefault="00C74BBC" w:rsidP="00C74BBC">
      <w:pPr>
        <w:pStyle w:val="Title"/>
        <w:jc w:val="left"/>
        <w:rPr>
          <w:b w:val="0"/>
          <w:bCs/>
          <w:sz w:val="22"/>
          <w:szCs w:val="22"/>
          <w:lang w:val="en-IN"/>
        </w:rPr>
      </w:pPr>
    </w:p>
    <w:p w14:paraId="1E3F6875" w14:textId="4205BF45" w:rsidR="00C74BBC" w:rsidRPr="00C74BBC" w:rsidRDefault="00C74BBC" w:rsidP="00C74BBC">
      <w:pPr>
        <w:pStyle w:val="Heading1"/>
        <w:rPr>
          <w:lang w:val="en-IN"/>
        </w:rPr>
      </w:pPr>
      <w:r>
        <w:rPr>
          <w:lang w:val="en-IN"/>
        </w:rPr>
        <w:lastRenderedPageBreak/>
        <w:t>Introduction.</w:t>
      </w:r>
    </w:p>
    <w:p w14:paraId="1D129CBB" w14:textId="77777777" w:rsidR="00C74BBC" w:rsidRPr="00C74BBC" w:rsidRDefault="00C74BBC" w:rsidP="00C74BBC">
      <w:pPr>
        <w:pStyle w:val="Title"/>
        <w:jc w:val="left"/>
        <w:rPr>
          <w:b w:val="0"/>
          <w:bCs/>
          <w:sz w:val="22"/>
          <w:szCs w:val="22"/>
          <w:lang w:val="en-IN"/>
        </w:rPr>
      </w:pPr>
    </w:p>
    <w:p w14:paraId="7DE9137B" w14:textId="77777777" w:rsidR="00C74BBC" w:rsidRPr="00C74BBC" w:rsidRDefault="00C74BBC" w:rsidP="00C74BBC">
      <w:pPr>
        <w:pStyle w:val="Title"/>
        <w:jc w:val="left"/>
        <w:rPr>
          <w:b w:val="0"/>
          <w:bCs/>
          <w:sz w:val="22"/>
          <w:szCs w:val="22"/>
          <w:lang w:val="en-IN"/>
        </w:rPr>
      </w:pPr>
    </w:p>
    <w:p w14:paraId="3AF202DA" w14:textId="77777777" w:rsidR="00C74BBC" w:rsidRPr="00C74BBC" w:rsidRDefault="00C74BBC" w:rsidP="00C74BBC">
      <w:pPr>
        <w:pStyle w:val="Title"/>
        <w:jc w:val="left"/>
        <w:rPr>
          <w:b w:val="0"/>
          <w:bCs/>
          <w:sz w:val="22"/>
          <w:szCs w:val="22"/>
          <w:lang w:val="en-IN"/>
        </w:rPr>
      </w:pPr>
    </w:p>
    <w:p w14:paraId="2CE7588C" w14:textId="77777777" w:rsidR="00C74BBC" w:rsidRPr="00C74BBC" w:rsidRDefault="00C74BBC" w:rsidP="00C74BBC">
      <w:pPr>
        <w:pStyle w:val="Title"/>
        <w:jc w:val="left"/>
        <w:rPr>
          <w:b w:val="0"/>
          <w:bCs/>
          <w:sz w:val="22"/>
          <w:szCs w:val="22"/>
          <w:lang w:val="en-IN"/>
        </w:rPr>
      </w:pPr>
    </w:p>
    <w:p w14:paraId="305ACE26" w14:textId="77777777" w:rsidR="00C74BBC" w:rsidRPr="00C74BBC" w:rsidRDefault="00C74BBC" w:rsidP="00C74BBC">
      <w:pPr>
        <w:pStyle w:val="Title"/>
        <w:jc w:val="left"/>
        <w:rPr>
          <w:b w:val="0"/>
          <w:bCs/>
          <w:sz w:val="22"/>
          <w:szCs w:val="22"/>
          <w:lang w:val="en-IN"/>
        </w:rPr>
      </w:pPr>
    </w:p>
    <w:p w14:paraId="65D17E02" w14:textId="77777777" w:rsidR="00C74BBC" w:rsidRPr="00C74BBC" w:rsidRDefault="00C74BBC" w:rsidP="00C74BBC">
      <w:pPr>
        <w:pStyle w:val="Title"/>
        <w:jc w:val="left"/>
        <w:rPr>
          <w:b w:val="0"/>
          <w:bCs/>
          <w:sz w:val="22"/>
          <w:szCs w:val="22"/>
          <w:lang w:val="en-IN"/>
        </w:rPr>
      </w:pPr>
    </w:p>
    <w:p w14:paraId="0117BC74" w14:textId="77777777" w:rsidR="00C74BBC" w:rsidRPr="00C74BBC" w:rsidRDefault="00C74BBC" w:rsidP="00C74BBC">
      <w:pPr>
        <w:pStyle w:val="Title"/>
        <w:jc w:val="left"/>
        <w:rPr>
          <w:b w:val="0"/>
          <w:bCs/>
          <w:sz w:val="22"/>
          <w:szCs w:val="22"/>
          <w:lang w:val="en-IN"/>
        </w:rPr>
      </w:pPr>
    </w:p>
    <w:p w14:paraId="1239F517" w14:textId="77777777" w:rsidR="00C74BBC" w:rsidRPr="00C74BBC" w:rsidRDefault="00C74BBC" w:rsidP="00C74BBC">
      <w:pPr>
        <w:pStyle w:val="Title"/>
        <w:jc w:val="left"/>
        <w:rPr>
          <w:b w:val="0"/>
          <w:bCs/>
          <w:sz w:val="22"/>
          <w:szCs w:val="22"/>
          <w:lang w:val="en-IN"/>
        </w:rPr>
      </w:pPr>
    </w:p>
    <w:p w14:paraId="3CB78CCC" w14:textId="77777777" w:rsidR="00C74BBC" w:rsidRPr="00C74BBC" w:rsidRDefault="00C74BBC" w:rsidP="00C74BBC">
      <w:pPr>
        <w:pStyle w:val="Title"/>
        <w:jc w:val="left"/>
        <w:rPr>
          <w:b w:val="0"/>
          <w:bCs/>
          <w:sz w:val="22"/>
          <w:szCs w:val="22"/>
          <w:lang w:val="en-IN"/>
        </w:rPr>
      </w:pPr>
    </w:p>
    <w:p w14:paraId="0E0FE9ED" w14:textId="77777777" w:rsidR="00C74BBC" w:rsidRPr="00C74BBC" w:rsidRDefault="00C74BBC" w:rsidP="00C74BBC">
      <w:pPr>
        <w:pStyle w:val="Title"/>
        <w:jc w:val="left"/>
        <w:rPr>
          <w:b w:val="0"/>
          <w:bCs/>
          <w:sz w:val="22"/>
          <w:szCs w:val="22"/>
          <w:lang w:val="en-IN"/>
        </w:rPr>
      </w:pPr>
    </w:p>
    <w:p w14:paraId="46F746AF" w14:textId="77777777" w:rsidR="00C74BBC" w:rsidRPr="00C74BBC" w:rsidRDefault="00C74BBC" w:rsidP="00C74BBC">
      <w:pPr>
        <w:pStyle w:val="Title"/>
        <w:jc w:val="left"/>
        <w:rPr>
          <w:b w:val="0"/>
          <w:bCs/>
          <w:sz w:val="22"/>
          <w:szCs w:val="22"/>
          <w:lang w:val="en-IN"/>
        </w:rPr>
      </w:pPr>
    </w:p>
    <w:p w14:paraId="447C021F" w14:textId="77777777" w:rsidR="00C74BBC" w:rsidRPr="00C74BBC" w:rsidRDefault="00C74BBC" w:rsidP="00C74BBC">
      <w:pPr>
        <w:pStyle w:val="Title"/>
        <w:jc w:val="left"/>
        <w:rPr>
          <w:b w:val="0"/>
          <w:bCs/>
          <w:sz w:val="22"/>
          <w:szCs w:val="22"/>
          <w:lang w:val="en-IN"/>
        </w:rPr>
      </w:pPr>
    </w:p>
    <w:p w14:paraId="5A76881B" w14:textId="77777777" w:rsidR="00C74BBC" w:rsidRPr="00C74BBC" w:rsidRDefault="00C74BBC" w:rsidP="00C74BBC">
      <w:pPr>
        <w:pStyle w:val="Title"/>
        <w:jc w:val="left"/>
        <w:rPr>
          <w:b w:val="0"/>
          <w:bCs/>
          <w:sz w:val="22"/>
          <w:szCs w:val="22"/>
          <w:lang w:val="en-IN"/>
        </w:rPr>
      </w:pPr>
    </w:p>
    <w:p w14:paraId="77885F64" w14:textId="77777777" w:rsidR="00C74BBC" w:rsidRPr="00C74BBC" w:rsidRDefault="00C74BBC" w:rsidP="00C74BBC">
      <w:pPr>
        <w:pStyle w:val="Title"/>
        <w:jc w:val="left"/>
        <w:rPr>
          <w:b w:val="0"/>
          <w:bCs/>
          <w:sz w:val="22"/>
          <w:szCs w:val="22"/>
          <w:lang w:val="en-IN"/>
        </w:rPr>
      </w:pPr>
    </w:p>
    <w:p w14:paraId="03B00454" w14:textId="77777777" w:rsidR="00C74BBC" w:rsidRPr="00C74BBC" w:rsidRDefault="00C74BBC" w:rsidP="00C74BBC">
      <w:pPr>
        <w:pStyle w:val="Title"/>
        <w:jc w:val="left"/>
        <w:rPr>
          <w:b w:val="0"/>
          <w:bCs/>
          <w:sz w:val="22"/>
          <w:szCs w:val="22"/>
          <w:lang w:val="en-IN"/>
        </w:rPr>
      </w:pPr>
    </w:p>
    <w:p w14:paraId="08B8A6F1" w14:textId="77777777" w:rsidR="00C74BBC" w:rsidRPr="00C74BBC" w:rsidRDefault="00C74BBC" w:rsidP="00C74BBC">
      <w:pPr>
        <w:pStyle w:val="Title"/>
        <w:jc w:val="left"/>
        <w:rPr>
          <w:b w:val="0"/>
          <w:bCs/>
          <w:sz w:val="22"/>
          <w:szCs w:val="22"/>
          <w:lang w:val="en-IN"/>
        </w:rPr>
      </w:pPr>
    </w:p>
    <w:p w14:paraId="3E6117D9" w14:textId="77777777" w:rsidR="00C74BBC" w:rsidRPr="00C74BBC" w:rsidRDefault="00C74BBC" w:rsidP="00C74BBC">
      <w:pPr>
        <w:pStyle w:val="Title"/>
        <w:jc w:val="left"/>
        <w:rPr>
          <w:b w:val="0"/>
          <w:bCs/>
          <w:sz w:val="22"/>
          <w:szCs w:val="22"/>
          <w:lang w:val="en-IN"/>
        </w:rPr>
      </w:pPr>
    </w:p>
    <w:p w14:paraId="06927B42" w14:textId="77777777" w:rsidR="00C74BBC" w:rsidRPr="00C74BBC" w:rsidRDefault="00C74BBC" w:rsidP="00C74BBC">
      <w:pPr>
        <w:pStyle w:val="Title"/>
        <w:jc w:val="left"/>
        <w:rPr>
          <w:b w:val="0"/>
          <w:bCs/>
          <w:sz w:val="22"/>
          <w:szCs w:val="22"/>
          <w:lang w:val="en-IN"/>
        </w:rPr>
      </w:pPr>
    </w:p>
    <w:p w14:paraId="5DD115DB" w14:textId="77777777" w:rsidR="00C74BBC" w:rsidRPr="00C74BBC" w:rsidRDefault="00C74BBC" w:rsidP="00C74BBC">
      <w:pPr>
        <w:pStyle w:val="Title"/>
        <w:jc w:val="left"/>
        <w:rPr>
          <w:b w:val="0"/>
          <w:bCs/>
          <w:sz w:val="22"/>
          <w:szCs w:val="22"/>
          <w:lang w:val="en-IN"/>
        </w:rPr>
      </w:pPr>
    </w:p>
    <w:p w14:paraId="766BAC6F" w14:textId="77777777" w:rsidR="00C74BBC" w:rsidRPr="00C74BBC" w:rsidRDefault="00C74BBC" w:rsidP="00C74BBC">
      <w:pPr>
        <w:pStyle w:val="Title"/>
        <w:jc w:val="left"/>
        <w:rPr>
          <w:b w:val="0"/>
          <w:bCs/>
          <w:sz w:val="22"/>
          <w:szCs w:val="22"/>
          <w:lang w:val="en-IN"/>
        </w:rPr>
      </w:pPr>
    </w:p>
    <w:p w14:paraId="26AADBE6" w14:textId="77777777" w:rsidR="00C74BBC" w:rsidRPr="00C74BBC" w:rsidRDefault="00C74BBC" w:rsidP="00C74BBC">
      <w:pPr>
        <w:pStyle w:val="Title"/>
        <w:jc w:val="left"/>
        <w:rPr>
          <w:b w:val="0"/>
          <w:bCs/>
          <w:sz w:val="22"/>
          <w:szCs w:val="22"/>
          <w:lang w:val="en-IN"/>
        </w:rPr>
      </w:pPr>
    </w:p>
    <w:p w14:paraId="63F10DD7" w14:textId="77777777" w:rsidR="00C74BBC" w:rsidRPr="00C74BBC" w:rsidRDefault="00C74BBC" w:rsidP="00C74BBC">
      <w:pPr>
        <w:pStyle w:val="Title"/>
        <w:jc w:val="left"/>
        <w:rPr>
          <w:b w:val="0"/>
          <w:bCs/>
          <w:sz w:val="22"/>
          <w:szCs w:val="22"/>
          <w:lang w:val="en-IN"/>
        </w:rPr>
      </w:pPr>
    </w:p>
    <w:p w14:paraId="4DCFCDA1" w14:textId="77777777" w:rsidR="00C74BBC" w:rsidRPr="00C74BBC" w:rsidRDefault="00C74BBC" w:rsidP="00C74BBC">
      <w:pPr>
        <w:pStyle w:val="Title"/>
        <w:jc w:val="left"/>
        <w:rPr>
          <w:b w:val="0"/>
          <w:bCs/>
          <w:sz w:val="22"/>
          <w:szCs w:val="22"/>
          <w:lang w:val="en-IN"/>
        </w:rPr>
      </w:pPr>
    </w:p>
    <w:p w14:paraId="688461F0" w14:textId="77777777" w:rsidR="00C74BBC" w:rsidRPr="00C74BBC" w:rsidRDefault="00C74BBC" w:rsidP="00C74BBC">
      <w:pPr>
        <w:pStyle w:val="Title"/>
        <w:jc w:val="left"/>
        <w:rPr>
          <w:b w:val="0"/>
          <w:bCs/>
          <w:sz w:val="22"/>
          <w:szCs w:val="22"/>
          <w:lang w:val="en-IN"/>
        </w:rPr>
      </w:pPr>
    </w:p>
    <w:p w14:paraId="689BAED6" w14:textId="77777777" w:rsidR="00C74BBC" w:rsidRPr="00C74BBC" w:rsidRDefault="00C74BBC" w:rsidP="00C74BBC">
      <w:pPr>
        <w:pStyle w:val="Title"/>
        <w:jc w:val="left"/>
        <w:rPr>
          <w:b w:val="0"/>
          <w:bCs/>
          <w:sz w:val="22"/>
          <w:szCs w:val="22"/>
          <w:lang w:val="en-IN"/>
        </w:rPr>
      </w:pPr>
    </w:p>
    <w:p w14:paraId="0E748457" w14:textId="77777777" w:rsidR="00C74BBC" w:rsidRPr="00C74BBC" w:rsidRDefault="00C74BBC" w:rsidP="00C74BBC">
      <w:pPr>
        <w:pStyle w:val="Title"/>
        <w:jc w:val="left"/>
        <w:rPr>
          <w:b w:val="0"/>
          <w:bCs/>
          <w:sz w:val="22"/>
          <w:szCs w:val="22"/>
          <w:lang w:val="en-IN"/>
        </w:rPr>
      </w:pPr>
    </w:p>
    <w:p w14:paraId="20FF9D73" w14:textId="77777777" w:rsidR="00C74BBC" w:rsidRPr="00C74BBC" w:rsidRDefault="00C74BBC" w:rsidP="00C74BBC">
      <w:pPr>
        <w:pStyle w:val="Title"/>
        <w:jc w:val="left"/>
        <w:rPr>
          <w:b w:val="0"/>
          <w:bCs/>
          <w:sz w:val="22"/>
          <w:szCs w:val="22"/>
          <w:lang w:val="en-IN"/>
        </w:rPr>
      </w:pPr>
    </w:p>
    <w:p w14:paraId="2ABDB3C2" w14:textId="77777777" w:rsidR="00C74BBC" w:rsidRPr="00C74BBC" w:rsidRDefault="00C74BBC" w:rsidP="00C74BBC">
      <w:pPr>
        <w:pStyle w:val="Title"/>
        <w:jc w:val="left"/>
        <w:rPr>
          <w:b w:val="0"/>
          <w:bCs/>
          <w:sz w:val="22"/>
          <w:szCs w:val="22"/>
          <w:lang w:val="en-IN"/>
        </w:rPr>
      </w:pPr>
    </w:p>
    <w:p w14:paraId="5A1E2B7C" w14:textId="77777777" w:rsidR="00C74BBC" w:rsidRPr="00C74BBC" w:rsidRDefault="00C74BBC" w:rsidP="00C74BBC">
      <w:pPr>
        <w:pStyle w:val="Title"/>
        <w:jc w:val="left"/>
        <w:rPr>
          <w:b w:val="0"/>
          <w:bCs/>
          <w:sz w:val="22"/>
          <w:szCs w:val="22"/>
          <w:lang w:val="en-IN"/>
        </w:rPr>
      </w:pPr>
    </w:p>
    <w:p w14:paraId="40CBFC0E" w14:textId="77777777" w:rsidR="00C74BBC" w:rsidRPr="00C74BBC" w:rsidRDefault="00C74BBC" w:rsidP="00C74BBC">
      <w:pPr>
        <w:pStyle w:val="Title"/>
        <w:jc w:val="left"/>
        <w:rPr>
          <w:b w:val="0"/>
          <w:bCs/>
          <w:sz w:val="22"/>
          <w:szCs w:val="22"/>
          <w:lang w:val="en-IN"/>
        </w:rPr>
      </w:pPr>
    </w:p>
    <w:p w14:paraId="22329921" w14:textId="77777777" w:rsidR="00C74BBC" w:rsidRPr="00C74BBC" w:rsidRDefault="00C74BBC" w:rsidP="00C74BBC">
      <w:pPr>
        <w:pStyle w:val="Title"/>
        <w:jc w:val="left"/>
        <w:rPr>
          <w:b w:val="0"/>
          <w:bCs/>
          <w:sz w:val="22"/>
          <w:szCs w:val="22"/>
          <w:lang w:val="en-IN"/>
        </w:rPr>
      </w:pPr>
    </w:p>
    <w:p w14:paraId="6CDCA012" w14:textId="77777777" w:rsidR="00C74BBC" w:rsidRPr="00C74BBC" w:rsidRDefault="00C74BBC" w:rsidP="00C74BBC">
      <w:pPr>
        <w:pStyle w:val="Title"/>
        <w:jc w:val="left"/>
        <w:rPr>
          <w:b w:val="0"/>
          <w:bCs/>
          <w:sz w:val="22"/>
          <w:szCs w:val="22"/>
          <w:lang w:val="en-IN"/>
        </w:rPr>
      </w:pPr>
    </w:p>
    <w:p w14:paraId="7BF97EED" w14:textId="77777777" w:rsidR="00C74BBC" w:rsidRPr="00C74BBC" w:rsidRDefault="00C74BBC" w:rsidP="00C74BBC">
      <w:pPr>
        <w:pStyle w:val="Title"/>
        <w:jc w:val="left"/>
        <w:rPr>
          <w:b w:val="0"/>
          <w:bCs/>
          <w:sz w:val="22"/>
          <w:szCs w:val="22"/>
          <w:lang w:val="en-IN"/>
        </w:rPr>
      </w:pPr>
    </w:p>
    <w:p w14:paraId="3B51111A" w14:textId="77777777" w:rsidR="00C74BBC" w:rsidRPr="00C74BBC" w:rsidRDefault="00C74BBC" w:rsidP="00C74BBC">
      <w:pPr>
        <w:pStyle w:val="Title"/>
        <w:jc w:val="left"/>
        <w:rPr>
          <w:b w:val="0"/>
          <w:bCs/>
          <w:sz w:val="22"/>
          <w:szCs w:val="22"/>
          <w:lang w:val="en-IN"/>
        </w:rPr>
      </w:pPr>
    </w:p>
    <w:p w14:paraId="053F3AC7" w14:textId="77777777" w:rsidR="00C74BBC" w:rsidRPr="00C74BBC" w:rsidRDefault="00C74BBC" w:rsidP="00C74BBC">
      <w:pPr>
        <w:pStyle w:val="Title"/>
        <w:jc w:val="left"/>
        <w:rPr>
          <w:b w:val="0"/>
          <w:bCs/>
          <w:sz w:val="22"/>
          <w:szCs w:val="22"/>
          <w:lang w:val="en-IN"/>
        </w:rPr>
      </w:pPr>
    </w:p>
    <w:p w14:paraId="5A41A437" w14:textId="77777777" w:rsidR="00C74BBC" w:rsidRPr="00C74BBC" w:rsidRDefault="00C74BBC" w:rsidP="00C74BBC">
      <w:pPr>
        <w:pStyle w:val="Title"/>
        <w:jc w:val="left"/>
        <w:rPr>
          <w:b w:val="0"/>
          <w:bCs/>
          <w:sz w:val="22"/>
          <w:szCs w:val="22"/>
          <w:lang w:val="en-IN"/>
        </w:rPr>
      </w:pPr>
    </w:p>
    <w:p w14:paraId="42678E43" w14:textId="77777777" w:rsidR="00C74BBC" w:rsidRPr="00C74BBC" w:rsidRDefault="00C74BBC" w:rsidP="00C74BBC">
      <w:pPr>
        <w:pStyle w:val="Title"/>
        <w:jc w:val="left"/>
        <w:rPr>
          <w:b w:val="0"/>
          <w:bCs/>
          <w:sz w:val="22"/>
          <w:szCs w:val="22"/>
          <w:lang w:val="en-IN"/>
        </w:rPr>
      </w:pPr>
    </w:p>
    <w:p w14:paraId="63A2CE63" w14:textId="77777777" w:rsidR="00C74BBC" w:rsidRPr="00C74BBC" w:rsidRDefault="00C74BBC" w:rsidP="00C74BBC">
      <w:pPr>
        <w:pStyle w:val="Title"/>
        <w:jc w:val="left"/>
        <w:rPr>
          <w:b w:val="0"/>
          <w:bCs/>
          <w:sz w:val="22"/>
          <w:szCs w:val="22"/>
          <w:lang w:val="en-IN"/>
        </w:rPr>
      </w:pPr>
    </w:p>
    <w:p w14:paraId="31658741" w14:textId="77777777" w:rsidR="00C74BBC" w:rsidRPr="00C74BBC" w:rsidRDefault="00C74BBC" w:rsidP="00C74BBC">
      <w:pPr>
        <w:pStyle w:val="Title"/>
        <w:jc w:val="left"/>
        <w:rPr>
          <w:b w:val="0"/>
          <w:bCs/>
          <w:sz w:val="22"/>
          <w:szCs w:val="22"/>
          <w:lang w:val="en-IN"/>
        </w:rPr>
      </w:pPr>
    </w:p>
    <w:p w14:paraId="442D41A8" w14:textId="77777777" w:rsidR="00C74BBC" w:rsidRPr="00C74BBC" w:rsidRDefault="00C74BBC" w:rsidP="00C74BBC">
      <w:pPr>
        <w:pStyle w:val="Title"/>
        <w:jc w:val="left"/>
        <w:rPr>
          <w:b w:val="0"/>
          <w:bCs/>
          <w:sz w:val="22"/>
          <w:szCs w:val="22"/>
          <w:lang w:val="en-IN"/>
        </w:rPr>
      </w:pPr>
    </w:p>
    <w:sectPr w:rsidR="00C74BBC" w:rsidRPr="00C74BBC" w:rsidSect="00790DDB">
      <w:footerReference w:type="default" r:id="rId14"/>
      <w:pgSz w:w="12240" w:h="15840" w:code="1"/>
      <w:pgMar w:top="720" w:right="720" w:bottom="720" w:left="720" w:header="0" w:footer="28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3E29A2" w14:textId="77777777" w:rsidR="007D66B0" w:rsidRDefault="007D66B0">
      <w:r>
        <w:separator/>
      </w:r>
    </w:p>
  </w:endnote>
  <w:endnote w:type="continuationSeparator" w:id="0">
    <w:p w14:paraId="0D4A301B" w14:textId="77777777" w:rsidR="007D66B0" w:rsidRDefault="007D66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ouYuan">
    <w:altName w:val="Microsoft YaHei"/>
    <w:charset w:val="86"/>
    <w:family w:val="modern"/>
    <w:pitch w:val="fixed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 Bold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NewRomanforAlcatel">
    <w:altName w:val="Times New Roman"/>
    <w:charset w:val="00"/>
    <w:family w:val="auto"/>
    <w:pitch w:val="default"/>
    <w:sig w:usb0="00000003" w:usb1="08070000" w:usb2="00000010" w:usb3="00000000" w:csb0="00020001" w:csb1="00000000"/>
  </w:font>
  <w:font w:name="Nokia Pure Text Light">
    <w:charset w:val="00"/>
    <w:family w:val="swiss"/>
    <w:pitch w:val="variable"/>
    <w:sig w:usb0="A00002FF" w:usb1="700078FB" w:usb2="0001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35F4B5" w14:textId="21B16D6E" w:rsidR="003C3132" w:rsidRDefault="003C3132" w:rsidP="00790DDB">
    <w:pPr>
      <w:tabs>
        <w:tab w:val="left" w:pos="4224"/>
        <w:tab w:val="right" w:pos="9360"/>
      </w:tabs>
      <w:jc w:val="right"/>
    </w:pPr>
    <w:r w:rsidRPr="00C326BC">
      <w:t xml:space="preserve">Page </w:t>
    </w:r>
    <w:r w:rsidRPr="00C326BC">
      <w:fldChar w:fldCharType="begin"/>
    </w:r>
    <w:r w:rsidRPr="00C326BC">
      <w:instrText xml:space="preserve"> PAGE </w:instrText>
    </w:r>
    <w:r w:rsidRPr="00C326BC">
      <w:fldChar w:fldCharType="separate"/>
    </w:r>
    <w:r>
      <w:rPr>
        <w:noProof/>
      </w:rPr>
      <w:t>1</w:t>
    </w:r>
    <w:r w:rsidRPr="00C326BC">
      <w:fldChar w:fldCharType="end"/>
    </w:r>
    <w:r w:rsidRPr="00C326BC">
      <w:t xml:space="preserve"> of </w:t>
    </w:r>
    <w:fldSimple w:instr=" NUMPAGES   \* MERGEFORMAT ">
      <w:r>
        <w:rPr>
          <w:noProof/>
        </w:rPr>
        <w:t>6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1C27B5" w14:textId="77777777" w:rsidR="007D66B0" w:rsidRDefault="007D66B0">
      <w:r>
        <w:separator/>
      </w:r>
    </w:p>
  </w:footnote>
  <w:footnote w:type="continuationSeparator" w:id="0">
    <w:p w14:paraId="45231CCC" w14:textId="77777777" w:rsidR="007D66B0" w:rsidRDefault="007D66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0"/>
    <w:multiLevelType w:val="singleLevel"/>
    <w:tmpl w:val="3A8A460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DE34333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5792D75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06A65D3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F86CE42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4C06E86"/>
    <w:multiLevelType w:val="multilevel"/>
    <w:tmpl w:val="CBA4FB68"/>
    <w:styleLink w:val="1111113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w w:val="100"/>
        <w:kern w:val="0"/>
        <w:position w:val="0"/>
        <w:sz w:val="32"/>
        <w:szCs w:val="32"/>
        <w:u w:val="none" w:color="000000"/>
        <w:vertAlign w:val="baseline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w w:val="100"/>
        <w:kern w:val="0"/>
        <w:position w:val="0"/>
        <w:sz w:val="28"/>
        <w:szCs w:val="28"/>
        <w:u w:val="none" w:color="000000"/>
        <w:vertAlign w:val="baseline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color w:val="auto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w w:val="100"/>
        <w:kern w:val="0"/>
        <w:position w:val="0"/>
        <w:sz w:val="22"/>
        <w:szCs w:val="22"/>
        <w:u w:val="none" w:color="000000"/>
        <w:vertAlign w:val="baseline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04D875F0"/>
    <w:multiLevelType w:val="hybridMultilevel"/>
    <w:tmpl w:val="E29E42E0"/>
    <w:lvl w:ilvl="0" w:tplc="320C8570">
      <w:start w:val="1"/>
      <w:numFmt w:val="decimal"/>
      <w:pStyle w:val="1NListNum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7" w15:restartNumberingAfterBreak="0">
    <w:nsid w:val="10511A01"/>
    <w:multiLevelType w:val="multilevel"/>
    <w:tmpl w:val="AE4AC5AE"/>
    <w:lvl w:ilvl="0">
      <w:start w:val="1"/>
      <w:numFmt w:val="bullet"/>
      <w:pStyle w:val="LegalBullet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B27A00"/>
    <w:multiLevelType w:val="multilevel"/>
    <w:tmpl w:val="05E2EEB4"/>
    <w:lvl w:ilvl="0">
      <w:start w:val="1"/>
      <w:numFmt w:val="decimal"/>
      <w:pStyle w:val="Numbering"/>
      <w:lvlText w:val="%1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</w:rPr>
    </w:lvl>
    <w:lvl w:ilvl="1">
      <w:start w:val="1"/>
      <w:numFmt w:val="decimal"/>
      <w:lvlText w:val="%1.%2."/>
      <w:lvlJc w:val="left"/>
      <w:pPr>
        <w:tabs>
          <w:tab w:val="num" w:pos="1247"/>
        </w:tabs>
        <w:ind w:left="1247" w:hanging="52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14"/>
        </w:tabs>
        <w:ind w:left="1814" w:hanging="68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381"/>
        </w:tabs>
        <w:ind w:left="2381" w:hanging="89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948"/>
        </w:tabs>
        <w:ind w:left="2948" w:hanging="11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402"/>
        </w:tabs>
        <w:ind w:left="3402" w:hanging="11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62B21D1"/>
    <w:multiLevelType w:val="hybridMultilevel"/>
    <w:tmpl w:val="15F6F4B2"/>
    <w:lvl w:ilvl="0" w:tplc="32A68672">
      <w:start w:val="1"/>
      <w:numFmt w:val="bullet"/>
      <w:pStyle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 w:tplc="04090019">
      <w:start w:val="1"/>
      <w:numFmt w:val="bullet"/>
      <w:lvlText w:val="o"/>
      <w:lvlJc w:val="left"/>
      <w:pPr>
        <w:tabs>
          <w:tab w:val="num" w:pos="-2160"/>
        </w:tabs>
        <w:ind w:left="-2160" w:hanging="360"/>
      </w:pPr>
      <w:rPr>
        <w:rFonts w:ascii="Courier New" w:hAnsi="Courier New" w:cs="Courier New" w:hint="default"/>
      </w:rPr>
    </w:lvl>
    <w:lvl w:ilvl="2" w:tplc="0409001B">
      <w:start w:val="1"/>
      <w:numFmt w:val="bullet"/>
      <w:lvlText w:val=""/>
      <w:lvlJc w:val="left"/>
      <w:pPr>
        <w:tabs>
          <w:tab w:val="num" w:pos="-1440"/>
        </w:tabs>
        <w:ind w:left="-1440" w:hanging="360"/>
      </w:pPr>
      <w:rPr>
        <w:rFonts w:ascii="Wingdings" w:hAnsi="Wingdings" w:hint="default"/>
      </w:rPr>
    </w:lvl>
    <w:lvl w:ilvl="3" w:tplc="0409000F">
      <w:start w:val="1"/>
      <w:numFmt w:val="bullet"/>
      <w:lvlText w:val=""/>
      <w:lvlJc w:val="left"/>
      <w:pPr>
        <w:tabs>
          <w:tab w:val="num" w:pos="-720"/>
        </w:tabs>
        <w:ind w:left="-720" w:hanging="360"/>
      </w:pPr>
      <w:rPr>
        <w:rFonts w:ascii="Symbol" w:hAnsi="Symbol" w:hint="default"/>
      </w:rPr>
    </w:lvl>
    <w:lvl w:ilvl="4" w:tplc="04090019">
      <w:start w:val="1"/>
      <w:numFmt w:val="bullet"/>
      <w:lvlText w:val="o"/>
      <w:lvlJc w:val="left"/>
      <w:pPr>
        <w:tabs>
          <w:tab w:val="num" w:pos="0"/>
        </w:tabs>
        <w:ind w:left="0" w:hanging="360"/>
      </w:pPr>
      <w:rPr>
        <w:rFonts w:ascii="Courier New" w:hAnsi="Courier New" w:cs="Courier New" w:hint="default"/>
      </w:rPr>
    </w:lvl>
    <w:lvl w:ilvl="5" w:tplc="0409001B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6" w:tplc="0409000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7" w:tplc="04090019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</w:abstractNum>
  <w:abstractNum w:abstractNumId="10" w15:restartNumberingAfterBreak="0">
    <w:nsid w:val="16457A76"/>
    <w:multiLevelType w:val="hybridMultilevel"/>
    <w:tmpl w:val="8E4A5598"/>
    <w:lvl w:ilvl="0" w:tplc="17D49250">
      <w:start w:val="1"/>
      <w:numFmt w:val="upperLetter"/>
      <w:pStyle w:val="APAppendixTitle"/>
      <w:lvlText w:val="Appendix 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6EA3D3B"/>
    <w:multiLevelType w:val="hybridMultilevel"/>
    <w:tmpl w:val="0CBCFADE"/>
    <w:lvl w:ilvl="0" w:tplc="C602CB72">
      <w:start w:val="1"/>
      <w:numFmt w:val="decimal"/>
      <w:pStyle w:val="i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7332C2A"/>
    <w:multiLevelType w:val="hybridMultilevel"/>
    <w:tmpl w:val="359045FE"/>
    <w:lvl w:ilvl="0" w:tplc="042C7ECE">
      <w:start w:val="1"/>
      <w:numFmt w:val="bullet"/>
      <w:pStyle w:val="2DListDash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422BCD"/>
    <w:multiLevelType w:val="multilevel"/>
    <w:tmpl w:val="F768FCBC"/>
    <w:styleLink w:val="StyleTableHeaderTextTimesNewRoman11ptNotBoldLeft"/>
    <w:lvl w:ilvl="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30"/>
        </w:tabs>
        <w:ind w:left="153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 w:hint="default"/>
        <w:sz w:val="22"/>
        <w:szCs w:val="22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E53362A"/>
    <w:multiLevelType w:val="hybridMultilevel"/>
    <w:tmpl w:val="4D2E3A4A"/>
    <w:lvl w:ilvl="0" w:tplc="6DB4255A">
      <w:start w:val="1"/>
      <w:numFmt w:val="lowerLetter"/>
      <w:pStyle w:val="2AListAlpha"/>
      <w:lvlText w:val="%1."/>
      <w:lvlJc w:val="left"/>
      <w:pPr>
        <w:tabs>
          <w:tab w:val="num" w:pos="2160"/>
        </w:tabs>
        <w:ind w:left="2160" w:hanging="360"/>
      </w:pPr>
      <w:rPr>
        <w:rFonts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32D64BF"/>
    <w:multiLevelType w:val="hybridMultilevel"/>
    <w:tmpl w:val="5AA6ECB2"/>
    <w:lvl w:ilvl="0" w:tplc="BC826A50">
      <w:start w:val="1"/>
      <w:numFmt w:val="decimal"/>
      <w:pStyle w:val="CharCharCharCharCharChar"/>
      <w:lvlText w:val="B-4.1.10115.%1"/>
      <w:lvlJc w:val="left"/>
      <w:pPr>
        <w:tabs>
          <w:tab w:val="num" w:pos="360"/>
        </w:tabs>
        <w:ind w:left="360" w:hanging="360"/>
      </w:pPr>
      <w:rPr>
        <w:rFonts w:cs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-2520"/>
        </w:tabs>
        <w:ind w:left="-2520" w:hanging="360"/>
      </w:pPr>
      <w:rPr>
        <w:rFonts w:cs="Times New Roman"/>
      </w:rPr>
    </w:lvl>
    <w:lvl w:ilvl="2" w:tplc="0409001B">
      <w:start w:val="1"/>
      <w:numFmt w:val="lowerRoman"/>
      <w:pStyle w:val="Header3"/>
      <w:lvlText w:val="%3."/>
      <w:lvlJc w:val="right"/>
      <w:pPr>
        <w:tabs>
          <w:tab w:val="num" w:pos="-1800"/>
        </w:tabs>
        <w:ind w:left="-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-1080"/>
        </w:tabs>
        <w:ind w:left="-10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-360"/>
        </w:tabs>
        <w:ind w:left="-3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60"/>
        </w:tabs>
        <w:ind w:left="3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2520"/>
        </w:tabs>
        <w:ind w:left="2520" w:hanging="180"/>
      </w:pPr>
      <w:rPr>
        <w:rFonts w:cs="Times New Roman"/>
      </w:rPr>
    </w:lvl>
  </w:abstractNum>
  <w:abstractNum w:abstractNumId="16" w15:restartNumberingAfterBreak="0">
    <w:nsid w:val="4C2208AE"/>
    <w:multiLevelType w:val="hybridMultilevel"/>
    <w:tmpl w:val="26B2F272"/>
    <w:lvl w:ilvl="0" w:tplc="8BDE44C0">
      <w:start w:val="1"/>
      <w:numFmt w:val="bullet"/>
      <w:pStyle w:val="1BLis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7A4D3D"/>
    <w:multiLevelType w:val="multilevel"/>
    <w:tmpl w:val="CBA4FB68"/>
    <w:styleLink w:val="Style7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w w:val="100"/>
        <w:kern w:val="0"/>
        <w:position w:val="0"/>
        <w:sz w:val="32"/>
        <w:szCs w:val="32"/>
        <w:u w:val="none" w:color="000000"/>
        <w:vertAlign w:val="baseline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w w:val="100"/>
        <w:kern w:val="0"/>
        <w:position w:val="0"/>
        <w:sz w:val="28"/>
        <w:szCs w:val="28"/>
        <w:u w:val="none" w:color="000000"/>
        <w:vertAlign w:val="baseline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color w:val="auto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w w:val="100"/>
        <w:kern w:val="0"/>
        <w:position w:val="0"/>
        <w:sz w:val="22"/>
        <w:szCs w:val="22"/>
        <w:u w:val="none" w:color="000000"/>
        <w:vertAlign w:val="baseline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8" w15:restartNumberingAfterBreak="0">
    <w:nsid w:val="54726B22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cs="Times New Roman"/>
      </w:rPr>
    </w:lvl>
  </w:abstractNum>
  <w:abstractNum w:abstractNumId="19" w15:restartNumberingAfterBreak="0">
    <w:nsid w:val="5B644E47"/>
    <w:multiLevelType w:val="multilevel"/>
    <w:tmpl w:val="AE4AC5AE"/>
    <w:styleLink w:val="StyleBulleted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5D194E26"/>
    <w:multiLevelType w:val="hybridMultilevel"/>
    <w:tmpl w:val="93AA72D2"/>
    <w:lvl w:ilvl="0" w:tplc="662AC95A">
      <w:start w:val="1"/>
      <w:numFmt w:val="decimal"/>
      <w:pStyle w:val="T1NTableListNum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38834CF"/>
    <w:multiLevelType w:val="multilevel"/>
    <w:tmpl w:val="855CBDF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8"/>
        <w:szCs w:val="24"/>
        <w:u w:val="none"/>
        <w:effect w:val="none"/>
        <w:vertAlign w:val="baseline"/>
        <w:em w:val="none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2063016259">
    <w:abstractNumId w:val="16"/>
  </w:num>
  <w:num w:numId="2" w16cid:durableId="1025248407">
    <w:abstractNumId w:val="7"/>
  </w:num>
  <w:num w:numId="3" w16cid:durableId="914972649">
    <w:abstractNumId w:val="3"/>
  </w:num>
  <w:num w:numId="4" w16cid:durableId="1069158417">
    <w:abstractNumId w:val="2"/>
  </w:num>
  <w:num w:numId="5" w16cid:durableId="510024757">
    <w:abstractNumId w:val="1"/>
  </w:num>
  <w:num w:numId="6" w16cid:durableId="364720456">
    <w:abstractNumId w:val="10"/>
  </w:num>
  <w:num w:numId="7" w16cid:durableId="1281687588">
    <w:abstractNumId w:val="14"/>
  </w:num>
  <w:num w:numId="8" w16cid:durableId="364254384">
    <w:abstractNumId w:val="12"/>
  </w:num>
  <w:num w:numId="9" w16cid:durableId="1800368534">
    <w:abstractNumId w:val="6"/>
  </w:num>
  <w:num w:numId="10" w16cid:durableId="1093285360">
    <w:abstractNumId w:val="15"/>
  </w:num>
  <w:num w:numId="11" w16cid:durableId="2124613925">
    <w:abstractNumId w:val="4"/>
  </w:num>
  <w:num w:numId="12" w16cid:durableId="1984117517">
    <w:abstractNumId w:val="19"/>
  </w:num>
  <w:num w:numId="13" w16cid:durableId="775714642">
    <w:abstractNumId w:val="13"/>
  </w:num>
  <w:num w:numId="14" w16cid:durableId="1653371157">
    <w:abstractNumId w:val="11"/>
  </w:num>
  <w:num w:numId="15" w16cid:durableId="2016875830">
    <w:abstractNumId w:val="18"/>
  </w:num>
  <w:num w:numId="16" w16cid:durableId="2045323684">
    <w:abstractNumId w:val="20"/>
  </w:num>
  <w:num w:numId="17" w16cid:durableId="977101821">
    <w:abstractNumId w:val="9"/>
  </w:num>
  <w:num w:numId="18" w16cid:durableId="916985229">
    <w:abstractNumId w:val="5"/>
  </w:num>
  <w:num w:numId="19" w16cid:durableId="10421739">
    <w:abstractNumId w:val="17"/>
  </w:num>
  <w:num w:numId="20" w16cid:durableId="1904943737">
    <w:abstractNumId w:val="0"/>
  </w:num>
  <w:num w:numId="21" w16cid:durableId="1069159911">
    <w:abstractNumId w:val="21"/>
  </w:num>
  <w:num w:numId="22" w16cid:durableId="1165628191">
    <w:abstractNumId w:val="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activeWritingStyle w:appName="MSWord" w:lang="en-US" w:vendorID="64" w:dllVersion="6" w:nlCheck="1" w:checkStyle="1"/>
  <w:activeWritingStyle w:appName="MSWord" w:lang="es-ES" w:vendorID="64" w:dllVersion="6" w:nlCheck="1" w:checkStyle="1"/>
  <w:activeWritingStyle w:appName="MSWord" w:lang="fr-FR" w:vendorID="64" w:dllVersion="6" w:nlCheck="1" w:checkStyle="1"/>
  <w:activeWritingStyle w:appName="MSWord" w:lang="es-US" w:vendorID="64" w:dllVersion="6" w:nlCheck="1" w:checkStyle="1"/>
  <w:activeWritingStyle w:appName="MSWord" w:lang="es-MX" w:vendorID="64" w:dllVersion="6" w:nlCheck="1" w:checkStyle="1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de-DE" w:vendorID="64" w:dllVersion="0" w:nlCheck="1" w:checkStyle="0"/>
  <w:activeWritingStyle w:appName="MSWord" w:lang="de-DE" w:vendorID="64" w:dllVersion="6" w:nlCheck="1" w:checkStyle="1"/>
  <w:activeWritingStyle w:appName="MSWord" w:lang="es-ES" w:vendorID="64" w:dllVersion="0" w:nlCheck="1" w:checkStyle="0"/>
  <w:activeWritingStyle w:appName="MSWord" w:lang="en-IN" w:vendorID="64" w:dllVersion="0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="f" fillcolor="white">
      <v:fill color="white" on="f"/>
      <o:colormru v:ext="edit" colors="#c20,red,#c00"/>
    </o:shapedefaults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346FD"/>
    <w:rsid w:val="0000000E"/>
    <w:rsid w:val="000004B8"/>
    <w:rsid w:val="000009F5"/>
    <w:rsid w:val="000018DD"/>
    <w:rsid w:val="0000197A"/>
    <w:rsid w:val="000019C3"/>
    <w:rsid w:val="00001E6B"/>
    <w:rsid w:val="0000278E"/>
    <w:rsid w:val="0000296F"/>
    <w:rsid w:val="00002A88"/>
    <w:rsid w:val="00002B12"/>
    <w:rsid w:val="0000311D"/>
    <w:rsid w:val="000032A6"/>
    <w:rsid w:val="000032D3"/>
    <w:rsid w:val="000032EF"/>
    <w:rsid w:val="00003585"/>
    <w:rsid w:val="00003DF3"/>
    <w:rsid w:val="000045A6"/>
    <w:rsid w:val="00005367"/>
    <w:rsid w:val="00005937"/>
    <w:rsid w:val="00005995"/>
    <w:rsid w:val="00005E76"/>
    <w:rsid w:val="00006304"/>
    <w:rsid w:val="0000635B"/>
    <w:rsid w:val="0000641E"/>
    <w:rsid w:val="0000693B"/>
    <w:rsid w:val="00006C86"/>
    <w:rsid w:val="00006CE7"/>
    <w:rsid w:val="00006D30"/>
    <w:rsid w:val="00006D68"/>
    <w:rsid w:val="00006EA6"/>
    <w:rsid w:val="000070F1"/>
    <w:rsid w:val="00007773"/>
    <w:rsid w:val="00007879"/>
    <w:rsid w:val="0000793D"/>
    <w:rsid w:val="00007C04"/>
    <w:rsid w:val="00007F28"/>
    <w:rsid w:val="00010003"/>
    <w:rsid w:val="0001093E"/>
    <w:rsid w:val="00010B81"/>
    <w:rsid w:val="00010F1C"/>
    <w:rsid w:val="000113D9"/>
    <w:rsid w:val="000115BB"/>
    <w:rsid w:val="00011672"/>
    <w:rsid w:val="00011D76"/>
    <w:rsid w:val="00012386"/>
    <w:rsid w:val="00012830"/>
    <w:rsid w:val="0001283E"/>
    <w:rsid w:val="00012A16"/>
    <w:rsid w:val="00012C7E"/>
    <w:rsid w:val="00012D7F"/>
    <w:rsid w:val="000135CC"/>
    <w:rsid w:val="00013AA5"/>
    <w:rsid w:val="00013C43"/>
    <w:rsid w:val="0001433D"/>
    <w:rsid w:val="000143FD"/>
    <w:rsid w:val="000146AB"/>
    <w:rsid w:val="00014976"/>
    <w:rsid w:val="00014CA9"/>
    <w:rsid w:val="00014E40"/>
    <w:rsid w:val="00014F52"/>
    <w:rsid w:val="00015349"/>
    <w:rsid w:val="00015470"/>
    <w:rsid w:val="000159E2"/>
    <w:rsid w:val="00015E3A"/>
    <w:rsid w:val="00015FE7"/>
    <w:rsid w:val="000160BE"/>
    <w:rsid w:val="000161C2"/>
    <w:rsid w:val="00016204"/>
    <w:rsid w:val="00016B41"/>
    <w:rsid w:val="00016D60"/>
    <w:rsid w:val="000174D9"/>
    <w:rsid w:val="00017514"/>
    <w:rsid w:val="00020048"/>
    <w:rsid w:val="0002012D"/>
    <w:rsid w:val="00020564"/>
    <w:rsid w:val="0002070E"/>
    <w:rsid w:val="00020C5A"/>
    <w:rsid w:val="00021992"/>
    <w:rsid w:val="00021B74"/>
    <w:rsid w:val="00021BB0"/>
    <w:rsid w:val="00022085"/>
    <w:rsid w:val="0002245A"/>
    <w:rsid w:val="00022B0E"/>
    <w:rsid w:val="00023295"/>
    <w:rsid w:val="00023313"/>
    <w:rsid w:val="000233FF"/>
    <w:rsid w:val="00023652"/>
    <w:rsid w:val="000238E4"/>
    <w:rsid w:val="000249FF"/>
    <w:rsid w:val="00024E8C"/>
    <w:rsid w:val="000252D9"/>
    <w:rsid w:val="00025338"/>
    <w:rsid w:val="00025363"/>
    <w:rsid w:val="00025384"/>
    <w:rsid w:val="0002611A"/>
    <w:rsid w:val="0002657A"/>
    <w:rsid w:val="000265B0"/>
    <w:rsid w:val="000266C6"/>
    <w:rsid w:val="00026DAD"/>
    <w:rsid w:val="00026E1F"/>
    <w:rsid w:val="00027534"/>
    <w:rsid w:val="000277E3"/>
    <w:rsid w:val="00027869"/>
    <w:rsid w:val="00027A36"/>
    <w:rsid w:val="00027C2B"/>
    <w:rsid w:val="0003054D"/>
    <w:rsid w:val="00030FF5"/>
    <w:rsid w:val="00031013"/>
    <w:rsid w:val="0003134E"/>
    <w:rsid w:val="00031436"/>
    <w:rsid w:val="00031673"/>
    <w:rsid w:val="00031702"/>
    <w:rsid w:val="000318DE"/>
    <w:rsid w:val="00031AD8"/>
    <w:rsid w:val="00031B3D"/>
    <w:rsid w:val="00032995"/>
    <w:rsid w:val="00032B1B"/>
    <w:rsid w:val="00032FCB"/>
    <w:rsid w:val="00033040"/>
    <w:rsid w:val="00033288"/>
    <w:rsid w:val="000338A1"/>
    <w:rsid w:val="00033A3B"/>
    <w:rsid w:val="00033B9D"/>
    <w:rsid w:val="00034499"/>
    <w:rsid w:val="00034663"/>
    <w:rsid w:val="00034F11"/>
    <w:rsid w:val="0003511F"/>
    <w:rsid w:val="000354D5"/>
    <w:rsid w:val="00035810"/>
    <w:rsid w:val="00035842"/>
    <w:rsid w:val="00035C8F"/>
    <w:rsid w:val="00035FB4"/>
    <w:rsid w:val="00036240"/>
    <w:rsid w:val="00036536"/>
    <w:rsid w:val="00037023"/>
    <w:rsid w:val="00037057"/>
    <w:rsid w:val="000370E5"/>
    <w:rsid w:val="00037C91"/>
    <w:rsid w:val="0004035F"/>
    <w:rsid w:val="000409D4"/>
    <w:rsid w:val="00040D89"/>
    <w:rsid w:val="00041185"/>
    <w:rsid w:val="00041728"/>
    <w:rsid w:val="00041FE2"/>
    <w:rsid w:val="00042EFC"/>
    <w:rsid w:val="000432B2"/>
    <w:rsid w:val="00043452"/>
    <w:rsid w:val="000436B6"/>
    <w:rsid w:val="00044836"/>
    <w:rsid w:val="00044FC3"/>
    <w:rsid w:val="0004520C"/>
    <w:rsid w:val="00045D2E"/>
    <w:rsid w:val="00045DE1"/>
    <w:rsid w:val="000463D9"/>
    <w:rsid w:val="00046BF8"/>
    <w:rsid w:val="00047598"/>
    <w:rsid w:val="0005068A"/>
    <w:rsid w:val="00050B8C"/>
    <w:rsid w:val="00050FC1"/>
    <w:rsid w:val="00051D79"/>
    <w:rsid w:val="00052139"/>
    <w:rsid w:val="00052D87"/>
    <w:rsid w:val="00053094"/>
    <w:rsid w:val="00053345"/>
    <w:rsid w:val="00053810"/>
    <w:rsid w:val="00053925"/>
    <w:rsid w:val="0005402C"/>
    <w:rsid w:val="0005420D"/>
    <w:rsid w:val="0005488D"/>
    <w:rsid w:val="00054AEF"/>
    <w:rsid w:val="00054E8B"/>
    <w:rsid w:val="00054F2F"/>
    <w:rsid w:val="00055292"/>
    <w:rsid w:val="00055358"/>
    <w:rsid w:val="000555DA"/>
    <w:rsid w:val="000556A3"/>
    <w:rsid w:val="0005580E"/>
    <w:rsid w:val="00055B20"/>
    <w:rsid w:val="00055D99"/>
    <w:rsid w:val="00056C57"/>
    <w:rsid w:val="000570B9"/>
    <w:rsid w:val="00057572"/>
    <w:rsid w:val="000579C4"/>
    <w:rsid w:val="000579E7"/>
    <w:rsid w:val="000601B2"/>
    <w:rsid w:val="00060BBC"/>
    <w:rsid w:val="00060CA4"/>
    <w:rsid w:val="00060D66"/>
    <w:rsid w:val="000610CB"/>
    <w:rsid w:val="00061316"/>
    <w:rsid w:val="0006131A"/>
    <w:rsid w:val="00061634"/>
    <w:rsid w:val="00061BC9"/>
    <w:rsid w:val="000620A4"/>
    <w:rsid w:val="000629A0"/>
    <w:rsid w:val="00062C36"/>
    <w:rsid w:val="00062CA7"/>
    <w:rsid w:val="00062E4A"/>
    <w:rsid w:val="00062E95"/>
    <w:rsid w:val="00063143"/>
    <w:rsid w:val="00063740"/>
    <w:rsid w:val="000638CB"/>
    <w:rsid w:val="000639AE"/>
    <w:rsid w:val="00063C4B"/>
    <w:rsid w:val="000640F1"/>
    <w:rsid w:val="0006424E"/>
    <w:rsid w:val="000648AC"/>
    <w:rsid w:val="00064B32"/>
    <w:rsid w:val="00065005"/>
    <w:rsid w:val="00065A49"/>
    <w:rsid w:val="00065C3C"/>
    <w:rsid w:val="00066504"/>
    <w:rsid w:val="00066623"/>
    <w:rsid w:val="0006672B"/>
    <w:rsid w:val="00066E1A"/>
    <w:rsid w:val="00067A09"/>
    <w:rsid w:val="00067F16"/>
    <w:rsid w:val="00067F75"/>
    <w:rsid w:val="000701D2"/>
    <w:rsid w:val="00070A30"/>
    <w:rsid w:val="00070BAB"/>
    <w:rsid w:val="00070D04"/>
    <w:rsid w:val="00070D93"/>
    <w:rsid w:val="000716A1"/>
    <w:rsid w:val="00071C49"/>
    <w:rsid w:val="00071CD8"/>
    <w:rsid w:val="00071F75"/>
    <w:rsid w:val="00072749"/>
    <w:rsid w:val="000727ED"/>
    <w:rsid w:val="00072BBA"/>
    <w:rsid w:val="00072CBF"/>
    <w:rsid w:val="00072FFE"/>
    <w:rsid w:val="000731D3"/>
    <w:rsid w:val="00073374"/>
    <w:rsid w:val="00073465"/>
    <w:rsid w:val="00073975"/>
    <w:rsid w:val="00074070"/>
    <w:rsid w:val="000745AE"/>
    <w:rsid w:val="00075250"/>
    <w:rsid w:val="00075732"/>
    <w:rsid w:val="0007573E"/>
    <w:rsid w:val="000759D9"/>
    <w:rsid w:val="0007640E"/>
    <w:rsid w:val="00076465"/>
    <w:rsid w:val="00076561"/>
    <w:rsid w:val="000766B7"/>
    <w:rsid w:val="00076A66"/>
    <w:rsid w:val="00076AC0"/>
    <w:rsid w:val="00076DF9"/>
    <w:rsid w:val="00077212"/>
    <w:rsid w:val="00077845"/>
    <w:rsid w:val="00077AA5"/>
    <w:rsid w:val="00077DD0"/>
    <w:rsid w:val="000802EA"/>
    <w:rsid w:val="00080390"/>
    <w:rsid w:val="00080C78"/>
    <w:rsid w:val="00081075"/>
    <w:rsid w:val="000811A5"/>
    <w:rsid w:val="00081222"/>
    <w:rsid w:val="00081A1B"/>
    <w:rsid w:val="00081A8D"/>
    <w:rsid w:val="00081C9B"/>
    <w:rsid w:val="00081D21"/>
    <w:rsid w:val="00081FA8"/>
    <w:rsid w:val="00082284"/>
    <w:rsid w:val="0008255B"/>
    <w:rsid w:val="0008335B"/>
    <w:rsid w:val="00083626"/>
    <w:rsid w:val="00083908"/>
    <w:rsid w:val="00083BB4"/>
    <w:rsid w:val="00083DF8"/>
    <w:rsid w:val="000843F4"/>
    <w:rsid w:val="000847A0"/>
    <w:rsid w:val="000847F9"/>
    <w:rsid w:val="00084BB3"/>
    <w:rsid w:val="00084F9D"/>
    <w:rsid w:val="00085988"/>
    <w:rsid w:val="00086031"/>
    <w:rsid w:val="00086398"/>
    <w:rsid w:val="000867B8"/>
    <w:rsid w:val="00086B89"/>
    <w:rsid w:val="00086D65"/>
    <w:rsid w:val="00087140"/>
    <w:rsid w:val="0008757B"/>
    <w:rsid w:val="00087982"/>
    <w:rsid w:val="00087F53"/>
    <w:rsid w:val="00090264"/>
    <w:rsid w:val="0009076E"/>
    <w:rsid w:val="00090928"/>
    <w:rsid w:val="000910B3"/>
    <w:rsid w:val="00091BA8"/>
    <w:rsid w:val="00091CEB"/>
    <w:rsid w:val="00091FA6"/>
    <w:rsid w:val="000921BD"/>
    <w:rsid w:val="0009223A"/>
    <w:rsid w:val="0009262A"/>
    <w:rsid w:val="00092D3C"/>
    <w:rsid w:val="000931AF"/>
    <w:rsid w:val="000933D5"/>
    <w:rsid w:val="00093536"/>
    <w:rsid w:val="0009377F"/>
    <w:rsid w:val="00093AC0"/>
    <w:rsid w:val="00093B79"/>
    <w:rsid w:val="00093C69"/>
    <w:rsid w:val="00093CC5"/>
    <w:rsid w:val="00093E6A"/>
    <w:rsid w:val="00094346"/>
    <w:rsid w:val="0009463C"/>
    <w:rsid w:val="00094860"/>
    <w:rsid w:val="000948DB"/>
    <w:rsid w:val="00095458"/>
    <w:rsid w:val="00095C12"/>
    <w:rsid w:val="00095FF0"/>
    <w:rsid w:val="000960D8"/>
    <w:rsid w:val="000968B3"/>
    <w:rsid w:val="000968BA"/>
    <w:rsid w:val="00096B7E"/>
    <w:rsid w:val="00096F60"/>
    <w:rsid w:val="000971D3"/>
    <w:rsid w:val="00097363"/>
    <w:rsid w:val="0009784E"/>
    <w:rsid w:val="00097A35"/>
    <w:rsid w:val="00097B7A"/>
    <w:rsid w:val="000A0278"/>
    <w:rsid w:val="000A0594"/>
    <w:rsid w:val="000A06A7"/>
    <w:rsid w:val="000A0904"/>
    <w:rsid w:val="000A0B33"/>
    <w:rsid w:val="000A0D1F"/>
    <w:rsid w:val="000A0DAC"/>
    <w:rsid w:val="000A265D"/>
    <w:rsid w:val="000A2B94"/>
    <w:rsid w:val="000A2C2E"/>
    <w:rsid w:val="000A3189"/>
    <w:rsid w:val="000A351C"/>
    <w:rsid w:val="000A35C7"/>
    <w:rsid w:val="000A3BEA"/>
    <w:rsid w:val="000A4C13"/>
    <w:rsid w:val="000A52CC"/>
    <w:rsid w:val="000A5775"/>
    <w:rsid w:val="000A58E2"/>
    <w:rsid w:val="000A5B28"/>
    <w:rsid w:val="000A606F"/>
    <w:rsid w:val="000A60D1"/>
    <w:rsid w:val="000A61DC"/>
    <w:rsid w:val="000A6342"/>
    <w:rsid w:val="000A6986"/>
    <w:rsid w:val="000A69D2"/>
    <w:rsid w:val="000A6A63"/>
    <w:rsid w:val="000A6C42"/>
    <w:rsid w:val="000A6DF3"/>
    <w:rsid w:val="000A739F"/>
    <w:rsid w:val="000A7C7E"/>
    <w:rsid w:val="000A7D03"/>
    <w:rsid w:val="000A7DEA"/>
    <w:rsid w:val="000B05A0"/>
    <w:rsid w:val="000B0865"/>
    <w:rsid w:val="000B088F"/>
    <w:rsid w:val="000B0FB1"/>
    <w:rsid w:val="000B1087"/>
    <w:rsid w:val="000B167F"/>
    <w:rsid w:val="000B1858"/>
    <w:rsid w:val="000B1AAA"/>
    <w:rsid w:val="000B206F"/>
    <w:rsid w:val="000B233C"/>
    <w:rsid w:val="000B2A45"/>
    <w:rsid w:val="000B30EC"/>
    <w:rsid w:val="000B3249"/>
    <w:rsid w:val="000B3540"/>
    <w:rsid w:val="000B3645"/>
    <w:rsid w:val="000B3C08"/>
    <w:rsid w:val="000B3DFD"/>
    <w:rsid w:val="000B3EBE"/>
    <w:rsid w:val="000B4441"/>
    <w:rsid w:val="000B44E7"/>
    <w:rsid w:val="000B46EC"/>
    <w:rsid w:val="000B48D0"/>
    <w:rsid w:val="000B4D1A"/>
    <w:rsid w:val="000B4E09"/>
    <w:rsid w:val="000B4FC4"/>
    <w:rsid w:val="000B5575"/>
    <w:rsid w:val="000B5707"/>
    <w:rsid w:val="000B5CFF"/>
    <w:rsid w:val="000B5FEE"/>
    <w:rsid w:val="000B60DA"/>
    <w:rsid w:val="000B6637"/>
    <w:rsid w:val="000B718B"/>
    <w:rsid w:val="000B7B5F"/>
    <w:rsid w:val="000B7C77"/>
    <w:rsid w:val="000C0544"/>
    <w:rsid w:val="000C0613"/>
    <w:rsid w:val="000C08F7"/>
    <w:rsid w:val="000C0CA3"/>
    <w:rsid w:val="000C1258"/>
    <w:rsid w:val="000C1B88"/>
    <w:rsid w:val="000C2CFB"/>
    <w:rsid w:val="000C4406"/>
    <w:rsid w:val="000C4849"/>
    <w:rsid w:val="000C5392"/>
    <w:rsid w:val="000C5508"/>
    <w:rsid w:val="000C5AAA"/>
    <w:rsid w:val="000C5CE1"/>
    <w:rsid w:val="000C5E02"/>
    <w:rsid w:val="000C6203"/>
    <w:rsid w:val="000C6E29"/>
    <w:rsid w:val="000C6EAA"/>
    <w:rsid w:val="000C7053"/>
    <w:rsid w:val="000C7482"/>
    <w:rsid w:val="000C762E"/>
    <w:rsid w:val="000C798E"/>
    <w:rsid w:val="000D0242"/>
    <w:rsid w:val="000D0553"/>
    <w:rsid w:val="000D0936"/>
    <w:rsid w:val="000D0B7E"/>
    <w:rsid w:val="000D0DA9"/>
    <w:rsid w:val="000D12CA"/>
    <w:rsid w:val="000D1408"/>
    <w:rsid w:val="000D142E"/>
    <w:rsid w:val="000D1889"/>
    <w:rsid w:val="000D193A"/>
    <w:rsid w:val="000D1986"/>
    <w:rsid w:val="000D2513"/>
    <w:rsid w:val="000D2613"/>
    <w:rsid w:val="000D2C01"/>
    <w:rsid w:val="000D30E8"/>
    <w:rsid w:val="000D3550"/>
    <w:rsid w:val="000D39C2"/>
    <w:rsid w:val="000D40A6"/>
    <w:rsid w:val="000D40AA"/>
    <w:rsid w:val="000D4BCF"/>
    <w:rsid w:val="000D50B7"/>
    <w:rsid w:val="000D54CB"/>
    <w:rsid w:val="000D55A6"/>
    <w:rsid w:val="000D5E94"/>
    <w:rsid w:val="000D6287"/>
    <w:rsid w:val="000D68C5"/>
    <w:rsid w:val="000D752B"/>
    <w:rsid w:val="000E0107"/>
    <w:rsid w:val="000E0F40"/>
    <w:rsid w:val="000E17E2"/>
    <w:rsid w:val="000E279A"/>
    <w:rsid w:val="000E3965"/>
    <w:rsid w:val="000E4407"/>
    <w:rsid w:val="000E44BB"/>
    <w:rsid w:val="000E45DE"/>
    <w:rsid w:val="000E45FC"/>
    <w:rsid w:val="000E5301"/>
    <w:rsid w:val="000E530E"/>
    <w:rsid w:val="000E5400"/>
    <w:rsid w:val="000E5755"/>
    <w:rsid w:val="000E5ABD"/>
    <w:rsid w:val="000E5B1B"/>
    <w:rsid w:val="000E5DD5"/>
    <w:rsid w:val="000E6304"/>
    <w:rsid w:val="000E68E3"/>
    <w:rsid w:val="000E7769"/>
    <w:rsid w:val="000E7880"/>
    <w:rsid w:val="000E7B8A"/>
    <w:rsid w:val="000F01B0"/>
    <w:rsid w:val="000F0307"/>
    <w:rsid w:val="000F0D77"/>
    <w:rsid w:val="000F10AC"/>
    <w:rsid w:val="000F1360"/>
    <w:rsid w:val="000F1758"/>
    <w:rsid w:val="000F1DC3"/>
    <w:rsid w:val="000F21AC"/>
    <w:rsid w:val="000F2246"/>
    <w:rsid w:val="000F2C97"/>
    <w:rsid w:val="000F2D96"/>
    <w:rsid w:val="000F2F63"/>
    <w:rsid w:val="000F3772"/>
    <w:rsid w:val="000F3911"/>
    <w:rsid w:val="000F396C"/>
    <w:rsid w:val="000F3AB1"/>
    <w:rsid w:val="000F3D1E"/>
    <w:rsid w:val="000F3D53"/>
    <w:rsid w:val="000F3D7A"/>
    <w:rsid w:val="000F3F2E"/>
    <w:rsid w:val="000F3FD9"/>
    <w:rsid w:val="000F4146"/>
    <w:rsid w:val="000F437B"/>
    <w:rsid w:val="000F45B0"/>
    <w:rsid w:val="000F4A90"/>
    <w:rsid w:val="000F4DDD"/>
    <w:rsid w:val="000F4F57"/>
    <w:rsid w:val="000F56EE"/>
    <w:rsid w:val="000F58D8"/>
    <w:rsid w:val="000F5C29"/>
    <w:rsid w:val="000F5C59"/>
    <w:rsid w:val="000F5D55"/>
    <w:rsid w:val="000F5F79"/>
    <w:rsid w:val="000F6455"/>
    <w:rsid w:val="000F6526"/>
    <w:rsid w:val="000F6549"/>
    <w:rsid w:val="000F6813"/>
    <w:rsid w:val="000F6A90"/>
    <w:rsid w:val="000F71E2"/>
    <w:rsid w:val="00100A89"/>
    <w:rsid w:val="00100D8A"/>
    <w:rsid w:val="00101A0F"/>
    <w:rsid w:val="00101AAD"/>
    <w:rsid w:val="00101D86"/>
    <w:rsid w:val="001023F6"/>
    <w:rsid w:val="00102B4F"/>
    <w:rsid w:val="001032F4"/>
    <w:rsid w:val="00103423"/>
    <w:rsid w:val="00103578"/>
    <w:rsid w:val="00103745"/>
    <w:rsid w:val="00103F0C"/>
    <w:rsid w:val="00103FA2"/>
    <w:rsid w:val="00105193"/>
    <w:rsid w:val="001055EE"/>
    <w:rsid w:val="001058CB"/>
    <w:rsid w:val="00107304"/>
    <w:rsid w:val="00107509"/>
    <w:rsid w:val="00107714"/>
    <w:rsid w:val="00110026"/>
    <w:rsid w:val="0011090D"/>
    <w:rsid w:val="00110D3E"/>
    <w:rsid w:val="00110E69"/>
    <w:rsid w:val="0011100C"/>
    <w:rsid w:val="001110FB"/>
    <w:rsid w:val="0011145E"/>
    <w:rsid w:val="00111E38"/>
    <w:rsid w:val="00111ED3"/>
    <w:rsid w:val="001125DA"/>
    <w:rsid w:val="001127DB"/>
    <w:rsid w:val="00112D05"/>
    <w:rsid w:val="00112E51"/>
    <w:rsid w:val="00113042"/>
    <w:rsid w:val="001131B5"/>
    <w:rsid w:val="0011388A"/>
    <w:rsid w:val="00113C1E"/>
    <w:rsid w:val="00114060"/>
    <w:rsid w:val="00114139"/>
    <w:rsid w:val="001148CE"/>
    <w:rsid w:val="001148EF"/>
    <w:rsid w:val="00114915"/>
    <w:rsid w:val="00114DE5"/>
    <w:rsid w:val="0011512B"/>
    <w:rsid w:val="00115147"/>
    <w:rsid w:val="00115571"/>
    <w:rsid w:val="00115855"/>
    <w:rsid w:val="00115B0D"/>
    <w:rsid w:val="00115DF7"/>
    <w:rsid w:val="0011665B"/>
    <w:rsid w:val="001168E5"/>
    <w:rsid w:val="001169E5"/>
    <w:rsid w:val="00116B48"/>
    <w:rsid w:val="00116C34"/>
    <w:rsid w:val="00116E24"/>
    <w:rsid w:val="0011705B"/>
    <w:rsid w:val="00117779"/>
    <w:rsid w:val="00117919"/>
    <w:rsid w:val="00117952"/>
    <w:rsid w:val="00117F1D"/>
    <w:rsid w:val="00120024"/>
    <w:rsid w:val="001201CA"/>
    <w:rsid w:val="00120533"/>
    <w:rsid w:val="00120536"/>
    <w:rsid w:val="0012076B"/>
    <w:rsid w:val="001211A4"/>
    <w:rsid w:val="001214CC"/>
    <w:rsid w:val="00121538"/>
    <w:rsid w:val="0012201B"/>
    <w:rsid w:val="00122203"/>
    <w:rsid w:val="00122294"/>
    <w:rsid w:val="00122702"/>
    <w:rsid w:val="001230DA"/>
    <w:rsid w:val="00123C04"/>
    <w:rsid w:val="0012408B"/>
    <w:rsid w:val="00124748"/>
    <w:rsid w:val="00124C62"/>
    <w:rsid w:val="00124E96"/>
    <w:rsid w:val="0012614F"/>
    <w:rsid w:val="0012638B"/>
    <w:rsid w:val="001270A4"/>
    <w:rsid w:val="00127C7C"/>
    <w:rsid w:val="00130003"/>
    <w:rsid w:val="0013026D"/>
    <w:rsid w:val="00130629"/>
    <w:rsid w:val="00130DA8"/>
    <w:rsid w:val="001312A1"/>
    <w:rsid w:val="0013173B"/>
    <w:rsid w:val="00132313"/>
    <w:rsid w:val="00132688"/>
    <w:rsid w:val="00132DD2"/>
    <w:rsid w:val="00133A1D"/>
    <w:rsid w:val="0013426B"/>
    <w:rsid w:val="001345B8"/>
    <w:rsid w:val="00134776"/>
    <w:rsid w:val="00134C8E"/>
    <w:rsid w:val="001356E2"/>
    <w:rsid w:val="00135AFE"/>
    <w:rsid w:val="00135EC1"/>
    <w:rsid w:val="001364EF"/>
    <w:rsid w:val="001367ED"/>
    <w:rsid w:val="0013701A"/>
    <w:rsid w:val="001370A5"/>
    <w:rsid w:val="001372C0"/>
    <w:rsid w:val="00137805"/>
    <w:rsid w:val="00137F10"/>
    <w:rsid w:val="001402C8"/>
    <w:rsid w:val="0014043A"/>
    <w:rsid w:val="00140F25"/>
    <w:rsid w:val="00141351"/>
    <w:rsid w:val="0014164E"/>
    <w:rsid w:val="001416AA"/>
    <w:rsid w:val="001419E5"/>
    <w:rsid w:val="00141EA1"/>
    <w:rsid w:val="00142543"/>
    <w:rsid w:val="0014284F"/>
    <w:rsid w:val="00142BA3"/>
    <w:rsid w:val="001430D5"/>
    <w:rsid w:val="00143AE3"/>
    <w:rsid w:val="00143BB9"/>
    <w:rsid w:val="00143CDB"/>
    <w:rsid w:val="00144593"/>
    <w:rsid w:val="0014467A"/>
    <w:rsid w:val="0014513D"/>
    <w:rsid w:val="001453B3"/>
    <w:rsid w:val="001455E6"/>
    <w:rsid w:val="00145A2E"/>
    <w:rsid w:val="0014632A"/>
    <w:rsid w:val="00146A2F"/>
    <w:rsid w:val="00146C75"/>
    <w:rsid w:val="00146F53"/>
    <w:rsid w:val="00147116"/>
    <w:rsid w:val="00147352"/>
    <w:rsid w:val="00147763"/>
    <w:rsid w:val="001478E3"/>
    <w:rsid w:val="00147A7A"/>
    <w:rsid w:val="00147DFC"/>
    <w:rsid w:val="00147FEE"/>
    <w:rsid w:val="0015046B"/>
    <w:rsid w:val="00150881"/>
    <w:rsid w:val="00150C5F"/>
    <w:rsid w:val="00151127"/>
    <w:rsid w:val="00151253"/>
    <w:rsid w:val="00151850"/>
    <w:rsid w:val="00151DFF"/>
    <w:rsid w:val="00152030"/>
    <w:rsid w:val="00152620"/>
    <w:rsid w:val="00152829"/>
    <w:rsid w:val="001528EF"/>
    <w:rsid w:val="0015330D"/>
    <w:rsid w:val="0015345F"/>
    <w:rsid w:val="00153A7E"/>
    <w:rsid w:val="001540A7"/>
    <w:rsid w:val="0015432D"/>
    <w:rsid w:val="00154B95"/>
    <w:rsid w:val="0015582F"/>
    <w:rsid w:val="00155A80"/>
    <w:rsid w:val="00155AF1"/>
    <w:rsid w:val="00155B25"/>
    <w:rsid w:val="00155B79"/>
    <w:rsid w:val="00156D64"/>
    <w:rsid w:val="00156E78"/>
    <w:rsid w:val="001573AE"/>
    <w:rsid w:val="0015785C"/>
    <w:rsid w:val="001579FF"/>
    <w:rsid w:val="00157C0F"/>
    <w:rsid w:val="00160150"/>
    <w:rsid w:val="001606A7"/>
    <w:rsid w:val="00161000"/>
    <w:rsid w:val="0016129F"/>
    <w:rsid w:val="00161FF4"/>
    <w:rsid w:val="00162319"/>
    <w:rsid w:val="0016252A"/>
    <w:rsid w:val="00162575"/>
    <w:rsid w:val="001625F8"/>
    <w:rsid w:val="00162E13"/>
    <w:rsid w:val="001639CA"/>
    <w:rsid w:val="00163D17"/>
    <w:rsid w:val="00164995"/>
    <w:rsid w:val="00164BA5"/>
    <w:rsid w:val="00164D23"/>
    <w:rsid w:val="00165A86"/>
    <w:rsid w:val="00165AFF"/>
    <w:rsid w:val="00165DB7"/>
    <w:rsid w:val="00165E80"/>
    <w:rsid w:val="00165FC0"/>
    <w:rsid w:val="001660B2"/>
    <w:rsid w:val="00166717"/>
    <w:rsid w:val="00166A5D"/>
    <w:rsid w:val="00166E0F"/>
    <w:rsid w:val="00166E89"/>
    <w:rsid w:val="001670EE"/>
    <w:rsid w:val="00167304"/>
    <w:rsid w:val="001679FF"/>
    <w:rsid w:val="00167AF5"/>
    <w:rsid w:val="00167B22"/>
    <w:rsid w:val="00167EF1"/>
    <w:rsid w:val="00170640"/>
    <w:rsid w:val="001706C1"/>
    <w:rsid w:val="00170B37"/>
    <w:rsid w:val="00170C96"/>
    <w:rsid w:val="00170E23"/>
    <w:rsid w:val="001710D9"/>
    <w:rsid w:val="001718E4"/>
    <w:rsid w:val="00171B85"/>
    <w:rsid w:val="00171F0D"/>
    <w:rsid w:val="00172185"/>
    <w:rsid w:val="001721A2"/>
    <w:rsid w:val="0017252E"/>
    <w:rsid w:val="001730DE"/>
    <w:rsid w:val="00173754"/>
    <w:rsid w:val="001740AD"/>
    <w:rsid w:val="0017442F"/>
    <w:rsid w:val="001745A8"/>
    <w:rsid w:val="00174C79"/>
    <w:rsid w:val="00174FCC"/>
    <w:rsid w:val="0017620E"/>
    <w:rsid w:val="00176937"/>
    <w:rsid w:val="00176A13"/>
    <w:rsid w:val="00176ECC"/>
    <w:rsid w:val="001771F3"/>
    <w:rsid w:val="00177269"/>
    <w:rsid w:val="001776D8"/>
    <w:rsid w:val="00177916"/>
    <w:rsid w:val="00177A35"/>
    <w:rsid w:val="0018039E"/>
    <w:rsid w:val="001804E4"/>
    <w:rsid w:val="00180580"/>
    <w:rsid w:val="001807B3"/>
    <w:rsid w:val="00180AC1"/>
    <w:rsid w:val="00180E18"/>
    <w:rsid w:val="0018160C"/>
    <w:rsid w:val="00181726"/>
    <w:rsid w:val="001824EE"/>
    <w:rsid w:val="00182AF7"/>
    <w:rsid w:val="00182B62"/>
    <w:rsid w:val="00182E3E"/>
    <w:rsid w:val="00182E48"/>
    <w:rsid w:val="001834CE"/>
    <w:rsid w:val="001841B8"/>
    <w:rsid w:val="0018476F"/>
    <w:rsid w:val="00184928"/>
    <w:rsid w:val="00184C7C"/>
    <w:rsid w:val="00184CE5"/>
    <w:rsid w:val="00185049"/>
    <w:rsid w:val="00185152"/>
    <w:rsid w:val="0018518A"/>
    <w:rsid w:val="00185331"/>
    <w:rsid w:val="00185D87"/>
    <w:rsid w:val="00185DF4"/>
    <w:rsid w:val="0018634A"/>
    <w:rsid w:val="0018651E"/>
    <w:rsid w:val="00186A8E"/>
    <w:rsid w:val="00186DEA"/>
    <w:rsid w:val="001877DD"/>
    <w:rsid w:val="00187B14"/>
    <w:rsid w:val="0019013D"/>
    <w:rsid w:val="001901D0"/>
    <w:rsid w:val="0019034F"/>
    <w:rsid w:val="00190692"/>
    <w:rsid w:val="00190D3E"/>
    <w:rsid w:val="00190FEE"/>
    <w:rsid w:val="0019125B"/>
    <w:rsid w:val="0019160E"/>
    <w:rsid w:val="001917AA"/>
    <w:rsid w:val="001918F3"/>
    <w:rsid w:val="00191F72"/>
    <w:rsid w:val="001925A4"/>
    <w:rsid w:val="00192D63"/>
    <w:rsid w:val="00192FB6"/>
    <w:rsid w:val="001930C0"/>
    <w:rsid w:val="00194A53"/>
    <w:rsid w:val="00194C57"/>
    <w:rsid w:val="00197057"/>
    <w:rsid w:val="00197164"/>
    <w:rsid w:val="00197184"/>
    <w:rsid w:val="00197692"/>
    <w:rsid w:val="001976A3"/>
    <w:rsid w:val="001A0077"/>
    <w:rsid w:val="001A0975"/>
    <w:rsid w:val="001A0B81"/>
    <w:rsid w:val="001A0E46"/>
    <w:rsid w:val="001A14E6"/>
    <w:rsid w:val="001A15A9"/>
    <w:rsid w:val="001A1CC9"/>
    <w:rsid w:val="001A2213"/>
    <w:rsid w:val="001A2333"/>
    <w:rsid w:val="001A24F4"/>
    <w:rsid w:val="001A2F4B"/>
    <w:rsid w:val="001A31F2"/>
    <w:rsid w:val="001A372A"/>
    <w:rsid w:val="001A37D9"/>
    <w:rsid w:val="001A3C6B"/>
    <w:rsid w:val="001A434B"/>
    <w:rsid w:val="001A43A8"/>
    <w:rsid w:val="001A4584"/>
    <w:rsid w:val="001A49F1"/>
    <w:rsid w:val="001A4DB1"/>
    <w:rsid w:val="001A5062"/>
    <w:rsid w:val="001A55DC"/>
    <w:rsid w:val="001A56E4"/>
    <w:rsid w:val="001A5C0E"/>
    <w:rsid w:val="001A5C5A"/>
    <w:rsid w:val="001A5ED3"/>
    <w:rsid w:val="001A633B"/>
    <w:rsid w:val="001A6703"/>
    <w:rsid w:val="001A697A"/>
    <w:rsid w:val="001A6A0C"/>
    <w:rsid w:val="001A6E59"/>
    <w:rsid w:val="001A7154"/>
    <w:rsid w:val="001A7E49"/>
    <w:rsid w:val="001B0502"/>
    <w:rsid w:val="001B0692"/>
    <w:rsid w:val="001B0A7F"/>
    <w:rsid w:val="001B0F10"/>
    <w:rsid w:val="001B11D2"/>
    <w:rsid w:val="001B16CE"/>
    <w:rsid w:val="001B18F4"/>
    <w:rsid w:val="001B1F53"/>
    <w:rsid w:val="001B1F7F"/>
    <w:rsid w:val="001B1FAD"/>
    <w:rsid w:val="001B1FE4"/>
    <w:rsid w:val="001B2CD7"/>
    <w:rsid w:val="001B3C79"/>
    <w:rsid w:val="001B4170"/>
    <w:rsid w:val="001B538A"/>
    <w:rsid w:val="001B57C6"/>
    <w:rsid w:val="001B5B79"/>
    <w:rsid w:val="001B61B9"/>
    <w:rsid w:val="001B623C"/>
    <w:rsid w:val="001B7396"/>
    <w:rsid w:val="001B790B"/>
    <w:rsid w:val="001C000C"/>
    <w:rsid w:val="001C0018"/>
    <w:rsid w:val="001C048F"/>
    <w:rsid w:val="001C05D9"/>
    <w:rsid w:val="001C0B2F"/>
    <w:rsid w:val="001C0FC3"/>
    <w:rsid w:val="001C152E"/>
    <w:rsid w:val="001C1804"/>
    <w:rsid w:val="001C1C93"/>
    <w:rsid w:val="001C2039"/>
    <w:rsid w:val="001C2184"/>
    <w:rsid w:val="001C2515"/>
    <w:rsid w:val="001C28B0"/>
    <w:rsid w:val="001C2FEA"/>
    <w:rsid w:val="001C3135"/>
    <w:rsid w:val="001C448E"/>
    <w:rsid w:val="001C4D62"/>
    <w:rsid w:val="001C4E2D"/>
    <w:rsid w:val="001C51CD"/>
    <w:rsid w:val="001C56BB"/>
    <w:rsid w:val="001C5B6C"/>
    <w:rsid w:val="001C62C4"/>
    <w:rsid w:val="001C6469"/>
    <w:rsid w:val="001C64AD"/>
    <w:rsid w:val="001C6743"/>
    <w:rsid w:val="001C6CC6"/>
    <w:rsid w:val="001C718E"/>
    <w:rsid w:val="001D00CA"/>
    <w:rsid w:val="001D03FD"/>
    <w:rsid w:val="001D0705"/>
    <w:rsid w:val="001D0991"/>
    <w:rsid w:val="001D0A9B"/>
    <w:rsid w:val="001D139B"/>
    <w:rsid w:val="001D1494"/>
    <w:rsid w:val="001D15E5"/>
    <w:rsid w:val="001D1943"/>
    <w:rsid w:val="001D1FC7"/>
    <w:rsid w:val="001D2220"/>
    <w:rsid w:val="001D253C"/>
    <w:rsid w:val="001D26A0"/>
    <w:rsid w:val="001D2AB9"/>
    <w:rsid w:val="001D2E7A"/>
    <w:rsid w:val="001D30DD"/>
    <w:rsid w:val="001D333C"/>
    <w:rsid w:val="001D357A"/>
    <w:rsid w:val="001D3650"/>
    <w:rsid w:val="001D3942"/>
    <w:rsid w:val="001D3E6A"/>
    <w:rsid w:val="001D4AA5"/>
    <w:rsid w:val="001D507F"/>
    <w:rsid w:val="001D5443"/>
    <w:rsid w:val="001D5D55"/>
    <w:rsid w:val="001D63BC"/>
    <w:rsid w:val="001D644B"/>
    <w:rsid w:val="001D66EE"/>
    <w:rsid w:val="001D6D12"/>
    <w:rsid w:val="001D6FD1"/>
    <w:rsid w:val="001D74A3"/>
    <w:rsid w:val="001D7D73"/>
    <w:rsid w:val="001D7FE1"/>
    <w:rsid w:val="001E09D9"/>
    <w:rsid w:val="001E0D78"/>
    <w:rsid w:val="001E0FDC"/>
    <w:rsid w:val="001E1342"/>
    <w:rsid w:val="001E15A3"/>
    <w:rsid w:val="001E1CAC"/>
    <w:rsid w:val="001E1CB9"/>
    <w:rsid w:val="001E1CF4"/>
    <w:rsid w:val="001E30C1"/>
    <w:rsid w:val="001E3106"/>
    <w:rsid w:val="001E3126"/>
    <w:rsid w:val="001E3306"/>
    <w:rsid w:val="001E3799"/>
    <w:rsid w:val="001E3BE1"/>
    <w:rsid w:val="001E42C7"/>
    <w:rsid w:val="001E444A"/>
    <w:rsid w:val="001E4913"/>
    <w:rsid w:val="001E4C43"/>
    <w:rsid w:val="001E5131"/>
    <w:rsid w:val="001E553E"/>
    <w:rsid w:val="001E5561"/>
    <w:rsid w:val="001E5982"/>
    <w:rsid w:val="001E6952"/>
    <w:rsid w:val="001E6C06"/>
    <w:rsid w:val="001E787F"/>
    <w:rsid w:val="001E7B32"/>
    <w:rsid w:val="001E7B65"/>
    <w:rsid w:val="001F006C"/>
    <w:rsid w:val="001F0121"/>
    <w:rsid w:val="001F029F"/>
    <w:rsid w:val="001F0304"/>
    <w:rsid w:val="001F0714"/>
    <w:rsid w:val="001F09AE"/>
    <w:rsid w:val="001F110F"/>
    <w:rsid w:val="001F1232"/>
    <w:rsid w:val="001F237F"/>
    <w:rsid w:val="001F2534"/>
    <w:rsid w:val="001F281D"/>
    <w:rsid w:val="001F2B87"/>
    <w:rsid w:val="001F2E7A"/>
    <w:rsid w:val="001F318D"/>
    <w:rsid w:val="001F33E6"/>
    <w:rsid w:val="001F354F"/>
    <w:rsid w:val="001F3A44"/>
    <w:rsid w:val="001F3B8E"/>
    <w:rsid w:val="001F3F17"/>
    <w:rsid w:val="001F428F"/>
    <w:rsid w:val="001F494A"/>
    <w:rsid w:val="001F4CAA"/>
    <w:rsid w:val="001F56B8"/>
    <w:rsid w:val="001F5938"/>
    <w:rsid w:val="001F5A84"/>
    <w:rsid w:val="001F6968"/>
    <w:rsid w:val="001F6988"/>
    <w:rsid w:val="001F6D75"/>
    <w:rsid w:val="001F70AC"/>
    <w:rsid w:val="001F711C"/>
    <w:rsid w:val="001F7289"/>
    <w:rsid w:val="002011A4"/>
    <w:rsid w:val="0020182E"/>
    <w:rsid w:val="002019EE"/>
    <w:rsid w:val="00201A55"/>
    <w:rsid w:val="00202174"/>
    <w:rsid w:val="0020242A"/>
    <w:rsid w:val="002025C5"/>
    <w:rsid w:val="00202752"/>
    <w:rsid w:val="00202925"/>
    <w:rsid w:val="00202B93"/>
    <w:rsid w:val="00202BDA"/>
    <w:rsid w:val="002031A7"/>
    <w:rsid w:val="00203496"/>
    <w:rsid w:val="002039FB"/>
    <w:rsid w:val="00203DC0"/>
    <w:rsid w:val="002040CD"/>
    <w:rsid w:val="00204345"/>
    <w:rsid w:val="0020477D"/>
    <w:rsid w:val="00204BED"/>
    <w:rsid w:val="00204D12"/>
    <w:rsid w:val="0020506C"/>
    <w:rsid w:val="0020554D"/>
    <w:rsid w:val="00205A42"/>
    <w:rsid w:val="00205B0E"/>
    <w:rsid w:val="00206116"/>
    <w:rsid w:val="00206689"/>
    <w:rsid w:val="002068D6"/>
    <w:rsid w:val="00206D56"/>
    <w:rsid w:val="0020702C"/>
    <w:rsid w:val="00207301"/>
    <w:rsid w:val="00207CCD"/>
    <w:rsid w:val="002107C1"/>
    <w:rsid w:val="00211570"/>
    <w:rsid w:val="00211575"/>
    <w:rsid w:val="00211DB0"/>
    <w:rsid w:val="0021259D"/>
    <w:rsid w:val="002126ED"/>
    <w:rsid w:val="002128D3"/>
    <w:rsid w:val="0021290A"/>
    <w:rsid w:val="00212BB3"/>
    <w:rsid w:val="00212CCB"/>
    <w:rsid w:val="002133B9"/>
    <w:rsid w:val="00213A14"/>
    <w:rsid w:val="00214A27"/>
    <w:rsid w:val="00214E86"/>
    <w:rsid w:val="002150C3"/>
    <w:rsid w:val="0021552C"/>
    <w:rsid w:val="002155BE"/>
    <w:rsid w:val="002156FD"/>
    <w:rsid w:val="00215C91"/>
    <w:rsid w:val="0021601C"/>
    <w:rsid w:val="002164A7"/>
    <w:rsid w:val="00216A90"/>
    <w:rsid w:val="00217537"/>
    <w:rsid w:val="0021772B"/>
    <w:rsid w:val="002179B0"/>
    <w:rsid w:val="00220198"/>
    <w:rsid w:val="002201C1"/>
    <w:rsid w:val="0022044A"/>
    <w:rsid w:val="00220504"/>
    <w:rsid w:val="00221764"/>
    <w:rsid w:val="00221D07"/>
    <w:rsid w:val="00222655"/>
    <w:rsid w:val="0022274D"/>
    <w:rsid w:val="0022289B"/>
    <w:rsid w:val="00222B0A"/>
    <w:rsid w:val="00222B17"/>
    <w:rsid w:val="002230E0"/>
    <w:rsid w:val="002231AB"/>
    <w:rsid w:val="002234A2"/>
    <w:rsid w:val="00223C1D"/>
    <w:rsid w:val="00224152"/>
    <w:rsid w:val="0022460D"/>
    <w:rsid w:val="002247E5"/>
    <w:rsid w:val="00224935"/>
    <w:rsid w:val="002251D8"/>
    <w:rsid w:val="002255DD"/>
    <w:rsid w:val="00225867"/>
    <w:rsid w:val="002259CA"/>
    <w:rsid w:val="00225A95"/>
    <w:rsid w:val="00225CA7"/>
    <w:rsid w:val="00225E2C"/>
    <w:rsid w:val="002264CF"/>
    <w:rsid w:val="00226759"/>
    <w:rsid w:val="00226EAD"/>
    <w:rsid w:val="0022709E"/>
    <w:rsid w:val="00227268"/>
    <w:rsid w:val="002276C8"/>
    <w:rsid w:val="0022772C"/>
    <w:rsid w:val="00227812"/>
    <w:rsid w:val="00227869"/>
    <w:rsid w:val="002278D7"/>
    <w:rsid w:val="00227948"/>
    <w:rsid w:val="00227995"/>
    <w:rsid w:val="00227997"/>
    <w:rsid w:val="002301B4"/>
    <w:rsid w:val="00230463"/>
    <w:rsid w:val="002315E0"/>
    <w:rsid w:val="00231C35"/>
    <w:rsid w:val="00232511"/>
    <w:rsid w:val="002325EC"/>
    <w:rsid w:val="0023279D"/>
    <w:rsid w:val="00232D75"/>
    <w:rsid w:val="00232E35"/>
    <w:rsid w:val="002332CC"/>
    <w:rsid w:val="00233AB5"/>
    <w:rsid w:val="002346FD"/>
    <w:rsid w:val="00234849"/>
    <w:rsid w:val="00234A19"/>
    <w:rsid w:val="00234C88"/>
    <w:rsid w:val="00235123"/>
    <w:rsid w:val="00235563"/>
    <w:rsid w:val="00235984"/>
    <w:rsid w:val="00236946"/>
    <w:rsid w:val="00237048"/>
    <w:rsid w:val="002374F3"/>
    <w:rsid w:val="00237617"/>
    <w:rsid w:val="00237CCC"/>
    <w:rsid w:val="00237F2C"/>
    <w:rsid w:val="0024067B"/>
    <w:rsid w:val="00240967"/>
    <w:rsid w:val="0024114A"/>
    <w:rsid w:val="00241764"/>
    <w:rsid w:val="00241FC3"/>
    <w:rsid w:val="00242082"/>
    <w:rsid w:val="0024287F"/>
    <w:rsid w:val="00243151"/>
    <w:rsid w:val="00243163"/>
    <w:rsid w:val="00243577"/>
    <w:rsid w:val="00243E71"/>
    <w:rsid w:val="00244012"/>
    <w:rsid w:val="00244873"/>
    <w:rsid w:val="00244B47"/>
    <w:rsid w:val="00244D88"/>
    <w:rsid w:val="00244E69"/>
    <w:rsid w:val="00244F06"/>
    <w:rsid w:val="002457CB"/>
    <w:rsid w:val="002459BA"/>
    <w:rsid w:val="00245A50"/>
    <w:rsid w:val="00245DD8"/>
    <w:rsid w:val="002461D7"/>
    <w:rsid w:val="002461FD"/>
    <w:rsid w:val="002468DA"/>
    <w:rsid w:val="00246C23"/>
    <w:rsid w:val="00246E24"/>
    <w:rsid w:val="00246FE7"/>
    <w:rsid w:val="002501BC"/>
    <w:rsid w:val="002505C2"/>
    <w:rsid w:val="00251695"/>
    <w:rsid w:val="00252434"/>
    <w:rsid w:val="002524F2"/>
    <w:rsid w:val="00252781"/>
    <w:rsid w:val="0025301F"/>
    <w:rsid w:val="00253CCD"/>
    <w:rsid w:val="00253DCC"/>
    <w:rsid w:val="0025493B"/>
    <w:rsid w:val="00254F13"/>
    <w:rsid w:val="00255406"/>
    <w:rsid w:val="00255A2D"/>
    <w:rsid w:val="00255C73"/>
    <w:rsid w:val="00255CC7"/>
    <w:rsid w:val="00255D3B"/>
    <w:rsid w:val="00255F79"/>
    <w:rsid w:val="002564D0"/>
    <w:rsid w:val="002567CC"/>
    <w:rsid w:val="00256D4A"/>
    <w:rsid w:val="00257064"/>
    <w:rsid w:val="002579B3"/>
    <w:rsid w:val="00257B4C"/>
    <w:rsid w:val="00257D0C"/>
    <w:rsid w:val="00257D5A"/>
    <w:rsid w:val="0026060A"/>
    <w:rsid w:val="002608D1"/>
    <w:rsid w:val="00260AD9"/>
    <w:rsid w:val="00260DCF"/>
    <w:rsid w:val="00261360"/>
    <w:rsid w:val="00261693"/>
    <w:rsid w:val="00261AEA"/>
    <w:rsid w:val="00261B7F"/>
    <w:rsid w:val="00261B9C"/>
    <w:rsid w:val="00261CDA"/>
    <w:rsid w:val="00261D89"/>
    <w:rsid w:val="00261DF6"/>
    <w:rsid w:val="00261FF9"/>
    <w:rsid w:val="002624B7"/>
    <w:rsid w:val="00262604"/>
    <w:rsid w:val="00262C83"/>
    <w:rsid w:val="0026329F"/>
    <w:rsid w:val="002638FA"/>
    <w:rsid w:val="002642C6"/>
    <w:rsid w:val="00264824"/>
    <w:rsid w:val="00264B1F"/>
    <w:rsid w:val="002656D6"/>
    <w:rsid w:val="00265748"/>
    <w:rsid w:val="0026574A"/>
    <w:rsid w:val="00265D38"/>
    <w:rsid w:val="002660E5"/>
    <w:rsid w:val="00266397"/>
    <w:rsid w:val="002666D0"/>
    <w:rsid w:val="002672F2"/>
    <w:rsid w:val="0026733E"/>
    <w:rsid w:val="00267898"/>
    <w:rsid w:val="00267D57"/>
    <w:rsid w:val="00270262"/>
    <w:rsid w:val="00270446"/>
    <w:rsid w:val="0027076A"/>
    <w:rsid w:val="002708BC"/>
    <w:rsid w:val="00270DFE"/>
    <w:rsid w:val="002713FE"/>
    <w:rsid w:val="00271569"/>
    <w:rsid w:val="0027169F"/>
    <w:rsid w:val="00271710"/>
    <w:rsid w:val="00271AF6"/>
    <w:rsid w:val="00271B90"/>
    <w:rsid w:val="00272112"/>
    <w:rsid w:val="00272476"/>
    <w:rsid w:val="00272821"/>
    <w:rsid w:val="00272C9F"/>
    <w:rsid w:val="002731D4"/>
    <w:rsid w:val="00273908"/>
    <w:rsid w:val="002739B2"/>
    <w:rsid w:val="0027416C"/>
    <w:rsid w:val="00274A62"/>
    <w:rsid w:val="00274B23"/>
    <w:rsid w:val="00274E37"/>
    <w:rsid w:val="00275516"/>
    <w:rsid w:val="002756DF"/>
    <w:rsid w:val="00275A26"/>
    <w:rsid w:val="00275C84"/>
    <w:rsid w:val="002763DB"/>
    <w:rsid w:val="00276480"/>
    <w:rsid w:val="00276A1A"/>
    <w:rsid w:val="00276FC0"/>
    <w:rsid w:val="002779B1"/>
    <w:rsid w:val="00277B1B"/>
    <w:rsid w:val="00280009"/>
    <w:rsid w:val="0028025C"/>
    <w:rsid w:val="00280A00"/>
    <w:rsid w:val="0028147E"/>
    <w:rsid w:val="00281CD6"/>
    <w:rsid w:val="00281E15"/>
    <w:rsid w:val="00281F7F"/>
    <w:rsid w:val="00282723"/>
    <w:rsid w:val="002827BB"/>
    <w:rsid w:val="0028297D"/>
    <w:rsid w:val="00282ED9"/>
    <w:rsid w:val="0028311C"/>
    <w:rsid w:val="002833D1"/>
    <w:rsid w:val="0028388E"/>
    <w:rsid w:val="00283A5C"/>
    <w:rsid w:val="00283F32"/>
    <w:rsid w:val="00284126"/>
    <w:rsid w:val="00284174"/>
    <w:rsid w:val="00284324"/>
    <w:rsid w:val="002843F5"/>
    <w:rsid w:val="00284507"/>
    <w:rsid w:val="00284909"/>
    <w:rsid w:val="002849A3"/>
    <w:rsid w:val="00285731"/>
    <w:rsid w:val="00285950"/>
    <w:rsid w:val="00285960"/>
    <w:rsid w:val="00285C57"/>
    <w:rsid w:val="0028615E"/>
    <w:rsid w:val="002862EA"/>
    <w:rsid w:val="0028638B"/>
    <w:rsid w:val="002866BE"/>
    <w:rsid w:val="00286831"/>
    <w:rsid w:val="00286895"/>
    <w:rsid w:val="00286DCD"/>
    <w:rsid w:val="00286DF2"/>
    <w:rsid w:val="002875AD"/>
    <w:rsid w:val="002875C1"/>
    <w:rsid w:val="002876FE"/>
    <w:rsid w:val="00287B34"/>
    <w:rsid w:val="00287C90"/>
    <w:rsid w:val="002902FA"/>
    <w:rsid w:val="0029099A"/>
    <w:rsid w:val="002909A0"/>
    <w:rsid w:val="002909D7"/>
    <w:rsid w:val="00290B78"/>
    <w:rsid w:val="00290C00"/>
    <w:rsid w:val="002913FA"/>
    <w:rsid w:val="0029157D"/>
    <w:rsid w:val="00291BFF"/>
    <w:rsid w:val="00292160"/>
    <w:rsid w:val="002925D4"/>
    <w:rsid w:val="00292A2F"/>
    <w:rsid w:val="0029337E"/>
    <w:rsid w:val="0029386A"/>
    <w:rsid w:val="00293BCF"/>
    <w:rsid w:val="00293BE7"/>
    <w:rsid w:val="002942EB"/>
    <w:rsid w:val="00294454"/>
    <w:rsid w:val="00294547"/>
    <w:rsid w:val="0029464F"/>
    <w:rsid w:val="00295860"/>
    <w:rsid w:val="002959E9"/>
    <w:rsid w:val="00295ABE"/>
    <w:rsid w:val="00295D43"/>
    <w:rsid w:val="0029610E"/>
    <w:rsid w:val="00296245"/>
    <w:rsid w:val="00296475"/>
    <w:rsid w:val="0029686C"/>
    <w:rsid w:val="00296A26"/>
    <w:rsid w:val="00296CB1"/>
    <w:rsid w:val="00296D81"/>
    <w:rsid w:val="002A03AB"/>
    <w:rsid w:val="002A0F72"/>
    <w:rsid w:val="002A11CA"/>
    <w:rsid w:val="002A1316"/>
    <w:rsid w:val="002A1879"/>
    <w:rsid w:val="002A1A26"/>
    <w:rsid w:val="002A2107"/>
    <w:rsid w:val="002A2261"/>
    <w:rsid w:val="002A279D"/>
    <w:rsid w:val="002A29B6"/>
    <w:rsid w:val="002A2AF6"/>
    <w:rsid w:val="002A2BE4"/>
    <w:rsid w:val="002A2CFF"/>
    <w:rsid w:val="002A32F7"/>
    <w:rsid w:val="002A33B8"/>
    <w:rsid w:val="002A3A57"/>
    <w:rsid w:val="002A3A8A"/>
    <w:rsid w:val="002A46D7"/>
    <w:rsid w:val="002A473A"/>
    <w:rsid w:val="002A47E2"/>
    <w:rsid w:val="002A49FA"/>
    <w:rsid w:val="002A4DE3"/>
    <w:rsid w:val="002A535A"/>
    <w:rsid w:val="002A5486"/>
    <w:rsid w:val="002A5C09"/>
    <w:rsid w:val="002A60E8"/>
    <w:rsid w:val="002A6515"/>
    <w:rsid w:val="002A673C"/>
    <w:rsid w:val="002A6AAA"/>
    <w:rsid w:val="002A7540"/>
    <w:rsid w:val="002A7DC2"/>
    <w:rsid w:val="002B09E7"/>
    <w:rsid w:val="002B13AC"/>
    <w:rsid w:val="002B15C4"/>
    <w:rsid w:val="002B1DCD"/>
    <w:rsid w:val="002B1E95"/>
    <w:rsid w:val="002B2122"/>
    <w:rsid w:val="002B2B00"/>
    <w:rsid w:val="002B2EFA"/>
    <w:rsid w:val="002B2F87"/>
    <w:rsid w:val="002B3193"/>
    <w:rsid w:val="002B3A21"/>
    <w:rsid w:val="002B3E5F"/>
    <w:rsid w:val="002B40FA"/>
    <w:rsid w:val="002B4357"/>
    <w:rsid w:val="002B477B"/>
    <w:rsid w:val="002B4A2D"/>
    <w:rsid w:val="002B505D"/>
    <w:rsid w:val="002B5314"/>
    <w:rsid w:val="002B53C4"/>
    <w:rsid w:val="002B63E4"/>
    <w:rsid w:val="002B68E3"/>
    <w:rsid w:val="002B694B"/>
    <w:rsid w:val="002B6953"/>
    <w:rsid w:val="002B6CCA"/>
    <w:rsid w:val="002B704F"/>
    <w:rsid w:val="002B734D"/>
    <w:rsid w:val="002B741B"/>
    <w:rsid w:val="002B75DC"/>
    <w:rsid w:val="002B779F"/>
    <w:rsid w:val="002B7A2A"/>
    <w:rsid w:val="002C0291"/>
    <w:rsid w:val="002C05F5"/>
    <w:rsid w:val="002C1685"/>
    <w:rsid w:val="002C16E6"/>
    <w:rsid w:val="002C18F6"/>
    <w:rsid w:val="002C1C41"/>
    <w:rsid w:val="002C1F12"/>
    <w:rsid w:val="002C1FB0"/>
    <w:rsid w:val="002C2638"/>
    <w:rsid w:val="002C2789"/>
    <w:rsid w:val="002C2C95"/>
    <w:rsid w:val="002C3549"/>
    <w:rsid w:val="002C35EE"/>
    <w:rsid w:val="002C397E"/>
    <w:rsid w:val="002C3B14"/>
    <w:rsid w:val="002C48C7"/>
    <w:rsid w:val="002C4910"/>
    <w:rsid w:val="002C4D0A"/>
    <w:rsid w:val="002C5268"/>
    <w:rsid w:val="002C5428"/>
    <w:rsid w:val="002C58CD"/>
    <w:rsid w:val="002C5E54"/>
    <w:rsid w:val="002C64C3"/>
    <w:rsid w:val="002C746D"/>
    <w:rsid w:val="002C7858"/>
    <w:rsid w:val="002C7E84"/>
    <w:rsid w:val="002D01A8"/>
    <w:rsid w:val="002D0458"/>
    <w:rsid w:val="002D0BE9"/>
    <w:rsid w:val="002D0CB8"/>
    <w:rsid w:val="002D0E38"/>
    <w:rsid w:val="002D17C0"/>
    <w:rsid w:val="002D1B03"/>
    <w:rsid w:val="002D23D3"/>
    <w:rsid w:val="002D2DC6"/>
    <w:rsid w:val="002D308C"/>
    <w:rsid w:val="002D36C7"/>
    <w:rsid w:val="002D3B5B"/>
    <w:rsid w:val="002D3FC3"/>
    <w:rsid w:val="002D4831"/>
    <w:rsid w:val="002D493A"/>
    <w:rsid w:val="002D501A"/>
    <w:rsid w:val="002D54D9"/>
    <w:rsid w:val="002D57D7"/>
    <w:rsid w:val="002D5D5E"/>
    <w:rsid w:val="002D640D"/>
    <w:rsid w:val="002D66C1"/>
    <w:rsid w:val="002D7115"/>
    <w:rsid w:val="002D733A"/>
    <w:rsid w:val="002D77BB"/>
    <w:rsid w:val="002D7BCE"/>
    <w:rsid w:val="002D7CD6"/>
    <w:rsid w:val="002E03E2"/>
    <w:rsid w:val="002E0887"/>
    <w:rsid w:val="002E08D5"/>
    <w:rsid w:val="002E0A0E"/>
    <w:rsid w:val="002E10D2"/>
    <w:rsid w:val="002E1495"/>
    <w:rsid w:val="002E196C"/>
    <w:rsid w:val="002E2053"/>
    <w:rsid w:val="002E2498"/>
    <w:rsid w:val="002E2C52"/>
    <w:rsid w:val="002E2E41"/>
    <w:rsid w:val="002E2E59"/>
    <w:rsid w:val="002E3073"/>
    <w:rsid w:val="002E3A5F"/>
    <w:rsid w:val="002E3C23"/>
    <w:rsid w:val="002E3E8A"/>
    <w:rsid w:val="002E4255"/>
    <w:rsid w:val="002E4877"/>
    <w:rsid w:val="002E4A28"/>
    <w:rsid w:val="002E5098"/>
    <w:rsid w:val="002E59AE"/>
    <w:rsid w:val="002E5C6A"/>
    <w:rsid w:val="002E5C94"/>
    <w:rsid w:val="002E6247"/>
    <w:rsid w:val="002E6838"/>
    <w:rsid w:val="002E68A2"/>
    <w:rsid w:val="002E6D70"/>
    <w:rsid w:val="002E748C"/>
    <w:rsid w:val="002E7850"/>
    <w:rsid w:val="002E798C"/>
    <w:rsid w:val="002E7AE1"/>
    <w:rsid w:val="002F052C"/>
    <w:rsid w:val="002F058D"/>
    <w:rsid w:val="002F0B3C"/>
    <w:rsid w:val="002F152B"/>
    <w:rsid w:val="002F152C"/>
    <w:rsid w:val="002F209C"/>
    <w:rsid w:val="002F20F3"/>
    <w:rsid w:val="002F2287"/>
    <w:rsid w:val="002F269E"/>
    <w:rsid w:val="002F2A84"/>
    <w:rsid w:val="002F2CEE"/>
    <w:rsid w:val="002F2FA5"/>
    <w:rsid w:val="002F31F1"/>
    <w:rsid w:val="002F358B"/>
    <w:rsid w:val="002F384A"/>
    <w:rsid w:val="002F38D4"/>
    <w:rsid w:val="002F3A9B"/>
    <w:rsid w:val="002F3AB2"/>
    <w:rsid w:val="002F3F92"/>
    <w:rsid w:val="002F4027"/>
    <w:rsid w:val="002F4530"/>
    <w:rsid w:val="002F4D5B"/>
    <w:rsid w:val="002F5321"/>
    <w:rsid w:val="002F5A79"/>
    <w:rsid w:val="002F5B40"/>
    <w:rsid w:val="002F5D98"/>
    <w:rsid w:val="002F66B4"/>
    <w:rsid w:val="002F6723"/>
    <w:rsid w:val="002F6939"/>
    <w:rsid w:val="002F6AB4"/>
    <w:rsid w:val="002F6ED5"/>
    <w:rsid w:val="002F70E2"/>
    <w:rsid w:val="002F772F"/>
    <w:rsid w:val="002F7A35"/>
    <w:rsid w:val="002F7F36"/>
    <w:rsid w:val="00300C84"/>
    <w:rsid w:val="00300EC6"/>
    <w:rsid w:val="00301A66"/>
    <w:rsid w:val="00301D6A"/>
    <w:rsid w:val="00301DF3"/>
    <w:rsid w:val="00301E78"/>
    <w:rsid w:val="0030226F"/>
    <w:rsid w:val="003025EC"/>
    <w:rsid w:val="003025FC"/>
    <w:rsid w:val="00302ACF"/>
    <w:rsid w:val="00303316"/>
    <w:rsid w:val="00303434"/>
    <w:rsid w:val="00303791"/>
    <w:rsid w:val="003038C9"/>
    <w:rsid w:val="00303B0A"/>
    <w:rsid w:val="00303B77"/>
    <w:rsid w:val="00303C44"/>
    <w:rsid w:val="00304340"/>
    <w:rsid w:val="00304E73"/>
    <w:rsid w:val="00304EF6"/>
    <w:rsid w:val="00305FC0"/>
    <w:rsid w:val="00306800"/>
    <w:rsid w:val="00307270"/>
    <w:rsid w:val="003074A9"/>
    <w:rsid w:val="00307DB7"/>
    <w:rsid w:val="00310478"/>
    <w:rsid w:val="0031057D"/>
    <w:rsid w:val="00310743"/>
    <w:rsid w:val="00311984"/>
    <w:rsid w:val="00311BCD"/>
    <w:rsid w:val="003121E6"/>
    <w:rsid w:val="003123AB"/>
    <w:rsid w:val="003123CA"/>
    <w:rsid w:val="0031249E"/>
    <w:rsid w:val="00312779"/>
    <w:rsid w:val="00312860"/>
    <w:rsid w:val="00312951"/>
    <w:rsid w:val="00312BBE"/>
    <w:rsid w:val="00312E96"/>
    <w:rsid w:val="00313437"/>
    <w:rsid w:val="003135AA"/>
    <w:rsid w:val="00313613"/>
    <w:rsid w:val="00314791"/>
    <w:rsid w:val="00314819"/>
    <w:rsid w:val="00314C61"/>
    <w:rsid w:val="003150AE"/>
    <w:rsid w:val="003153DB"/>
    <w:rsid w:val="0031553B"/>
    <w:rsid w:val="0031562D"/>
    <w:rsid w:val="00315A5C"/>
    <w:rsid w:val="00315F0F"/>
    <w:rsid w:val="0031621E"/>
    <w:rsid w:val="00316481"/>
    <w:rsid w:val="00316C2F"/>
    <w:rsid w:val="0031727F"/>
    <w:rsid w:val="0031737D"/>
    <w:rsid w:val="00317C14"/>
    <w:rsid w:val="0032042B"/>
    <w:rsid w:val="003208FB"/>
    <w:rsid w:val="003209D3"/>
    <w:rsid w:val="00320BEB"/>
    <w:rsid w:val="00320D3C"/>
    <w:rsid w:val="00320EBA"/>
    <w:rsid w:val="0032114F"/>
    <w:rsid w:val="003215B2"/>
    <w:rsid w:val="00321B07"/>
    <w:rsid w:val="00321D17"/>
    <w:rsid w:val="003221A4"/>
    <w:rsid w:val="00323349"/>
    <w:rsid w:val="00323693"/>
    <w:rsid w:val="00323824"/>
    <w:rsid w:val="003241E1"/>
    <w:rsid w:val="00324892"/>
    <w:rsid w:val="00324955"/>
    <w:rsid w:val="00324F26"/>
    <w:rsid w:val="003252D6"/>
    <w:rsid w:val="003255C9"/>
    <w:rsid w:val="00325C2E"/>
    <w:rsid w:val="003267BD"/>
    <w:rsid w:val="00327121"/>
    <w:rsid w:val="00327126"/>
    <w:rsid w:val="0032735A"/>
    <w:rsid w:val="00327499"/>
    <w:rsid w:val="003277D0"/>
    <w:rsid w:val="00327EA7"/>
    <w:rsid w:val="003300E0"/>
    <w:rsid w:val="003306DC"/>
    <w:rsid w:val="003308E5"/>
    <w:rsid w:val="00330B9E"/>
    <w:rsid w:val="00330E1A"/>
    <w:rsid w:val="00330F8A"/>
    <w:rsid w:val="00331246"/>
    <w:rsid w:val="00331291"/>
    <w:rsid w:val="003312D1"/>
    <w:rsid w:val="0033150A"/>
    <w:rsid w:val="00331866"/>
    <w:rsid w:val="00331D7B"/>
    <w:rsid w:val="003325C6"/>
    <w:rsid w:val="003326A9"/>
    <w:rsid w:val="003327EF"/>
    <w:rsid w:val="0033286C"/>
    <w:rsid w:val="00332F4B"/>
    <w:rsid w:val="0033308B"/>
    <w:rsid w:val="003332E1"/>
    <w:rsid w:val="0033366C"/>
    <w:rsid w:val="00333F3C"/>
    <w:rsid w:val="0033430E"/>
    <w:rsid w:val="00334698"/>
    <w:rsid w:val="003359DA"/>
    <w:rsid w:val="00335C21"/>
    <w:rsid w:val="00335E0D"/>
    <w:rsid w:val="00336A5E"/>
    <w:rsid w:val="00336AD5"/>
    <w:rsid w:val="0033762D"/>
    <w:rsid w:val="003378FD"/>
    <w:rsid w:val="003401D9"/>
    <w:rsid w:val="00340A99"/>
    <w:rsid w:val="00340E4B"/>
    <w:rsid w:val="00340E51"/>
    <w:rsid w:val="00340F97"/>
    <w:rsid w:val="00341B66"/>
    <w:rsid w:val="00342766"/>
    <w:rsid w:val="003429DD"/>
    <w:rsid w:val="00342AD5"/>
    <w:rsid w:val="00342D5D"/>
    <w:rsid w:val="0034324C"/>
    <w:rsid w:val="00343608"/>
    <w:rsid w:val="00343830"/>
    <w:rsid w:val="00343B84"/>
    <w:rsid w:val="00343CB3"/>
    <w:rsid w:val="00343D9B"/>
    <w:rsid w:val="00344094"/>
    <w:rsid w:val="003449F4"/>
    <w:rsid w:val="00344C3B"/>
    <w:rsid w:val="003451CA"/>
    <w:rsid w:val="00345371"/>
    <w:rsid w:val="003453B7"/>
    <w:rsid w:val="003454FA"/>
    <w:rsid w:val="0034563E"/>
    <w:rsid w:val="003458D1"/>
    <w:rsid w:val="00345B36"/>
    <w:rsid w:val="0034619D"/>
    <w:rsid w:val="003462F8"/>
    <w:rsid w:val="003465E0"/>
    <w:rsid w:val="00346B89"/>
    <w:rsid w:val="00346ECB"/>
    <w:rsid w:val="0034767D"/>
    <w:rsid w:val="0034778F"/>
    <w:rsid w:val="00347ADC"/>
    <w:rsid w:val="00347C61"/>
    <w:rsid w:val="00347EB1"/>
    <w:rsid w:val="00350ADC"/>
    <w:rsid w:val="00350B91"/>
    <w:rsid w:val="00351112"/>
    <w:rsid w:val="00352167"/>
    <w:rsid w:val="00352780"/>
    <w:rsid w:val="00352C05"/>
    <w:rsid w:val="00352F4C"/>
    <w:rsid w:val="00353582"/>
    <w:rsid w:val="00353A0E"/>
    <w:rsid w:val="00353B72"/>
    <w:rsid w:val="00353CCE"/>
    <w:rsid w:val="003546CE"/>
    <w:rsid w:val="003548E1"/>
    <w:rsid w:val="00354BF3"/>
    <w:rsid w:val="00354DF0"/>
    <w:rsid w:val="00355055"/>
    <w:rsid w:val="00355438"/>
    <w:rsid w:val="003558DB"/>
    <w:rsid w:val="00355D91"/>
    <w:rsid w:val="00356136"/>
    <w:rsid w:val="003561AA"/>
    <w:rsid w:val="0035646D"/>
    <w:rsid w:val="003566CF"/>
    <w:rsid w:val="00356BBC"/>
    <w:rsid w:val="00356D11"/>
    <w:rsid w:val="00356D92"/>
    <w:rsid w:val="00357350"/>
    <w:rsid w:val="0035736A"/>
    <w:rsid w:val="00357919"/>
    <w:rsid w:val="003579A7"/>
    <w:rsid w:val="003579C4"/>
    <w:rsid w:val="00360370"/>
    <w:rsid w:val="00360497"/>
    <w:rsid w:val="003606AD"/>
    <w:rsid w:val="003607F8"/>
    <w:rsid w:val="0036097F"/>
    <w:rsid w:val="00361367"/>
    <w:rsid w:val="0036158A"/>
    <w:rsid w:val="00361A4B"/>
    <w:rsid w:val="00361DD9"/>
    <w:rsid w:val="003624A7"/>
    <w:rsid w:val="00362890"/>
    <w:rsid w:val="00363E11"/>
    <w:rsid w:val="00364473"/>
    <w:rsid w:val="00364543"/>
    <w:rsid w:val="00364675"/>
    <w:rsid w:val="003648D2"/>
    <w:rsid w:val="00364C88"/>
    <w:rsid w:val="00364C9D"/>
    <w:rsid w:val="00364D20"/>
    <w:rsid w:val="00364E46"/>
    <w:rsid w:val="00364EB8"/>
    <w:rsid w:val="00365562"/>
    <w:rsid w:val="00365AAA"/>
    <w:rsid w:val="00365DA5"/>
    <w:rsid w:val="00365DE0"/>
    <w:rsid w:val="00365E43"/>
    <w:rsid w:val="003661DB"/>
    <w:rsid w:val="003662E2"/>
    <w:rsid w:val="0036641D"/>
    <w:rsid w:val="0036661E"/>
    <w:rsid w:val="00366AD9"/>
    <w:rsid w:val="00366B0C"/>
    <w:rsid w:val="00366C55"/>
    <w:rsid w:val="003675C9"/>
    <w:rsid w:val="0036770A"/>
    <w:rsid w:val="00367E72"/>
    <w:rsid w:val="00370184"/>
    <w:rsid w:val="0037045D"/>
    <w:rsid w:val="00370696"/>
    <w:rsid w:val="00370B93"/>
    <w:rsid w:val="0037221C"/>
    <w:rsid w:val="0037223C"/>
    <w:rsid w:val="00372618"/>
    <w:rsid w:val="003726F0"/>
    <w:rsid w:val="00372DC4"/>
    <w:rsid w:val="00373690"/>
    <w:rsid w:val="0037381B"/>
    <w:rsid w:val="00373EF8"/>
    <w:rsid w:val="00374674"/>
    <w:rsid w:val="00374B81"/>
    <w:rsid w:val="003753C1"/>
    <w:rsid w:val="00375EA8"/>
    <w:rsid w:val="0037600F"/>
    <w:rsid w:val="00376A5B"/>
    <w:rsid w:val="00376C06"/>
    <w:rsid w:val="00377089"/>
    <w:rsid w:val="00377484"/>
    <w:rsid w:val="00377B65"/>
    <w:rsid w:val="00377B8C"/>
    <w:rsid w:val="00380686"/>
    <w:rsid w:val="00380733"/>
    <w:rsid w:val="0038084A"/>
    <w:rsid w:val="00380F84"/>
    <w:rsid w:val="003811FC"/>
    <w:rsid w:val="00381825"/>
    <w:rsid w:val="00381A16"/>
    <w:rsid w:val="003820B6"/>
    <w:rsid w:val="0038240F"/>
    <w:rsid w:val="00382589"/>
    <w:rsid w:val="00382627"/>
    <w:rsid w:val="00382A55"/>
    <w:rsid w:val="00382D01"/>
    <w:rsid w:val="00383227"/>
    <w:rsid w:val="0038334F"/>
    <w:rsid w:val="003836DD"/>
    <w:rsid w:val="0038375F"/>
    <w:rsid w:val="0038438A"/>
    <w:rsid w:val="003855EE"/>
    <w:rsid w:val="00385769"/>
    <w:rsid w:val="00385D2E"/>
    <w:rsid w:val="0038656F"/>
    <w:rsid w:val="00386A69"/>
    <w:rsid w:val="00386B36"/>
    <w:rsid w:val="00386B9A"/>
    <w:rsid w:val="00386C5E"/>
    <w:rsid w:val="00386F54"/>
    <w:rsid w:val="00386FC3"/>
    <w:rsid w:val="003871F2"/>
    <w:rsid w:val="00387516"/>
    <w:rsid w:val="003876E5"/>
    <w:rsid w:val="00387767"/>
    <w:rsid w:val="00387984"/>
    <w:rsid w:val="00387A51"/>
    <w:rsid w:val="00387DF4"/>
    <w:rsid w:val="003900BD"/>
    <w:rsid w:val="00390368"/>
    <w:rsid w:val="003904A5"/>
    <w:rsid w:val="00390E4E"/>
    <w:rsid w:val="00391010"/>
    <w:rsid w:val="003912F2"/>
    <w:rsid w:val="00391655"/>
    <w:rsid w:val="00391C53"/>
    <w:rsid w:val="00391D53"/>
    <w:rsid w:val="003923B7"/>
    <w:rsid w:val="0039275A"/>
    <w:rsid w:val="00392822"/>
    <w:rsid w:val="00392928"/>
    <w:rsid w:val="00392EE5"/>
    <w:rsid w:val="00393594"/>
    <w:rsid w:val="0039382B"/>
    <w:rsid w:val="003939F9"/>
    <w:rsid w:val="003941D4"/>
    <w:rsid w:val="00394323"/>
    <w:rsid w:val="003945ED"/>
    <w:rsid w:val="003948F3"/>
    <w:rsid w:val="00394C9C"/>
    <w:rsid w:val="00394DE4"/>
    <w:rsid w:val="003953FD"/>
    <w:rsid w:val="00395766"/>
    <w:rsid w:val="00395EA6"/>
    <w:rsid w:val="0039630E"/>
    <w:rsid w:val="0039650E"/>
    <w:rsid w:val="00396C06"/>
    <w:rsid w:val="00396D31"/>
    <w:rsid w:val="00397196"/>
    <w:rsid w:val="003972AF"/>
    <w:rsid w:val="003976D7"/>
    <w:rsid w:val="0039785E"/>
    <w:rsid w:val="003A05E4"/>
    <w:rsid w:val="003A0603"/>
    <w:rsid w:val="003A0664"/>
    <w:rsid w:val="003A06C7"/>
    <w:rsid w:val="003A097F"/>
    <w:rsid w:val="003A0C8C"/>
    <w:rsid w:val="003A12FE"/>
    <w:rsid w:val="003A14BB"/>
    <w:rsid w:val="003A1FE8"/>
    <w:rsid w:val="003A20C5"/>
    <w:rsid w:val="003A25E3"/>
    <w:rsid w:val="003A2CD4"/>
    <w:rsid w:val="003A2D5F"/>
    <w:rsid w:val="003A2E91"/>
    <w:rsid w:val="003A31B2"/>
    <w:rsid w:val="003A357B"/>
    <w:rsid w:val="003A3DE3"/>
    <w:rsid w:val="003A3E92"/>
    <w:rsid w:val="003A3F1A"/>
    <w:rsid w:val="003A41FC"/>
    <w:rsid w:val="003A4762"/>
    <w:rsid w:val="003A49B4"/>
    <w:rsid w:val="003A5A6A"/>
    <w:rsid w:val="003A5B43"/>
    <w:rsid w:val="003A6408"/>
    <w:rsid w:val="003A6553"/>
    <w:rsid w:val="003A65FB"/>
    <w:rsid w:val="003A6723"/>
    <w:rsid w:val="003A6B21"/>
    <w:rsid w:val="003A6CE4"/>
    <w:rsid w:val="003A706E"/>
    <w:rsid w:val="003A7118"/>
    <w:rsid w:val="003A735E"/>
    <w:rsid w:val="003A7629"/>
    <w:rsid w:val="003A783C"/>
    <w:rsid w:val="003A7884"/>
    <w:rsid w:val="003B016D"/>
    <w:rsid w:val="003B07BA"/>
    <w:rsid w:val="003B0BC2"/>
    <w:rsid w:val="003B0E0C"/>
    <w:rsid w:val="003B1168"/>
    <w:rsid w:val="003B12D5"/>
    <w:rsid w:val="003B2039"/>
    <w:rsid w:val="003B20B8"/>
    <w:rsid w:val="003B25FE"/>
    <w:rsid w:val="003B3951"/>
    <w:rsid w:val="003B3A62"/>
    <w:rsid w:val="003B3CF3"/>
    <w:rsid w:val="003B4037"/>
    <w:rsid w:val="003B4158"/>
    <w:rsid w:val="003B4E38"/>
    <w:rsid w:val="003B50BE"/>
    <w:rsid w:val="003B53ED"/>
    <w:rsid w:val="003B5771"/>
    <w:rsid w:val="003B57E9"/>
    <w:rsid w:val="003B6088"/>
    <w:rsid w:val="003B6913"/>
    <w:rsid w:val="003B695D"/>
    <w:rsid w:val="003B6B6C"/>
    <w:rsid w:val="003B6BD7"/>
    <w:rsid w:val="003B6F9D"/>
    <w:rsid w:val="003B702B"/>
    <w:rsid w:val="003B7503"/>
    <w:rsid w:val="003B7936"/>
    <w:rsid w:val="003B79A5"/>
    <w:rsid w:val="003C00A2"/>
    <w:rsid w:val="003C01F2"/>
    <w:rsid w:val="003C18AA"/>
    <w:rsid w:val="003C1997"/>
    <w:rsid w:val="003C19EF"/>
    <w:rsid w:val="003C22BA"/>
    <w:rsid w:val="003C2886"/>
    <w:rsid w:val="003C2920"/>
    <w:rsid w:val="003C29D4"/>
    <w:rsid w:val="003C2FA0"/>
    <w:rsid w:val="003C2FA3"/>
    <w:rsid w:val="003C30DC"/>
    <w:rsid w:val="003C312B"/>
    <w:rsid w:val="003C3132"/>
    <w:rsid w:val="003C317F"/>
    <w:rsid w:val="003C32CA"/>
    <w:rsid w:val="003C3BCE"/>
    <w:rsid w:val="003C3EF8"/>
    <w:rsid w:val="003C4211"/>
    <w:rsid w:val="003C466B"/>
    <w:rsid w:val="003C49F5"/>
    <w:rsid w:val="003C4D62"/>
    <w:rsid w:val="003C4DD3"/>
    <w:rsid w:val="003C516A"/>
    <w:rsid w:val="003C57F0"/>
    <w:rsid w:val="003C5BB9"/>
    <w:rsid w:val="003C60D1"/>
    <w:rsid w:val="003C6791"/>
    <w:rsid w:val="003C686D"/>
    <w:rsid w:val="003C686E"/>
    <w:rsid w:val="003C6878"/>
    <w:rsid w:val="003C696F"/>
    <w:rsid w:val="003C6C6B"/>
    <w:rsid w:val="003C6CCF"/>
    <w:rsid w:val="003C7192"/>
    <w:rsid w:val="003C7458"/>
    <w:rsid w:val="003C7890"/>
    <w:rsid w:val="003D01D0"/>
    <w:rsid w:val="003D0BB4"/>
    <w:rsid w:val="003D0D9A"/>
    <w:rsid w:val="003D0E69"/>
    <w:rsid w:val="003D1050"/>
    <w:rsid w:val="003D10F2"/>
    <w:rsid w:val="003D13C8"/>
    <w:rsid w:val="003D187F"/>
    <w:rsid w:val="003D2744"/>
    <w:rsid w:val="003D278B"/>
    <w:rsid w:val="003D2E31"/>
    <w:rsid w:val="003D32D7"/>
    <w:rsid w:val="003D3311"/>
    <w:rsid w:val="003D3348"/>
    <w:rsid w:val="003D3426"/>
    <w:rsid w:val="003D3CF6"/>
    <w:rsid w:val="003D3F1C"/>
    <w:rsid w:val="003D4449"/>
    <w:rsid w:val="003D4538"/>
    <w:rsid w:val="003D474D"/>
    <w:rsid w:val="003D4B08"/>
    <w:rsid w:val="003D4EBC"/>
    <w:rsid w:val="003D5246"/>
    <w:rsid w:val="003D58F8"/>
    <w:rsid w:val="003D5AF1"/>
    <w:rsid w:val="003D5E16"/>
    <w:rsid w:val="003D6ED4"/>
    <w:rsid w:val="003D6F46"/>
    <w:rsid w:val="003D7E28"/>
    <w:rsid w:val="003E04C7"/>
    <w:rsid w:val="003E0E07"/>
    <w:rsid w:val="003E1A9D"/>
    <w:rsid w:val="003E1ADB"/>
    <w:rsid w:val="003E1B93"/>
    <w:rsid w:val="003E21DC"/>
    <w:rsid w:val="003E295C"/>
    <w:rsid w:val="003E2A98"/>
    <w:rsid w:val="003E2E43"/>
    <w:rsid w:val="003E30BD"/>
    <w:rsid w:val="003E34BC"/>
    <w:rsid w:val="003E35FB"/>
    <w:rsid w:val="003E36C8"/>
    <w:rsid w:val="003E3CB0"/>
    <w:rsid w:val="003E4175"/>
    <w:rsid w:val="003E4593"/>
    <w:rsid w:val="003E47CB"/>
    <w:rsid w:val="003E48D3"/>
    <w:rsid w:val="003E4FE4"/>
    <w:rsid w:val="003E5504"/>
    <w:rsid w:val="003E55AC"/>
    <w:rsid w:val="003E582F"/>
    <w:rsid w:val="003E6198"/>
    <w:rsid w:val="003E650B"/>
    <w:rsid w:val="003E67D7"/>
    <w:rsid w:val="003E6918"/>
    <w:rsid w:val="003E6E56"/>
    <w:rsid w:val="003E7B1A"/>
    <w:rsid w:val="003E7BA4"/>
    <w:rsid w:val="003F0082"/>
    <w:rsid w:val="003F00B0"/>
    <w:rsid w:val="003F05CE"/>
    <w:rsid w:val="003F0A3F"/>
    <w:rsid w:val="003F0BB2"/>
    <w:rsid w:val="003F0D41"/>
    <w:rsid w:val="003F0E9C"/>
    <w:rsid w:val="003F1386"/>
    <w:rsid w:val="003F15F1"/>
    <w:rsid w:val="003F1B6D"/>
    <w:rsid w:val="003F1FC1"/>
    <w:rsid w:val="003F24F0"/>
    <w:rsid w:val="003F2562"/>
    <w:rsid w:val="003F28EF"/>
    <w:rsid w:val="003F30AD"/>
    <w:rsid w:val="003F3139"/>
    <w:rsid w:val="003F32CB"/>
    <w:rsid w:val="003F3C4F"/>
    <w:rsid w:val="003F3E5F"/>
    <w:rsid w:val="003F3FBC"/>
    <w:rsid w:val="003F43B2"/>
    <w:rsid w:val="003F4A7A"/>
    <w:rsid w:val="003F4C52"/>
    <w:rsid w:val="003F4D66"/>
    <w:rsid w:val="003F511E"/>
    <w:rsid w:val="003F5146"/>
    <w:rsid w:val="003F55A4"/>
    <w:rsid w:val="003F5D50"/>
    <w:rsid w:val="003F5E31"/>
    <w:rsid w:val="003F5F87"/>
    <w:rsid w:val="003F69C8"/>
    <w:rsid w:val="003F69E5"/>
    <w:rsid w:val="003F772B"/>
    <w:rsid w:val="003F7782"/>
    <w:rsid w:val="0040021F"/>
    <w:rsid w:val="00400619"/>
    <w:rsid w:val="00400827"/>
    <w:rsid w:val="00400A0C"/>
    <w:rsid w:val="00400D47"/>
    <w:rsid w:val="0040127A"/>
    <w:rsid w:val="004018B1"/>
    <w:rsid w:val="00401A67"/>
    <w:rsid w:val="00401F04"/>
    <w:rsid w:val="00402232"/>
    <w:rsid w:val="004023B7"/>
    <w:rsid w:val="004028CE"/>
    <w:rsid w:val="00402906"/>
    <w:rsid w:val="00402CEE"/>
    <w:rsid w:val="00403086"/>
    <w:rsid w:val="00403214"/>
    <w:rsid w:val="00403268"/>
    <w:rsid w:val="00403304"/>
    <w:rsid w:val="0040330E"/>
    <w:rsid w:val="00403D21"/>
    <w:rsid w:val="0040400F"/>
    <w:rsid w:val="004048E6"/>
    <w:rsid w:val="00404900"/>
    <w:rsid w:val="00404B8E"/>
    <w:rsid w:val="00404F51"/>
    <w:rsid w:val="004058F7"/>
    <w:rsid w:val="00405922"/>
    <w:rsid w:val="00405F37"/>
    <w:rsid w:val="00405F5E"/>
    <w:rsid w:val="0040625E"/>
    <w:rsid w:val="004064FE"/>
    <w:rsid w:val="004065C3"/>
    <w:rsid w:val="00406700"/>
    <w:rsid w:val="00406AA4"/>
    <w:rsid w:val="00406B2C"/>
    <w:rsid w:val="00406EFB"/>
    <w:rsid w:val="00407280"/>
    <w:rsid w:val="00407A0B"/>
    <w:rsid w:val="00407E7E"/>
    <w:rsid w:val="0041003D"/>
    <w:rsid w:val="00410222"/>
    <w:rsid w:val="00410574"/>
    <w:rsid w:val="00412094"/>
    <w:rsid w:val="004120A8"/>
    <w:rsid w:val="004121BF"/>
    <w:rsid w:val="004123F3"/>
    <w:rsid w:val="00412668"/>
    <w:rsid w:val="004127A7"/>
    <w:rsid w:val="0041281A"/>
    <w:rsid w:val="004130DA"/>
    <w:rsid w:val="004132E5"/>
    <w:rsid w:val="00413376"/>
    <w:rsid w:val="0041401A"/>
    <w:rsid w:val="004140B5"/>
    <w:rsid w:val="00414D3B"/>
    <w:rsid w:val="00414EC9"/>
    <w:rsid w:val="00415770"/>
    <w:rsid w:val="00415C7F"/>
    <w:rsid w:val="00415D98"/>
    <w:rsid w:val="00415E67"/>
    <w:rsid w:val="00415F0A"/>
    <w:rsid w:val="0041725B"/>
    <w:rsid w:val="0041764B"/>
    <w:rsid w:val="00417908"/>
    <w:rsid w:val="00417B21"/>
    <w:rsid w:val="00417E92"/>
    <w:rsid w:val="00417E97"/>
    <w:rsid w:val="004201BE"/>
    <w:rsid w:val="0042062D"/>
    <w:rsid w:val="00420993"/>
    <w:rsid w:val="004209C8"/>
    <w:rsid w:val="00420C60"/>
    <w:rsid w:val="00420E13"/>
    <w:rsid w:val="00421702"/>
    <w:rsid w:val="0042181E"/>
    <w:rsid w:val="004221BB"/>
    <w:rsid w:val="0042263C"/>
    <w:rsid w:val="00422736"/>
    <w:rsid w:val="00422D8E"/>
    <w:rsid w:val="00423154"/>
    <w:rsid w:val="00423A90"/>
    <w:rsid w:val="0042412B"/>
    <w:rsid w:val="004243A3"/>
    <w:rsid w:val="004245DD"/>
    <w:rsid w:val="004245F6"/>
    <w:rsid w:val="00424BA9"/>
    <w:rsid w:val="00424D8C"/>
    <w:rsid w:val="00425D37"/>
    <w:rsid w:val="00425E42"/>
    <w:rsid w:val="00426053"/>
    <w:rsid w:val="004262B7"/>
    <w:rsid w:val="00426495"/>
    <w:rsid w:val="004264E0"/>
    <w:rsid w:val="00426958"/>
    <w:rsid w:val="004269B7"/>
    <w:rsid w:val="00426CEB"/>
    <w:rsid w:val="00426E66"/>
    <w:rsid w:val="00427090"/>
    <w:rsid w:val="0042721B"/>
    <w:rsid w:val="00427338"/>
    <w:rsid w:val="004273E8"/>
    <w:rsid w:val="00427413"/>
    <w:rsid w:val="004276C2"/>
    <w:rsid w:val="00427994"/>
    <w:rsid w:val="00427DAD"/>
    <w:rsid w:val="00427E7B"/>
    <w:rsid w:val="004300D2"/>
    <w:rsid w:val="004301D9"/>
    <w:rsid w:val="00430665"/>
    <w:rsid w:val="00430699"/>
    <w:rsid w:val="00431A0D"/>
    <w:rsid w:val="00431DDC"/>
    <w:rsid w:val="00432225"/>
    <w:rsid w:val="004328BB"/>
    <w:rsid w:val="00432902"/>
    <w:rsid w:val="00433224"/>
    <w:rsid w:val="00433358"/>
    <w:rsid w:val="00433395"/>
    <w:rsid w:val="004334BF"/>
    <w:rsid w:val="00433990"/>
    <w:rsid w:val="0043400B"/>
    <w:rsid w:val="0043407F"/>
    <w:rsid w:val="00434104"/>
    <w:rsid w:val="0043421F"/>
    <w:rsid w:val="004342D4"/>
    <w:rsid w:val="004346CA"/>
    <w:rsid w:val="0043579B"/>
    <w:rsid w:val="00435CA0"/>
    <w:rsid w:val="004363FC"/>
    <w:rsid w:val="00436533"/>
    <w:rsid w:val="00436592"/>
    <w:rsid w:val="0043664A"/>
    <w:rsid w:val="00436DAA"/>
    <w:rsid w:val="0043781E"/>
    <w:rsid w:val="00437849"/>
    <w:rsid w:val="00440752"/>
    <w:rsid w:val="00440936"/>
    <w:rsid w:val="00440CB7"/>
    <w:rsid w:val="00441332"/>
    <w:rsid w:val="00442908"/>
    <w:rsid w:val="00443604"/>
    <w:rsid w:val="00443796"/>
    <w:rsid w:val="00443E52"/>
    <w:rsid w:val="00444265"/>
    <w:rsid w:val="004442BC"/>
    <w:rsid w:val="004447E5"/>
    <w:rsid w:val="004447F4"/>
    <w:rsid w:val="004449DC"/>
    <w:rsid w:val="004449F6"/>
    <w:rsid w:val="00444BB4"/>
    <w:rsid w:val="00444D17"/>
    <w:rsid w:val="004454D6"/>
    <w:rsid w:val="00445807"/>
    <w:rsid w:val="00445F6A"/>
    <w:rsid w:val="0044609A"/>
    <w:rsid w:val="004462F5"/>
    <w:rsid w:val="00446B38"/>
    <w:rsid w:val="00446EB4"/>
    <w:rsid w:val="00446FEB"/>
    <w:rsid w:val="00447050"/>
    <w:rsid w:val="004475E1"/>
    <w:rsid w:val="00447633"/>
    <w:rsid w:val="00447686"/>
    <w:rsid w:val="00447FD7"/>
    <w:rsid w:val="004500D2"/>
    <w:rsid w:val="004503C0"/>
    <w:rsid w:val="00450A6D"/>
    <w:rsid w:val="00451679"/>
    <w:rsid w:val="0045293E"/>
    <w:rsid w:val="004529EC"/>
    <w:rsid w:val="00453052"/>
    <w:rsid w:val="00453574"/>
    <w:rsid w:val="00453ABF"/>
    <w:rsid w:val="00453D08"/>
    <w:rsid w:val="00454063"/>
    <w:rsid w:val="0045438E"/>
    <w:rsid w:val="004543E2"/>
    <w:rsid w:val="00454673"/>
    <w:rsid w:val="00454C9C"/>
    <w:rsid w:val="00454F81"/>
    <w:rsid w:val="004550DB"/>
    <w:rsid w:val="0045515E"/>
    <w:rsid w:val="004552B0"/>
    <w:rsid w:val="00455350"/>
    <w:rsid w:val="004553E9"/>
    <w:rsid w:val="00455401"/>
    <w:rsid w:val="00456157"/>
    <w:rsid w:val="0045637D"/>
    <w:rsid w:val="0045652B"/>
    <w:rsid w:val="00456745"/>
    <w:rsid w:val="00456861"/>
    <w:rsid w:val="004571C1"/>
    <w:rsid w:val="0045726D"/>
    <w:rsid w:val="00457379"/>
    <w:rsid w:val="00457632"/>
    <w:rsid w:val="004576B5"/>
    <w:rsid w:val="004579E3"/>
    <w:rsid w:val="00457A60"/>
    <w:rsid w:val="0046020F"/>
    <w:rsid w:val="004602B0"/>
    <w:rsid w:val="00460651"/>
    <w:rsid w:val="0046076D"/>
    <w:rsid w:val="004618E7"/>
    <w:rsid w:val="00462247"/>
    <w:rsid w:val="0046224A"/>
    <w:rsid w:val="00462981"/>
    <w:rsid w:val="00462F39"/>
    <w:rsid w:val="00463360"/>
    <w:rsid w:val="00463381"/>
    <w:rsid w:val="004633DC"/>
    <w:rsid w:val="00463467"/>
    <w:rsid w:val="00463602"/>
    <w:rsid w:val="00463823"/>
    <w:rsid w:val="00463A09"/>
    <w:rsid w:val="00463CEF"/>
    <w:rsid w:val="00464303"/>
    <w:rsid w:val="004646BC"/>
    <w:rsid w:val="00464765"/>
    <w:rsid w:val="00465B40"/>
    <w:rsid w:val="004661F9"/>
    <w:rsid w:val="00466302"/>
    <w:rsid w:val="00466369"/>
    <w:rsid w:val="00466BDE"/>
    <w:rsid w:val="00466C94"/>
    <w:rsid w:val="00467523"/>
    <w:rsid w:val="00467AF4"/>
    <w:rsid w:val="004704A1"/>
    <w:rsid w:val="00470757"/>
    <w:rsid w:val="004707AD"/>
    <w:rsid w:val="00470908"/>
    <w:rsid w:val="004709B9"/>
    <w:rsid w:val="0047110E"/>
    <w:rsid w:val="00471AE9"/>
    <w:rsid w:val="00471CF2"/>
    <w:rsid w:val="00472042"/>
    <w:rsid w:val="00472937"/>
    <w:rsid w:val="00472967"/>
    <w:rsid w:val="00472FD5"/>
    <w:rsid w:val="004733D7"/>
    <w:rsid w:val="00473802"/>
    <w:rsid w:val="0047438B"/>
    <w:rsid w:val="0047440E"/>
    <w:rsid w:val="00474904"/>
    <w:rsid w:val="00475519"/>
    <w:rsid w:val="0047553C"/>
    <w:rsid w:val="00475BDA"/>
    <w:rsid w:val="00475DAE"/>
    <w:rsid w:val="00475E42"/>
    <w:rsid w:val="00475E6B"/>
    <w:rsid w:val="00475F52"/>
    <w:rsid w:val="004760D4"/>
    <w:rsid w:val="00476DB1"/>
    <w:rsid w:val="00476DF9"/>
    <w:rsid w:val="004771AF"/>
    <w:rsid w:val="004809E3"/>
    <w:rsid w:val="00480D26"/>
    <w:rsid w:val="00481917"/>
    <w:rsid w:val="00481971"/>
    <w:rsid w:val="00481CC0"/>
    <w:rsid w:val="0048203F"/>
    <w:rsid w:val="00482177"/>
    <w:rsid w:val="00482511"/>
    <w:rsid w:val="00482EF6"/>
    <w:rsid w:val="004832FC"/>
    <w:rsid w:val="00483B6C"/>
    <w:rsid w:val="0048400D"/>
    <w:rsid w:val="0048425E"/>
    <w:rsid w:val="00484B35"/>
    <w:rsid w:val="00484D95"/>
    <w:rsid w:val="004850C5"/>
    <w:rsid w:val="00485267"/>
    <w:rsid w:val="0048531E"/>
    <w:rsid w:val="004854FD"/>
    <w:rsid w:val="004855F7"/>
    <w:rsid w:val="00485AA7"/>
    <w:rsid w:val="00485B88"/>
    <w:rsid w:val="00485E39"/>
    <w:rsid w:val="004864D7"/>
    <w:rsid w:val="00486692"/>
    <w:rsid w:val="00486838"/>
    <w:rsid w:val="0048764D"/>
    <w:rsid w:val="00487678"/>
    <w:rsid w:val="00490192"/>
    <w:rsid w:val="00490E84"/>
    <w:rsid w:val="0049139D"/>
    <w:rsid w:val="004914A9"/>
    <w:rsid w:val="00491672"/>
    <w:rsid w:val="004916DD"/>
    <w:rsid w:val="0049189F"/>
    <w:rsid w:val="0049225C"/>
    <w:rsid w:val="00492394"/>
    <w:rsid w:val="004923CF"/>
    <w:rsid w:val="004923D6"/>
    <w:rsid w:val="004925B5"/>
    <w:rsid w:val="00492FCF"/>
    <w:rsid w:val="0049394D"/>
    <w:rsid w:val="00493BF2"/>
    <w:rsid w:val="004945D7"/>
    <w:rsid w:val="00494C90"/>
    <w:rsid w:val="00494D1B"/>
    <w:rsid w:val="004954E0"/>
    <w:rsid w:val="00495500"/>
    <w:rsid w:val="00495617"/>
    <w:rsid w:val="00495BAA"/>
    <w:rsid w:val="00495E28"/>
    <w:rsid w:val="0049685B"/>
    <w:rsid w:val="00496BD2"/>
    <w:rsid w:val="004970EF"/>
    <w:rsid w:val="0049794B"/>
    <w:rsid w:val="00497A94"/>
    <w:rsid w:val="00497E18"/>
    <w:rsid w:val="004A038C"/>
    <w:rsid w:val="004A08B2"/>
    <w:rsid w:val="004A0943"/>
    <w:rsid w:val="004A0B86"/>
    <w:rsid w:val="004A0CA0"/>
    <w:rsid w:val="004A185D"/>
    <w:rsid w:val="004A2309"/>
    <w:rsid w:val="004A248D"/>
    <w:rsid w:val="004A24A7"/>
    <w:rsid w:val="004A284F"/>
    <w:rsid w:val="004A2870"/>
    <w:rsid w:val="004A32C0"/>
    <w:rsid w:val="004A33BD"/>
    <w:rsid w:val="004A3769"/>
    <w:rsid w:val="004A386B"/>
    <w:rsid w:val="004A3A16"/>
    <w:rsid w:val="004A3AD3"/>
    <w:rsid w:val="004A3AE7"/>
    <w:rsid w:val="004A3D87"/>
    <w:rsid w:val="004A3DB4"/>
    <w:rsid w:val="004A3E2B"/>
    <w:rsid w:val="004A4011"/>
    <w:rsid w:val="004A4A06"/>
    <w:rsid w:val="004A4DAB"/>
    <w:rsid w:val="004A52EF"/>
    <w:rsid w:val="004A59BA"/>
    <w:rsid w:val="004A5D16"/>
    <w:rsid w:val="004A5D4C"/>
    <w:rsid w:val="004A5F51"/>
    <w:rsid w:val="004A60E1"/>
    <w:rsid w:val="004A676B"/>
    <w:rsid w:val="004A6D14"/>
    <w:rsid w:val="004A73C7"/>
    <w:rsid w:val="004A74B7"/>
    <w:rsid w:val="004A7974"/>
    <w:rsid w:val="004B0205"/>
    <w:rsid w:val="004B0510"/>
    <w:rsid w:val="004B086A"/>
    <w:rsid w:val="004B0B98"/>
    <w:rsid w:val="004B189C"/>
    <w:rsid w:val="004B1950"/>
    <w:rsid w:val="004B1B83"/>
    <w:rsid w:val="004B1D33"/>
    <w:rsid w:val="004B2067"/>
    <w:rsid w:val="004B293A"/>
    <w:rsid w:val="004B2EB8"/>
    <w:rsid w:val="004B3369"/>
    <w:rsid w:val="004B3A32"/>
    <w:rsid w:val="004B3C12"/>
    <w:rsid w:val="004B4252"/>
    <w:rsid w:val="004B42DE"/>
    <w:rsid w:val="004B43A0"/>
    <w:rsid w:val="004B47F8"/>
    <w:rsid w:val="004B4815"/>
    <w:rsid w:val="004B4D39"/>
    <w:rsid w:val="004B4DFD"/>
    <w:rsid w:val="004B4E31"/>
    <w:rsid w:val="004B4FB4"/>
    <w:rsid w:val="004B505E"/>
    <w:rsid w:val="004B5265"/>
    <w:rsid w:val="004B57DD"/>
    <w:rsid w:val="004B594B"/>
    <w:rsid w:val="004B5AF4"/>
    <w:rsid w:val="004B6BA4"/>
    <w:rsid w:val="004B6DBC"/>
    <w:rsid w:val="004B745A"/>
    <w:rsid w:val="004B74B5"/>
    <w:rsid w:val="004B76F9"/>
    <w:rsid w:val="004B7A25"/>
    <w:rsid w:val="004B7DC5"/>
    <w:rsid w:val="004C02DF"/>
    <w:rsid w:val="004C0D89"/>
    <w:rsid w:val="004C0D8F"/>
    <w:rsid w:val="004C0EC8"/>
    <w:rsid w:val="004C1162"/>
    <w:rsid w:val="004C2216"/>
    <w:rsid w:val="004C28FA"/>
    <w:rsid w:val="004C298F"/>
    <w:rsid w:val="004C2BC6"/>
    <w:rsid w:val="004C2D60"/>
    <w:rsid w:val="004C325F"/>
    <w:rsid w:val="004C33A7"/>
    <w:rsid w:val="004C359B"/>
    <w:rsid w:val="004C3B50"/>
    <w:rsid w:val="004C44CD"/>
    <w:rsid w:val="004C4BDA"/>
    <w:rsid w:val="004C4F79"/>
    <w:rsid w:val="004C4FA5"/>
    <w:rsid w:val="004C5627"/>
    <w:rsid w:val="004C5965"/>
    <w:rsid w:val="004C5C89"/>
    <w:rsid w:val="004C5E9E"/>
    <w:rsid w:val="004C5ED0"/>
    <w:rsid w:val="004C5ED1"/>
    <w:rsid w:val="004C65C8"/>
    <w:rsid w:val="004C6ABF"/>
    <w:rsid w:val="004C7656"/>
    <w:rsid w:val="004C7784"/>
    <w:rsid w:val="004C788D"/>
    <w:rsid w:val="004D09B7"/>
    <w:rsid w:val="004D0A73"/>
    <w:rsid w:val="004D0D0F"/>
    <w:rsid w:val="004D0EFE"/>
    <w:rsid w:val="004D10AF"/>
    <w:rsid w:val="004D12F0"/>
    <w:rsid w:val="004D15EF"/>
    <w:rsid w:val="004D1619"/>
    <w:rsid w:val="004D1B8E"/>
    <w:rsid w:val="004D1BA0"/>
    <w:rsid w:val="004D1D60"/>
    <w:rsid w:val="004D1FEA"/>
    <w:rsid w:val="004D23ED"/>
    <w:rsid w:val="004D2719"/>
    <w:rsid w:val="004D29B4"/>
    <w:rsid w:val="004D2A59"/>
    <w:rsid w:val="004D2B35"/>
    <w:rsid w:val="004D2FEA"/>
    <w:rsid w:val="004D39E1"/>
    <w:rsid w:val="004D3AC4"/>
    <w:rsid w:val="004D3E3D"/>
    <w:rsid w:val="004D3EB5"/>
    <w:rsid w:val="004D40B6"/>
    <w:rsid w:val="004D4310"/>
    <w:rsid w:val="004D434D"/>
    <w:rsid w:val="004D46C7"/>
    <w:rsid w:val="004D4A83"/>
    <w:rsid w:val="004D4B6E"/>
    <w:rsid w:val="004D4DF3"/>
    <w:rsid w:val="004D5069"/>
    <w:rsid w:val="004D5A50"/>
    <w:rsid w:val="004D5B3A"/>
    <w:rsid w:val="004D5BA3"/>
    <w:rsid w:val="004D62DE"/>
    <w:rsid w:val="004D6694"/>
    <w:rsid w:val="004D6CAE"/>
    <w:rsid w:val="004D7C7F"/>
    <w:rsid w:val="004D7DFE"/>
    <w:rsid w:val="004E03A1"/>
    <w:rsid w:val="004E0832"/>
    <w:rsid w:val="004E0CFF"/>
    <w:rsid w:val="004E1564"/>
    <w:rsid w:val="004E1F47"/>
    <w:rsid w:val="004E271D"/>
    <w:rsid w:val="004E2BC2"/>
    <w:rsid w:val="004E31E9"/>
    <w:rsid w:val="004E347C"/>
    <w:rsid w:val="004E3E43"/>
    <w:rsid w:val="004E441A"/>
    <w:rsid w:val="004E4615"/>
    <w:rsid w:val="004E46A7"/>
    <w:rsid w:val="004E4BF3"/>
    <w:rsid w:val="004E4D5A"/>
    <w:rsid w:val="004E4F2E"/>
    <w:rsid w:val="004E5BA8"/>
    <w:rsid w:val="004E5CB1"/>
    <w:rsid w:val="004E5D82"/>
    <w:rsid w:val="004E6132"/>
    <w:rsid w:val="004E61D8"/>
    <w:rsid w:val="004E6341"/>
    <w:rsid w:val="004E6401"/>
    <w:rsid w:val="004E7526"/>
    <w:rsid w:val="004E7D4C"/>
    <w:rsid w:val="004E7F25"/>
    <w:rsid w:val="004F042C"/>
    <w:rsid w:val="004F0EA9"/>
    <w:rsid w:val="004F0EBC"/>
    <w:rsid w:val="004F0F10"/>
    <w:rsid w:val="004F1091"/>
    <w:rsid w:val="004F12A8"/>
    <w:rsid w:val="004F1513"/>
    <w:rsid w:val="004F1DCC"/>
    <w:rsid w:val="004F26F1"/>
    <w:rsid w:val="004F293F"/>
    <w:rsid w:val="004F311E"/>
    <w:rsid w:val="004F34DC"/>
    <w:rsid w:val="004F35E2"/>
    <w:rsid w:val="004F3BB3"/>
    <w:rsid w:val="004F3CD3"/>
    <w:rsid w:val="004F3E36"/>
    <w:rsid w:val="004F3F0E"/>
    <w:rsid w:val="004F4027"/>
    <w:rsid w:val="004F4605"/>
    <w:rsid w:val="004F4AA5"/>
    <w:rsid w:val="004F545F"/>
    <w:rsid w:val="004F5929"/>
    <w:rsid w:val="004F65BC"/>
    <w:rsid w:val="004F6A71"/>
    <w:rsid w:val="004F6E08"/>
    <w:rsid w:val="004F6EAE"/>
    <w:rsid w:val="004F6F2B"/>
    <w:rsid w:val="004F6FFB"/>
    <w:rsid w:val="004F70BD"/>
    <w:rsid w:val="004F70F8"/>
    <w:rsid w:val="004F712B"/>
    <w:rsid w:val="004F7472"/>
    <w:rsid w:val="004F747A"/>
    <w:rsid w:val="004F7992"/>
    <w:rsid w:val="004F7B8F"/>
    <w:rsid w:val="004F7BC7"/>
    <w:rsid w:val="004F7DFF"/>
    <w:rsid w:val="004F7F21"/>
    <w:rsid w:val="004F7F69"/>
    <w:rsid w:val="00500273"/>
    <w:rsid w:val="005009BD"/>
    <w:rsid w:val="00500B7D"/>
    <w:rsid w:val="00500E1D"/>
    <w:rsid w:val="00500F3E"/>
    <w:rsid w:val="00501C5B"/>
    <w:rsid w:val="00501D5C"/>
    <w:rsid w:val="005020C7"/>
    <w:rsid w:val="00502634"/>
    <w:rsid w:val="00502713"/>
    <w:rsid w:val="005033D6"/>
    <w:rsid w:val="00503C70"/>
    <w:rsid w:val="005047AA"/>
    <w:rsid w:val="00504F0C"/>
    <w:rsid w:val="00504F57"/>
    <w:rsid w:val="00504FEB"/>
    <w:rsid w:val="00505363"/>
    <w:rsid w:val="005059C0"/>
    <w:rsid w:val="00505DF6"/>
    <w:rsid w:val="005063E8"/>
    <w:rsid w:val="00507311"/>
    <w:rsid w:val="00507776"/>
    <w:rsid w:val="0050794C"/>
    <w:rsid w:val="00507BF4"/>
    <w:rsid w:val="0051068B"/>
    <w:rsid w:val="0051143C"/>
    <w:rsid w:val="0051162B"/>
    <w:rsid w:val="005119E8"/>
    <w:rsid w:val="00511FDE"/>
    <w:rsid w:val="00512950"/>
    <w:rsid w:val="00512EED"/>
    <w:rsid w:val="00513708"/>
    <w:rsid w:val="0051380A"/>
    <w:rsid w:val="00513AAE"/>
    <w:rsid w:val="0051480B"/>
    <w:rsid w:val="00514B83"/>
    <w:rsid w:val="00515164"/>
    <w:rsid w:val="0051598E"/>
    <w:rsid w:val="00515DE6"/>
    <w:rsid w:val="005165A7"/>
    <w:rsid w:val="00516A07"/>
    <w:rsid w:val="00516B20"/>
    <w:rsid w:val="00516C0E"/>
    <w:rsid w:val="00516F78"/>
    <w:rsid w:val="00517430"/>
    <w:rsid w:val="00517506"/>
    <w:rsid w:val="00517EFA"/>
    <w:rsid w:val="005204F8"/>
    <w:rsid w:val="005207E7"/>
    <w:rsid w:val="00520F4B"/>
    <w:rsid w:val="00520FB2"/>
    <w:rsid w:val="00520FE5"/>
    <w:rsid w:val="005210C6"/>
    <w:rsid w:val="0052126B"/>
    <w:rsid w:val="0052169C"/>
    <w:rsid w:val="005217D5"/>
    <w:rsid w:val="00521A4D"/>
    <w:rsid w:val="00521F1A"/>
    <w:rsid w:val="0052279B"/>
    <w:rsid w:val="00522F9C"/>
    <w:rsid w:val="00523240"/>
    <w:rsid w:val="0052337A"/>
    <w:rsid w:val="005241DC"/>
    <w:rsid w:val="005246CD"/>
    <w:rsid w:val="00524B9C"/>
    <w:rsid w:val="00524ED2"/>
    <w:rsid w:val="00524F19"/>
    <w:rsid w:val="00525897"/>
    <w:rsid w:val="00525BA8"/>
    <w:rsid w:val="00525D6F"/>
    <w:rsid w:val="00525D77"/>
    <w:rsid w:val="00525FDD"/>
    <w:rsid w:val="005262D0"/>
    <w:rsid w:val="005265D9"/>
    <w:rsid w:val="00527197"/>
    <w:rsid w:val="005275CB"/>
    <w:rsid w:val="005276CD"/>
    <w:rsid w:val="00527C83"/>
    <w:rsid w:val="00527FC4"/>
    <w:rsid w:val="0053007F"/>
    <w:rsid w:val="00530177"/>
    <w:rsid w:val="00530666"/>
    <w:rsid w:val="00530CAF"/>
    <w:rsid w:val="00531978"/>
    <w:rsid w:val="005320E5"/>
    <w:rsid w:val="005323FD"/>
    <w:rsid w:val="0053254A"/>
    <w:rsid w:val="0053276C"/>
    <w:rsid w:val="00532FE5"/>
    <w:rsid w:val="00533400"/>
    <w:rsid w:val="005334FC"/>
    <w:rsid w:val="00533A91"/>
    <w:rsid w:val="00533CA6"/>
    <w:rsid w:val="00533F9C"/>
    <w:rsid w:val="0053464B"/>
    <w:rsid w:val="00534A74"/>
    <w:rsid w:val="00534EDF"/>
    <w:rsid w:val="00535114"/>
    <w:rsid w:val="005351C7"/>
    <w:rsid w:val="0053575E"/>
    <w:rsid w:val="00536043"/>
    <w:rsid w:val="005360D2"/>
    <w:rsid w:val="00536733"/>
    <w:rsid w:val="005368F6"/>
    <w:rsid w:val="005369C3"/>
    <w:rsid w:val="00536C4C"/>
    <w:rsid w:val="00536FF5"/>
    <w:rsid w:val="00537AD2"/>
    <w:rsid w:val="00537EE3"/>
    <w:rsid w:val="005412EC"/>
    <w:rsid w:val="00541F25"/>
    <w:rsid w:val="005422BB"/>
    <w:rsid w:val="00542865"/>
    <w:rsid w:val="00542FDE"/>
    <w:rsid w:val="00543E01"/>
    <w:rsid w:val="00543E0D"/>
    <w:rsid w:val="00544223"/>
    <w:rsid w:val="0054435C"/>
    <w:rsid w:val="00544577"/>
    <w:rsid w:val="00544598"/>
    <w:rsid w:val="00544BB8"/>
    <w:rsid w:val="005450CF"/>
    <w:rsid w:val="0054533C"/>
    <w:rsid w:val="00545406"/>
    <w:rsid w:val="0054557C"/>
    <w:rsid w:val="005455B7"/>
    <w:rsid w:val="00545B00"/>
    <w:rsid w:val="00546722"/>
    <w:rsid w:val="0054684E"/>
    <w:rsid w:val="00546C6A"/>
    <w:rsid w:val="00546EFA"/>
    <w:rsid w:val="005470B0"/>
    <w:rsid w:val="00547294"/>
    <w:rsid w:val="005477DE"/>
    <w:rsid w:val="005478DB"/>
    <w:rsid w:val="00547C6C"/>
    <w:rsid w:val="0055000F"/>
    <w:rsid w:val="00550AB1"/>
    <w:rsid w:val="00551334"/>
    <w:rsid w:val="00551483"/>
    <w:rsid w:val="005519E4"/>
    <w:rsid w:val="00551B1A"/>
    <w:rsid w:val="00551D42"/>
    <w:rsid w:val="00551D57"/>
    <w:rsid w:val="00551DDE"/>
    <w:rsid w:val="0055286B"/>
    <w:rsid w:val="00552EC5"/>
    <w:rsid w:val="0055318C"/>
    <w:rsid w:val="00553222"/>
    <w:rsid w:val="005535A4"/>
    <w:rsid w:val="00553755"/>
    <w:rsid w:val="00553835"/>
    <w:rsid w:val="00553C2D"/>
    <w:rsid w:val="00553FFC"/>
    <w:rsid w:val="00554277"/>
    <w:rsid w:val="00554281"/>
    <w:rsid w:val="0055437F"/>
    <w:rsid w:val="00554539"/>
    <w:rsid w:val="005545C7"/>
    <w:rsid w:val="00554C9E"/>
    <w:rsid w:val="00554ECC"/>
    <w:rsid w:val="0055540E"/>
    <w:rsid w:val="0055551A"/>
    <w:rsid w:val="00555BB0"/>
    <w:rsid w:val="00556370"/>
    <w:rsid w:val="005563D9"/>
    <w:rsid w:val="005564BA"/>
    <w:rsid w:val="005565D1"/>
    <w:rsid w:val="00557747"/>
    <w:rsid w:val="00557F51"/>
    <w:rsid w:val="0056059C"/>
    <w:rsid w:val="00560751"/>
    <w:rsid w:val="005609E2"/>
    <w:rsid w:val="00560AD5"/>
    <w:rsid w:val="00561143"/>
    <w:rsid w:val="005617D4"/>
    <w:rsid w:val="0056214B"/>
    <w:rsid w:val="005622B9"/>
    <w:rsid w:val="005623A7"/>
    <w:rsid w:val="00562889"/>
    <w:rsid w:val="00562C2B"/>
    <w:rsid w:val="00563048"/>
    <w:rsid w:val="005638FD"/>
    <w:rsid w:val="0056423C"/>
    <w:rsid w:val="005644B6"/>
    <w:rsid w:val="00564B48"/>
    <w:rsid w:val="00564B68"/>
    <w:rsid w:val="00564B78"/>
    <w:rsid w:val="00564C24"/>
    <w:rsid w:val="00564F54"/>
    <w:rsid w:val="00565351"/>
    <w:rsid w:val="0056572E"/>
    <w:rsid w:val="00565A68"/>
    <w:rsid w:val="00565C62"/>
    <w:rsid w:val="00565EB2"/>
    <w:rsid w:val="00565F40"/>
    <w:rsid w:val="005666C6"/>
    <w:rsid w:val="005670AA"/>
    <w:rsid w:val="005676F9"/>
    <w:rsid w:val="00567AC6"/>
    <w:rsid w:val="00570C7C"/>
    <w:rsid w:val="00570F99"/>
    <w:rsid w:val="00571348"/>
    <w:rsid w:val="00571E21"/>
    <w:rsid w:val="005721FB"/>
    <w:rsid w:val="00572812"/>
    <w:rsid w:val="005728CC"/>
    <w:rsid w:val="00572A66"/>
    <w:rsid w:val="005734FA"/>
    <w:rsid w:val="00573817"/>
    <w:rsid w:val="00573D70"/>
    <w:rsid w:val="005742BA"/>
    <w:rsid w:val="005747EB"/>
    <w:rsid w:val="0057487C"/>
    <w:rsid w:val="0057514F"/>
    <w:rsid w:val="00575760"/>
    <w:rsid w:val="005758E6"/>
    <w:rsid w:val="00575A5B"/>
    <w:rsid w:val="00575C59"/>
    <w:rsid w:val="0057647E"/>
    <w:rsid w:val="00576573"/>
    <w:rsid w:val="00576968"/>
    <w:rsid w:val="00576C3F"/>
    <w:rsid w:val="00577987"/>
    <w:rsid w:val="00577C62"/>
    <w:rsid w:val="00577DBF"/>
    <w:rsid w:val="00577DF6"/>
    <w:rsid w:val="0058003E"/>
    <w:rsid w:val="00580399"/>
    <w:rsid w:val="00580A37"/>
    <w:rsid w:val="00580A80"/>
    <w:rsid w:val="00580F24"/>
    <w:rsid w:val="00580F98"/>
    <w:rsid w:val="00581F9F"/>
    <w:rsid w:val="005825B0"/>
    <w:rsid w:val="005828BF"/>
    <w:rsid w:val="0058338A"/>
    <w:rsid w:val="0058343E"/>
    <w:rsid w:val="0058431B"/>
    <w:rsid w:val="0058458B"/>
    <w:rsid w:val="0058487D"/>
    <w:rsid w:val="00584C4B"/>
    <w:rsid w:val="00584D1D"/>
    <w:rsid w:val="00584DA1"/>
    <w:rsid w:val="00584DBC"/>
    <w:rsid w:val="0058553A"/>
    <w:rsid w:val="00585665"/>
    <w:rsid w:val="00585A09"/>
    <w:rsid w:val="00585AFB"/>
    <w:rsid w:val="00585BB3"/>
    <w:rsid w:val="00586119"/>
    <w:rsid w:val="00586BC1"/>
    <w:rsid w:val="00586CF0"/>
    <w:rsid w:val="00587752"/>
    <w:rsid w:val="005878F7"/>
    <w:rsid w:val="0058791E"/>
    <w:rsid w:val="00587EB3"/>
    <w:rsid w:val="00590878"/>
    <w:rsid w:val="0059103D"/>
    <w:rsid w:val="005910A3"/>
    <w:rsid w:val="00591692"/>
    <w:rsid w:val="005917CF"/>
    <w:rsid w:val="00591983"/>
    <w:rsid w:val="00591AC5"/>
    <w:rsid w:val="00591DDC"/>
    <w:rsid w:val="0059245D"/>
    <w:rsid w:val="00592566"/>
    <w:rsid w:val="00592DF7"/>
    <w:rsid w:val="0059327C"/>
    <w:rsid w:val="0059332C"/>
    <w:rsid w:val="005933F7"/>
    <w:rsid w:val="0059343F"/>
    <w:rsid w:val="00593C58"/>
    <w:rsid w:val="0059434E"/>
    <w:rsid w:val="005946A1"/>
    <w:rsid w:val="00594867"/>
    <w:rsid w:val="005949B0"/>
    <w:rsid w:val="005950D9"/>
    <w:rsid w:val="00595AD9"/>
    <w:rsid w:val="0059634E"/>
    <w:rsid w:val="005964A3"/>
    <w:rsid w:val="0059668A"/>
    <w:rsid w:val="00596D52"/>
    <w:rsid w:val="00596FA1"/>
    <w:rsid w:val="00597297"/>
    <w:rsid w:val="00597384"/>
    <w:rsid w:val="005974BC"/>
    <w:rsid w:val="0059758E"/>
    <w:rsid w:val="005976D9"/>
    <w:rsid w:val="005977EC"/>
    <w:rsid w:val="00597ACA"/>
    <w:rsid w:val="005A0355"/>
    <w:rsid w:val="005A03B8"/>
    <w:rsid w:val="005A0A3F"/>
    <w:rsid w:val="005A1202"/>
    <w:rsid w:val="005A1297"/>
    <w:rsid w:val="005A18EB"/>
    <w:rsid w:val="005A19EC"/>
    <w:rsid w:val="005A1D57"/>
    <w:rsid w:val="005A21FD"/>
    <w:rsid w:val="005A280A"/>
    <w:rsid w:val="005A2A80"/>
    <w:rsid w:val="005A302B"/>
    <w:rsid w:val="005A3272"/>
    <w:rsid w:val="005A33D5"/>
    <w:rsid w:val="005A359B"/>
    <w:rsid w:val="005A3E97"/>
    <w:rsid w:val="005A42F1"/>
    <w:rsid w:val="005A4A36"/>
    <w:rsid w:val="005A4B51"/>
    <w:rsid w:val="005A4C68"/>
    <w:rsid w:val="005A573C"/>
    <w:rsid w:val="005A5A06"/>
    <w:rsid w:val="005A64AC"/>
    <w:rsid w:val="005A7D23"/>
    <w:rsid w:val="005B04CB"/>
    <w:rsid w:val="005B0745"/>
    <w:rsid w:val="005B07F6"/>
    <w:rsid w:val="005B0BC1"/>
    <w:rsid w:val="005B0BE1"/>
    <w:rsid w:val="005B0C3A"/>
    <w:rsid w:val="005B0E21"/>
    <w:rsid w:val="005B1807"/>
    <w:rsid w:val="005B1A27"/>
    <w:rsid w:val="005B1B99"/>
    <w:rsid w:val="005B2339"/>
    <w:rsid w:val="005B2370"/>
    <w:rsid w:val="005B25BF"/>
    <w:rsid w:val="005B29C4"/>
    <w:rsid w:val="005B2C9D"/>
    <w:rsid w:val="005B2D2B"/>
    <w:rsid w:val="005B2F6A"/>
    <w:rsid w:val="005B3570"/>
    <w:rsid w:val="005B3D23"/>
    <w:rsid w:val="005B3F3A"/>
    <w:rsid w:val="005B4048"/>
    <w:rsid w:val="005B4284"/>
    <w:rsid w:val="005B4580"/>
    <w:rsid w:val="005B485C"/>
    <w:rsid w:val="005B4B95"/>
    <w:rsid w:val="005B4CA7"/>
    <w:rsid w:val="005B4DD4"/>
    <w:rsid w:val="005B51EA"/>
    <w:rsid w:val="005B58F7"/>
    <w:rsid w:val="005B5B7F"/>
    <w:rsid w:val="005B6579"/>
    <w:rsid w:val="005B6674"/>
    <w:rsid w:val="005B6B98"/>
    <w:rsid w:val="005B6C49"/>
    <w:rsid w:val="005B6D7F"/>
    <w:rsid w:val="005B7DA0"/>
    <w:rsid w:val="005B7FBF"/>
    <w:rsid w:val="005C03D6"/>
    <w:rsid w:val="005C0734"/>
    <w:rsid w:val="005C0A50"/>
    <w:rsid w:val="005C0B14"/>
    <w:rsid w:val="005C14E1"/>
    <w:rsid w:val="005C16D2"/>
    <w:rsid w:val="005C1ECB"/>
    <w:rsid w:val="005C2283"/>
    <w:rsid w:val="005C272B"/>
    <w:rsid w:val="005C2881"/>
    <w:rsid w:val="005C2D31"/>
    <w:rsid w:val="005C2D47"/>
    <w:rsid w:val="005C2D81"/>
    <w:rsid w:val="005C3120"/>
    <w:rsid w:val="005C3140"/>
    <w:rsid w:val="005C33C9"/>
    <w:rsid w:val="005C3723"/>
    <w:rsid w:val="005C3F2C"/>
    <w:rsid w:val="005C4CE0"/>
    <w:rsid w:val="005C4FCB"/>
    <w:rsid w:val="005C5E5F"/>
    <w:rsid w:val="005C5FA2"/>
    <w:rsid w:val="005C60B7"/>
    <w:rsid w:val="005C64A3"/>
    <w:rsid w:val="005C6708"/>
    <w:rsid w:val="005C6A7C"/>
    <w:rsid w:val="005C74A0"/>
    <w:rsid w:val="005C75E4"/>
    <w:rsid w:val="005C76A8"/>
    <w:rsid w:val="005C7B78"/>
    <w:rsid w:val="005C7ED7"/>
    <w:rsid w:val="005D00C2"/>
    <w:rsid w:val="005D0236"/>
    <w:rsid w:val="005D199E"/>
    <w:rsid w:val="005D1CE3"/>
    <w:rsid w:val="005D2080"/>
    <w:rsid w:val="005D2596"/>
    <w:rsid w:val="005D26A1"/>
    <w:rsid w:val="005D26B1"/>
    <w:rsid w:val="005D3133"/>
    <w:rsid w:val="005D35EB"/>
    <w:rsid w:val="005D3639"/>
    <w:rsid w:val="005D37C7"/>
    <w:rsid w:val="005D37FF"/>
    <w:rsid w:val="005D3EBB"/>
    <w:rsid w:val="005D46DC"/>
    <w:rsid w:val="005D4891"/>
    <w:rsid w:val="005D4A21"/>
    <w:rsid w:val="005D57E9"/>
    <w:rsid w:val="005D6140"/>
    <w:rsid w:val="005D66F7"/>
    <w:rsid w:val="005D6E81"/>
    <w:rsid w:val="005D6FA6"/>
    <w:rsid w:val="005D72AF"/>
    <w:rsid w:val="005D74EF"/>
    <w:rsid w:val="005E0024"/>
    <w:rsid w:val="005E03B7"/>
    <w:rsid w:val="005E06FD"/>
    <w:rsid w:val="005E097E"/>
    <w:rsid w:val="005E0B4E"/>
    <w:rsid w:val="005E109A"/>
    <w:rsid w:val="005E13D3"/>
    <w:rsid w:val="005E1FDF"/>
    <w:rsid w:val="005E21BB"/>
    <w:rsid w:val="005E26B3"/>
    <w:rsid w:val="005E2A7B"/>
    <w:rsid w:val="005E2B2C"/>
    <w:rsid w:val="005E2E63"/>
    <w:rsid w:val="005E3190"/>
    <w:rsid w:val="005E3C54"/>
    <w:rsid w:val="005E4344"/>
    <w:rsid w:val="005E47EE"/>
    <w:rsid w:val="005E4D50"/>
    <w:rsid w:val="005E5051"/>
    <w:rsid w:val="005E52FF"/>
    <w:rsid w:val="005E59CF"/>
    <w:rsid w:val="005E5AAB"/>
    <w:rsid w:val="005E5FB8"/>
    <w:rsid w:val="005E615E"/>
    <w:rsid w:val="005E6519"/>
    <w:rsid w:val="005E69B3"/>
    <w:rsid w:val="005E6CB4"/>
    <w:rsid w:val="005E6E96"/>
    <w:rsid w:val="005E72E3"/>
    <w:rsid w:val="005E736D"/>
    <w:rsid w:val="005E76FC"/>
    <w:rsid w:val="005E7B2C"/>
    <w:rsid w:val="005F010F"/>
    <w:rsid w:val="005F086F"/>
    <w:rsid w:val="005F0977"/>
    <w:rsid w:val="005F0B5D"/>
    <w:rsid w:val="005F16ED"/>
    <w:rsid w:val="005F1736"/>
    <w:rsid w:val="005F1825"/>
    <w:rsid w:val="005F1885"/>
    <w:rsid w:val="005F1A46"/>
    <w:rsid w:val="005F1BF0"/>
    <w:rsid w:val="005F1E7F"/>
    <w:rsid w:val="005F212B"/>
    <w:rsid w:val="005F23FE"/>
    <w:rsid w:val="005F3135"/>
    <w:rsid w:val="005F34E4"/>
    <w:rsid w:val="005F46B2"/>
    <w:rsid w:val="005F6454"/>
    <w:rsid w:val="005F68EA"/>
    <w:rsid w:val="005F6BCE"/>
    <w:rsid w:val="005F6D83"/>
    <w:rsid w:val="005F6E10"/>
    <w:rsid w:val="005F6EBF"/>
    <w:rsid w:val="005F727D"/>
    <w:rsid w:val="005F78C7"/>
    <w:rsid w:val="005F7C4D"/>
    <w:rsid w:val="005F7C83"/>
    <w:rsid w:val="005F7F71"/>
    <w:rsid w:val="00600231"/>
    <w:rsid w:val="00600768"/>
    <w:rsid w:val="00600ADE"/>
    <w:rsid w:val="0060148C"/>
    <w:rsid w:val="00601499"/>
    <w:rsid w:val="0060288B"/>
    <w:rsid w:val="00603137"/>
    <w:rsid w:val="006033E0"/>
    <w:rsid w:val="006039AA"/>
    <w:rsid w:val="00603B9E"/>
    <w:rsid w:val="00603D4A"/>
    <w:rsid w:val="00603FA9"/>
    <w:rsid w:val="006042C4"/>
    <w:rsid w:val="00604618"/>
    <w:rsid w:val="006046A5"/>
    <w:rsid w:val="006049D4"/>
    <w:rsid w:val="00604D58"/>
    <w:rsid w:val="0060566D"/>
    <w:rsid w:val="0060587E"/>
    <w:rsid w:val="00605CC5"/>
    <w:rsid w:val="00605D32"/>
    <w:rsid w:val="00605E0D"/>
    <w:rsid w:val="00605FE8"/>
    <w:rsid w:val="006068D6"/>
    <w:rsid w:val="0060729F"/>
    <w:rsid w:val="00607396"/>
    <w:rsid w:val="006073F4"/>
    <w:rsid w:val="006075EC"/>
    <w:rsid w:val="00610133"/>
    <w:rsid w:val="006108B0"/>
    <w:rsid w:val="00610B29"/>
    <w:rsid w:val="00610BE5"/>
    <w:rsid w:val="00610CC2"/>
    <w:rsid w:val="006112DF"/>
    <w:rsid w:val="0061142F"/>
    <w:rsid w:val="00611662"/>
    <w:rsid w:val="00611F61"/>
    <w:rsid w:val="00612167"/>
    <w:rsid w:val="00612278"/>
    <w:rsid w:val="006122D4"/>
    <w:rsid w:val="006124FF"/>
    <w:rsid w:val="00612B99"/>
    <w:rsid w:val="00612D63"/>
    <w:rsid w:val="00612F4B"/>
    <w:rsid w:val="0061300A"/>
    <w:rsid w:val="006130EB"/>
    <w:rsid w:val="00613713"/>
    <w:rsid w:val="00613841"/>
    <w:rsid w:val="006139BF"/>
    <w:rsid w:val="00613CEE"/>
    <w:rsid w:val="006140A9"/>
    <w:rsid w:val="00614113"/>
    <w:rsid w:val="006146C1"/>
    <w:rsid w:val="00615140"/>
    <w:rsid w:val="00615636"/>
    <w:rsid w:val="00615696"/>
    <w:rsid w:val="00616131"/>
    <w:rsid w:val="006165E0"/>
    <w:rsid w:val="00616633"/>
    <w:rsid w:val="0061688C"/>
    <w:rsid w:val="00617322"/>
    <w:rsid w:val="00617BFC"/>
    <w:rsid w:val="00617EA9"/>
    <w:rsid w:val="00620CDC"/>
    <w:rsid w:val="00620FC6"/>
    <w:rsid w:val="006216DC"/>
    <w:rsid w:val="006218F2"/>
    <w:rsid w:val="00621F05"/>
    <w:rsid w:val="00622052"/>
    <w:rsid w:val="00622352"/>
    <w:rsid w:val="006223A8"/>
    <w:rsid w:val="00622455"/>
    <w:rsid w:val="006228CC"/>
    <w:rsid w:val="00622953"/>
    <w:rsid w:val="006229B8"/>
    <w:rsid w:val="00622A94"/>
    <w:rsid w:val="00622C93"/>
    <w:rsid w:val="00623931"/>
    <w:rsid w:val="00623E6D"/>
    <w:rsid w:val="00623F83"/>
    <w:rsid w:val="006244CF"/>
    <w:rsid w:val="006249BC"/>
    <w:rsid w:val="00624B75"/>
    <w:rsid w:val="0062516F"/>
    <w:rsid w:val="00625681"/>
    <w:rsid w:val="006257F4"/>
    <w:rsid w:val="006258D1"/>
    <w:rsid w:val="006266B6"/>
    <w:rsid w:val="00626BB9"/>
    <w:rsid w:val="00626C14"/>
    <w:rsid w:val="0062702B"/>
    <w:rsid w:val="006274D6"/>
    <w:rsid w:val="0062761C"/>
    <w:rsid w:val="00627771"/>
    <w:rsid w:val="00627EA2"/>
    <w:rsid w:val="00630169"/>
    <w:rsid w:val="0063025B"/>
    <w:rsid w:val="00630575"/>
    <w:rsid w:val="0063073D"/>
    <w:rsid w:val="0063104F"/>
    <w:rsid w:val="006310E3"/>
    <w:rsid w:val="00631309"/>
    <w:rsid w:val="00631359"/>
    <w:rsid w:val="0063160E"/>
    <w:rsid w:val="00631B8B"/>
    <w:rsid w:val="00631BE1"/>
    <w:rsid w:val="00631F9D"/>
    <w:rsid w:val="006327FF"/>
    <w:rsid w:val="00632950"/>
    <w:rsid w:val="00632D54"/>
    <w:rsid w:val="00632FAF"/>
    <w:rsid w:val="006335C5"/>
    <w:rsid w:val="00633775"/>
    <w:rsid w:val="00633B0B"/>
    <w:rsid w:val="00633F6F"/>
    <w:rsid w:val="00634016"/>
    <w:rsid w:val="00634296"/>
    <w:rsid w:val="00634A34"/>
    <w:rsid w:val="00635172"/>
    <w:rsid w:val="0063517F"/>
    <w:rsid w:val="006354B7"/>
    <w:rsid w:val="006356EC"/>
    <w:rsid w:val="0063582D"/>
    <w:rsid w:val="00635BB2"/>
    <w:rsid w:val="00635E42"/>
    <w:rsid w:val="0063622C"/>
    <w:rsid w:val="0063627B"/>
    <w:rsid w:val="00636450"/>
    <w:rsid w:val="00636609"/>
    <w:rsid w:val="00636DFB"/>
    <w:rsid w:val="00637040"/>
    <w:rsid w:val="00637087"/>
    <w:rsid w:val="0063730A"/>
    <w:rsid w:val="00637871"/>
    <w:rsid w:val="00637985"/>
    <w:rsid w:val="00640244"/>
    <w:rsid w:val="006404DE"/>
    <w:rsid w:val="00640E9B"/>
    <w:rsid w:val="00641131"/>
    <w:rsid w:val="00641330"/>
    <w:rsid w:val="006413BA"/>
    <w:rsid w:val="006416F9"/>
    <w:rsid w:val="00642951"/>
    <w:rsid w:val="00642C2B"/>
    <w:rsid w:val="00642D76"/>
    <w:rsid w:val="0064306D"/>
    <w:rsid w:val="0064322F"/>
    <w:rsid w:val="00643C24"/>
    <w:rsid w:val="00643D4F"/>
    <w:rsid w:val="006440A1"/>
    <w:rsid w:val="00644322"/>
    <w:rsid w:val="00644447"/>
    <w:rsid w:val="0064448C"/>
    <w:rsid w:val="00644EE8"/>
    <w:rsid w:val="0064568F"/>
    <w:rsid w:val="00645849"/>
    <w:rsid w:val="00645982"/>
    <w:rsid w:val="00645BDE"/>
    <w:rsid w:val="00645CBF"/>
    <w:rsid w:val="00646351"/>
    <w:rsid w:val="00646459"/>
    <w:rsid w:val="0064689F"/>
    <w:rsid w:val="00646D04"/>
    <w:rsid w:val="00646D3D"/>
    <w:rsid w:val="00646DAD"/>
    <w:rsid w:val="00647688"/>
    <w:rsid w:val="00647A63"/>
    <w:rsid w:val="00647D9C"/>
    <w:rsid w:val="00647FC5"/>
    <w:rsid w:val="006502D2"/>
    <w:rsid w:val="006503FB"/>
    <w:rsid w:val="00651222"/>
    <w:rsid w:val="00651369"/>
    <w:rsid w:val="006514A5"/>
    <w:rsid w:val="0065173E"/>
    <w:rsid w:val="0065190E"/>
    <w:rsid w:val="00651CD1"/>
    <w:rsid w:val="00651F35"/>
    <w:rsid w:val="006525AC"/>
    <w:rsid w:val="006527AC"/>
    <w:rsid w:val="00652B10"/>
    <w:rsid w:val="006531D7"/>
    <w:rsid w:val="0065332C"/>
    <w:rsid w:val="0065372E"/>
    <w:rsid w:val="006538D3"/>
    <w:rsid w:val="00653BCD"/>
    <w:rsid w:val="00653EF3"/>
    <w:rsid w:val="00653FC2"/>
    <w:rsid w:val="0065402C"/>
    <w:rsid w:val="006540C7"/>
    <w:rsid w:val="0065438E"/>
    <w:rsid w:val="006546FC"/>
    <w:rsid w:val="006547C4"/>
    <w:rsid w:val="00654931"/>
    <w:rsid w:val="00654A65"/>
    <w:rsid w:val="00654BA5"/>
    <w:rsid w:val="00654C32"/>
    <w:rsid w:val="006553CB"/>
    <w:rsid w:val="00655B48"/>
    <w:rsid w:val="00656300"/>
    <w:rsid w:val="006563AF"/>
    <w:rsid w:val="00656BB8"/>
    <w:rsid w:val="00656BCE"/>
    <w:rsid w:val="00656F52"/>
    <w:rsid w:val="00657000"/>
    <w:rsid w:val="00657276"/>
    <w:rsid w:val="006572CB"/>
    <w:rsid w:val="00657788"/>
    <w:rsid w:val="0065791C"/>
    <w:rsid w:val="00657ABA"/>
    <w:rsid w:val="0066003A"/>
    <w:rsid w:val="00660148"/>
    <w:rsid w:val="006603A0"/>
    <w:rsid w:val="006605D3"/>
    <w:rsid w:val="00660BBF"/>
    <w:rsid w:val="00660BC5"/>
    <w:rsid w:val="00661299"/>
    <w:rsid w:val="006616B4"/>
    <w:rsid w:val="00661792"/>
    <w:rsid w:val="0066193F"/>
    <w:rsid w:val="00661F86"/>
    <w:rsid w:val="00662173"/>
    <w:rsid w:val="00662417"/>
    <w:rsid w:val="00662E19"/>
    <w:rsid w:val="006636FB"/>
    <w:rsid w:val="00663964"/>
    <w:rsid w:val="00663AFA"/>
    <w:rsid w:val="00663E53"/>
    <w:rsid w:val="00663EAE"/>
    <w:rsid w:val="00663ED4"/>
    <w:rsid w:val="00663F89"/>
    <w:rsid w:val="00664B47"/>
    <w:rsid w:val="00665209"/>
    <w:rsid w:val="00665247"/>
    <w:rsid w:val="006656EE"/>
    <w:rsid w:val="00665D16"/>
    <w:rsid w:val="00665DC8"/>
    <w:rsid w:val="006660C5"/>
    <w:rsid w:val="00666125"/>
    <w:rsid w:val="0066625D"/>
    <w:rsid w:val="0066626C"/>
    <w:rsid w:val="00666755"/>
    <w:rsid w:val="00666AE5"/>
    <w:rsid w:val="00666F3A"/>
    <w:rsid w:val="00667143"/>
    <w:rsid w:val="006671DA"/>
    <w:rsid w:val="006679A2"/>
    <w:rsid w:val="00667A5F"/>
    <w:rsid w:val="00667D1C"/>
    <w:rsid w:val="00670684"/>
    <w:rsid w:val="006706F6"/>
    <w:rsid w:val="00670944"/>
    <w:rsid w:val="00670BE8"/>
    <w:rsid w:val="00670E3B"/>
    <w:rsid w:val="00671132"/>
    <w:rsid w:val="0067120B"/>
    <w:rsid w:val="00671F12"/>
    <w:rsid w:val="00672122"/>
    <w:rsid w:val="0067258D"/>
    <w:rsid w:val="006726F0"/>
    <w:rsid w:val="00672AD0"/>
    <w:rsid w:val="0067369C"/>
    <w:rsid w:val="00673AB8"/>
    <w:rsid w:val="00674133"/>
    <w:rsid w:val="00674245"/>
    <w:rsid w:val="0067426B"/>
    <w:rsid w:val="006744C4"/>
    <w:rsid w:val="0067475E"/>
    <w:rsid w:val="006748AF"/>
    <w:rsid w:val="006748FB"/>
    <w:rsid w:val="00674BB8"/>
    <w:rsid w:val="00674FB2"/>
    <w:rsid w:val="00675223"/>
    <w:rsid w:val="00675C9C"/>
    <w:rsid w:val="0067600E"/>
    <w:rsid w:val="0067619E"/>
    <w:rsid w:val="00676785"/>
    <w:rsid w:val="00676B68"/>
    <w:rsid w:val="00676E4F"/>
    <w:rsid w:val="00677B83"/>
    <w:rsid w:val="00677BE8"/>
    <w:rsid w:val="00677CA3"/>
    <w:rsid w:val="006801E4"/>
    <w:rsid w:val="00680600"/>
    <w:rsid w:val="0068076E"/>
    <w:rsid w:val="00680B7F"/>
    <w:rsid w:val="00681060"/>
    <w:rsid w:val="0068110A"/>
    <w:rsid w:val="0068123D"/>
    <w:rsid w:val="00681A5A"/>
    <w:rsid w:val="00682382"/>
    <w:rsid w:val="006824D8"/>
    <w:rsid w:val="00682884"/>
    <w:rsid w:val="0068290C"/>
    <w:rsid w:val="0068295B"/>
    <w:rsid w:val="00682B05"/>
    <w:rsid w:val="00682BD3"/>
    <w:rsid w:val="006832E5"/>
    <w:rsid w:val="00683AF1"/>
    <w:rsid w:val="00684002"/>
    <w:rsid w:val="00684DE7"/>
    <w:rsid w:val="00685087"/>
    <w:rsid w:val="006852C8"/>
    <w:rsid w:val="00685556"/>
    <w:rsid w:val="00685CCA"/>
    <w:rsid w:val="00685E79"/>
    <w:rsid w:val="0068626E"/>
    <w:rsid w:val="00686D43"/>
    <w:rsid w:val="00686F19"/>
    <w:rsid w:val="00686F72"/>
    <w:rsid w:val="006872E1"/>
    <w:rsid w:val="00687664"/>
    <w:rsid w:val="0069013B"/>
    <w:rsid w:val="00690416"/>
    <w:rsid w:val="00690575"/>
    <w:rsid w:val="0069089C"/>
    <w:rsid w:val="00690905"/>
    <w:rsid w:val="006911B4"/>
    <w:rsid w:val="00691908"/>
    <w:rsid w:val="00691A74"/>
    <w:rsid w:val="00692444"/>
    <w:rsid w:val="00693E5D"/>
    <w:rsid w:val="006942DF"/>
    <w:rsid w:val="00694B15"/>
    <w:rsid w:val="00694C4A"/>
    <w:rsid w:val="0069513C"/>
    <w:rsid w:val="006953C4"/>
    <w:rsid w:val="006956F7"/>
    <w:rsid w:val="00695B11"/>
    <w:rsid w:val="00695CC7"/>
    <w:rsid w:val="0069632A"/>
    <w:rsid w:val="0069647E"/>
    <w:rsid w:val="00696ACC"/>
    <w:rsid w:val="00696D5A"/>
    <w:rsid w:val="00696E08"/>
    <w:rsid w:val="006970BA"/>
    <w:rsid w:val="00697373"/>
    <w:rsid w:val="0069757C"/>
    <w:rsid w:val="00697BAE"/>
    <w:rsid w:val="006A0487"/>
    <w:rsid w:val="006A089F"/>
    <w:rsid w:val="006A08B1"/>
    <w:rsid w:val="006A0A94"/>
    <w:rsid w:val="006A0CAE"/>
    <w:rsid w:val="006A0DB3"/>
    <w:rsid w:val="006A0E18"/>
    <w:rsid w:val="006A0FDD"/>
    <w:rsid w:val="006A10EC"/>
    <w:rsid w:val="006A113D"/>
    <w:rsid w:val="006A1EB5"/>
    <w:rsid w:val="006A1FD0"/>
    <w:rsid w:val="006A2641"/>
    <w:rsid w:val="006A2F90"/>
    <w:rsid w:val="006A3349"/>
    <w:rsid w:val="006A372A"/>
    <w:rsid w:val="006A397A"/>
    <w:rsid w:val="006A39FA"/>
    <w:rsid w:val="006A400B"/>
    <w:rsid w:val="006A4211"/>
    <w:rsid w:val="006A42CB"/>
    <w:rsid w:val="006A459D"/>
    <w:rsid w:val="006A4D2D"/>
    <w:rsid w:val="006A4D7E"/>
    <w:rsid w:val="006A551B"/>
    <w:rsid w:val="006A552B"/>
    <w:rsid w:val="006A57F3"/>
    <w:rsid w:val="006A5CD1"/>
    <w:rsid w:val="006A5FBF"/>
    <w:rsid w:val="006A60CF"/>
    <w:rsid w:val="006A63B0"/>
    <w:rsid w:val="006A6764"/>
    <w:rsid w:val="006A67D0"/>
    <w:rsid w:val="006A6B40"/>
    <w:rsid w:val="006A7084"/>
    <w:rsid w:val="006A739B"/>
    <w:rsid w:val="006A74F2"/>
    <w:rsid w:val="006A7819"/>
    <w:rsid w:val="006A7913"/>
    <w:rsid w:val="006B01C3"/>
    <w:rsid w:val="006B01DA"/>
    <w:rsid w:val="006B0394"/>
    <w:rsid w:val="006B06C5"/>
    <w:rsid w:val="006B0791"/>
    <w:rsid w:val="006B088C"/>
    <w:rsid w:val="006B0C4A"/>
    <w:rsid w:val="006B1033"/>
    <w:rsid w:val="006B15A5"/>
    <w:rsid w:val="006B17EA"/>
    <w:rsid w:val="006B1C52"/>
    <w:rsid w:val="006B2091"/>
    <w:rsid w:val="006B23FE"/>
    <w:rsid w:val="006B2692"/>
    <w:rsid w:val="006B2F54"/>
    <w:rsid w:val="006B2F76"/>
    <w:rsid w:val="006B32DD"/>
    <w:rsid w:val="006B338A"/>
    <w:rsid w:val="006B3DB3"/>
    <w:rsid w:val="006B438C"/>
    <w:rsid w:val="006B4770"/>
    <w:rsid w:val="006B4A13"/>
    <w:rsid w:val="006B4AA4"/>
    <w:rsid w:val="006B4CCD"/>
    <w:rsid w:val="006B4D48"/>
    <w:rsid w:val="006B4DB2"/>
    <w:rsid w:val="006B606F"/>
    <w:rsid w:val="006B6E62"/>
    <w:rsid w:val="006B79A8"/>
    <w:rsid w:val="006B7AF6"/>
    <w:rsid w:val="006B7B5B"/>
    <w:rsid w:val="006B7DDA"/>
    <w:rsid w:val="006B7DFF"/>
    <w:rsid w:val="006B7FB1"/>
    <w:rsid w:val="006C00BD"/>
    <w:rsid w:val="006C023C"/>
    <w:rsid w:val="006C0551"/>
    <w:rsid w:val="006C058B"/>
    <w:rsid w:val="006C0826"/>
    <w:rsid w:val="006C117E"/>
    <w:rsid w:val="006C1DFD"/>
    <w:rsid w:val="006C1FF7"/>
    <w:rsid w:val="006C21D6"/>
    <w:rsid w:val="006C22F7"/>
    <w:rsid w:val="006C2A22"/>
    <w:rsid w:val="006C2B92"/>
    <w:rsid w:val="006C31A0"/>
    <w:rsid w:val="006C329E"/>
    <w:rsid w:val="006C34BE"/>
    <w:rsid w:val="006C3659"/>
    <w:rsid w:val="006C3B8C"/>
    <w:rsid w:val="006C3CF8"/>
    <w:rsid w:val="006C4379"/>
    <w:rsid w:val="006C4E35"/>
    <w:rsid w:val="006C5519"/>
    <w:rsid w:val="006C5531"/>
    <w:rsid w:val="006C57C6"/>
    <w:rsid w:val="006C599E"/>
    <w:rsid w:val="006C5C74"/>
    <w:rsid w:val="006C5D23"/>
    <w:rsid w:val="006C5D78"/>
    <w:rsid w:val="006C69EE"/>
    <w:rsid w:val="006C6AA8"/>
    <w:rsid w:val="006C7FB1"/>
    <w:rsid w:val="006D0129"/>
    <w:rsid w:val="006D0CCB"/>
    <w:rsid w:val="006D0DFE"/>
    <w:rsid w:val="006D19F1"/>
    <w:rsid w:val="006D1DBE"/>
    <w:rsid w:val="006D1F26"/>
    <w:rsid w:val="006D20BC"/>
    <w:rsid w:val="006D2242"/>
    <w:rsid w:val="006D29B8"/>
    <w:rsid w:val="006D2BB3"/>
    <w:rsid w:val="006D2DA3"/>
    <w:rsid w:val="006D2DD9"/>
    <w:rsid w:val="006D2E02"/>
    <w:rsid w:val="006D2EB9"/>
    <w:rsid w:val="006D31B0"/>
    <w:rsid w:val="006D32AF"/>
    <w:rsid w:val="006D35D6"/>
    <w:rsid w:val="006D370D"/>
    <w:rsid w:val="006D41B7"/>
    <w:rsid w:val="006D4350"/>
    <w:rsid w:val="006D446B"/>
    <w:rsid w:val="006D4B57"/>
    <w:rsid w:val="006D57DC"/>
    <w:rsid w:val="006D5B23"/>
    <w:rsid w:val="006D5FAA"/>
    <w:rsid w:val="006D6339"/>
    <w:rsid w:val="006D65D3"/>
    <w:rsid w:val="006D6B43"/>
    <w:rsid w:val="006D6E38"/>
    <w:rsid w:val="006D6F6E"/>
    <w:rsid w:val="006D72D3"/>
    <w:rsid w:val="006D743C"/>
    <w:rsid w:val="006E08D4"/>
    <w:rsid w:val="006E0E56"/>
    <w:rsid w:val="006E14C8"/>
    <w:rsid w:val="006E1650"/>
    <w:rsid w:val="006E1DB5"/>
    <w:rsid w:val="006E1F0D"/>
    <w:rsid w:val="006E2CD4"/>
    <w:rsid w:val="006E3282"/>
    <w:rsid w:val="006E3615"/>
    <w:rsid w:val="006E3984"/>
    <w:rsid w:val="006E3B51"/>
    <w:rsid w:val="006E3FA4"/>
    <w:rsid w:val="006E3FEA"/>
    <w:rsid w:val="006E43FA"/>
    <w:rsid w:val="006E442A"/>
    <w:rsid w:val="006E455A"/>
    <w:rsid w:val="006E4B38"/>
    <w:rsid w:val="006E4F48"/>
    <w:rsid w:val="006E4F7C"/>
    <w:rsid w:val="006E5A06"/>
    <w:rsid w:val="006E5A94"/>
    <w:rsid w:val="006E6153"/>
    <w:rsid w:val="006E695C"/>
    <w:rsid w:val="006E6D31"/>
    <w:rsid w:val="006E6DB8"/>
    <w:rsid w:val="006E719E"/>
    <w:rsid w:val="006E724C"/>
    <w:rsid w:val="006E75F9"/>
    <w:rsid w:val="006E78A8"/>
    <w:rsid w:val="006E79ED"/>
    <w:rsid w:val="006E7D58"/>
    <w:rsid w:val="006E7E97"/>
    <w:rsid w:val="006F00EF"/>
    <w:rsid w:val="006F0344"/>
    <w:rsid w:val="006F0DBD"/>
    <w:rsid w:val="006F0E11"/>
    <w:rsid w:val="006F1826"/>
    <w:rsid w:val="006F1D5A"/>
    <w:rsid w:val="006F2041"/>
    <w:rsid w:val="006F2C3E"/>
    <w:rsid w:val="006F2C68"/>
    <w:rsid w:val="006F2CEB"/>
    <w:rsid w:val="006F2EC6"/>
    <w:rsid w:val="006F3215"/>
    <w:rsid w:val="006F342E"/>
    <w:rsid w:val="006F343A"/>
    <w:rsid w:val="006F346D"/>
    <w:rsid w:val="006F357E"/>
    <w:rsid w:val="006F3980"/>
    <w:rsid w:val="006F3D21"/>
    <w:rsid w:val="006F4803"/>
    <w:rsid w:val="006F4EEE"/>
    <w:rsid w:val="006F538B"/>
    <w:rsid w:val="006F57A4"/>
    <w:rsid w:val="006F5998"/>
    <w:rsid w:val="006F5C0D"/>
    <w:rsid w:val="006F641F"/>
    <w:rsid w:val="006F67D1"/>
    <w:rsid w:val="006F685E"/>
    <w:rsid w:val="006F6E11"/>
    <w:rsid w:val="006F6E76"/>
    <w:rsid w:val="006F71B6"/>
    <w:rsid w:val="006F7612"/>
    <w:rsid w:val="006F7765"/>
    <w:rsid w:val="006F7B0F"/>
    <w:rsid w:val="006F7C15"/>
    <w:rsid w:val="006F7C38"/>
    <w:rsid w:val="006F7EF2"/>
    <w:rsid w:val="0070001B"/>
    <w:rsid w:val="007006F6"/>
    <w:rsid w:val="0070094B"/>
    <w:rsid w:val="00700A41"/>
    <w:rsid w:val="00700B53"/>
    <w:rsid w:val="00701419"/>
    <w:rsid w:val="0070144C"/>
    <w:rsid w:val="00701682"/>
    <w:rsid w:val="007016D6"/>
    <w:rsid w:val="00701D7D"/>
    <w:rsid w:val="00701ECD"/>
    <w:rsid w:val="00701EE0"/>
    <w:rsid w:val="007021B2"/>
    <w:rsid w:val="00702606"/>
    <w:rsid w:val="007026DB"/>
    <w:rsid w:val="00703107"/>
    <w:rsid w:val="0070345D"/>
    <w:rsid w:val="00703567"/>
    <w:rsid w:val="00703585"/>
    <w:rsid w:val="00703B9C"/>
    <w:rsid w:val="00704741"/>
    <w:rsid w:val="00704C7B"/>
    <w:rsid w:val="00704DC7"/>
    <w:rsid w:val="007052D6"/>
    <w:rsid w:val="0070545A"/>
    <w:rsid w:val="007055CF"/>
    <w:rsid w:val="007057CB"/>
    <w:rsid w:val="007059D0"/>
    <w:rsid w:val="00705C31"/>
    <w:rsid w:val="00705CA8"/>
    <w:rsid w:val="00705DFF"/>
    <w:rsid w:val="00705E10"/>
    <w:rsid w:val="00705FB7"/>
    <w:rsid w:val="0070612C"/>
    <w:rsid w:val="00706134"/>
    <w:rsid w:val="00706A1C"/>
    <w:rsid w:val="00706A9E"/>
    <w:rsid w:val="00706AF2"/>
    <w:rsid w:val="00706BFD"/>
    <w:rsid w:val="00706D05"/>
    <w:rsid w:val="00706D26"/>
    <w:rsid w:val="00706FA1"/>
    <w:rsid w:val="00707144"/>
    <w:rsid w:val="007076FD"/>
    <w:rsid w:val="0070782D"/>
    <w:rsid w:val="00707EA1"/>
    <w:rsid w:val="00707F71"/>
    <w:rsid w:val="00710317"/>
    <w:rsid w:val="007103E5"/>
    <w:rsid w:val="007109D4"/>
    <w:rsid w:val="00711631"/>
    <w:rsid w:val="007116B4"/>
    <w:rsid w:val="00711943"/>
    <w:rsid w:val="00711BD2"/>
    <w:rsid w:val="0071207B"/>
    <w:rsid w:val="007120B1"/>
    <w:rsid w:val="0071233D"/>
    <w:rsid w:val="007125C3"/>
    <w:rsid w:val="00712A20"/>
    <w:rsid w:val="00712BB4"/>
    <w:rsid w:val="007134E6"/>
    <w:rsid w:val="007135D0"/>
    <w:rsid w:val="0071372C"/>
    <w:rsid w:val="00713B2B"/>
    <w:rsid w:val="00713CE4"/>
    <w:rsid w:val="007143ED"/>
    <w:rsid w:val="0071446E"/>
    <w:rsid w:val="007148E2"/>
    <w:rsid w:val="00714F2A"/>
    <w:rsid w:val="00715073"/>
    <w:rsid w:val="0071554F"/>
    <w:rsid w:val="007159B5"/>
    <w:rsid w:val="00715FE0"/>
    <w:rsid w:val="00716061"/>
    <w:rsid w:val="0071622F"/>
    <w:rsid w:val="00716563"/>
    <w:rsid w:val="00716716"/>
    <w:rsid w:val="007169D6"/>
    <w:rsid w:val="00716F93"/>
    <w:rsid w:val="00717FD3"/>
    <w:rsid w:val="007200D4"/>
    <w:rsid w:val="0072030F"/>
    <w:rsid w:val="007209B1"/>
    <w:rsid w:val="00720BFF"/>
    <w:rsid w:val="00720CDA"/>
    <w:rsid w:val="00720F2D"/>
    <w:rsid w:val="0072124A"/>
    <w:rsid w:val="0072160D"/>
    <w:rsid w:val="00721657"/>
    <w:rsid w:val="0072243A"/>
    <w:rsid w:val="007225F7"/>
    <w:rsid w:val="00722F9A"/>
    <w:rsid w:val="0072305C"/>
    <w:rsid w:val="007236F3"/>
    <w:rsid w:val="00723749"/>
    <w:rsid w:val="00723861"/>
    <w:rsid w:val="00723CBB"/>
    <w:rsid w:val="00723F43"/>
    <w:rsid w:val="00723FED"/>
    <w:rsid w:val="007241DC"/>
    <w:rsid w:val="0072424F"/>
    <w:rsid w:val="00724945"/>
    <w:rsid w:val="00724EAC"/>
    <w:rsid w:val="0072588E"/>
    <w:rsid w:val="00725F6D"/>
    <w:rsid w:val="00726175"/>
    <w:rsid w:val="00726FED"/>
    <w:rsid w:val="007270F6"/>
    <w:rsid w:val="007273F7"/>
    <w:rsid w:val="00727481"/>
    <w:rsid w:val="00727E3F"/>
    <w:rsid w:val="007304BB"/>
    <w:rsid w:val="00730566"/>
    <w:rsid w:val="00730911"/>
    <w:rsid w:val="007309D5"/>
    <w:rsid w:val="00730B3E"/>
    <w:rsid w:val="007310AC"/>
    <w:rsid w:val="0073197C"/>
    <w:rsid w:val="007320C7"/>
    <w:rsid w:val="0073257A"/>
    <w:rsid w:val="00732785"/>
    <w:rsid w:val="00732CBC"/>
    <w:rsid w:val="00732D31"/>
    <w:rsid w:val="00732F3C"/>
    <w:rsid w:val="007335CC"/>
    <w:rsid w:val="00733A71"/>
    <w:rsid w:val="007345FE"/>
    <w:rsid w:val="00734940"/>
    <w:rsid w:val="00735070"/>
    <w:rsid w:val="00735B38"/>
    <w:rsid w:val="00735B92"/>
    <w:rsid w:val="00735F00"/>
    <w:rsid w:val="0073663E"/>
    <w:rsid w:val="00736684"/>
    <w:rsid w:val="00736852"/>
    <w:rsid w:val="007368F3"/>
    <w:rsid w:val="00736E92"/>
    <w:rsid w:val="00737285"/>
    <w:rsid w:val="007375ED"/>
    <w:rsid w:val="00737C35"/>
    <w:rsid w:val="00740FA9"/>
    <w:rsid w:val="00741483"/>
    <w:rsid w:val="007419D0"/>
    <w:rsid w:val="00741B0E"/>
    <w:rsid w:val="007425BC"/>
    <w:rsid w:val="007426C2"/>
    <w:rsid w:val="00742701"/>
    <w:rsid w:val="00742B81"/>
    <w:rsid w:val="007437D6"/>
    <w:rsid w:val="0074387F"/>
    <w:rsid w:val="00743A18"/>
    <w:rsid w:val="00743DE3"/>
    <w:rsid w:val="0074401A"/>
    <w:rsid w:val="007445BC"/>
    <w:rsid w:val="0074487A"/>
    <w:rsid w:val="00744BDE"/>
    <w:rsid w:val="00744FC8"/>
    <w:rsid w:val="00745B68"/>
    <w:rsid w:val="00745B70"/>
    <w:rsid w:val="00745C7D"/>
    <w:rsid w:val="00745E4F"/>
    <w:rsid w:val="00745EE0"/>
    <w:rsid w:val="007460F9"/>
    <w:rsid w:val="00746164"/>
    <w:rsid w:val="00746298"/>
    <w:rsid w:val="00746D13"/>
    <w:rsid w:val="007472CF"/>
    <w:rsid w:val="007474E7"/>
    <w:rsid w:val="007477D4"/>
    <w:rsid w:val="007478D1"/>
    <w:rsid w:val="00747E71"/>
    <w:rsid w:val="0075019D"/>
    <w:rsid w:val="00750404"/>
    <w:rsid w:val="007506BF"/>
    <w:rsid w:val="0075087F"/>
    <w:rsid w:val="00750AD8"/>
    <w:rsid w:val="00751638"/>
    <w:rsid w:val="00751A50"/>
    <w:rsid w:val="00751CAF"/>
    <w:rsid w:val="00751D7F"/>
    <w:rsid w:val="00751ECF"/>
    <w:rsid w:val="0075204C"/>
    <w:rsid w:val="00752CD5"/>
    <w:rsid w:val="00752D01"/>
    <w:rsid w:val="00753402"/>
    <w:rsid w:val="00753488"/>
    <w:rsid w:val="007536C6"/>
    <w:rsid w:val="00753B74"/>
    <w:rsid w:val="00754224"/>
    <w:rsid w:val="0075426A"/>
    <w:rsid w:val="00754930"/>
    <w:rsid w:val="00754B00"/>
    <w:rsid w:val="00754B66"/>
    <w:rsid w:val="0075532F"/>
    <w:rsid w:val="00755337"/>
    <w:rsid w:val="007558D3"/>
    <w:rsid w:val="00755ABD"/>
    <w:rsid w:val="00755E63"/>
    <w:rsid w:val="00756B0D"/>
    <w:rsid w:val="00757340"/>
    <w:rsid w:val="00757541"/>
    <w:rsid w:val="0075796B"/>
    <w:rsid w:val="00757BD4"/>
    <w:rsid w:val="0076067B"/>
    <w:rsid w:val="0076148A"/>
    <w:rsid w:val="00761B38"/>
    <w:rsid w:val="00761BD7"/>
    <w:rsid w:val="00761DCD"/>
    <w:rsid w:val="00762452"/>
    <w:rsid w:val="00762FD9"/>
    <w:rsid w:val="007632C3"/>
    <w:rsid w:val="00763601"/>
    <w:rsid w:val="0076401E"/>
    <w:rsid w:val="00764D0E"/>
    <w:rsid w:val="00764E67"/>
    <w:rsid w:val="00765156"/>
    <w:rsid w:val="00765159"/>
    <w:rsid w:val="00765812"/>
    <w:rsid w:val="007659B7"/>
    <w:rsid w:val="007659CE"/>
    <w:rsid w:val="00765AF9"/>
    <w:rsid w:val="00765CA9"/>
    <w:rsid w:val="00766502"/>
    <w:rsid w:val="007667DF"/>
    <w:rsid w:val="00766B2F"/>
    <w:rsid w:val="00766FCB"/>
    <w:rsid w:val="00767327"/>
    <w:rsid w:val="0076747B"/>
    <w:rsid w:val="00767936"/>
    <w:rsid w:val="00770342"/>
    <w:rsid w:val="0077103E"/>
    <w:rsid w:val="00771CAB"/>
    <w:rsid w:val="007724A2"/>
    <w:rsid w:val="007729D9"/>
    <w:rsid w:val="00772B30"/>
    <w:rsid w:val="0077343A"/>
    <w:rsid w:val="00773611"/>
    <w:rsid w:val="0077382E"/>
    <w:rsid w:val="00773902"/>
    <w:rsid w:val="0077439A"/>
    <w:rsid w:val="00774AB7"/>
    <w:rsid w:val="0077519C"/>
    <w:rsid w:val="0077523B"/>
    <w:rsid w:val="0077543B"/>
    <w:rsid w:val="0077573F"/>
    <w:rsid w:val="007757AE"/>
    <w:rsid w:val="00775D4E"/>
    <w:rsid w:val="00775D5D"/>
    <w:rsid w:val="00775E5D"/>
    <w:rsid w:val="00775FCF"/>
    <w:rsid w:val="00776399"/>
    <w:rsid w:val="007766FB"/>
    <w:rsid w:val="00776C61"/>
    <w:rsid w:val="007770B8"/>
    <w:rsid w:val="007774AE"/>
    <w:rsid w:val="00777708"/>
    <w:rsid w:val="00777A4C"/>
    <w:rsid w:val="00777AAF"/>
    <w:rsid w:val="00780093"/>
    <w:rsid w:val="00780425"/>
    <w:rsid w:val="00780574"/>
    <w:rsid w:val="007805AE"/>
    <w:rsid w:val="007811F9"/>
    <w:rsid w:val="00781730"/>
    <w:rsid w:val="00781906"/>
    <w:rsid w:val="00782036"/>
    <w:rsid w:val="00782411"/>
    <w:rsid w:val="0078273D"/>
    <w:rsid w:val="00782FE1"/>
    <w:rsid w:val="00783133"/>
    <w:rsid w:val="0078320E"/>
    <w:rsid w:val="007837F4"/>
    <w:rsid w:val="00784EAC"/>
    <w:rsid w:val="00785334"/>
    <w:rsid w:val="00785396"/>
    <w:rsid w:val="0078574F"/>
    <w:rsid w:val="00785BE8"/>
    <w:rsid w:val="00786240"/>
    <w:rsid w:val="0078624D"/>
    <w:rsid w:val="00786991"/>
    <w:rsid w:val="00786CD9"/>
    <w:rsid w:val="00786FB2"/>
    <w:rsid w:val="00786FBB"/>
    <w:rsid w:val="007876A9"/>
    <w:rsid w:val="00787E0C"/>
    <w:rsid w:val="00787F28"/>
    <w:rsid w:val="00790188"/>
    <w:rsid w:val="00790601"/>
    <w:rsid w:val="00790BA7"/>
    <w:rsid w:val="00790DDB"/>
    <w:rsid w:val="00791096"/>
    <w:rsid w:val="007911E8"/>
    <w:rsid w:val="00791580"/>
    <w:rsid w:val="007917F2"/>
    <w:rsid w:val="00791976"/>
    <w:rsid w:val="00791A1D"/>
    <w:rsid w:val="00791D35"/>
    <w:rsid w:val="00792253"/>
    <w:rsid w:val="00792758"/>
    <w:rsid w:val="00792A4B"/>
    <w:rsid w:val="00792B84"/>
    <w:rsid w:val="00792C4F"/>
    <w:rsid w:val="00793108"/>
    <w:rsid w:val="0079352A"/>
    <w:rsid w:val="00793F6B"/>
    <w:rsid w:val="00794071"/>
    <w:rsid w:val="0079446F"/>
    <w:rsid w:val="00794940"/>
    <w:rsid w:val="00794AD1"/>
    <w:rsid w:val="00794DDA"/>
    <w:rsid w:val="00794F98"/>
    <w:rsid w:val="007952C5"/>
    <w:rsid w:val="00795A3A"/>
    <w:rsid w:val="007962FD"/>
    <w:rsid w:val="00796C0F"/>
    <w:rsid w:val="00796E20"/>
    <w:rsid w:val="00797565"/>
    <w:rsid w:val="00797F65"/>
    <w:rsid w:val="007A0145"/>
    <w:rsid w:val="007A03A9"/>
    <w:rsid w:val="007A200E"/>
    <w:rsid w:val="007A2E39"/>
    <w:rsid w:val="007A2E5D"/>
    <w:rsid w:val="007A31C7"/>
    <w:rsid w:val="007A328B"/>
    <w:rsid w:val="007A3AB4"/>
    <w:rsid w:val="007A3ADF"/>
    <w:rsid w:val="007A3F6D"/>
    <w:rsid w:val="007A415A"/>
    <w:rsid w:val="007A429F"/>
    <w:rsid w:val="007A4631"/>
    <w:rsid w:val="007A48BB"/>
    <w:rsid w:val="007A5619"/>
    <w:rsid w:val="007A5643"/>
    <w:rsid w:val="007A587F"/>
    <w:rsid w:val="007A6071"/>
    <w:rsid w:val="007A6F55"/>
    <w:rsid w:val="007A710F"/>
    <w:rsid w:val="007A785D"/>
    <w:rsid w:val="007A792D"/>
    <w:rsid w:val="007A7F19"/>
    <w:rsid w:val="007B02D0"/>
    <w:rsid w:val="007B0E44"/>
    <w:rsid w:val="007B1244"/>
    <w:rsid w:val="007B1246"/>
    <w:rsid w:val="007B173D"/>
    <w:rsid w:val="007B1C4D"/>
    <w:rsid w:val="007B20CF"/>
    <w:rsid w:val="007B2356"/>
    <w:rsid w:val="007B2926"/>
    <w:rsid w:val="007B299A"/>
    <w:rsid w:val="007B3291"/>
    <w:rsid w:val="007B3436"/>
    <w:rsid w:val="007B3D5A"/>
    <w:rsid w:val="007B3EA4"/>
    <w:rsid w:val="007B4634"/>
    <w:rsid w:val="007B4D94"/>
    <w:rsid w:val="007B505F"/>
    <w:rsid w:val="007B51E0"/>
    <w:rsid w:val="007B606A"/>
    <w:rsid w:val="007B6386"/>
    <w:rsid w:val="007B70A6"/>
    <w:rsid w:val="007B7211"/>
    <w:rsid w:val="007B790E"/>
    <w:rsid w:val="007B7B3F"/>
    <w:rsid w:val="007B7C28"/>
    <w:rsid w:val="007B7CCE"/>
    <w:rsid w:val="007B7E00"/>
    <w:rsid w:val="007C018F"/>
    <w:rsid w:val="007C0ABC"/>
    <w:rsid w:val="007C117D"/>
    <w:rsid w:val="007C1251"/>
    <w:rsid w:val="007C1317"/>
    <w:rsid w:val="007C14EB"/>
    <w:rsid w:val="007C16DF"/>
    <w:rsid w:val="007C1860"/>
    <w:rsid w:val="007C1A02"/>
    <w:rsid w:val="007C1AB4"/>
    <w:rsid w:val="007C223F"/>
    <w:rsid w:val="007C242B"/>
    <w:rsid w:val="007C2868"/>
    <w:rsid w:val="007C2A09"/>
    <w:rsid w:val="007C356E"/>
    <w:rsid w:val="007C3DA9"/>
    <w:rsid w:val="007C4866"/>
    <w:rsid w:val="007C48D1"/>
    <w:rsid w:val="007C495F"/>
    <w:rsid w:val="007C4D7E"/>
    <w:rsid w:val="007C4ED3"/>
    <w:rsid w:val="007C568F"/>
    <w:rsid w:val="007C581E"/>
    <w:rsid w:val="007C584A"/>
    <w:rsid w:val="007C5A99"/>
    <w:rsid w:val="007C62E9"/>
    <w:rsid w:val="007C66AA"/>
    <w:rsid w:val="007C72C0"/>
    <w:rsid w:val="007C7399"/>
    <w:rsid w:val="007C74AF"/>
    <w:rsid w:val="007C7594"/>
    <w:rsid w:val="007C76D2"/>
    <w:rsid w:val="007C76D3"/>
    <w:rsid w:val="007C7AF4"/>
    <w:rsid w:val="007C7D7D"/>
    <w:rsid w:val="007D01DA"/>
    <w:rsid w:val="007D030D"/>
    <w:rsid w:val="007D04EF"/>
    <w:rsid w:val="007D0FCB"/>
    <w:rsid w:val="007D1880"/>
    <w:rsid w:val="007D20A8"/>
    <w:rsid w:val="007D2206"/>
    <w:rsid w:val="007D2595"/>
    <w:rsid w:val="007D276B"/>
    <w:rsid w:val="007D282B"/>
    <w:rsid w:val="007D28C4"/>
    <w:rsid w:val="007D2B80"/>
    <w:rsid w:val="007D3446"/>
    <w:rsid w:val="007D36D4"/>
    <w:rsid w:val="007D3A17"/>
    <w:rsid w:val="007D414C"/>
    <w:rsid w:val="007D4F60"/>
    <w:rsid w:val="007D4FD6"/>
    <w:rsid w:val="007D5088"/>
    <w:rsid w:val="007D589A"/>
    <w:rsid w:val="007D5A62"/>
    <w:rsid w:val="007D5EA4"/>
    <w:rsid w:val="007D62C2"/>
    <w:rsid w:val="007D66B0"/>
    <w:rsid w:val="007D7156"/>
    <w:rsid w:val="007D71A6"/>
    <w:rsid w:val="007D79CC"/>
    <w:rsid w:val="007D7BC3"/>
    <w:rsid w:val="007D7EBA"/>
    <w:rsid w:val="007E005C"/>
    <w:rsid w:val="007E14F5"/>
    <w:rsid w:val="007E15A6"/>
    <w:rsid w:val="007E181D"/>
    <w:rsid w:val="007E19D1"/>
    <w:rsid w:val="007E29C4"/>
    <w:rsid w:val="007E328E"/>
    <w:rsid w:val="007E339C"/>
    <w:rsid w:val="007E3F1B"/>
    <w:rsid w:val="007E3FD9"/>
    <w:rsid w:val="007E43DE"/>
    <w:rsid w:val="007E468F"/>
    <w:rsid w:val="007E46AB"/>
    <w:rsid w:val="007E47EB"/>
    <w:rsid w:val="007E4BD9"/>
    <w:rsid w:val="007E5154"/>
    <w:rsid w:val="007E52C3"/>
    <w:rsid w:val="007E567E"/>
    <w:rsid w:val="007E56C6"/>
    <w:rsid w:val="007E57B7"/>
    <w:rsid w:val="007E5957"/>
    <w:rsid w:val="007E5A2F"/>
    <w:rsid w:val="007E5A8D"/>
    <w:rsid w:val="007E61B5"/>
    <w:rsid w:val="007E6688"/>
    <w:rsid w:val="007E692E"/>
    <w:rsid w:val="007E78A3"/>
    <w:rsid w:val="007E7CEB"/>
    <w:rsid w:val="007E7EAB"/>
    <w:rsid w:val="007F0302"/>
    <w:rsid w:val="007F0A31"/>
    <w:rsid w:val="007F0A7B"/>
    <w:rsid w:val="007F0D75"/>
    <w:rsid w:val="007F16E5"/>
    <w:rsid w:val="007F16ED"/>
    <w:rsid w:val="007F1E1B"/>
    <w:rsid w:val="007F2215"/>
    <w:rsid w:val="007F2278"/>
    <w:rsid w:val="007F2787"/>
    <w:rsid w:val="007F29CA"/>
    <w:rsid w:val="007F3068"/>
    <w:rsid w:val="007F3BE1"/>
    <w:rsid w:val="007F3D13"/>
    <w:rsid w:val="007F3FDA"/>
    <w:rsid w:val="007F4382"/>
    <w:rsid w:val="007F4B10"/>
    <w:rsid w:val="007F4F98"/>
    <w:rsid w:val="007F5548"/>
    <w:rsid w:val="007F6159"/>
    <w:rsid w:val="007F62BA"/>
    <w:rsid w:val="007F6888"/>
    <w:rsid w:val="007F6EEC"/>
    <w:rsid w:val="007F71BC"/>
    <w:rsid w:val="007F7847"/>
    <w:rsid w:val="008000EA"/>
    <w:rsid w:val="008003ED"/>
    <w:rsid w:val="00800555"/>
    <w:rsid w:val="00800B04"/>
    <w:rsid w:val="00800E90"/>
    <w:rsid w:val="00800EF3"/>
    <w:rsid w:val="00800F33"/>
    <w:rsid w:val="008011D8"/>
    <w:rsid w:val="008011E9"/>
    <w:rsid w:val="00801374"/>
    <w:rsid w:val="00801461"/>
    <w:rsid w:val="00801616"/>
    <w:rsid w:val="008017B6"/>
    <w:rsid w:val="008020D0"/>
    <w:rsid w:val="0080223E"/>
    <w:rsid w:val="008022D5"/>
    <w:rsid w:val="0080275B"/>
    <w:rsid w:val="0080297E"/>
    <w:rsid w:val="00802A83"/>
    <w:rsid w:val="00802AB1"/>
    <w:rsid w:val="00802F21"/>
    <w:rsid w:val="0080302F"/>
    <w:rsid w:val="00803331"/>
    <w:rsid w:val="008034FA"/>
    <w:rsid w:val="00803697"/>
    <w:rsid w:val="00803A40"/>
    <w:rsid w:val="00803BCE"/>
    <w:rsid w:val="00803F07"/>
    <w:rsid w:val="008045E7"/>
    <w:rsid w:val="00804691"/>
    <w:rsid w:val="00804AED"/>
    <w:rsid w:val="00804B8B"/>
    <w:rsid w:val="00805646"/>
    <w:rsid w:val="00805F20"/>
    <w:rsid w:val="008068B6"/>
    <w:rsid w:val="00806ABB"/>
    <w:rsid w:val="00806D0D"/>
    <w:rsid w:val="00806F6B"/>
    <w:rsid w:val="00807DA8"/>
    <w:rsid w:val="0081018F"/>
    <w:rsid w:val="0081044B"/>
    <w:rsid w:val="00810723"/>
    <w:rsid w:val="00810E63"/>
    <w:rsid w:val="0081109B"/>
    <w:rsid w:val="00811482"/>
    <w:rsid w:val="0081156C"/>
    <w:rsid w:val="00811702"/>
    <w:rsid w:val="00811889"/>
    <w:rsid w:val="00811A78"/>
    <w:rsid w:val="00811CCE"/>
    <w:rsid w:val="00811D9C"/>
    <w:rsid w:val="00811EB6"/>
    <w:rsid w:val="00812055"/>
    <w:rsid w:val="008129A9"/>
    <w:rsid w:val="00812F3E"/>
    <w:rsid w:val="00812FDF"/>
    <w:rsid w:val="008134B5"/>
    <w:rsid w:val="00813FB8"/>
    <w:rsid w:val="0081401B"/>
    <w:rsid w:val="008140BF"/>
    <w:rsid w:val="008141D8"/>
    <w:rsid w:val="008147C6"/>
    <w:rsid w:val="008147EF"/>
    <w:rsid w:val="008149B2"/>
    <w:rsid w:val="00814AAB"/>
    <w:rsid w:val="008152DB"/>
    <w:rsid w:val="008154FE"/>
    <w:rsid w:val="008158EB"/>
    <w:rsid w:val="00815976"/>
    <w:rsid w:val="00815A15"/>
    <w:rsid w:val="00815B2A"/>
    <w:rsid w:val="00815CB7"/>
    <w:rsid w:val="00815E95"/>
    <w:rsid w:val="0081627C"/>
    <w:rsid w:val="0081641D"/>
    <w:rsid w:val="008164F9"/>
    <w:rsid w:val="0081671F"/>
    <w:rsid w:val="00816970"/>
    <w:rsid w:val="008169CC"/>
    <w:rsid w:val="00816DE4"/>
    <w:rsid w:val="00816E0E"/>
    <w:rsid w:val="00816E74"/>
    <w:rsid w:val="00817457"/>
    <w:rsid w:val="00817B4E"/>
    <w:rsid w:val="00817EB2"/>
    <w:rsid w:val="00821009"/>
    <w:rsid w:val="008210BF"/>
    <w:rsid w:val="00821628"/>
    <w:rsid w:val="00822A94"/>
    <w:rsid w:val="0082330E"/>
    <w:rsid w:val="0082372F"/>
    <w:rsid w:val="00823847"/>
    <w:rsid w:val="00823982"/>
    <w:rsid w:val="00823A97"/>
    <w:rsid w:val="00823E99"/>
    <w:rsid w:val="00823F77"/>
    <w:rsid w:val="008240F3"/>
    <w:rsid w:val="008245DE"/>
    <w:rsid w:val="00824A05"/>
    <w:rsid w:val="00824B8B"/>
    <w:rsid w:val="00824BD5"/>
    <w:rsid w:val="0082595D"/>
    <w:rsid w:val="00825A7A"/>
    <w:rsid w:val="00825E0E"/>
    <w:rsid w:val="0082610B"/>
    <w:rsid w:val="0082623C"/>
    <w:rsid w:val="008262A4"/>
    <w:rsid w:val="00826712"/>
    <w:rsid w:val="008268D8"/>
    <w:rsid w:val="00826F3B"/>
    <w:rsid w:val="008273CE"/>
    <w:rsid w:val="00827624"/>
    <w:rsid w:val="00830665"/>
    <w:rsid w:val="008307A7"/>
    <w:rsid w:val="0083080E"/>
    <w:rsid w:val="00830E1E"/>
    <w:rsid w:val="00830E5E"/>
    <w:rsid w:val="008311B4"/>
    <w:rsid w:val="008317BD"/>
    <w:rsid w:val="0083185D"/>
    <w:rsid w:val="00832807"/>
    <w:rsid w:val="00833336"/>
    <w:rsid w:val="008337E1"/>
    <w:rsid w:val="00833A8B"/>
    <w:rsid w:val="00833D64"/>
    <w:rsid w:val="00833DBA"/>
    <w:rsid w:val="00833EA7"/>
    <w:rsid w:val="00833F2F"/>
    <w:rsid w:val="0083447C"/>
    <w:rsid w:val="008344AE"/>
    <w:rsid w:val="00834586"/>
    <w:rsid w:val="00834E4F"/>
    <w:rsid w:val="00835029"/>
    <w:rsid w:val="008353E8"/>
    <w:rsid w:val="00835E17"/>
    <w:rsid w:val="008360C7"/>
    <w:rsid w:val="00836578"/>
    <w:rsid w:val="00836C18"/>
    <w:rsid w:val="00836F54"/>
    <w:rsid w:val="00837512"/>
    <w:rsid w:val="00837736"/>
    <w:rsid w:val="00837BA7"/>
    <w:rsid w:val="00837EBD"/>
    <w:rsid w:val="008402D8"/>
    <w:rsid w:val="008406A1"/>
    <w:rsid w:val="008406D5"/>
    <w:rsid w:val="00840993"/>
    <w:rsid w:val="00841701"/>
    <w:rsid w:val="0084173E"/>
    <w:rsid w:val="008419DA"/>
    <w:rsid w:val="00841D25"/>
    <w:rsid w:val="00842381"/>
    <w:rsid w:val="008424F8"/>
    <w:rsid w:val="0084268C"/>
    <w:rsid w:val="00842C92"/>
    <w:rsid w:val="00842CAD"/>
    <w:rsid w:val="00843663"/>
    <w:rsid w:val="0084426E"/>
    <w:rsid w:val="0084479E"/>
    <w:rsid w:val="008448FA"/>
    <w:rsid w:val="00844B96"/>
    <w:rsid w:val="00845036"/>
    <w:rsid w:val="008457AC"/>
    <w:rsid w:val="00845AE8"/>
    <w:rsid w:val="00845F3A"/>
    <w:rsid w:val="0084631A"/>
    <w:rsid w:val="0084642C"/>
    <w:rsid w:val="0084661C"/>
    <w:rsid w:val="00847479"/>
    <w:rsid w:val="008479AF"/>
    <w:rsid w:val="00847BCC"/>
    <w:rsid w:val="00847E6B"/>
    <w:rsid w:val="00850A77"/>
    <w:rsid w:val="00850E60"/>
    <w:rsid w:val="00850FB5"/>
    <w:rsid w:val="0085181C"/>
    <w:rsid w:val="00851D0F"/>
    <w:rsid w:val="00851E58"/>
    <w:rsid w:val="00852652"/>
    <w:rsid w:val="00853B4E"/>
    <w:rsid w:val="00854117"/>
    <w:rsid w:val="0085416B"/>
    <w:rsid w:val="00854221"/>
    <w:rsid w:val="00854D64"/>
    <w:rsid w:val="0085518F"/>
    <w:rsid w:val="008551A6"/>
    <w:rsid w:val="008551CF"/>
    <w:rsid w:val="00855B7E"/>
    <w:rsid w:val="00855BFC"/>
    <w:rsid w:val="00855CBC"/>
    <w:rsid w:val="00855E1F"/>
    <w:rsid w:val="00855E34"/>
    <w:rsid w:val="00855F28"/>
    <w:rsid w:val="0085611B"/>
    <w:rsid w:val="00856247"/>
    <w:rsid w:val="008566D3"/>
    <w:rsid w:val="00856765"/>
    <w:rsid w:val="008569CA"/>
    <w:rsid w:val="0085711F"/>
    <w:rsid w:val="00857477"/>
    <w:rsid w:val="00857653"/>
    <w:rsid w:val="00857790"/>
    <w:rsid w:val="0085780A"/>
    <w:rsid w:val="00860788"/>
    <w:rsid w:val="008607E1"/>
    <w:rsid w:val="00860853"/>
    <w:rsid w:val="00860A08"/>
    <w:rsid w:val="0086112C"/>
    <w:rsid w:val="00861638"/>
    <w:rsid w:val="00861AA3"/>
    <w:rsid w:val="00861BA8"/>
    <w:rsid w:val="00861D61"/>
    <w:rsid w:val="0086208A"/>
    <w:rsid w:val="0086211A"/>
    <w:rsid w:val="00862616"/>
    <w:rsid w:val="008628BE"/>
    <w:rsid w:val="00863218"/>
    <w:rsid w:val="008632AB"/>
    <w:rsid w:val="00863313"/>
    <w:rsid w:val="0086342F"/>
    <w:rsid w:val="00863513"/>
    <w:rsid w:val="008638C8"/>
    <w:rsid w:val="008639A8"/>
    <w:rsid w:val="00863D8B"/>
    <w:rsid w:val="008646D0"/>
    <w:rsid w:val="008646D9"/>
    <w:rsid w:val="008649D1"/>
    <w:rsid w:val="00864EC0"/>
    <w:rsid w:val="0086560B"/>
    <w:rsid w:val="0086574D"/>
    <w:rsid w:val="00866450"/>
    <w:rsid w:val="008664AF"/>
    <w:rsid w:val="00866819"/>
    <w:rsid w:val="008668A4"/>
    <w:rsid w:val="00867705"/>
    <w:rsid w:val="00870CA9"/>
    <w:rsid w:val="00870EB2"/>
    <w:rsid w:val="00871421"/>
    <w:rsid w:val="00871617"/>
    <w:rsid w:val="008716B0"/>
    <w:rsid w:val="008717D2"/>
    <w:rsid w:val="00871B03"/>
    <w:rsid w:val="00871C66"/>
    <w:rsid w:val="00871F0F"/>
    <w:rsid w:val="00872214"/>
    <w:rsid w:val="00872750"/>
    <w:rsid w:val="008729F0"/>
    <w:rsid w:val="00873574"/>
    <w:rsid w:val="008738F7"/>
    <w:rsid w:val="00873A10"/>
    <w:rsid w:val="00873F18"/>
    <w:rsid w:val="0087422D"/>
    <w:rsid w:val="008745CF"/>
    <w:rsid w:val="00874B34"/>
    <w:rsid w:val="00875176"/>
    <w:rsid w:val="008753B0"/>
    <w:rsid w:val="00875EC9"/>
    <w:rsid w:val="008762FC"/>
    <w:rsid w:val="0087655A"/>
    <w:rsid w:val="008765A4"/>
    <w:rsid w:val="0087666A"/>
    <w:rsid w:val="008767BD"/>
    <w:rsid w:val="008768AC"/>
    <w:rsid w:val="008768EF"/>
    <w:rsid w:val="008770C4"/>
    <w:rsid w:val="0087724C"/>
    <w:rsid w:val="00877307"/>
    <w:rsid w:val="0087776C"/>
    <w:rsid w:val="00877985"/>
    <w:rsid w:val="00877B65"/>
    <w:rsid w:val="0088000A"/>
    <w:rsid w:val="00880581"/>
    <w:rsid w:val="008808EB"/>
    <w:rsid w:val="00880E43"/>
    <w:rsid w:val="00881195"/>
    <w:rsid w:val="0088153B"/>
    <w:rsid w:val="00881F66"/>
    <w:rsid w:val="008829AF"/>
    <w:rsid w:val="0088309D"/>
    <w:rsid w:val="00883548"/>
    <w:rsid w:val="00883572"/>
    <w:rsid w:val="008836F2"/>
    <w:rsid w:val="008837AC"/>
    <w:rsid w:val="00883825"/>
    <w:rsid w:val="0088393B"/>
    <w:rsid w:val="0088393F"/>
    <w:rsid w:val="00883DA2"/>
    <w:rsid w:val="00883E99"/>
    <w:rsid w:val="008844C5"/>
    <w:rsid w:val="00884A10"/>
    <w:rsid w:val="00884B5A"/>
    <w:rsid w:val="00884E37"/>
    <w:rsid w:val="00884E51"/>
    <w:rsid w:val="00885032"/>
    <w:rsid w:val="0088555E"/>
    <w:rsid w:val="0088596F"/>
    <w:rsid w:val="00885A79"/>
    <w:rsid w:val="00885DED"/>
    <w:rsid w:val="008861A2"/>
    <w:rsid w:val="00886791"/>
    <w:rsid w:val="00886BF3"/>
    <w:rsid w:val="00886E28"/>
    <w:rsid w:val="00887312"/>
    <w:rsid w:val="00887C79"/>
    <w:rsid w:val="00887D00"/>
    <w:rsid w:val="00887D76"/>
    <w:rsid w:val="00887DBD"/>
    <w:rsid w:val="00890141"/>
    <w:rsid w:val="008903BC"/>
    <w:rsid w:val="00890D28"/>
    <w:rsid w:val="0089105D"/>
    <w:rsid w:val="008912E3"/>
    <w:rsid w:val="008914BA"/>
    <w:rsid w:val="00891633"/>
    <w:rsid w:val="00891716"/>
    <w:rsid w:val="00891BED"/>
    <w:rsid w:val="00891CBD"/>
    <w:rsid w:val="00891E5E"/>
    <w:rsid w:val="008923C1"/>
    <w:rsid w:val="008923CB"/>
    <w:rsid w:val="00892958"/>
    <w:rsid w:val="00892B38"/>
    <w:rsid w:val="00892FE0"/>
    <w:rsid w:val="0089348C"/>
    <w:rsid w:val="00893688"/>
    <w:rsid w:val="00893C42"/>
    <w:rsid w:val="00893ECF"/>
    <w:rsid w:val="00894109"/>
    <w:rsid w:val="008944CB"/>
    <w:rsid w:val="0089488C"/>
    <w:rsid w:val="008949F7"/>
    <w:rsid w:val="00894DEA"/>
    <w:rsid w:val="00895483"/>
    <w:rsid w:val="00895520"/>
    <w:rsid w:val="00895714"/>
    <w:rsid w:val="00895D82"/>
    <w:rsid w:val="008960AF"/>
    <w:rsid w:val="008964BC"/>
    <w:rsid w:val="00896571"/>
    <w:rsid w:val="008966E0"/>
    <w:rsid w:val="008971C6"/>
    <w:rsid w:val="00897823"/>
    <w:rsid w:val="008978FB"/>
    <w:rsid w:val="00897A91"/>
    <w:rsid w:val="008A0166"/>
    <w:rsid w:val="008A01C0"/>
    <w:rsid w:val="008A01E9"/>
    <w:rsid w:val="008A0482"/>
    <w:rsid w:val="008A07BA"/>
    <w:rsid w:val="008A0BB8"/>
    <w:rsid w:val="008A102A"/>
    <w:rsid w:val="008A10C1"/>
    <w:rsid w:val="008A12C8"/>
    <w:rsid w:val="008A1DC4"/>
    <w:rsid w:val="008A1E6B"/>
    <w:rsid w:val="008A23F7"/>
    <w:rsid w:val="008A242A"/>
    <w:rsid w:val="008A26A0"/>
    <w:rsid w:val="008A2C1C"/>
    <w:rsid w:val="008A2CCF"/>
    <w:rsid w:val="008A2D96"/>
    <w:rsid w:val="008A3DD8"/>
    <w:rsid w:val="008A427B"/>
    <w:rsid w:val="008A4335"/>
    <w:rsid w:val="008A4708"/>
    <w:rsid w:val="008A4828"/>
    <w:rsid w:val="008A4876"/>
    <w:rsid w:val="008A48F5"/>
    <w:rsid w:val="008A4CC9"/>
    <w:rsid w:val="008A4EE5"/>
    <w:rsid w:val="008A50FB"/>
    <w:rsid w:val="008A534A"/>
    <w:rsid w:val="008A5C14"/>
    <w:rsid w:val="008A5F49"/>
    <w:rsid w:val="008A612D"/>
    <w:rsid w:val="008A63CA"/>
    <w:rsid w:val="008A67F9"/>
    <w:rsid w:val="008A693F"/>
    <w:rsid w:val="008A7274"/>
    <w:rsid w:val="008A76F0"/>
    <w:rsid w:val="008A779F"/>
    <w:rsid w:val="008A78C1"/>
    <w:rsid w:val="008A799E"/>
    <w:rsid w:val="008A7B98"/>
    <w:rsid w:val="008A7CEC"/>
    <w:rsid w:val="008B00F6"/>
    <w:rsid w:val="008B0383"/>
    <w:rsid w:val="008B0753"/>
    <w:rsid w:val="008B0B5B"/>
    <w:rsid w:val="008B0B96"/>
    <w:rsid w:val="008B0C90"/>
    <w:rsid w:val="008B1444"/>
    <w:rsid w:val="008B1CBC"/>
    <w:rsid w:val="008B1CDD"/>
    <w:rsid w:val="008B1E95"/>
    <w:rsid w:val="008B2504"/>
    <w:rsid w:val="008B290E"/>
    <w:rsid w:val="008B2A8B"/>
    <w:rsid w:val="008B2DE5"/>
    <w:rsid w:val="008B2F32"/>
    <w:rsid w:val="008B35C8"/>
    <w:rsid w:val="008B3B7B"/>
    <w:rsid w:val="008B3E15"/>
    <w:rsid w:val="008B4729"/>
    <w:rsid w:val="008B4DC5"/>
    <w:rsid w:val="008B5E82"/>
    <w:rsid w:val="008B5EC5"/>
    <w:rsid w:val="008B5F6A"/>
    <w:rsid w:val="008B7BE9"/>
    <w:rsid w:val="008B7D5B"/>
    <w:rsid w:val="008C0100"/>
    <w:rsid w:val="008C01FF"/>
    <w:rsid w:val="008C02D9"/>
    <w:rsid w:val="008C06F7"/>
    <w:rsid w:val="008C0940"/>
    <w:rsid w:val="008C0F2B"/>
    <w:rsid w:val="008C12DB"/>
    <w:rsid w:val="008C1364"/>
    <w:rsid w:val="008C1760"/>
    <w:rsid w:val="008C1CB6"/>
    <w:rsid w:val="008C1DD4"/>
    <w:rsid w:val="008C2220"/>
    <w:rsid w:val="008C2A51"/>
    <w:rsid w:val="008C2CA3"/>
    <w:rsid w:val="008C2F2D"/>
    <w:rsid w:val="008C333F"/>
    <w:rsid w:val="008C3498"/>
    <w:rsid w:val="008C3688"/>
    <w:rsid w:val="008C39E2"/>
    <w:rsid w:val="008C39F1"/>
    <w:rsid w:val="008C3B06"/>
    <w:rsid w:val="008C3B54"/>
    <w:rsid w:val="008C40DB"/>
    <w:rsid w:val="008C4118"/>
    <w:rsid w:val="008C4361"/>
    <w:rsid w:val="008C43DD"/>
    <w:rsid w:val="008C4668"/>
    <w:rsid w:val="008C59CF"/>
    <w:rsid w:val="008C5F8D"/>
    <w:rsid w:val="008C63FF"/>
    <w:rsid w:val="008C690E"/>
    <w:rsid w:val="008C6C13"/>
    <w:rsid w:val="008C6D65"/>
    <w:rsid w:val="008C770B"/>
    <w:rsid w:val="008C79EE"/>
    <w:rsid w:val="008C7F8D"/>
    <w:rsid w:val="008D02A6"/>
    <w:rsid w:val="008D05F2"/>
    <w:rsid w:val="008D13B5"/>
    <w:rsid w:val="008D142A"/>
    <w:rsid w:val="008D1CEA"/>
    <w:rsid w:val="008D28F1"/>
    <w:rsid w:val="008D28F6"/>
    <w:rsid w:val="008D29D8"/>
    <w:rsid w:val="008D2BB7"/>
    <w:rsid w:val="008D2BDD"/>
    <w:rsid w:val="008D2F46"/>
    <w:rsid w:val="008D366A"/>
    <w:rsid w:val="008D3690"/>
    <w:rsid w:val="008D3CC5"/>
    <w:rsid w:val="008D5608"/>
    <w:rsid w:val="008D5B1A"/>
    <w:rsid w:val="008D5E8A"/>
    <w:rsid w:val="008D5F61"/>
    <w:rsid w:val="008D6675"/>
    <w:rsid w:val="008D6CF9"/>
    <w:rsid w:val="008D6DF5"/>
    <w:rsid w:val="008D6F4A"/>
    <w:rsid w:val="008D6FBC"/>
    <w:rsid w:val="008D77D3"/>
    <w:rsid w:val="008D7AA7"/>
    <w:rsid w:val="008D7C74"/>
    <w:rsid w:val="008E150C"/>
    <w:rsid w:val="008E16EE"/>
    <w:rsid w:val="008E2512"/>
    <w:rsid w:val="008E2848"/>
    <w:rsid w:val="008E297E"/>
    <w:rsid w:val="008E30A0"/>
    <w:rsid w:val="008E31F1"/>
    <w:rsid w:val="008E39D1"/>
    <w:rsid w:val="008E3BD4"/>
    <w:rsid w:val="008E3D51"/>
    <w:rsid w:val="008E3E76"/>
    <w:rsid w:val="008E43FD"/>
    <w:rsid w:val="008E4E60"/>
    <w:rsid w:val="008E500E"/>
    <w:rsid w:val="008E5525"/>
    <w:rsid w:val="008E558B"/>
    <w:rsid w:val="008E57CD"/>
    <w:rsid w:val="008E5988"/>
    <w:rsid w:val="008E599E"/>
    <w:rsid w:val="008E5CB5"/>
    <w:rsid w:val="008E64F5"/>
    <w:rsid w:val="008E65D4"/>
    <w:rsid w:val="008E668C"/>
    <w:rsid w:val="008E6756"/>
    <w:rsid w:val="008E693C"/>
    <w:rsid w:val="008E6A56"/>
    <w:rsid w:val="008E6DB8"/>
    <w:rsid w:val="008E6E2E"/>
    <w:rsid w:val="008E70DB"/>
    <w:rsid w:val="008E7AE6"/>
    <w:rsid w:val="008E7BF0"/>
    <w:rsid w:val="008F01F1"/>
    <w:rsid w:val="008F05BB"/>
    <w:rsid w:val="008F0C71"/>
    <w:rsid w:val="008F0DF6"/>
    <w:rsid w:val="008F23FB"/>
    <w:rsid w:val="008F26E0"/>
    <w:rsid w:val="008F33F3"/>
    <w:rsid w:val="008F3A36"/>
    <w:rsid w:val="008F3CA1"/>
    <w:rsid w:val="008F3E49"/>
    <w:rsid w:val="008F409C"/>
    <w:rsid w:val="008F4937"/>
    <w:rsid w:val="008F4C4C"/>
    <w:rsid w:val="008F4F7C"/>
    <w:rsid w:val="008F50E2"/>
    <w:rsid w:val="008F5205"/>
    <w:rsid w:val="008F53C4"/>
    <w:rsid w:val="008F5AE5"/>
    <w:rsid w:val="008F5C50"/>
    <w:rsid w:val="008F5F75"/>
    <w:rsid w:val="008F5FF6"/>
    <w:rsid w:val="008F6219"/>
    <w:rsid w:val="008F64F8"/>
    <w:rsid w:val="008F658B"/>
    <w:rsid w:val="008F6ACF"/>
    <w:rsid w:val="008F6D3A"/>
    <w:rsid w:val="008F7551"/>
    <w:rsid w:val="008F7CF9"/>
    <w:rsid w:val="009000E8"/>
    <w:rsid w:val="00900900"/>
    <w:rsid w:val="0090107E"/>
    <w:rsid w:val="009010A1"/>
    <w:rsid w:val="009017D4"/>
    <w:rsid w:val="009017E1"/>
    <w:rsid w:val="00902164"/>
    <w:rsid w:val="0090230A"/>
    <w:rsid w:val="0090339A"/>
    <w:rsid w:val="009036DB"/>
    <w:rsid w:val="009039AE"/>
    <w:rsid w:val="00903A5D"/>
    <w:rsid w:val="009041C2"/>
    <w:rsid w:val="009045FB"/>
    <w:rsid w:val="00904743"/>
    <w:rsid w:val="00904A42"/>
    <w:rsid w:val="00904A73"/>
    <w:rsid w:val="00904C4C"/>
    <w:rsid w:val="00905728"/>
    <w:rsid w:val="00905AF2"/>
    <w:rsid w:val="009060F1"/>
    <w:rsid w:val="00906504"/>
    <w:rsid w:val="00906742"/>
    <w:rsid w:val="009067D1"/>
    <w:rsid w:val="00906F8A"/>
    <w:rsid w:val="009070EE"/>
    <w:rsid w:val="00907360"/>
    <w:rsid w:val="00907675"/>
    <w:rsid w:val="009076C2"/>
    <w:rsid w:val="00907B38"/>
    <w:rsid w:val="00910341"/>
    <w:rsid w:val="00910EB5"/>
    <w:rsid w:val="0091193A"/>
    <w:rsid w:val="00911CB8"/>
    <w:rsid w:val="00912490"/>
    <w:rsid w:val="009125DE"/>
    <w:rsid w:val="00912AD6"/>
    <w:rsid w:val="00912F7A"/>
    <w:rsid w:val="009138E2"/>
    <w:rsid w:val="00913A7E"/>
    <w:rsid w:val="00913B74"/>
    <w:rsid w:val="00913CB9"/>
    <w:rsid w:val="009141F0"/>
    <w:rsid w:val="0091437D"/>
    <w:rsid w:val="00914419"/>
    <w:rsid w:val="0091492A"/>
    <w:rsid w:val="00914B80"/>
    <w:rsid w:val="00914C2B"/>
    <w:rsid w:val="00914FDC"/>
    <w:rsid w:val="00915574"/>
    <w:rsid w:val="00915CA0"/>
    <w:rsid w:val="00916175"/>
    <w:rsid w:val="009161D4"/>
    <w:rsid w:val="0091626C"/>
    <w:rsid w:val="009165D6"/>
    <w:rsid w:val="009170B2"/>
    <w:rsid w:val="00917B73"/>
    <w:rsid w:val="00917C4C"/>
    <w:rsid w:val="00917FDC"/>
    <w:rsid w:val="0092040B"/>
    <w:rsid w:val="00920428"/>
    <w:rsid w:val="0092062B"/>
    <w:rsid w:val="009209A9"/>
    <w:rsid w:val="00920C0D"/>
    <w:rsid w:val="00920E6C"/>
    <w:rsid w:val="009216DC"/>
    <w:rsid w:val="009217BA"/>
    <w:rsid w:val="009223EA"/>
    <w:rsid w:val="0092244E"/>
    <w:rsid w:val="00922B87"/>
    <w:rsid w:val="00922C2D"/>
    <w:rsid w:val="00923A64"/>
    <w:rsid w:val="009241D8"/>
    <w:rsid w:val="0092430D"/>
    <w:rsid w:val="009244E7"/>
    <w:rsid w:val="009246A5"/>
    <w:rsid w:val="00924AE4"/>
    <w:rsid w:val="00924E16"/>
    <w:rsid w:val="00924E2B"/>
    <w:rsid w:val="00924F4B"/>
    <w:rsid w:val="009253A1"/>
    <w:rsid w:val="009253C0"/>
    <w:rsid w:val="00925579"/>
    <w:rsid w:val="009256A3"/>
    <w:rsid w:val="009257A0"/>
    <w:rsid w:val="0092625B"/>
    <w:rsid w:val="00926517"/>
    <w:rsid w:val="00926637"/>
    <w:rsid w:val="00926656"/>
    <w:rsid w:val="00926AF7"/>
    <w:rsid w:val="00926BBB"/>
    <w:rsid w:val="00926E71"/>
    <w:rsid w:val="00927021"/>
    <w:rsid w:val="00927C7D"/>
    <w:rsid w:val="0093039D"/>
    <w:rsid w:val="0093048F"/>
    <w:rsid w:val="0093058F"/>
    <w:rsid w:val="00930882"/>
    <w:rsid w:val="00930902"/>
    <w:rsid w:val="0093107B"/>
    <w:rsid w:val="00931200"/>
    <w:rsid w:val="0093125F"/>
    <w:rsid w:val="009312C9"/>
    <w:rsid w:val="0093154E"/>
    <w:rsid w:val="009318AD"/>
    <w:rsid w:val="00931DE6"/>
    <w:rsid w:val="00931F4D"/>
    <w:rsid w:val="009320BB"/>
    <w:rsid w:val="00932768"/>
    <w:rsid w:val="009329AF"/>
    <w:rsid w:val="00932B64"/>
    <w:rsid w:val="00932C2F"/>
    <w:rsid w:val="00932D6C"/>
    <w:rsid w:val="00933921"/>
    <w:rsid w:val="00933FDC"/>
    <w:rsid w:val="009340CD"/>
    <w:rsid w:val="00934920"/>
    <w:rsid w:val="00934A32"/>
    <w:rsid w:val="00934AD2"/>
    <w:rsid w:val="00934D22"/>
    <w:rsid w:val="009359FA"/>
    <w:rsid w:val="00935A6A"/>
    <w:rsid w:val="00935B4E"/>
    <w:rsid w:val="00936247"/>
    <w:rsid w:val="0093631D"/>
    <w:rsid w:val="009369B1"/>
    <w:rsid w:val="009369CC"/>
    <w:rsid w:val="00937039"/>
    <w:rsid w:val="0093766D"/>
    <w:rsid w:val="00937AAD"/>
    <w:rsid w:val="00937D2C"/>
    <w:rsid w:val="009402CC"/>
    <w:rsid w:val="009406D1"/>
    <w:rsid w:val="00941B97"/>
    <w:rsid w:val="00941E06"/>
    <w:rsid w:val="00941EA3"/>
    <w:rsid w:val="009420F5"/>
    <w:rsid w:val="0094297F"/>
    <w:rsid w:val="009429B8"/>
    <w:rsid w:val="00942BC4"/>
    <w:rsid w:val="009437F2"/>
    <w:rsid w:val="009438E2"/>
    <w:rsid w:val="00943D41"/>
    <w:rsid w:val="00944222"/>
    <w:rsid w:val="00944534"/>
    <w:rsid w:val="00944621"/>
    <w:rsid w:val="009447B3"/>
    <w:rsid w:val="0094495E"/>
    <w:rsid w:val="00944C1C"/>
    <w:rsid w:val="00944E58"/>
    <w:rsid w:val="00944F53"/>
    <w:rsid w:val="00945388"/>
    <w:rsid w:val="00945569"/>
    <w:rsid w:val="00945684"/>
    <w:rsid w:val="00945B8F"/>
    <w:rsid w:val="00945EF2"/>
    <w:rsid w:val="0094650E"/>
    <w:rsid w:val="00946CE0"/>
    <w:rsid w:val="00946E50"/>
    <w:rsid w:val="009470E4"/>
    <w:rsid w:val="0094711A"/>
    <w:rsid w:val="00947186"/>
    <w:rsid w:val="009472D4"/>
    <w:rsid w:val="00947332"/>
    <w:rsid w:val="00947477"/>
    <w:rsid w:val="009476EA"/>
    <w:rsid w:val="00947712"/>
    <w:rsid w:val="00947794"/>
    <w:rsid w:val="00947847"/>
    <w:rsid w:val="0094790F"/>
    <w:rsid w:val="00947ECC"/>
    <w:rsid w:val="00947FE4"/>
    <w:rsid w:val="00950331"/>
    <w:rsid w:val="00950337"/>
    <w:rsid w:val="00950468"/>
    <w:rsid w:val="009506DE"/>
    <w:rsid w:val="0095085D"/>
    <w:rsid w:val="00950C9D"/>
    <w:rsid w:val="00950CBB"/>
    <w:rsid w:val="00951898"/>
    <w:rsid w:val="009519FD"/>
    <w:rsid w:val="0095200D"/>
    <w:rsid w:val="009522C8"/>
    <w:rsid w:val="00952769"/>
    <w:rsid w:val="00952949"/>
    <w:rsid w:val="00952CA1"/>
    <w:rsid w:val="00952F73"/>
    <w:rsid w:val="00952FA9"/>
    <w:rsid w:val="009531A2"/>
    <w:rsid w:val="009535E9"/>
    <w:rsid w:val="009542C1"/>
    <w:rsid w:val="009546E3"/>
    <w:rsid w:val="00954C52"/>
    <w:rsid w:val="0095578D"/>
    <w:rsid w:val="00955BD2"/>
    <w:rsid w:val="009562A3"/>
    <w:rsid w:val="00956535"/>
    <w:rsid w:val="00956651"/>
    <w:rsid w:val="009566DB"/>
    <w:rsid w:val="00956747"/>
    <w:rsid w:val="00956C07"/>
    <w:rsid w:val="0096010E"/>
    <w:rsid w:val="009603B1"/>
    <w:rsid w:val="00960643"/>
    <w:rsid w:val="009607AC"/>
    <w:rsid w:val="0096093F"/>
    <w:rsid w:val="00960A88"/>
    <w:rsid w:val="00961687"/>
    <w:rsid w:val="009618DE"/>
    <w:rsid w:val="00961A50"/>
    <w:rsid w:val="00961FC2"/>
    <w:rsid w:val="0096204E"/>
    <w:rsid w:val="00962157"/>
    <w:rsid w:val="009621A4"/>
    <w:rsid w:val="00962214"/>
    <w:rsid w:val="009622B6"/>
    <w:rsid w:val="00963203"/>
    <w:rsid w:val="00963365"/>
    <w:rsid w:val="009635AA"/>
    <w:rsid w:val="009636E1"/>
    <w:rsid w:val="009637F3"/>
    <w:rsid w:val="00963AA8"/>
    <w:rsid w:val="00963DC7"/>
    <w:rsid w:val="00963EC3"/>
    <w:rsid w:val="00963FD4"/>
    <w:rsid w:val="00964FD6"/>
    <w:rsid w:val="0096510F"/>
    <w:rsid w:val="0096521F"/>
    <w:rsid w:val="009653E4"/>
    <w:rsid w:val="00965677"/>
    <w:rsid w:val="009656EF"/>
    <w:rsid w:val="009660F5"/>
    <w:rsid w:val="00966343"/>
    <w:rsid w:val="00966B40"/>
    <w:rsid w:val="009676D8"/>
    <w:rsid w:val="009677E7"/>
    <w:rsid w:val="00967B45"/>
    <w:rsid w:val="00967BA1"/>
    <w:rsid w:val="00967C75"/>
    <w:rsid w:val="00967D07"/>
    <w:rsid w:val="009708D6"/>
    <w:rsid w:val="00970949"/>
    <w:rsid w:val="00970A7F"/>
    <w:rsid w:val="009714E3"/>
    <w:rsid w:val="00971E65"/>
    <w:rsid w:val="00972157"/>
    <w:rsid w:val="00972176"/>
    <w:rsid w:val="00972563"/>
    <w:rsid w:val="00972A56"/>
    <w:rsid w:val="00972A8D"/>
    <w:rsid w:val="00972C2F"/>
    <w:rsid w:val="00973067"/>
    <w:rsid w:val="00973406"/>
    <w:rsid w:val="00973521"/>
    <w:rsid w:val="00973A94"/>
    <w:rsid w:val="00973C56"/>
    <w:rsid w:val="0097418A"/>
    <w:rsid w:val="009746B8"/>
    <w:rsid w:val="009746C8"/>
    <w:rsid w:val="00974D33"/>
    <w:rsid w:val="00974FF3"/>
    <w:rsid w:val="009751F1"/>
    <w:rsid w:val="009755E1"/>
    <w:rsid w:val="0097580E"/>
    <w:rsid w:val="00975E57"/>
    <w:rsid w:val="0097615F"/>
    <w:rsid w:val="00976303"/>
    <w:rsid w:val="00976509"/>
    <w:rsid w:val="0097653B"/>
    <w:rsid w:val="00976724"/>
    <w:rsid w:val="009770EA"/>
    <w:rsid w:val="00977102"/>
    <w:rsid w:val="0097753C"/>
    <w:rsid w:val="009776DC"/>
    <w:rsid w:val="00980BD9"/>
    <w:rsid w:val="00980CDF"/>
    <w:rsid w:val="00981B01"/>
    <w:rsid w:val="00981C5C"/>
    <w:rsid w:val="00981F5C"/>
    <w:rsid w:val="00982362"/>
    <w:rsid w:val="009826DB"/>
    <w:rsid w:val="009829AE"/>
    <w:rsid w:val="00982A0D"/>
    <w:rsid w:val="00982B11"/>
    <w:rsid w:val="00982BE7"/>
    <w:rsid w:val="00982E25"/>
    <w:rsid w:val="00982F82"/>
    <w:rsid w:val="009831A1"/>
    <w:rsid w:val="009831C7"/>
    <w:rsid w:val="009834B8"/>
    <w:rsid w:val="009837FC"/>
    <w:rsid w:val="00983D99"/>
    <w:rsid w:val="00984311"/>
    <w:rsid w:val="00984419"/>
    <w:rsid w:val="00984428"/>
    <w:rsid w:val="00984955"/>
    <w:rsid w:val="00984C35"/>
    <w:rsid w:val="0098541B"/>
    <w:rsid w:val="0098554F"/>
    <w:rsid w:val="009856C1"/>
    <w:rsid w:val="00985959"/>
    <w:rsid w:val="00985E97"/>
    <w:rsid w:val="00986123"/>
    <w:rsid w:val="0098654D"/>
    <w:rsid w:val="00986696"/>
    <w:rsid w:val="009871BD"/>
    <w:rsid w:val="0098774E"/>
    <w:rsid w:val="009900F1"/>
    <w:rsid w:val="0099074B"/>
    <w:rsid w:val="009909BF"/>
    <w:rsid w:val="00990C19"/>
    <w:rsid w:val="009912B8"/>
    <w:rsid w:val="00991392"/>
    <w:rsid w:val="009913CE"/>
    <w:rsid w:val="0099145E"/>
    <w:rsid w:val="009914EC"/>
    <w:rsid w:val="009918F4"/>
    <w:rsid w:val="00991B38"/>
    <w:rsid w:val="00991CA3"/>
    <w:rsid w:val="00992343"/>
    <w:rsid w:val="0099264E"/>
    <w:rsid w:val="00992C5B"/>
    <w:rsid w:val="00993178"/>
    <w:rsid w:val="009933BB"/>
    <w:rsid w:val="009934B1"/>
    <w:rsid w:val="00993839"/>
    <w:rsid w:val="00993877"/>
    <w:rsid w:val="00993A22"/>
    <w:rsid w:val="0099413C"/>
    <w:rsid w:val="00994EBC"/>
    <w:rsid w:val="00994F1E"/>
    <w:rsid w:val="009956E9"/>
    <w:rsid w:val="00995CF3"/>
    <w:rsid w:val="00996079"/>
    <w:rsid w:val="0099645E"/>
    <w:rsid w:val="0099667C"/>
    <w:rsid w:val="009966E8"/>
    <w:rsid w:val="00996966"/>
    <w:rsid w:val="0099733F"/>
    <w:rsid w:val="0099751B"/>
    <w:rsid w:val="0099759B"/>
    <w:rsid w:val="00997E4D"/>
    <w:rsid w:val="009A014B"/>
    <w:rsid w:val="009A0176"/>
    <w:rsid w:val="009A07FB"/>
    <w:rsid w:val="009A0DFA"/>
    <w:rsid w:val="009A0F62"/>
    <w:rsid w:val="009A176D"/>
    <w:rsid w:val="009A1F16"/>
    <w:rsid w:val="009A23B5"/>
    <w:rsid w:val="009A25BA"/>
    <w:rsid w:val="009A2B6E"/>
    <w:rsid w:val="009A3818"/>
    <w:rsid w:val="009A3C63"/>
    <w:rsid w:val="009A4016"/>
    <w:rsid w:val="009A44AC"/>
    <w:rsid w:val="009A44D5"/>
    <w:rsid w:val="009A44FA"/>
    <w:rsid w:val="009A4607"/>
    <w:rsid w:val="009A4AB0"/>
    <w:rsid w:val="009A4C60"/>
    <w:rsid w:val="009A5139"/>
    <w:rsid w:val="009A54BC"/>
    <w:rsid w:val="009A5D73"/>
    <w:rsid w:val="009A6818"/>
    <w:rsid w:val="009A688C"/>
    <w:rsid w:val="009A6A2E"/>
    <w:rsid w:val="009A6D98"/>
    <w:rsid w:val="009A6DB3"/>
    <w:rsid w:val="009A6ED8"/>
    <w:rsid w:val="009A712B"/>
    <w:rsid w:val="009A77C4"/>
    <w:rsid w:val="009B0135"/>
    <w:rsid w:val="009B0D11"/>
    <w:rsid w:val="009B0EF7"/>
    <w:rsid w:val="009B102C"/>
    <w:rsid w:val="009B10EC"/>
    <w:rsid w:val="009B164B"/>
    <w:rsid w:val="009B19DD"/>
    <w:rsid w:val="009B1E47"/>
    <w:rsid w:val="009B1F57"/>
    <w:rsid w:val="009B21E4"/>
    <w:rsid w:val="009B2723"/>
    <w:rsid w:val="009B2A81"/>
    <w:rsid w:val="009B3295"/>
    <w:rsid w:val="009B357D"/>
    <w:rsid w:val="009B3877"/>
    <w:rsid w:val="009B39CC"/>
    <w:rsid w:val="009B3F14"/>
    <w:rsid w:val="009B42CC"/>
    <w:rsid w:val="009B42ED"/>
    <w:rsid w:val="009B44A6"/>
    <w:rsid w:val="009B45A1"/>
    <w:rsid w:val="009B4697"/>
    <w:rsid w:val="009B5153"/>
    <w:rsid w:val="009B53AA"/>
    <w:rsid w:val="009B55ED"/>
    <w:rsid w:val="009B5E9D"/>
    <w:rsid w:val="009B61A1"/>
    <w:rsid w:val="009B61F7"/>
    <w:rsid w:val="009B6384"/>
    <w:rsid w:val="009B6751"/>
    <w:rsid w:val="009B6E0A"/>
    <w:rsid w:val="009B6F1C"/>
    <w:rsid w:val="009B720F"/>
    <w:rsid w:val="009B73DC"/>
    <w:rsid w:val="009B7600"/>
    <w:rsid w:val="009C0643"/>
    <w:rsid w:val="009C0724"/>
    <w:rsid w:val="009C0B19"/>
    <w:rsid w:val="009C1106"/>
    <w:rsid w:val="009C1194"/>
    <w:rsid w:val="009C172D"/>
    <w:rsid w:val="009C1BBC"/>
    <w:rsid w:val="009C1BFC"/>
    <w:rsid w:val="009C1DA6"/>
    <w:rsid w:val="009C1F4B"/>
    <w:rsid w:val="009C26CB"/>
    <w:rsid w:val="009C308A"/>
    <w:rsid w:val="009C39BE"/>
    <w:rsid w:val="009C3E61"/>
    <w:rsid w:val="009C4AF7"/>
    <w:rsid w:val="009C4BC9"/>
    <w:rsid w:val="009C4C93"/>
    <w:rsid w:val="009C4F4F"/>
    <w:rsid w:val="009C53C0"/>
    <w:rsid w:val="009C53FC"/>
    <w:rsid w:val="009C5860"/>
    <w:rsid w:val="009C5E58"/>
    <w:rsid w:val="009C616F"/>
    <w:rsid w:val="009C61F8"/>
    <w:rsid w:val="009C655A"/>
    <w:rsid w:val="009C6758"/>
    <w:rsid w:val="009C699B"/>
    <w:rsid w:val="009C7101"/>
    <w:rsid w:val="009C76B1"/>
    <w:rsid w:val="009C787D"/>
    <w:rsid w:val="009C7DBB"/>
    <w:rsid w:val="009D0264"/>
    <w:rsid w:val="009D0FA1"/>
    <w:rsid w:val="009D103C"/>
    <w:rsid w:val="009D1493"/>
    <w:rsid w:val="009D1566"/>
    <w:rsid w:val="009D177F"/>
    <w:rsid w:val="009D269A"/>
    <w:rsid w:val="009D26F8"/>
    <w:rsid w:val="009D314A"/>
    <w:rsid w:val="009D3AD2"/>
    <w:rsid w:val="009D4461"/>
    <w:rsid w:val="009D4507"/>
    <w:rsid w:val="009D45B4"/>
    <w:rsid w:val="009D45D5"/>
    <w:rsid w:val="009D4908"/>
    <w:rsid w:val="009D4961"/>
    <w:rsid w:val="009D4E33"/>
    <w:rsid w:val="009D4FBC"/>
    <w:rsid w:val="009D5261"/>
    <w:rsid w:val="009D5589"/>
    <w:rsid w:val="009D57D5"/>
    <w:rsid w:val="009D626A"/>
    <w:rsid w:val="009D66B5"/>
    <w:rsid w:val="009D66EF"/>
    <w:rsid w:val="009D6725"/>
    <w:rsid w:val="009D7704"/>
    <w:rsid w:val="009D7D16"/>
    <w:rsid w:val="009D7DAD"/>
    <w:rsid w:val="009E0A83"/>
    <w:rsid w:val="009E0D62"/>
    <w:rsid w:val="009E0EC7"/>
    <w:rsid w:val="009E0FEE"/>
    <w:rsid w:val="009E12C7"/>
    <w:rsid w:val="009E196C"/>
    <w:rsid w:val="009E2058"/>
    <w:rsid w:val="009E2584"/>
    <w:rsid w:val="009E2C11"/>
    <w:rsid w:val="009E2D74"/>
    <w:rsid w:val="009E3631"/>
    <w:rsid w:val="009E3B5D"/>
    <w:rsid w:val="009E40C1"/>
    <w:rsid w:val="009E42EA"/>
    <w:rsid w:val="009E431A"/>
    <w:rsid w:val="009E4BF9"/>
    <w:rsid w:val="009E5192"/>
    <w:rsid w:val="009E53D2"/>
    <w:rsid w:val="009E57F9"/>
    <w:rsid w:val="009E6ACE"/>
    <w:rsid w:val="009E7373"/>
    <w:rsid w:val="009E7689"/>
    <w:rsid w:val="009F0543"/>
    <w:rsid w:val="009F09F6"/>
    <w:rsid w:val="009F113B"/>
    <w:rsid w:val="009F123A"/>
    <w:rsid w:val="009F1349"/>
    <w:rsid w:val="009F18CA"/>
    <w:rsid w:val="009F25D2"/>
    <w:rsid w:val="009F2FEF"/>
    <w:rsid w:val="009F31D7"/>
    <w:rsid w:val="009F3344"/>
    <w:rsid w:val="009F35EE"/>
    <w:rsid w:val="009F397F"/>
    <w:rsid w:val="009F39FB"/>
    <w:rsid w:val="009F3EC1"/>
    <w:rsid w:val="009F45AC"/>
    <w:rsid w:val="009F6A73"/>
    <w:rsid w:val="009F6B2F"/>
    <w:rsid w:val="009F6FD5"/>
    <w:rsid w:val="009F7060"/>
    <w:rsid w:val="009F71B0"/>
    <w:rsid w:val="009F7358"/>
    <w:rsid w:val="009F7F0B"/>
    <w:rsid w:val="00A01659"/>
    <w:rsid w:val="00A01A7F"/>
    <w:rsid w:val="00A01DE8"/>
    <w:rsid w:val="00A02802"/>
    <w:rsid w:val="00A03046"/>
    <w:rsid w:val="00A0349B"/>
    <w:rsid w:val="00A0357B"/>
    <w:rsid w:val="00A035D9"/>
    <w:rsid w:val="00A036CC"/>
    <w:rsid w:val="00A03C2C"/>
    <w:rsid w:val="00A04147"/>
    <w:rsid w:val="00A04269"/>
    <w:rsid w:val="00A0452C"/>
    <w:rsid w:val="00A04553"/>
    <w:rsid w:val="00A05542"/>
    <w:rsid w:val="00A0605F"/>
    <w:rsid w:val="00A0632B"/>
    <w:rsid w:val="00A06332"/>
    <w:rsid w:val="00A0642F"/>
    <w:rsid w:val="00A0664B"/>
    <w:rsid w:val="00A06B5A"/>
    <w:rsid w:val="00A076EB"/>
    <w:rsid w:val="00A07AC1"/>
    <w:rsid w:val="00A1007B"/>
    <w:rsid w:val="00A10AA6"/>
    <w:rsid w:val="00A10D83"/>
    <w:rsid w:val="00A11533"/>
    <w:rsid w:val="00A11E81"/>
    <w:rsid w:val="00A124DA"/>
    <w:rsid w:val="00A12909"/>
    <w:rsid w:val="00A12AF5"/>
    <w:rsid w:val="00A12BDD"/>
    <w:rsid w:val="00A12E4A"/>
    <w:rsid w:val="00A12EE3"/>
    <w:rsid w:val="00A13672"/>
    <w:rsid w:val="00A13F0C"/>
    <w:rsid w:val="00A13FE9"/>
    <w:rsid w:val="00A141D0"/>
    <w:rsid w:val="00A14387"/>
    <w:rsid w:val="00A14447"/>
    <w:rsid w:val="00A14602"/>
    <w:rsid w:val="00A14813"/>
    <w:rsid w:val="00A14A64"/>
    <w:rsid w:val="00A14FE0"/>
    <w:rsid w:val="00A154F5"/>
    <w:rsid w:val="00A1564A"/>
    <w:rsid w:val="00A15813"/>
    <w:rsid w:val="00A1590A"/>
    <w:rsid w:val="00A15A73"/>
    <w:rsid w:val="00A15B63"/>
    <w:rsid w:val="00A15CE1"/>
    <w:rsid w:val="00A16218"/>
    <w:rsid w:val="00A1627A"/>
    <w:rsid w:val="00A165EF"/>
    <w:rsid w:val="00A16BD6"/>
    <w:rsid w:val="00A16C99"/>
    <w:rsid w:val="00A16D30"/>
    <w:rsid w:val="00A16DAB"/>
    <w:rsid w:val="00A16ECA"/>
    <w:rsid w:val="00A170A4"/>
    <w:rsid w:val="00A17846"/>
    <w:rsid w:val="00A17A7D"/>
    <w:rsid w:val="00A20A23"/>
    <w:rsid w:val="00A20CEC"/>
    <w:rsid w:val="00A21313"/>
    <w:rsid w:val="00A213AB"/>
    <w:rsid w:val="00A2149A"/>
    <w:rsid w:val="00A216DB"/>
    <w:rsid w:val="00A21BFF"/>
    <w:rsid w:val="00A21E63"/>
    <w:rsid w:val="00A22CE3"/>
    <w:rsid w:val="00A23106"/>
    <w:rsid w:val="00A2361D"/>
    <w:rsid w:val="00A23EE6"/>
    <w:rsid w:val="00A23FFA"/>
    <w:rsid w:val="00A2425B"/>
    <w:rsid w:val="00A2435B"/>
    <w:rsid w:val="00A24549"/>
    <w:rsid w:val="00A24B43"/>
    <w:rsid w:val="00A24BB0"/>
    <w:rsid w:val="00A24C9F"/>
    <w:rsid w:val="00A2519C"/>
    <w:rsid w:val="00A251B9"/>
    <w:rsid w:val="00A25201"/>
    <w:rsid w:val="00A257BE"/>
    <w:rsid w:val="00A26519"/>
    <w:rsid w:val="00A26818"/>
    <w:rsid w:val="00A2687F"/>
    <w:rsid w:val="00A270B9"/>
    <w:rsid w:val="00A27341"/>
    <w:rsid w:val="00A27C4A"/>
    <w:rsid w:val="00A27DD2"/>
    <w:rsid w:val="00A30B4A"/>
    <w:rsid w:val="00A30BC3"/>
    <w:rsid w:val="00A315AC"/>
    <w:rsid w:val="00A316C1"/>
    <w:rsid w:val="00A31B58"/>
    <w:rsid w:val="00A31B66"/>
    <w:rsid w:val="00A31DAA"/>
    <w:rsid w:val="00A31FA6"/>
    <w:rsid w:val="00A323E4"/>
    <w:rsid w:val="00A337F7"/>
    <w:rsid w:val="00A339B1"/>
    <w:rsid w:val="00A339BD"/>
    <w:rsid w:val="00A34EA5"/>
    <w:rsid w:val="00A35303"/>
    <w:rsid w:val="00A354F7"/>
    <w:rsid w:val="00A358B6"/>
    <w:rsid w:val="00A35AF0"/>
    <w:rsid w:val="00A3758B"/>
    <w:rsid w:val="00A37595"/>
    <w:rsid w:val="00A378F1"/>
    <w:rsid w:val="00A40037"/>
    <w:rsid w:val="00A40392"/>
    <w:rsid w:val="00A40EE0"/>
    <w:rsid w:val="00A41063"/>
    <w:rsid w:val="00A42407"/>
    <w:rsid w:val="00A42909"/>
    <w:rsid w:val="00A4363E"/>
    <w:rsid w:val="00A43C38"/>
    <w:rsid w:val="00A43D51"/>
    <w:rsid w:val="00A43E04"/>
    <w:rsid w:val="00A441AE"/>
    <w:rsid w:val="00A44BAD"/>
    <w:rsid w:val="00A44EB7"/>
    <w:rsid w:val="00A45271"/>
    <w:rsid w:val="00A455FE"/>
    <w:rsid w:val="00A457DF"/>
    <w:rsid w:val="00A45D8E"/>
    <w:rsid w:val="00A462D1"/>
    <w:rsid w:val="00A4638E"/>
    <w:rsid w:val="00A464EE"/>
    <w:rsid w:val="00A465BB"/>
    <w:rsid w:val="00A467D5"/>
    <w:rsid w:val="00A46956"/>
    <w:rsid w:val="00A46CD4"/>
    <w:rsid w:val="00A4704F"/>
    <w:rsid w:val="00A4730F"/>
    <w:rsid w:val="00A474F3"/>
    <w:rsid w:val="00A4757A"/>
    <w:rsid w:val="00A478EA"/>
    <w:rsid w:val="00A5086B"/>
    <w:rsid w:val="00A50A7F"/>
    <w:rsid w:val="00A50CB5"/>
    <w:rsid w:val="00A50CE7"/>
    <w:rsid w:val="00A51F0A"/>
    <w:rsid w:val="00A52922"/>
    <w:rsid w:val="00A52CCF"/>
    <w:rsid w:val="00A53276"/>
    <w:rsid w:val="00A533EE"/>
    <w:rsid w:val="00A53712"/>
    <w:rsid w:val="00A5386F"/>
    <w:rsid w:val="00A544BF"/>
    <w:rsid w:val="00A544DA"/>
    <w:rsid w:val="00A54511"/>
    <w:rsid w:val="00A54991"/>
    <w:rsid w:val="00A550E1"/>
    <w:rsid w:val="00A555B8"/>
    <w:rsid w:val="00A56030"/>
    <w:rsid w:val="00A5645C"/>
    <w:rsid w:val="00A56564"/>
    <w:rsid w:val="00A56A61"/>
    <w:rsid w:val="00A56DED"/>
    <w:rsid w:val="00A56E23"/>
    <w:rsid w:val="00A56EB2"/>
    <w:rsid w:val="00A56F81"/>
    <w:rsid w:val="00A570EC"/>
    <w:rsid w:val="00A57494"/>
    <w:rsid w:val="00A57529"/>
    <w:rsid w:val="00A60B33"/>
    <w:rsid w:val="00A610E9"/>
    <w:rsid w:val="00A61218"/>
    <w:rsid w:val="00A618C6"/>
    <w:rsid w:val="00A620F7"/>
    <w:rsid w:val="00A622AF"/>
    <w:rsid w:val="00A6242C"/>
    <w:rsid w:val="00A62B71"/>
    <w:rsid w:val="00A6325C"/>
    <w:rsid w:val="00A636A0"/>
    <w:rsid w:val="00A640A6"/>
    <w:rsid w:val="00A6463A"/>
    <w:rsid w:val="00A654F1"/>
    <w:rsid w:val="00A655A5"/>
    <w:rsid w:val="00A656A8"/>
    <w:rsid w:val="00A6654B"/>
    <w:rsid w:val="00A66B4D"/>
    <w:rsid w:val="00A66C12"/>
    <w:rsid w:val="00A66FC1"/>
    <w:rsid w:val="00A67727"/>
    <w:rsid w:val="00A67908"/>
    <w:rsid w:val="00A67A36"/>
    <w:rsid w:val="00A67A46"/>
    <w:rsid w:val="00A7082A"/>
    <w:rsid w:val="00A70FAF"/>
    <w:rsid w:val="00A71634"/>
    <w:rsid w:val="00A71B13"/>
    <w:rsid w:val="00A71C89"/>
    <w:rsid w:val="00A72CE5"/>
    <w:rsid w:val="00A72F32"/>
    <w:rsid w:val="00A73D7C"/>
    <w:rsid w:val="00A73FCE"/>
    <w:rsid w:val="00A741BD"/>
    <w:rsid w:val="00A74687"/>
    <w:rsid w:val="00A746F2"/>
    <w:rsid w:val="00A7476B"/>
    <w:rsid w:val="00A7496C"/>
    <w:rsid w:val="00A74A34"/>
    <w:rsid w:val="00A74C5B"/>
    <w:rsid w:val="00A75509"/>
    <w:rsid w:val="00A757EF"/>
    <w:rsid w:val="00A75AE0"/>
    <w:rsid w:val="00A75FC3"/>
    <w:rsid w:val="00A76320"/>
    <w:rsid w:val="00A76331"/>
    <w:rsid w:val="00A763CC"/>
    <w:rsid w:val="00A76856"/>
    <w:rsid w:val="00A76A7C"/>
    <w:rsid w:val="00A76B0C"/>
    <w:rsid w:val="00A770A6"/>
    <w:rsid w:val="00A7745D"/>
    <w:rsid w:val="00A77988"/>
    <w:rsid w:val="00A77FEA"/>
    <w:rsid w:val="00A8050F"/>
    <w:rsid w:val="00A80B16"/>
    <w:rsid w:val="00A80D02"/>
    <w:rsid w:val="00A81514"/>
    <w:rsid w:val="00A8192C"/>
    <w:rsid w:val="00A81A9E"/>
    <w:rsid w:val="00A82380"/>
    <w:rsid w:val="00A832A0"/>
    <w:rsid w:val="00A83AD0"/>
    <w:rsid w:val="00A84DB8"/>
    <w:rsid w:val="00A84DE9"/>
    <w:rsid w:val="00A8527D"/>
    <w:rsid w:val="00A8631C"/>
    <w:rsid w:val="00A86F73"/>
    <w:rsid w:val="00A870E5"/>
    <w:rsid w:val="00A87A9B"/>
    <w:rsid w:val="00A90383"/>
    <w:rsid w:val="00A904C4"/>
    <w:rsid w:val="00A90E17"/>
    <w:rsid w:val="00A913B2"/>
    <w:rsid w:val="00A91819"/>
    <w:rsid w:val="00A91CCC"/>
    <w:rsid w:val="00A91E82"/>
    <w:rsid w:val="00A92B0E"/>
    <w:rsid w:val="00A93059"/>
    <w:rsid w:val="00A933FB"/>
    <w:rsid w:val="00A93ED6"/>
    <w:rsid w:val="00A93F4B"/>
    <w:rsid w:val="00A94485"/>
    <w:rsid w:val="00A94CE0"/>
    <w:rsid w:val="00A95463"/>
    <w:rsid w:val="00A95B71"/>
    <w:rsid w:val="00A9615D"/>
    <w:rsid w:val="00A96855"/>
    <w:rsid w:val="00A96BFD"/>
    <w:rsid w:val="00A96C9A"/>
    <w:rsid w:val="00A971F7"/>
    <w:rsid w:val="00A97521"/>
    <w:rsid w:val="00A97901"/>
    <w:rsid w:val="00A97A73"/>
    <w:rsid w:val="00A97F1F"/>
    <w:rsid w:val="00A97FF7"/>
    <w:rsid w:val="00AA04C8"/>
    <w:rsid w:val="00AA05CC"/>
    <w:rsid w:val="00AA0953"/>
    <w:rsid w:val="00AA0CDC"/>
    <w:rsid w:val="00AA0D6D"/>
    <w:rsid w:val="00AA0DD4"/>
    <w:rsid w:val="00AA1361"/>
    <w:rsid w:val="00AA13C4"/>
    <w:rsid w:val="00AA147D"/>
    <w:rsid w:val="00AA1969"/>
    <w:rsid w:val="00AA1C7B"/>
    <w:rsid w:val="00AA1D49"/>
    <w:rsid w:val="00AA1F48"/>
    <w:rsid w:val="00AA1F87"/>
    <w:rsid w:val="00AA206D"/>
    <w:rsid w:val="00AA278F"/>
    <w:rsid w:val="00AA2C0B"/>
    <w:rsid w:val="00AA2C9A"/>
    <w:rsid w:val="00AA2DD1"/>
    <w:rsid w:val="00AA2EDC"/>
    <w:rsid w:val="00AA3342"/>
    <w:rsid w:val="00AA36A0"/>
    <w:rsid w:val="00AA4247"/>
    <w:rsid w:val="00AA447D"/>
    <w:rsid w:val="00AA46D2"/>
    <w:rsid w:val="00AA490B"/>
    <w:rsid w:val="00AA493D"/>
    <w:rsid w:val="00AA501D"/>
    <w:rsid w:val="00AA55FB"/>
    <w:rsid w:val="00AA65B1"/>
    <w:rsid w:val="00AA676F"/>
    <w:rsid w:val="00AA67F7"/>
    <w:rsid w:val="00AA6A7E"/>
    <w:rsid w:val="00AA6D84"/>
    <w:rsid w:val="00AA7077"/>
    <w:rsid w:val="00AA70C3"/>
    <w:rsid w:val="00AA7431"/>
    <w:rsid w:val="00AA76AB"/>
    <w:rsid w:val="00AA7B2E"/>
    <w:rsid w:val="00AB01A6"/>
    <w:rsid w:val="00AB0261"/>
    <w:rsid w:val="00AB039A"/>
    <w:rsid w:val="00AB04FC"/>
    <w:rsid w:val="00AB0620"/>
    <w:rsid w:val="00AB0C6B"/>
    <w:rsid w:val="00AB177A"/>
    <w:rsid w:val="00AB1A82"/>
    <w:rsid w:val="00AB1AAF"/>
    <w:rsid w:val="00AB1B20"/>
    <w:rsid w:val="00AB2063"/>
    <w:rsid w:val="00AB2126"/>
    <w:rsid w:val="00AB22B0"/>
    <w:rsid w:val="00AB304C"/>
    <w:rsid w:val="00AB355E"/>
    <w:rsid w:val="00AB35E2"/>
    <w:rsid w:val="00AB39EA"/>
    <w:rsid w:val="00AB3CF3"/>
    <w:rsid w:val="00AB3D42"/>
    <w:rsid w:val="00AB3F0A"/>
    <w:rsid w:val="00AB5082"/>
    <w:rsid w:val="00AB50DF"/>
    <w:rsid w:val="00AB5427"/>
    <w:rsid w:val="00AB5517"/>
    <w:rsid w:val="00AB5658"/>
    <w:rsid w:val="00AB58DE"/>
    <w:rsid w:val="00AB5976"/>
    <w:rsid w:val="00AB5C77"/>
    <w:rsid w:val="00AB60ED"/>
    <w:rsid w:val="00AB6B39"/>
    <w:rsid w:val="00AB7074"/>
    <w:rsid w:val="00AB739E"/>
    <w:rsid w:val="00AB75CA"/>
    <w:rsid w:val="00AC017C"/>
    <w:rsid w:val="00AC040F"/>
    <w:rsid w:val="00AC05E2"/>
    <w:rsid w:val="00AC06C8"/>
    <w:rsid w:val="00AC08BF"/>
    <w:rsid w:val="00AC0C60"/>
    <w:rsid w:val="00AC11E7"/>
    <w:rsid w:val="00AC1671"/>
    <w:rsid w:val="00AC1DCF"/>
    <w:rsid w:val="00AC2830"/>
    <w:rsid w:val="00AC2897"/>
    <w:rsid w:val="00AC2E5D"/>
    <w:rsid w:val="00AC30C9"/>
    <w:rsid w:val="00AC3221"/>
    <w:rsid w:val="00AC323E"/>
    <w:rsid w:val="00AC34DB"/>
    <w:rsid w:val="00AC351F"/>
    <w:rsid w:val="00AC3D2F"/>
    <w:rsid w:val="00AC49B0"/>
    <w:rsid w:val="00AC4D2C"/>
    <w:rsid w:val="00AC51B1"/>
    <w:rsid w:val="00AC595B"/>
    <w:rsid w:val="00AC59EA"/>
    <w:rsid w:val="00AC5ADA"/>
    <w:rsid w:val="00AC60D9"/>
    <w:rsid w:val="00AC642E"/>
    <w:rsid w:val="00AC6615"/>
    <w:rsid w:val="00AC6837"/>
    <w:rsid w:val="00AC68F6"/>
    <w:rsid w:val="00AC6C91"/>
    <w:rsid w:val="00AC7118"/>
    <w:rsid w:val="00AC7430"/>
    <w:rsid w:val="00AC7569"/>
    <w:rsid w:val="00AC7E7D"/>
    <w:rsid w:val="00AD0A32"/>
    <w:rsid w:val="00AD0AF3"/>
    <w:rsid w:val="00AD1083"/>
    <w:rsid w:val="00AD10B8"/>
    <w:rsid w:val="00AD17DE"/>
    <w:rsid w:val="00AD1B7F"/>
    <w:rsid w:val="00AD1ED9"/>
    <w:rsid w:val="00AD21CA"/>
    <w:rsid w:val="00AD2DAE"/>
    <w:rsid w:val="00AD38C0"/>
    <w:rsid w:val="00AD391E"/>
    <w:rsid w:val="00AD420F"/>
    <w:rsid w:val="00AD4252"/>
    <w:rsid w:val="00AD4301"/>
    <w:rsid w:val="00AD5AC9"/>
    <w:rsid w:val="00AD5C4A"/>
    <w:rsid w:val="00AD5E4A"/>
    <w:rsid w:val="00AD62F8"/>
    <w:rsid w:val="00AD6A10"/>
    <w:rsid w:val="00AD6AE3"/>
    <w:rsid w:val="00AD71E3"/>
    <w:rsid w:val="00AE052D"/>
    <w:rsid w:val="00AE0A77"/>
    <w:rsid w:val="00AE0E4A"/>
    <w:rsid w:val="00AE2483"/>
    <w:rsid w:val="00AE26A2"/>
    <w:rsid w:val="00AE2890"/>
    <w:rsid w:val="00AE2BDD"/>
    <w:rsid w:val="00AE3142"/>
    <w:rsid w:val="00AE3414"/>
    <w:rsid w:val="00AE34ED"/>
    <w:rsid w:val="00AE3994"/>
    <w:rsid w:val="00AE3DC2"/>
    <w:rsid w:val="00AE3E17"/>
    <w:rsid w:val="00AE44A0"/>
    <w:rsid w:val="00AE4CE9"/>
    <w:rsid w:val="00AE4E44"/>
    <w:rsid w:val="00AE52A9"/>
    <w:rsid w:val="00AE5432"/>
    <w:rsid w:val="00AE5633"/>
    <w:rsid w:val="00AE5B15"/>
    <w:rsid w:val="00AE5E2D"/>
    <w:rsid w:val="00AE6280"/>
    <w:rsid w:val="00AE6758"/>
    <w:rsid w:val="00AE71E7"/>
    <w:rsid w:val="00AE721C"/>
    <w:rsid w:val="00AE7464"/>
    <w:rsid w:val="00AE7799"/>
    <w:rsid w:val="00AE79A4"/>
    <w:rsid w:val="00AF0555"/>
    <w:rsid w:val="00AF082B"/>
    <w:rsid w:val="00AF1007"/>
    <w:rsid w:val="00AF12AB"/>
    <w:rsid w:val="00AF136D"/>
    <w:rsid w:val="00AF1A36"/>
    <w:rsid w:val="00AF1F4F"/>
    <w:rsid w:val="00AF26A6"/>
    <w:rsid w:val="00AF26B8"/>
    <w:rsid w:val="00AF2741"/>
    <w:rsid w:val="00AF2E25"/>
    <w:rsid w:val="00AF2E5B"/>
    <w:rsid w:val="00AF3E11"/>
    <w:rsid w:val="00AF40E7"/>
    <w:rsid w:val="00AF436B"/>
    <w:rsid w:val="00AF45EA"/>
    <w:rsid w:val="00AF4624"/>
    <w:rsid w:val="00AF49DB"/>
    <w:rsid w:val="00AF4C9C"/>
    <w:rsid w:val="00AF4EDF"/>
    <w:rsid w:val="00AF53B7"/>
    <w:rsid w:val="00AF541A"/>
    <w:rsid w:val="00AF587D"/>
    <w:rsid w:val="00AF59F0"/>
    <w:rsid w:val="00AF6525"/>
    <w:rsid w:val="00AF689A"/>
    <w:rsid w:val="00AF6B8E"/>
    <w:rsid w:val="00AF736E"/>
    <w:rsid w:val="00AF73BB"/>
    <w:rsid w:val="00AF76B0"/>
    <w:rsid w:val="00AF7A64"/>
    <w:rsid w:val="00AF7DE0"/>
    <w:rsid w:val="00AF7FC7"/>
    <w:rsid w:val="00B00072"/>
    <w:rsid w:val="00B000A9"/>
    <w:rsid w:val="00B0042F"/>
    <w:rsid w:val="00B00460"/>
    <w:rsid w:val="00B00959"/>
    <w:rsid w:val="00B00AFB"/>
    <w:rsid w:val="00B011B1"/>
    <w:rsid w:val="00B01AAE"/>
    <w:rsid w:val="00B01E15"/>
    <w:rsid w:val="00B02114"/>
    <w:rsid w:val="00B023E8"/>
    <w:rsid w:val="00B02DE6"/>
    <w:rsid w:val="00B0408F"/>
    <w:rsid w:val="00B042D4"/>
    <w:rsid w:val="00B04496"/>
    <w:rsid w:val="00B046F6"/>
    <w:rsid w:val="00B052F1"/>
    <w:rsid w:val="00B0585A"/>
    <w:rsid w:val="00B05968"/>
    <w:rsid w:val="00B05DD4"/>
    <w:rsid w:val="00B0668E"/>
    <w:rsid w:val="00B06842"/>
    <w:rsid w:val="00B06BED"/>
    <w:rsid w:val="00B06DFC"/>
    <w:rsid w:val="00B07020"/>
    <w:rsid w:val="00B07404"/>
    <w:rsid w:val="00B07A01"/>
    <w:rsid w:val="00B10395"/>
    <w:rsid w:val="00B109D8"/>
    <w:rsid w:val="00B10C13"/>
    <w:rsid w:val="00B11619"/>
    <w:rsid w:val="00B11C94"/>
    <w:rsid w:val="00B11E17"/>
    <w:rsid w:val="00B122C3"/>
    <w:rsid w:val="00B1235B"/>
    <w:rsid w:val="00B123FD"/>
    <w:rsid w:val="00B125E8"/>
    <w:rsid w:val="00B12681"/>
    <w:rsid w:val="00B126EC"/>
    <w:rsid w:val="00B12ABA"/>
    <w:rsid w:val="00B12CBE"/>
    <w:rsid w:val="00B12D49"/>
    <w:rsid w:val="00B13015"/>
    <w:rsid w:val="00B1308A"/>
    <w:rsid w:val="00B13555"/>
    <w:rsid w:val="00B1413C"/>
    <w:rsid w:val="00B14219"/>
    <w:rsid w:val="00B1437D"/>
    <w:rsid w:val="00B14B36"/>
    <w:rsid w:val="00B14DC4"/>
    <w:rsid w:val="00B14FBF"/>
    <w:rsid w:val="00B1579F"/>
    <w:rsid w:val="00B15B5E"/>
    <w:rsid w:val="00B15BD5"/>
    <w:rsid w:val="00B1673F"/>
    <w:rsid w:val="00B16BB0"/>
    <w:rsid w:val="00B16FA0"/>
    <w:rsid w:val="00B1700B"/>
    <w:rsid w:val="00B1705C"/>
    <w:rsid w:val="00B1740B"/>
    <w:rsid w:val="00B17CF9"/>
    <w:rsid w:val="00B20A80"/>
    <w:rsid w:val="00B2135C"/>
    <w:rsid w:val="00B213A2"/>
    <w:rsid w:val="00B21AE5"/>
    <w:rsid w:val="00B21EC9"/>
    <w:rsid w:val="00B21EF7"/>
    <w:rsid w:val="00B2236A"/>
    <w:rsid w:val="00B229E7"/>
    <w:rsid w:val="00B231B3"/>
    <w:rsid w:val="00B234EC"/>
    <w:rsid w:val="00B2352D"/>
    <w:rsid w:val="00B23945"/>
    <w:rsid w:val="00B23EA3"/>
    <w:rsid w:val="00B23F80"/>
    <w:rsid w:val="00B24152"/>
    <w:rsid w:val="00B241F6"/>
    <w:rsid w:val="00B246CC"/>
    <w:rsid w:val="00B247EF"/>
    <w:rsid w:val="00B24AD4"/>
    <w:rsid w:val="00B2536A"/>
    <w:rsid w:val="00B2549D"/>
    <w:rsid w:val="00B255AA"/>
    <w:rsid w:val="00B25771"/>
    <w:rsid w:val="00B26894"/>
    <w:rsid w:val="00B26986"/>
    <w:rsid w:val="00B26E2B"/>
    <w:rsid w:val="00B2725D"/>
    <w:rsid w:val="00B27718"/>
    <w:rsid w:val="00B278D6"/>
    <w:rsid w:val="00B2796A"/>
    <w:rsid w:val="00B3026F"/>
    <w:rsid w:val="00B3059E"/>
    <w:rsid w:val="00B30673"/>
    <w:rsid w:val="00B30BFD"/>
    <w:rsid w:val="00B3113F"/>
    <w:rsid w:val="00B31196"/>
    <w:rsid w:val="00B31AC3"/>
    <w:rsid w:val="00B31F22"/>
    <w:rsid w:val="00B321F6"/>
    <w:rsid w:val="00B3247B"/>
    <w:rsid w:val="00B3275E"/>
    <w:rsid w:val="00B327E6"/>
    <w:rsid w:val="00B32BF8"/>
    <w:rsid w:val="00B32F57"/>
    <w:rsid w:val="00B33283"/>
    <w:rsid w:val="00B336BA"/>
    <w:rsid w:val="00B33782"/>
    <w:rsid w:val="00B340D0"/>
    <w:rsid w:val="00B356D2"/>
    <w:rsid w:val="00B35B73"/>
    <w:rsid w:val="00B3641D"/>
    <w:rsid w:val="00B36A11"/>
    <w:rsid w:val="00B372D9"/>
    <w:rsid w:val="00B37A52"/>
    <w:rsid w:val="00B37B22"/>
    <w:rsid w:val="00B37F21"/>
    <w:rsid w:val="00B4023E"/>
    <w:rsid w:val="00B40565"/>
    <w:rsid w:val="00B414D5"/>
    <w:rsid w:val="00B41547"/>
    <w:rsid w:val="00B41A5E"/>
    <w:rsid w:val="00B4244E"/>
    <w:rsid w:val="00B428F0"/>
    <w:rsid w:val="00B43402"/>
    <w:rsid w:val="00B446CC"/>
    <w:rsid w:val="00B44801"/>
    <w:rsid w:val="00B44A19"/>
    <w:rsid w:val="00B44E53"/>
    <w:rsid w:val="00B44E60"/>
    <w:rsid w:val="00B451DD"/>
    <w:rsid w:val="00B451E9"/>
    <w:rsid w:val="00B4557A"/>
    <w:rsid w:val="00B45924"/>
    <w:rsid w:val="00B45D4A"/>
    <w:rsid w:val="00B46519"/>
    <w:rsid w:val="00B4659A"/>
    <w:rsid w:val="00B46609"/>
    <w:rsid w:val="00B47C05"/>
    <w:rsid w:val="00B47EC2"/>
    <w:rsid w:val="00B47FC2"/>
    <w:rsid w:val="00B5144A"/>
    <w:rsid w:val="00B51458"/>
    <w:rsid w:val="00B51B71"/>
    <w:rsid w:val="00B52060"/>
    <w:rsid w:val="00B521CD"/>
    <w:rsid w:val="00B525F0"/>
    <w:rsid w:val="00B52675"/>
    <w:rsid w:val="00B52D69"/>
    <w:rsid w:val="00B52D80"/>
    <w:rsid w:val="00B52FC3"/>
    <w:rsid w:val="00B532B8"/>
    <w:rsid w:val="00B5342A"/>
    <w:rsid w:val="00B536DD"/>
    <w:rsid w:val="00B53B04"/>
    <w:rsid w:val="00B53B62"/>
    <w:rsid w:val="00B54472"/>
    <w:rsid w:val="00B5451A"/>
    <w:rsid w:val="00B5489D"/>
    <w:rsid w:val="00B54AF7"/>
    <w:rsid w:val="00B54BC0"/>
    <w:rsid w:val="00B54E03"/>
    <w:rsid w:val="00B550E4"/>
    <w:rsid w:val="00B5521E"/>
    <w:rsid w:val="00B55B43"/>
    <w:rsid w:val="00B55B73"/>
    <w:rsid w:val="00B5611A"/>
    <w:rsid w:val="00B5638C"/>
    <w:rsid w:val="00B56606"/>
    <w:rsid w:val="00B571F1"/>
    <w:rsid w:val="00B572E1"/>
    <w:rsid w:val="00B57337"/>
    <w:rsid w:val="00B575D7"/>
    <w:rsid w:val="00B576E0"/>
    <w:rsid w:val="00B57948"/>
    <w:rsid w:val="00B57A8A"/>
    <w:rsid w:val="00B602AD"/>
    <w:rsid w:val="00B6041A"/>
    <w:rsid w:val="00B6046C"/>
    <w:rsid w:val="00B616BA"/>
    <w:rsid w:val="00B61DB2"/>
    <w:rsid w:val="00B620FA"/>
    <w:rsid w:val="00B625ED"/>
    <w:rsid w:val="00B62B73"/>
    <w:rsid w:val="00B63207"/>
    <w:rsid w:val="00B6390B"/>
    <w:rsid w:val="00B639D6"/>
    <w:rsid w:val="00B64E8B"/>
    <w:rsid w:val="00B64E8F"/>
    <w:rsid w:val="00B6528B"/>
    <w:rsid w:val="00B65581"/>
    <w:rsid w:val="00B65955"/>
    <w:rsid w:val="00B65B8B"/>
    <w:rsid w:val="00B65F9F"/>
    <w:rsid w:val="00B66054"/>
    <w:rsid w:val="00B6657F"/>
    <w:rsid w:val="00B667AE"/>
    <w:rsid w:val="00B66BFA"/>
    <w:rsid w:val="00B676FA"/>
    <w:rsid w:val="00B676FC"/>
    <w:rsid w:val="00B67D52"/>
    <w:rsid w:val="00B67E74"/>
    <w:rsid w:val="00B70A3C"/>
    <w:rsid w:val="00B70A7F"/>
    <w:rsid w:val="00B71698"/>
    <w:rsid w:val="00B71714"/>
    <w:rsid w:val="00B72003"/>
    <w:rsid w:val="00B7218D"/>
    <w:rsid w:val="00B72280"/>
    <w:rsid w:val="00B72531"/>
    <w:rsid w:val="00B7291C"/>
    <w:rsid w:val="00B72CD3"/>
    <w:rsid w:val="00B73167"/>
    <w:rsid w:val="00B733FB"/>
    <w:rsid w:val="00B7350B"/>
    <w:rsid w:val="00B735B6"/>
    <w:rsid w:val="00B73807"/>
    <w:rsid w:val="00B73A55"/>
    <w:rsid w:val="00B73FAB"/>
    <w:rsid w:val="00B740BC"/>
    <w:rsid w:val="00B74430"/>
    <w:rsid w:val="00B7466E"/>
    <w:rsid w:val="00B748A8"/>
    <w:rsid w:val="00B753B8"/>
    <w:rsid w:val="00B75DD4"/>
    <w:rsid w:val="00B76235"/>
    <w:rsid w:val="00B7650F"/>
    <w:rsid w:val="00B77174"/>
    <w:rsid w:val="00B77776"/>
    <w:rsid w:val="00B7777D"/>
    <w:rsid w:val="00B77F37"/>
    <w:rsid w:val="00B80DF7"/>
    <w:rsid w:val="00B81328"/>
    <w:rsid w:val="00B818EC"/>
    <w:rsid w:val="00B81D70"/>
    <w:rsid w:val="00B82237"/>
    <w:rsid w:val="00B8277E"/>
    <w:rsid w:val="00B83553"/>
    <w:rsid w:val="00B8357C"/>
    <w:rsid w:val="00B835B8"/>
    <w:rsid w:val="00B83717"/>
    <w:rsid w:val="00B83DB3"/>
    <w:rsid w:val="00B83F10"/>
    <w:rsid w:val="00B84008"/>
    <w:rsid w:val="00B842AB"/>
    <w:rsid w:val="00B842C2"/>
    <w:rsid w:val="00B856EB"/>
    <w:rsid w:val="00B85A70"/>
    <w:rsid w:val="00B85FA4"/>
    <w:rsid w:val="00B86488"/>
    <w:rsid w:val="00B8674B"/>
    <w:rsid w:val="00B867A8"/>
    <w:rsid w:val="00B86C8A"/>
    <w:rsid w:val="00B86F28"/>
    <w:rsid w:val="00B8719F"/>
    <w:rsid w:val="00B873A4"/>
    <w:rsid w:val="00B8771D"/>
    <w:rsid w:val="00B908B8"/>
    <w:rsid w:val="00B90BBF"/>
    <w:rsid w:val="00B91163"/>
    <w:rsid w:val="00B91337"/>
    <w:rsid w:val="00B91445"/>
    <w:rsid w:val="00B91612"/>
    <w:rsid w:val="00B91EA9"/>
    <w:rsid w:val="00B92708"/>
    <w:rsid w:val="00B92A03"/>
    <w:rsid w:val="00B92C47"/>
    <w:rsid w:val="00B93168"/>
    <w:rsid w:val="00B93DCD"/>
    <w:rsid w:val="00B93E8B"/>
    <w:rsid w:val="00B9410B"/>
    <w:rsid w:val="00B94863"/>
    <w:rsid w:val="00B9489A"/>
    <w:rsid w:val="00B949DF"/>
    <w:rsid w:val="00B94C4B"/>
    <w:rsid w:val="00B94E9B"/>
    <w:rsid w:val="00B95379"/>
    <w:rsid w:val="00B95634"/>
    <w:rsid w:val="00B958B2"/>
    <w:rsid w:val="00B95BA8"/>
    <w:rsid w:val="00B95EB8"/>
    <w:rsid w:val="00B95F45"/>
    <w:rsid w:val="00B96C90"/>
    <w:rsid w:val="00BA0148"/>
    <w:rsid w:val="00BA0621"/>
    <w:rsid w:val="00BA0996"/>
    <w:rsid w:val="00BA0B22"/>
    <w:rsid w:val="00BA0B53"/>
    <w:rsid w:val="00BA0B79"/>
    <w:rsid w:val="00BA0BE6"/>
    <w:rsid w:val="00BA0FEB"/>
    <w:rsid w:val="00BA1201"/>
    <w:rsid w:val="00BA127D"/>
    <w:rsid w:val="00BA15D0"/>
    <w:rsid w:val="00BA17A6"/>
    <w:rsid w:val="00BA1815"/>
    <w:rsid w:val="00BA191D"/>
    <w:rsid w:val="00BA1956"/>
    <w:rsid w:val="00BA21D2"/>
    <w:rsid w:val="00BA2819"/>
    <w:rsid w:val="00BA3348"/>
    <w:rsid w:val="00BA35D0"/>
    <w:rsid w:val="00BA44CE"/>
    <w:rsid w:val="00BA4CC4"/>
    <w:rsid w:val="00BA517D"/>
    <w:rsid w:val="00BA5238"/>
    <w:rsid w:val="00BA578A"/>
    <w:rsid w:val="00BA5F06"/>
    <w:rsid w:val="00BA60C5"/>
    <w:rsid w:val="00BA61B7"/>
    <w:rsid w:val="00BA61CD"/>
    <w:rsid w:val="00BA66C9"/>
    <w:rsid w:val="00BA68CB"/>
    <w:rsid w:val="00BA6C97"/>
    <w:rsid w:val="00BA6FE3"/>
    <w:rsid w:val="00BA701A"/>
    <w:rsid w:val="00BA7081"/>
    <w:rsid w:val="00BA7402"/>
    <w:rsid w:val="00BA79D0"/>
    <w:rsid w:val="00BA7C7D"/>
    <w:rsid w:val="00BB09F4"/>
    <w:rsid w:val="00BB0B78"/>
    <w:rsid w:val="00BB0CE3"/>
    <w:rsid w:val="00BB114A"/>
    <w:rsid w:val="00BB11F0"/>
    <w:rsid w:val="00BB13E4"/>
    <w:rsid w:val="00BB1648"/>
    <w:rsid w:val="00BB1E78"/>
    <w:rsid w:val="00BB1EF5"/>
    <w:rsid w:val="00BB1FD3"/>
    <w:rsid w:val="00BB2313"/>
    <w:rsid w:val="00BB24CA"/>
    <w:rsid w:val="00BB2502"/>
    <w:rsid w:val="00BB290C"/>
    <w:rsid w:val="00BB2EF5"/>
    <w:rsid w:val="00BB35EB"/>
    <w:rsid w:val="00BB3660"/>
    <w:rsid w:val="00BB38AB"/>
    <w:rsid w:val="00BB41EF"/>
    <w:rsid w:val="00BB4749"/>
    <w:rsid w:val="00BB4E01"/>
    <w:rsid w:val="00BB4ED1"/>
    <w:rsid w:val="00BB535C"/>
    <w:rsid w:val="00BB56BD"/>
    <w:rsid w:val="00BB5859"/>
    <w:rsid w:val="00BB613E"/>
    <w:rsid w:val="00BB6256"/>
    <w:rsid w:val="00BB65DE"/>
    <w:rsid w:val="00BB6617"/>
    <w:rsid w:val="00BB6AFF"/>
    <w:rsid w:val="00BB703D"/>
    <w:rsid w:val="00BB71E7"/>
    <w:rsid w:val="00BB7261"/>
    <w:rsid w:val="00BB739B"/>
    <w:rsid w:val="00BB7740"/>
    <w:rsid w:val="00BB784B"/>
    <w:rsid w:val="00BB79A0"/>
    <w:rsid w:val="00BB7AFE"/>
    <w:rsid w:val="00BB7BDF"/>
    <w:rsid w:val="00BB7F9A"/>
    <w:rsid w:val="00BC035A"/>
    <w:rsid w:val="00BC054E"/>
    <w:rsid w:val="00BC0557"/>
    <w:rsid w:val="00BC056C"/>
    <w:rsid w:val="00BC0763"/>
    <w:rsid w:val="00BC07EE"/>
    <w:rsid w:val="00BC1337"/>
    <w:rsid w:val="00BC1B05"/>
    <w:rsid w:val="00BC21B0"/>
    <w:rsid w:val="00BC25A9"/>
    <w:rsid w:val="00BC2802"/>
    <w:rsid w:val="00BC2952"/>
    <w:rsid w:val="00BC2C6E"/>
    <w:rsid w:val="00BC315C"/>
    <w:rsid w:val="00BC3D3C"/>
    <w:rsid w:val="00BC3F91"/>
    <w:rsid w:val="00BC4216"/>
    <w:rsid w:val="00BC484F"/>
    <w:rsid w:val="00BC498A"/>
    <w:rsid w:val="00BC4998"/>
    <w:rsid w:val="00BC4AFC"/>
    <w:rsid w:val="00BC4CE4"/>
    <w:rsid w:val="00BC52B3"/>
    <w:rsid w:val="00BC55F9"/>
    <w:rsid w:val="00BC560C"/>
    <w:rsid w:val="00BC57DE"/>
    <w:rsid w:val="00BC5EE4"/>
    <w:rsid w:val="00BC66AF"/>
    <w:rsid w:val="00BC6BA5"/>
    <w:rsid w:val="00BC6C25"/>
    <w:rsid w:val="00BC6D99"/>
    <w:rsid w:val="00BC7756"/>
    <w:rsid w:val="00BC7AF4"/>
    <w:rsid w:val="00BC7BB5"/>
    <w:rsid w:val="00BD0005"/>
    <w:rsid w:val="00BD0097"/>
    <w:rsid w:val="00BD07DF"/>
    <w:rsid w:val="00BD08BA"/>
    <w:rsid w:val="00BD0A46"/>
    <w:rsid w:val="00BD0C29"/>
    <w:rsid w:val="00BD1A71"/>
    <w:rsid w:val="00BD1B37"/>
    <w:rsid w:val="00BD2097"/>
    <w:rsid w:val="00BD2540"/>
    <w:rsid w:val="00BD26F2"/>
    <w:rsid w:val="00BD29CD"/>
    <w:rsid w:val="00BD357F"/>
    <w:rsid w:val="00BD3603"/>
    <w:rsid w:val="00BD4314"/>
    <w:rsid w:val="00BD48B4"/>
    <w:rsid w:val="00BD4C94"/>
    <w:rsid w:val="00BD4DC0"/>
    <w:rsid w:val="00BD58CC"/>
    <w:rsid w:val="00BD5BC6"/>
    <w:rsid w:val="00BD6720"/>
    <w:rsid w:val="00BD7621"/>
    <w:rsid w:val="00BD76CD"/>
    <w:rsid w:val="00BD77BF"/>
    <w:rsid w:val="00BE0024"/>
    <w:rsid w:val="00BE122E"/>
    <w:rsid w:val="00BE1330"/>
    <w:rsid w:val="00BE18C0"/>
    <w:rsid w:val="00BE1E05"/>
    <w:rsid w:val="00BE2A7D"/>
    <w:rsid w:val="00BE2CE1"/>
    <w:rsid w:val="00BE2F78"/>
    <w:rsid w:val="00BE33F3"/>
    <w:rsid w:val="00BE377E"/>
    <w:rsid w:val="00BE38AF"/>
    <w:rsid w:val="00BE38C1"/>
    <w:rsid w:val="00BE3CE3"/>
    <w:rsid w:val="00BE3E72"/>
    <w:rsid w:val="00BE4455"/>
    <w:rsid w:val="00BE51E5"/>
    <w:rsid w:val="00BE54D5"/>
    <w:rsid w:val="00BE5D12"/>
    <w:rsid w:val="00BE5D5F"/>
    <w:rsid w:val="00BE69AE"/>
    <w:rsid w:val="00BE6B26"/>
    <w:rsid w:val="00BE6D2A"/>
    <w:rsid w:val="00BE6D5E"/>
    <w:rsid w:val="00BE6F5B"/>
    <w:rsid w:val="00BE70B4"/>
    <w:rsid w:val="00BE75C9"/>
    <w:rsid w:val="00BE78B7"/>
    <w:rsid w:val="00BE7B22"/>
    <w:rsid w:val="00BE7C0F"/>
    <w:rsid w:val="00BF0517"/>
    <w:rsid w:val="00BF060B"/>
    <w:rsid w:val="00BF0BFF"/>
    <w:rsid w:val="00BF0D18"/>
    <w:rsid w:val="00BF168B"/>
    <w:rsid w:val="00BF22E4"/>
    <w:rsid w:val="00BF248E"/>
    <w:rsid w:val="00BF2567"/>
    <w:rsid w:val="00BF2A00"/>
    <w:rsid w:val="00BF314C"/>
    <w:rsid w:val="00BF323A"/>
    <w:rsid w:val="00BF33DE"/>
    <w:rsid w:val="00BF3719"/>
    <w:rsid w:val="00BF3E48"/>
    <w:rsid w:val="00BF4573"/>
    <w:rsid w:val="00BF4641"/>
    <w:rsid w:val="00BF4790"/>
    <w:rsid w:val="00BF529C"/>
    <w:rsid w:val="00BF5412"/>
    <w:rsid w:val="00BF5589"/>
    <w:rsid w:val="00BF5780"/>
    <w:rsid w:val="00BF612B"/>
    <w:rsid w:val="00BF6306"/>
    <w:rsid w:val="00BF65C0"/>
    <w:rsid w:val="00BF673A"/>
    <w:rsid w:val="00BF6CC9"/>
    <w:rsid w:val="00BF6DFE"/>
    <w:rsid w:val="00BF70CE"/>
    <w:rsid w:val="00BF71D8"/>
    <w:rsid w:val="00BF7EA2"/>
    <w:rsid w:val="00C005B9"/>
    <w:rsid w:val="00C00949"/>
    <w:rsid w:val="00C00957"/>
    <w:rsid w:val="00C01847"/>
    <w:rsid w:val="00C019D5"/>
    <w:rsid w:val="00C01B3A"/>
    <w:rsid w:val="00C01CC9"/>
    <w:rsid w:val="00C020ED"/>
    <w:rsid w:val="00C04567"/>
    <w:rsid w:val="00C04F42"/>
    <w:rsid w:val="00C05548"/>
    <w:rsid w:val="00C05CDE"/>
    <w:rsid w:val="00C0609F"/>
    <w:rsid w:val="00C0611D"/>
    <w:rsid w:val="00C06B40"/>
    <w:rsid w:val="00C07022"/>
    <w:rsid w:val="00C07048"/>
    <w:rsid w:val="00C0760C"/>
    <w:rsid w:val="00C07A10"/>
    <w:rsid w:val="00C1000E"/>
    <w:rsid w:val="00C10013"/>
    <w:rsid w:val="00C1082D"/>
    <w:rsid w:val="00C108AA"/>
    <w:rsid w:val="00C10AF5"/>
    <w:rsid w:val="00C10AFE"/>
    <w:rsid w:val="00C10D55"/>
    <w:rsid w:val="00C1112E"/>
    <w:rsid w:val="00C11B61"/>
    <w:rsid w:val="00C11E88"/>
    <w:rsid w:val="00C12AE1"/>
    <w:rsid w:val="00C1313C"/>
    <w:rsid w:val="00C13573"/>
    <w:rsid w:val="00C13786"/>
    <w:rsid w:val="00C13961"/>
    <w:rsid w:val="00C13A71"/>
    <w:rsid w:val="00C13EF5"/>
    <w:rsid w:val="00C140A3"/>
    <w:rsid w:val="00C1410F"/>
    <w:rsid w:val="00C14635"/>
    <w:rsid w:val="00C14793"/>
    <w:rsid w:val="00C147A3"/>
    <w:rsid w:val="00C147E1"/>
    <w:rsid w:val="00C1511E"/>
    <w:rsid w:val="00C15244"/>
    <w:rsid w:val="00C157D3"/>
    <w:rsid w:val="00C157DC"/>
    <w:rsid w:val="00C15E14"/>
    <w:rsid w:val="00C163DD"/>
    <w:rsid w:val="00C16550"/>
    <w:rsid w:val="00C16835"/>
    <w:rsid w:val="00C1684D"/>
    <w:rsid w:val="00C16CA3"/>
    <w:rsid w:val="00C16D2F"/>
    <w:rsid w:val="00C16E9B"/>
    <w:rsid w:val="00C17228"/>
    <w:rsid w:val="00C178FA"/>
    <w:rsid w:val="00C17949"/>
    <w:rsid w:val="00C20295"/>
    <w:rsid w:val="00C205A0"/>
    <w:rsid w:val="00C20AC3"/>
    <w:rsid w:val="00C20DE7"/>
    <w:rsid w:val="00C2160E"/>
    <w:rsid w:val="00C21F31"/>
    <w:rsid w:val="00C2227E"/>
    <w:rsid w:val="00C22384"/>
    <w:rsid w:val="00C22608"/>
    <w:rsid w:val="00C22BB7"/>
    <w:rsid w:val="00C22DC7"/>
    <w:rsid w:val="00C23089"/>
    <w:rsid w:val="00C2367A"/>
    <w:rsid w:val="00C238C5"/>
    <w:rsid w:val="00C239C0"/>
    <w:rsid w:val="00C23C52"/>
    <w:rsid w:val="00C24250"/>
    <w:rsid w:val="00C242D9"/>
    <w:rsid w:val="00C24544"/>
    <w:rsid w:val="00C24739"/>
    <w:rsid w:val="00C24BE7"/>
    <w:rsid w:val="00C25769"/>
    <w:rsid w:val="00C2587D"/>
    <w:rsid w:val="00C25D72"/>
    <w:rsid w:val="00C260AE"/>
    <w:rsid w:val="00C2614D"/>
    <w:rsid w:val="00C2626C"/>
    <w:rsid w:val="00C26555"/>
    <w:rsid w:val="00C26975"/>
    <w:rsid w:val="00C26FFA"/>
    <w:rsid w:val="00C2790B"/>
    <w:rsid w:val="00C27F10"/>
    <w:rsid w:val="00C30257"/>
    <w:rsid w:val="00C30756"/>
    <w:rsid w:val="00C30999"/>
    <w:rsid w:val="00C30AD0"/>
    <w:rsid w:val="00C30BCD"/>
    <w:rsid w:val="00C3105B"/>
    <w:rsid w:val="00C31548"/>
    <w:rsid w:val="00C31FD9"/>
    <w:rsid w:val="00C32188"/>
    <w:rsid w:val="00C32255"/>
    <w:rsid w:val="00C3256B"/>
    <w:rsid w:val="00C32661"/>
    <w:rsid w:val="00C326BC"/>
    <w:rsid w:val="00C327A7"/>
    <w:rsid w:val="00C328BC"/>
    <w:rsid w:val="00C32F30"/>
    <w:rsid w:val="00C331A0"/>
    <w:rsid w:val="00C3372C"/>
    <w:rsid w:val="00C33E5C"/>
    <w:rsid w:val="00C34006"/>
    <w:rsid w:val="00C344B0"/>
    <w:rsid w:val="00C345CF"/>
    <w:rsid w:val="00C34644"/>
    <w:rsid w:val="00C34713"/>
    <w:rsid w:val="00C347E8"/>
    <w:rsid w:val="00C34B83"/>
    <w:rsid w:val="00C34C8A"/>
    <w:rsid w:val="00C356C9"/>
    <w:rsid w:val="00C35907"/>
    <w:rsid w:val="00C35912"/>
    <w:rsid w:val="00C36281"/>
    <w:rsid w:val="00C36EBE"/>
    <w:rsid w:val="00C36FD4"/>
    <w:rsid w:val="00C373DA"/>
    <w:rsid w:val="00C375CA"/>
    <w:rsid w:val="00C3766A"/>
    <w:rsid w:val="00C37681"/>
    <w:rsid w:val="00C37B55"/>
    <w:rsid w:val="00C37C63"/>
    <w:rsid w:val="00C403CF"/>
    <w:rsid w:val="00C404E0"/>
    <w:rsid w:val="00C405A3"/>
    <w:rsid w:val="00C40B00"/>
    <w:rsid w:val="00C410BB"/>
    <w:rsid w:val="00C413F5"/>
    <w:rsid w:val="00C417D8"/>
    <w:rsid w:val="00C419E6"/>
    <w:rsid w:val="00C41E41"/>
    <w:rsid w:val="00C41F35"/>
    <w:rsid w:val="00C4225A"/>
    <w:rsid w:val="00C42990"/>
    <w:rsid w:val="00C42B8D"/>
    <w:rsid w:val="00C42CC4"/>
    <w:rsid w:val="00C430B5"/>
    <w:rsid w:val="00C438FD"/>
    <w:rsid w:val="00C439F3"/>
    <w:rsid w:val="00C43BEA"/>
    <w:rsid w:val="00C44750"/>
    <w:rsid w:val="00C44BA1"/>
    <w:rsid w:val="00C44C3E"/>
    <w:rsid w:val="00C44CBF"/>
    <w:rsid w:val="00C4582E"/>
    <w:rsid w:val="00C45C48"/>
    <w:rsid w:val="00C466AE"/>
    <w:rsid w:val="00C46A63"/>
    <w:rsid w:val="00C46CDE"/>
    <w:rsid w:val="00C46D68"/>
    <w:rsid w:val="00C47021"/>
    <w:rsid w:val="00C47070"/>
    <w:rsid w:val="00C4733B"/>
    <w:rsid w:val="00C4778C"/>
    <w:rsid w:val="00C4782C"/>
    <w:rsid w:val="00C47941"/>
    <w:rsid w:val="00C50265"/>
    <w:rsid w:val="00C505BC"/>
    <w:rsid w:val="00C50824"/>
    <w:rsid w:val="00C50901"/>
    <w:rsid w:val="00C50E78"/>
    <w:rsid w:val="00C50FC5"/>
    <w:rsid w:val="00C5122C"/>
    <w:rsid w:val="00C512D3"/>
    <w:rsid w:val="00C51C23"/>
    <w:rsid w:val="00C51F08"/>
    <w:rsid w:val="00C520BE"/>
    <w:rsid w:val="00C52435"/>
    <w:rsid w:val="00C52969"/>
    <w:rsid w:val="00C52C81"/>
    <w:rsid w:val="00C53ACB"/>
    <w:rsid w:val="00C53BB1"/>
    <w:rsid w:val="00C545B1"/>
    <w:rsid w:val="00C54613"/>
    <w:rsid w:val="00C5494A"/>
    <w:rsid w:val="00C55C34"/>
    <w:rsid w:val="00C55D5E"/>
    <w:rsid w:val="00C56050"/>
    <w:rsid w:val="00C565D9"/>
    <w:rsid w:val="00C567CE"/>
    <w:rsid w:val="00C5688F"/>
    <w:rsid w:val="00C5692E"/>
    <w:rsid w:val="00C56EBA"/>
    <w:rsid w:val="00C574D0"/>
    <w:rsid w:val="00C5779F"/>
    <w:rsid w:val="00C57943"/>
    <w:rsid w:val="00C6044E"/>
    <w:rsid w:val="00C60A1F"/>
    <w:rsid w:val="00C60F32"/>
    <w:rsid w:val="00C6112A"/>
    <w:rsid w:val="00C6130B"/>
    <w:rsid w:val="00C61B22"/>
    <w:rsid w:val="00C61B50"/>
    <w:rsid w:val="00C61CCE"/>
    <w:rsid w:val="00C61E90"/>
    <w:rsid w:val="00C623D1"/>
    <w:rsid w:val="00C62A93"/>
    <w:rsid w:val="00C62AAB"/>
    <w:rsid w:val="00C636D8"/>
    <w:rsid w:val="00C63901"/>
    <w:rsid w:val="00C63FAA"/>
    <w:rsid w:val="00C645B2"/>
    <w:rsid w:val="00C647E2"/>
    <w:rsid w:val="00C64835"/>
    <w:rsid w:val="00C648CD"/>
    <w:rsid w:val="00C64F1E"/>
    <w:rsid w:val="00C65324"/>
    <w:rsid w:val="00C657B8"/>
    <w:rsid w:val="00C65BAB"/>
    <w:rsid w:val="00C65E44"/>
    <w:rsid w:val="00C66D8B"/>
    <w:rsid w:val="00C66F69"/>
    <w:rsid w:val="00C6751C"/>
    <w:rsid w:val="00C67932"/>
    <w:rsid w:val="00C67DC3"/>
    <w:rsid w:val="00C67E89"/>
    <w:rsid w:val="00C67FC8"/>
    <w:rsid w:val="00C7036B"/>
    <w:rsid w:val="00C70A56"/>
    <w:rsid w:val="00C70BE2"/>
    <w:rsid w:val="00C70F00"/>
    <w:rsid w:val="00C71FD9"/>
    <w:rsid w:val="00C7215C"/>
    <w:rsid w:val="00C7247B"/>
    <w:rsid w:val="00C72533"/>
    <w:rsid w:val="00C72605"/>
    <w:rsid w:val="00C726A0"/>
    <w:rsid w:val="00C73116"/>
    <w:rsid w:val="00C734FC"/>
    <w:rsid w:val="00C73904"/>
    <w:rsid w:val="00C73C38"/>
    <w:rsid w:val="00C744D0"/>
    <w:rsid w:val="00C74BBC"/>
    <w:rsid w:val="00C74EDA"/>
    <w:rsid w:val="00C75007"/>
    <w:rsid w:val="00C75709"/>
    <w:rsid w:val="00C76270"/>
    <w:rsid w:val="00C762F8"/>
    <w:rsid w:val="00C76739"/>
    <w:rsid w:val="00C76BF2"/>
    <w:rsid w:val="00C77D0B"/>
    <w:rsid w:val="00C77D2B"/>
    <w:rsid w:val="00C80244"/>
    <w:rsid w:val="00C8051D"/>
    <w:rsid w:val="00C80CAB"/>
    <w:rsid w:val="00C80E22"/>
    <w:rsid w:val="00C8117B"/>
    <w:rsid w:val="00C811DC"/>
    <w:rsid w:val="00C819F1"/>
    <w:rsid w:val="00C81BD9"/>
    <w:rsid w:val="00C82127"/>
    <w:rsid w:val="00C8251F"/>
    <w:rsid w:val="00C82A55"/>
    <w:rsid w:val="00C83B36"/>
    <w:rsid w:val="00C83FF7"/>
    <w:rsid w:val="00C8491B"/>
    <w:rsid w:val="00C84FA0"/>
    <w:rsid w:val="00C84FF3"/>
    <w:rsid w:val="00C85384"/>
    <w:rsid w:val="00C85A14"/>
    <w:rsid w:val="00C85E82"/>
    <w:rsid w:val="00C861D2"/>
    <w:rsid w:val="00C86828"/>
    <w:rsid w:val="00C868C2"/>
    <w:rsid w:val="00C86DE9"/>
    <w:rsid w:val="00C86ED3"/>
    <w:rsid w:val="00C870BC"/>
    <w:rsid w:val="00C8714A"/>
    <w:rsid w:val="00C8738D"/>
    <w:rsid w:val="00C873F5"/>
    <w:rsid w:val="00C87559"/>
    <w:rsid w:val="00C907D4"/>
    <w:rsid w:val="00C91053"/>
    <w:rsid w:val="00C9133A"/>
    <w:rsid w:val="00C9134C"/>
    <w:rsid w:val="00C915F9"/>
    <w:rsid w:val="00C91CBF"/>
    <w:rsid w:val="00C9294B"/>
    <w:rsid w:val="00C92CEB"/>
    <w:rsid w:val="00C92F8E"/>
    <w:rsid w:val="00C93386"/>
    <w:rsid w:val="00C93741"/>
    <w:rsid w:val="00C93A40"/>
    <w:rsid w:val="00C93D1B"/>
    <w:rsid w:val="00C9415F"/>
    <w:rsid w:val="00C94265"/>
    <w:rsid w:val="00C9457E"/>
    <w:rsid w:val="00C945A8"/>
    <w:rsid w:val="00C94922"/>
    <w:rsid w:val="00C954BC"/>
    <w:rsid w:val="00C95FEB"/>
    <w:rsid w:val="00C961A5"/>
    <w:rsid w:val="00C96869"/>
    <w:rsid w:val="00C9689A"/>
    <w:rsid w:val="00C96926"/>
    <w:rsid w:val="00C96CCC"/>
    <w:rsid w:val="00C97672"/>
    <w:rsid w:val="00C9778A"/>
    <w:rsid w:val="00C978F3"/>
    <w:rsid w:val="00CA01D9"/>
    <w:rsid w:val="00CA09D7"/>
    <w:rsid w:val="00CA0D58"/>
    <w:rsid w:val="00CA1340"/>
    <w:rsid w:val="00CA1E70"/>
    <w:rsid w:val="00CA2183"/>
    <w:rsid w:val="00CA248C"/>
    <w:rsid w:val="00CA2827"/>
    <w:rsid w:val="00CA2E25"/>
    <w:rsid w:val="00CA2F48"/>
    <w:rsid w:val="00CA3623"/>
    <w:rsid w:val="00CA36E6"/>
    <w:rsid w:val="00CA3F5C"/>
    <w:rsid w:val="00CA4081"/>
    <w:rsid w:val="00CA456F"/>
    <w:rsid w:val="00CA4ADA"/>
    <w:rsid w:val="00CA511E"/>
    <w:rsid w:val="00CA5287"/>
    <w:rsid w:val="00CA5890"/>
    <w:rsid w:val="00CA5906"/>
    <w:rsid w:val="00CA5B50"/>
    <w:rsid w:val="00CA5BCF"/>
    <w:rsid w:val="00CA62C8"/>
    <w:rsid w:val="00CA687D"/>
    <w:rsid w:val="00CA6BFC"/>
    <w:rsid w:val="00CA757C"/>
    <w:rsid w:val="00CB06EA"/>
    <w:rsid w:val="00CB07BA"/>
    <w:rsid w:val="00CB0CF7"/>
    <w:rsid w:val="00CB17E0"/>
    <w:rsid w:val="00CB197D"/>
    <w:rsid w:val="00CB1BD4"/>
    <w:rsid w:val="00CB22A0"/>
    <w:rsid w:val="00CB267B"/>
    <w:rsid w:val="00CB2F46"/>
    <w:rsid w:val="00CB31CD"/>
    <w:rsid w:val="00CB3316"/>
    <w:rsid w:val="00CB384A"/>
    <w:rsid w:val="00CB43A5"/>
    <w:rsid w:val="00CB4764"/>
    <w:rsid w:val="00CB47DA"/>
    <w:rsid w:val="00CB59A6"/>
    <w:rsid w:val="00CB5CE4"/>
    <w:rsid w:val="00CB5F5A"/>
    <w:rsid w:val="00CB6126"/>
    <w:rsid w:val="00CB6553"/>
    <w:rsid w:val="00CB6F3C"/>
    <w:rsid w:val="00CB6FF4"/>
    <w:rsid w:val="00CB750B"/>
    <w:rsid w:val="00CB7537"/>
    <w:rsid w:val="00CB7559"/>
    <w:rsid w:val="00CB75A2"/>
    <w:rsid w:val="00CB7D8A"/>
    <w:rsid w:val="00CB7FB2"/>
    <w:rsid w:val="00CC086E"/>
    <w:rsid w:val="00CC0936"/>
    <w:rsid w:val="00CC0D65"/>
    <w:rsid w:val="00CC0D6F"/>
    <w:rsid w:val="00CC1083"/>
    <w:rsid w:val="00CC1162"/>
    <w:rsid w:val="00CC14BF"/>
    <w:rsid w:val="00CC1598"/>
    <w:rsid w:val="00CC15CE"/>
    <w:rsid w:val="00CC17F5"/>
    <w:rsid w:val="00CC19C2"/>
    <w:rsid w:val="00CC2022"/>
    <w:rsid w:val="00CC20F8"/>
    <w:rsid w:val="00CC22B4"/>
    <w:rsid w:val="00CC2545"/>
    <w:rsid w:val="00CC2585"/>
    <w:rsid w:val="00CC258D"/>
    <w:rsid w:val="00CC2997"/>
    <w:rsid w:val="00CC2E7F"/>
    <w:rsid w:val="00CC338F"/>
    <w:rsid w:val="00CC372D"/>
    <w:rsid w:val="00CC394B"/>
    <w:rsid w:val="00CC3E9A"/>
    <w:rsid w:val="00CC3FEA"/>
    <w:rsid w:val="00CC3FFA"/>
    <w:rsid w:val="00CC4A1E"/>
    <w:rsid w:val="00CC5898"/>
    <w:rsid w:val="00CC5A27"/>
    <w:rsid w:val="00CC5AC4"/>
    <w:rsid w:val="00CC5BBF"/>
    <w:rsid w:val="00CC5C59"/>
    <w:rsid w:val="00CC6212"/>
    <w:rsid w:val="00CC650B"/>
    <w:rsid w:val="00CC6686"/>
    <w:rsid w:val="00CC76E3"/>
    <w:rsid w:val="00CC773C"/>
    <w:rsid w:val="00CC780E"/>
    <w:rsid w:val="00CD02B9"/>
    <w:rsid w:val="00CD033B"/>
    <w:rsid w:val="00CD045D"/>
    <w:rsid w:val="00CD12C1"/>
    <w:rsid w:val="00CD136C"/>
    <w:rsid w:val="00CD1374"/>
    <w:rsid w:val="00CD1B41"/>
    <w:rsid w:val="00CD262C"/>
    <w:rsid w:val="00CD2A4F"/>
    <w:rsid w:val="00CD2DA1"/>
    <w:rsid w:val="00CD2F2E"/>
    <w:rsid w:val="00CD3140"/>
    <w:rsid w:val="00CD32B1"/>
    <w:rsid w:val="00CD3772"/>
    <w:rsid w:val="00CD3BA7"/>
    <w:rsid w:val="00CD408B"/>
    <w:rsid w:val="00CD4AE3"/>
    <w:rsid w:val="00CD5087"/>
    <w:rsid w:val="00CD5366"/>
    <w:rsid w:val="00CD54CD"/>
    <w:rsid w:val="00CD5B23"/>
    <w:rsid w:val="00CD6223"/>
    <w:rsid w:val="00CD652A"/>
    <w:rsid w:val="00CD6736"/>
    <w:rsid w:val="00CD6915"/>
    <w:rsid w:val="00CD6935"/>
    <w:rsid w:val="00CD6A50"/>
    <w:rsid w:val="00CD6D7F"/>
    <w:rsid w:val="00CD738A"/>
    <w:rsid w:val="00CD76C7"/>
    <w:rsid w:val="00CD7885"/>
    <w:rsid w:val="00CD7E37"/>
    <w:rsid w:val="00CE08DC"/>
    <w:rsid w:val="00CE09FB"/>
    <w:rsid w:val="00CE0B35"/>
    <w:rsid w:val="00CE0CB4"/>
    <w:rsid w:val="00CE0E6E"/>
    <w:rsid w:val="00CE1507"/>
    <w:rsid w:val="00CE26E3"/>
    <w:rsid w:val="00CE2CD9"/>
    <w:rsid w:val="00CE2DAB"/>
    <w:rsid w:val="00CE3206"/>
    <w:rsid w:val="00CE3439"/>
    <w:rsid w:val="00CE3CBE"/>
    <w:rsid w:val="00CE3D1F"/>
    <w:rsid w:val="00CE41F0"/>
    <w:rsid w:val="00CE4349"/>
    <w:rsid w:val="00CE480B"/>
    <w:rsid w:val="00CE4C6E"/>
    <w:rsid w:val="00CE5921"/>
    <w:rsid w:val="00CE5EFA"/>
    <w:rsid w:val="00CE629F"/>
    <w:rsid w:val="00CE6420"/>
    <w:rsid w:val="00CE6DA3"/>
    <w:rsid w:val="00CE6ECC"/>
    <w:rsid w:val="00CF0834"/>
    <w:rsid w:val="00CF099C"/>
    <w:rsid w:val="00CF09A8"/>
    <w:rsid w:val="00CF0F3D"/>
    <w:rsid w:val="00CF0FC9"/>
    <w:rsid w:val="00CF16A0"/>
    <w:rsid w:val="00CF1A0E"/>
    <w:rsid w:val="00CF236F"/>
    <w:rsid w:val="00CF23A8"/>
    <w:rsid w:val="00CF2400"/>
    <w:rsid w:val="00CF252F"/>
    <w:rsid w:val="00CF261C"/>
    <w:rsid w:val="00CF2DB7"/>
    <w:rsid w:val="00CF3353"/>
    <w:rsid w:val="00CF34F0"/>
    <w:rsid w:val="00CF3A9B"/>
    <w:rsid w:val="00CF3ADD"/>
    <w:rsid w:val="00CF3BC6"/>
    <w:rsid w:val="00CF3BFA"/>
    <w:rsid w:val="00CF3C10"/>
    <w:rsid w:val="00CF4869"/>
    <w:rsid w:val="00CF495B"/>
    <w:rsid w:val="00CF49A7"/>
    <w:rsid w:val="00CF4A6C"/>
    <w:rsid w:val="00CF4AAC"/>
    <w:rsid w:val="00CF4B0A"/>
    <w:rsid w:val="00CF4BC9"/>
    <w:rsid w:val="00CF504B"/>
    <w:rsid w:val="00CF5085"/>
    <w:rsid w:val="00CF50FE"/>
    <w:rsid w:val="00CF55A2"/>
    <w:rsid w:val="00CF60EB"/>
    <w:rsid w:val="00CF62F8"/>
    <w:rsid w:val="00CF64C5"/>
    <w:rsid w:val="00CF667B"/>
    <w:rsid w:val="00CF672C"/>
    <w:rsid w:val="00CF7AD8"/>
    <w:rsid w:val="00CF7B24"/>
    <w:rsid w:val="00D00630"/>
    <w:rsid w:val="00D008FE"/>
    <w:rsid w:val="00D00DF1"/>
    <w:rsid w:val="00D01086"/>
    <w:rsid w:val="00D01250"/>
    <w:rsid w:val="00D01380"/>
    <w:rsid w:val="00D01A94"/>
    <w:rsid w:val="00D023AA"/>
    <w:rsid w:val="00D02AB9"/>
    <w:rsid w:val="00D02C56"/>
    <w:rsid w:val="00D0387B"/>
    <w:rsid w:val="00D0418D"/>
    <w:rsid w:val="00D04435"/>
    <w:rsid w:val="00D0484D"/>
    <w:rsid w:val="00D04DB6"/>
    <w:rsid w:val="00D04DE0"/>
    <w:rsid w:val="00D04FEB"/>
    <w:rsid w:val="00D050B5"/>
    <w:rsid w:val="00D05203"/>
    <w:rsid w:val="00D05605"/>
    <w:rsid w:val="00D06A92"/>
    <w:rsid w:val="00D06AEA"/>
    <w:rsid w:val="00D06BAE"/>
    <w:rsid w:val="00D06FD1"/>
    <w:rsid w:val="00D07344"/>
    <w:rsid w:val="00D102F3"/>
    <w:rsid w:val="00D105E1"/>
    <w:rsid w:val="00D10781"/>
    <w:rsid w:val="00D10EE6"/>
    <w:rsid w:val="00D11E8C"/>
    <w:rsid w:val="00D12344"/>
    <w:rsid w:val="00D12CBB"/>
    <w:rsid w:val="00D131AE"/>
    <w:rsid w:val="00D1330A"/>
    <w:rsid w:val="00D134D5"/>
    <w:rsid w:val="00D14200"/>
    <w:rsid w:val="00D142E6"/>
    <w:rsid w:val="00D14743"/>
    <w:rsid w:val="00D147AE"/>
    <w:rsid w:val="00D1492F"/>
    <w:rsid w:val="00D14BB9"/>
    <w:rsid w:val="00D14C4B"/>
    <w:rsid w:val="00D14C5D"/>
    <w:rsid w:val="00D1596F"/>
    <w:rsid w:val="00D15F58"/>
    <w:rsid w:val="00D16230"/>
    <w:rsid w:val="00D167F9"/>
    <w:rsid w:val="00D17174"/>
    <w:rsid w:val="00D172AC"/>
    <w:rsid w:val="00D17383"/>
    <w:rsid w:val="00D17D41"/>
    <w:rsid w:val="00D17DB9"/>
    <w:rsid w:val="00D2034B"/>
    <w:rsid w:val="00D207B1"/>
    <w:rsid w:val="00D20B67"/>
    <w:rsid w:val="00D216D4"/>
    <w:rsid w:val="00D21BF0"/>
    <w:rsid w:val="00D22150"/>
    <w:rsid w:val="00D2234F"/>
    <w:rsid w:val="00D22531"/>
    <w:rsid w:val="00D22BA9"/>
    <w:rsid w:val="00D22BD9"/>
    <w:rsid w:val="00D2386E"/>
    <w:rsid w:val="00D23DB6"/>
    <w:rsid w:val="00D245B8"/>
    <w:rsid w:val="00D24BA3"/>
    <w:rsid w:val="00D25DCF"/>
    <w:rsid w:val="00D26142"/>
    <w:rsid w:val="00D26203"/>
    <w:rsid w:val="00D262BA"/>
    <w:rsid w:val="00D2645F"/>
    <w:rsid w:val="00D266D5"/>
    <w:rsid w:val="00D26A75"/>
    <w:rsid w:val="00D26CBE"/>
    <w:rsid w:val="00D26FF0"/>
    <w:rsid w:val="00D271B3"/>
    <w:rsid w:val="00D27515"/>
    <w:rsid w:val="00D2761A"/>
    <w:rsid w:val="00D279B4"/>
    <w:rsid w:val="00D27B39"/>
    <w:rsid w:val="00D27F0C"/>
    <w:rsid w:val="00D301EB"/>
    <w:rsid w:val="00D30538"/>
    <w:rsid w:val="00D30B55"/>
    <w:rsid w:val="00D30DC0"/>
    <w:rsid w:val="00D30F75"/>
    <w:rsid w:val="00D311CD"/>
    <w:rsid w:val="00D31402"/>
    <w:rsid w:val="00D31756"/>
    <w:rsid w:val="00D320C5"/>
    <w:rsid w:val="00D3229C"/>
    <w:rsid w:val="00D32488"/>
    <w:rsid w:val="00D32A0F"/>
    <w:rsid w:val="00D32E5E"/>
    <w:rsid w:val="00D32F76"/>
    <w:rsid w:val="00D33050"/>
    <w:rsid w:val="00D33924"/>
    <w:rsid w:val="00D33BC0"/>
    <w:rsid w:val="00D33C36"/>
    <w:rsid w:val="00D34104"/>
    <w:rsid w:val="00D34296"/>
    <w:rsid w:val="00D34C48"/>
    <w:rsid w:val="00D34CEC"/>
    <w:rsid w:val="00D34FDD"/>
    <w:rsid w:val="00D3513E"/>
    <w:rsid w:val="00D35490"/>
    <w:rsid w:val="00D35658"/>
    <w:rsid w:val="00D35D8A"/>
    <w:rsid w:val="00D3603F"/>
    <w:rsid w:val="00D3616C"/>
    <w:rsid w:val="00D36B32"/>
    <w:rsid w:val="00D40540"/>
    <w:rsid w:val="00D4144E"/>
    <w:rsid w:val="00D418CA"/>
    <w:rsid w:val="00D41C81"/>
    <w:rsid w:val="00D42210"/>
    <w:rsid w:val="00D4229D"/>
    <w:rsid w:val="00D4253C"/>
    <w:rsid w:val="00D4272A"/>
    <w:rsid w:val="00D42E40"/>
    <w:rsid w:val="00D430F9"/>
    <w:rsid w:val="00D43718"/>
    <w:rsid w:val="00D4389A"/>
    <w:rsid w:val="00D4409D"/>
    <w:rsid w:val="00D44841"/>
    <w:rsid w:val="00D448B2"/>
    <w:rsid w:val="00D44E1C"/>
    <w:rsid w:val="00D44EED"/>
    <w:rsid w:val="00D44F61"/>
    <w:rsid w:val="00D451C8"/>
    <w:rsid w:val="00D452BF"/>
    <w:rsid w:val="00D45870"/>
    <w:rsid w:val="00D45871"/>
    <w:rsid w:val="00D459E0"/>
    <w:rsid w:val="00D45D26"/>
    <w:rsid w:val="00D46991"/>
    <w:rsid w:val="00D474CA"/>
    <w:rsid w:val="00D475B4"/>
    <w:rsid w:val="00D4777F"/>
    <w:rsid w:val="00D479D4"/>
    <w:rsid w:val="00D47DE2"/>
    <w:rsid w:val="00D47E71"/>
    <w:rsid w:val="00D5123A"/>
    <w:rsid w:val="00D51EB4"/>
    <w:rsid w:val="00D51F6D"/>
    <w:rsid w:val="00D523AA"/>
    <w:rsid w:val="00D529D7"/>
    <w:rsid w:val="00D536B8"/>
    <w:rsid w:val="00D53A87"/>
    <w:rsid w:val="00D53C29"/>
    <w:rsid w:val="00D53C71"/>
    <w:rsid w:val="00D53E05"/>
    <w:rsid w:val="00D54052"/>
    <w:rsid w:val="00D5411D"/>
    <w:rsid w:val="00D54272"/>
    <w:rsid w:val="00D5440E"/>
    <w:rsid w:val="00D544EE"/>
    <w:rsid w:val="00D5470D"/>
    <w:rsid w:val="00D54A34"/>
    <w:rsid w:val="00D5537C"/>
    <w:rsid w:val="00D555D6"/>
    <w:rsid w:val="00D558E7"/>
    <w:rsid w:val="00D55C5C"/>
    <w:rsid w:val="00D55E36"/>
    <w:rsid w:val="00D55F97"/>
    <w:rsid w:val="00D5611D"/>
    <w:rsid w:val="00D56341"/>
    <w:rsid w:val="00D56576"/>
    <w:rsid w:val="00D5744B"/>
    <w:rsid w:val="00D57B1C"/>
    <w:rsid w:val="00D57D10"/>
    <w:rsid w:val="00D60119"/>
    <w:rsid w:val="00D608E2"/>
    <w:rsid w:val="00D60C8B"/>
    <w:rsid w:val="00D62060"/>
    <w:rsid w:val="00D6207A"/>
    <w:rsid w:val="00D62134"/>
    <w:rsid w:val="00D62439"/>
    <w:rsid w:val="00D625F1"/>
    <w:rsid w:val="00D63310"/>
    <w:rsid w:val="00D63540"/>
    <w:rsid w:val="00D635D1"/>
    <w:rsid w:val="00D636D9"/>
    <w:rsid w:val="00D648ED"/>
    <w:rsid w:val="00D64962"/>
    <w:rsid w:val="00D64B19"/>
    <w:rsid w:val="00D64F4D"/>
    <w:rsid w:val="00D66054"/>
    <w:rsid w:val="00D6628A"/>
    <w:rsid w:val="00D6677A"/>
    <w:rsid w:val="00D6782A"/>
    <w:rsid w:val="00D67B99"/>
    <w:rsid w:val="00D67CBF"/>
    <w:rsid w:val="00D67CF8"/>
    <w:rsid w:val="00D67E29"/>
    <w:rsid w:val="00D70155"/>
    <w:rsid w:val="00D70CD8"/>
    <w:rsid w:val="00D714C4"/>
    <w:rsid w:val="00D71602"/>
    <w:rsid w:val="00D7180C"/>
    <w:rsid w:val="00D7188F"/>
    <w:rsid w:val="00D72790"/>
    <w:rsid w:val="00D727AA"/>
    <w:rsid w:val="00D727F2"/>
    <w:rsid w:val="00D72DBB"/>
    <w:rsid w:val="00D72F02"/>
    <w:rsid w:val="00D7323C"/>
    <w:rsid w:val="00D732DA"/>
    <w:rsid w:val="00D73565"/>
    <w:rsid w:val="00D75EB9"/>
    <w:rsid w:val="00D7610C"/>
    <w:rsid w:val="00D761DE"/>
    <w:rsid w:val="00D767D8"/>
    <w:rsid w:val="00D770D6"/>
    <w:rsid w:val="00D77910"/>
    <w:rsid w:val="00D77D50"/>
    <w:rsid w:val="00D77EEA"/>
    <w:rsid w:val="00D803A0"/>
    <w:rsid w:val="00D805FF"/>
    <w:rsid w:val="00D807DA"/>
    <w:rsid w:val="00D81975"/>
    <w:rsid w:val="00D81C7D"/>
    <w:rsid w:val="00D81E3D"/>
    <w:rsid w:val="00D81E4F"/>
    <w:rsid w:val="00D81E9A"/>
    <w:rsid w:val="00D82178"/>
    <w:rsid w:val="00D827E6"/>
    <w:rsid w:val="00D829D2"/>
    <w:rsid w:val="00D830E8"/>
    <w:rsid w:val="00D83179"/>
    <w:rsid w:val="00D8333B"/>
    <w:rsid w:val="00D83578"/>
    <w:rsid w:val="00D8359F"/>
    <w:rsid w:val="00D83791"/>
    <w:rsid w:val="00D83837"/>
    <w:rsid w:val="00D8386E"/>
    <w:rsid w:val="00D83DDF"/>
    <w:rsid w:val="00D841FA"/>
    <w:rsid w:val="00D8435B"/>
    <w:rsid w:val="00D84504"/>
    <w:rsid w:val="00D8464F"/>
    <w:rsid w:val="00D85A7E"/>
    <w:rsid w:val="00D85BFA"/>
    <w:rsid w:val="00D861A4"/>
    <w:rsid w:val="00D863BE"/>
    <w:rsid w:val="00D86614"/>
    <w:rsid w:val="00D86732"/>
    <w:rsid w:val="00D86EBE"/>
    <w:rsid w:val="00D871E3"/>
    <w:rsid w:val="00D878EF"/>
    <w:rsid w:val="00D87A7B"/>
    <w:rsid w:val="00D87D56"/>
    <w:rsid w:val="00D9057D"/>
    <w:rsid w:val="00D914ED"/>
    <w:rsid w:val="00D9163A"/>
    <w:rsid w:val="00D91A02"/>
    <w:rsid w:val="00D9257B"/>
    <w:rsid w:val="00D9272C"/>
    <w:rsid w:val="00D92782"/>
    <w:rsid w:val="00D92CFA"/>
    <w:rsid w:val="00D932DD"/>
    <w:rsid w:val="00D93CB1"/>
    <w:rsid w:val="00D941AA"/>
    <w:rsid w:val="00D94C38"/>
    <w:rsid w:val="00D94FA5"/>
    <w:rsid w:val="00D95439"/>
    <w:rsid w:val="00D9559C"/>
    <w:rsid w:val="00D9589C"/>
    <w:rsid w:val="00D95F47"/>
    <w:rsid w:val="00D9630D"/>
    <w:rsid w:val="00D9677F"/>
    <w:rsid w:val="00D96FC1"/>
    <w:rsid w:val="00D979EA"/>
    <w:rsid w:val="00DA0B2D"/>
    <w:rsid w:val="00DA0DC3"/>
    <w:rsid w:val="00DA0F3C"/>
    <w:rsid w:val="00DA1044"/>
    <w:rsid w:val="00DA1881"/>
    <w:rsid w:val="00DA1A04"/>
    <w:rsid w:val="00DA1A4C"/>
    <w:rsid w:val="00DA1CED"/>
    <w:rsid w:val="00DA2266"/>
    <w:rsid w:val="00DA22AE"/>
    <w:rsid w:val="00DA2684"/>
    <w:rsid w:val="00DA2701"/>
    <w:rsid w:val="00DA2A53"/>
    <w:rsid w:val="00DA2F60"/>
    <w:rsid w:val="00DA3187"/>
    <w:rsid w:val="00DA321D"/>
    <w:rsid w:val="00DA33BD"/>
    <w:rsid w:val="00DA35F3"/>
    <w:rsid w:val="00DA37A6"/>
    <w:rsid w:val="00DA42B7"/>
    <w:rsid w:val="00DA43E4"/>
    <w:rsid w:val="00DA5EB7"/>
    <w:rsid w:val="00DA6981"/>
    <w:rsid w:val="00DA6D4B"/>
    <w:rsid w:val="00DA705D"/>
    <w:rsid w:val="00DA789F"/>
    <w:rsid w:val="00DA7B2B"/>
    <w:rsid w:val="00DA7CAB"/>
    <w:rsid w:val="00DA7DAA"/>
    <w:rsid w:val="00DB0960"/>
    <w:rsid w:val="00DB0F2C"/>
    <w:rsid w:val="00DB1423"/>
    <w:rsid w:val="00DB14C6"/>
    <w:rsid w:val="00DB1817"/>
    <w:rsid w:val="00DB1D6F"/>
    <w:rsid w:val="00DB23EE"/>
    <w:rsid w:val="00DB2C00"/>
    <w:rsid w:val="00DB3564"/>
    <w:rsid w:val="00DB3686"/>
    <w:rsid w:val="00DB3746"/>
    <w:rsid w:val="00DB3951"/>
    <w:rsid w:val="00DB3AAA"/>
    <w:rsid w:val="00DB4663"/>
    <w:rsid w:val="00DB4738"/>
    <w:rsid w:val="00DB481C"/>
    <w:rsid w:val="00DB49B2"/>
    <w:rsid w:val="00DB4D5D"/>
    <w:rsid w:val="00DB4D66"/>
    <w:rsid w:val="00DB5237"/>
    <w:rsid w:val="00DB58BA"/>
    <w:rsid w:val="00DB5BA9"/>
    <w:rsid w:val="00DB5CCF"/>
    <w:rsid w:val="00DB6203"/>
    <w:rsid w:val="00DB638E"/>
    <w:rsid w:val="00DB6688"/>
    <w:rsid w:val="00DB699F"/>
    <w:rsid w:val="00DB7295"/>
    <w:rsid w:val="00DB77B5"/>
    <w:rsid w:val="00DB7DA6"/>
    <w:rsid w:val="00DC072F"/>
    <w:rsid w:val="00DC0764"/>
    <w:rsid w:val="00DC0C57"/>
    <w:rsid w:val="00DC0F76"/>
    <w:rsid w:val="00DC0FC6"/>
    <w:rsid w:val="00DC122C"/>
    <w:rsid w:val="00DC1A77"/>
    <w:rsid w:val="00DC20D4"/>
    <w:rsid w:val="00DC2A99"/>
    <w:rsid w:val="00DC305B"/>
    <w:rsid w:val="00DC3265"/>
    <w:rsid w:val="00DC359A"/>
    <w:rsid w:val="00DC388D"/>
    <w:rsid w:val="00DC3C2F"/>
    <w:rsid w:val="00DC3EBF"/>
    <w:rsid w:val="00DC41AD"/>
    <w:rsid w:val="00DC435E"/>
    <w:rsid w:val="00DC49F7"/>
    <w:rsid w:val="00DC4A59"/>
    <w:rsid w:val="00DC4D9A"/>
    <w:rsid w:val="00DC5820"/>
    <w:rsid w:val="00DC6052"/>
    <w:rsid w:val="00DC6BB4"/>
    <w:rsid w:val="00DC71D3"/>
    <w:rsid w:val="00DC72F6"/>
    <w:rsid w:val="00DC79AB"/>
    <w:rsid w:val="00DD0B9F"/>
    <w:rsid w:val="00DD116D"/>
    <w:rsid w:val="00DD121B"/>
    <w:rsid w:val="00DD16D4"/>
    <w:rsid w:val="00DD25B6"/>
    <w:rsid w:val="00DD25BB"/>
    <w:rsid w:val="00DD2A6B"/>
    <w:rsid w:val="00DD2A75"/>
    <w:rsid w:val="00DD2B9C"/>
    <w:rsid w:val="00DD3CC4"/>
    <w:rsid w:val="00DD4041"/>
    <w:rsid w:val="00DD4345"/>
    <w:rsid w:val="00DD44F9"/>
    <w:rsid w:val="00DD48B4"/>
    <w:rsid w:val="00DD4B0A"/>
    <w:rsid w:val="00DD5DC2"/>
    <w:rsid w:val="00DD5EB3"/>
    <w:rsid w:val="00DD6D02"/>
    <w:rsid w:val="00DD6DA8"/>
    <w:rsid w:val="00DD6F0E"/>
    <w:rsid w:val="00DD71D3"/>
    <w:rsid w:val="00DD725C"/>
    <w:rsid w:val="00DD737E"/>
    <w:rsid w:val="00DD738F"/>
    <w:rsid w:val="00DD73FB"/>
    <w:rsid w:val="00DD7566"/>
    <w:rsid w:val="00DD77B0"/>
    <w:rsid w:val="00DD78FB"/>
    <w:rsid w:val="00DD7C42"/>
    <w:rsid w:val="00DE07F5"/>
    <w:rsid w:val="00DE1AA5"/>
    <w:rsid w:val="00DE1DB1"/>
    <w:rsid w:val="00DE1EDB"/>
    <w:rsid w:val="00DE1F4F"/>
    <w:rsid w:val="00DE24E2"/>
    <w:rsid w:val="00DE26AE"/>
    <w:rsid w:val="00DE2AE9"/>
    <w:rsid w:val="00DE319C"/>
    <w:rsid w:val="00DE3675"/>
    <w:rsid w:val="00DE3B6C"/>
    <w:rsid w:val="00DE3F35"/>
    <w:rsid w:val="00DE4097"/>
    <w:rsid w:val="00DE41C0"/>
    <w:rsid w:val="00DE4720"/>
    <w:rsid w:val="00DE4AD6"/>
    <w:rsid w:val="00DE4B31"/>
    <w:rsid w:val="00DE4CD5"/>
    <w:rsid w:val="00DE5516"/>
    <w:rsid w:val="00DE5756"/>
    <w:rsid w:val="00DE5F55"/>
    <w:rsid w:val="00DE634A"/>
    <w:rsid w:val="00DE6739"/>
    <w:rsid w:val="00DE7301"/>
    <w:rsid w:val="00DE7434"/>
    <w:rsid w:val="00DE743E"/>
    <w:rsid w:val="00DE75E9"/>
    <w:rsid w:val="00DE7B0A"/>
    <w:rsid w:val="00DF050D"/>
    <w:rsid w:val="00DF1368"/>
    <w:rsid w:val="00DF1739"/>
    <w:rsid w:val="00DF22F9"/>
    <w:rsid w:val="00DF2626"/>
    <w:rsid w:val="00DF45F6"/>
    <w:rsid w:val="00DF4BC0"/>
    <w:rsid w:val="00DF519B"/>
    <w:rsid w:val="00DF55EF"/>
    <w:rsid w:val="00DF56C3"/>
    <w:rsid w:val="00DF5882"/>
    <w:rsid w:val="00DF5C65"/>
    <w:rsid w:val="00DF5F24"/>
    <w:rsid w:val="00DF6AC8"/>
    <w:rsid w:val="00DF72FA"/>
    <w:rsid w:val="00DF758C"/>
    <w:rsid w:val="00DF75DC"/>
    <w:rsid w:val="00DF7E6F"/>
    <w:rsid w:val="00E000B5"/>
    <w:rsid w:val="00E00F81"/>
    <w:rsid w:val="00E012D2"/>
    <w:rsid w:val="00E023E4"/>
    <w:rsid w:val="00E02AA1"/>
    <w:rsid w:val="00E02C06"/>
    <w:rsid w:val="00E03024"/>
    <w:rsid w:val="00E03339"/>
    <w:rsid w:val="00E03CB4"/>
    <w:rsid w:val="00E0416F"/>
    <w:rsid w:val="00E04B7F"/>
    <w:rsid w:val="00E04D73"/>
    <w:rsid w:val="00E052AF"/>
    <w:rsid w:val="00E055AF"/>
    <w:rsid w:val="00E05907"/>
    <w:rsid w:val="00E05F52"/>
    <w:rsid w:val="00E05FD9"/>
    <w:rsid w:val="00E06976"/>
    <w:rsid w:val="00E06AE7"/>
    <w:rsid w:val="00E06DBC"/>
    <w:rsid w:val="00E06F08"/>
    <w:rsid w:val="00E07134"/>
    <w:rsid w:val="00E0722B"/>
    <w:rsid w:val="00E0779F"/>
    <w:rsid w:val="00E07EC5"/>
    <w:rsid w:val="00E10066"/>
    <w:rsid w:val="00E10246"/>
    <w:rsid w:val="00E1029E"/>
    <w:rsid w:val="00E1065C"/>
    <w:rsid w:val="00E10A82"/>
    <w:rsid w:val="00E10B58"/>
    <w:rsid w:val="00E10C08"/>
    <w:rsid w:val="00E10EFC"/>
    <w:rsid w:val="00E113D4"/>
    <w:rsid w:val="00E115F0"/>
    <w:rsid w:val="00E115FA"/>
    <w:rsid w:val="00E11682"/>
    <w:rsid w:val="00E117EE"/>
    <w:rsid w:val="00E11C22"/>
    <w:rsid w:val="00E12103"/>
    <w:rsid w:val="00E122F6"/>
    <w:rsid w:val="00E1262F"/>
    <w:rsid w:val="00E12691"/>
    <w:rsid w:val="00E130BA"/>
    <w:rsid w:val="00E13E9E"/>
    <w:rsid w:val="00E13EF8"/>
    <w:rsid w:val="00E14662"/>
    <w:rsid w:val="00E14761"/>
    <w:rsid w:val="00E148E6"/>
    <w:rsid w:val="00E14B86"/>
    <w:rsid w:val="00E14C2E"/>
    <w:rsid w:val="00E158D8"/>
    <w:rsid w:val="00E15E71"/>
    <w:rsid w:val="00E16A0F"/>
    <w:rsid w:val="00E16A3D"/>
    <w:rsid w:val="00E17F7C"/>
    <w:rsid w:val="00E17FCA"/>
    <w:rsid w:val="00E20FED"/>
    <w:rsid w:val="00E21337"/>
    <w:rsid w:val="00E217D6"/>
    <w:rsid w:val="00E21A4B"/>
    <w:rsid w:val="00E2278A"/>
    <w:rsid w:val="00E22A31"/>
    <w:rsid w:val="00E22FAF"/>
    <w:rsid w:val="00E235E2"/>
    <w:rsid w:val="00E2364A"/>
    <w:rsid w:val="00E23B3D"/>
    <w:rsid w:val="00E23B80"/>
    <w:rsid w:val="00E24396"/>
    <w:rsid w:val="00E24974"/>
    <w:rsid w:val="00E24A23"/>
    <w:rsid w:val="00E2505D"/>
    <w:rsid w:val="00E250DB"/>
    <w:rsid w:val="00E250E6"/>
    <w:rsid w:val="00E2568B"/>
    <w:rsid w:val="00E2597F"/>
    <w:rsid w:val="00E25DA4"/>
    <w:rsid w:val="00E260AC"/>
    <w:rsid w:val="00E264CF"/>
    <w:rsid w:val="00E26901"/>
    <w:rsid w:val="00E26C4B"/>
    <w:rsid w:val="00E26EAB"/>
    <w:rsid w:val="00E27122"/>
    <w:rsid w:val="00E27741"/>
    <w:rsid w:val="00E279B0"/>
    <w:rsid w:val="00E30023"/>
    <w:rsid w:val="00E3052F"/>
    <w:rsid w:val="00E30582"/>
    <w:rsid w:val="00E30655"/>
    <w:rsid w:val="00E309E1"/>
    <w:rsid w:val="00E30BF5"/>
    <w:rsid w:val="00E30CCC"/>
    <w:rsid w:val="00E312D4"/>
    <w:rsid w:val="00E31737"/>
    <w:rsid w:val="00E31919"/>
    <w:rsid w:val="00E31BF2"/>
    <w:rsid w:val="00E31E5A"/>
    <w:rsid w:val="00E3203A"/>
    <w:rsid w:val="00E323A8"/>
    <w:rsid w:val="00E32626"/>
    <w:rsid w:val="00E32849"/>
    <w:rsid w:val="00E3293B"/>
    <w:rsid w:val="00E33267"/>
    <w:rsid w:val="00E336FA"/>
    <w:rsid w:val="00E339AE"/>
    <w:rsid w:val="00E33C72"/>
    <w:rsid w:val="00E33CCF"/>
    <w:rsid w:val="00E3484B"/>
    <w:rsid w:val="00E34B40"/>
    <w:rsid w:val="00E3508E"/>
    <w:rsid w:val="00E35415"/>
    <w:rsid w:val="00E358F6"/>
    <w:rsid w:val="00E35F82"/>
    <w:rsid w:val="00E3690C"/>
    <w:rsid w:val="00E36CCD"/>
    <w:rsid w:val="00E3748E"/>
    <w:rsid w:val="00E37760"/>
    <w:rsid w:val="00E377DA"/>
    <w:rsid w:val="00E37B9E"/>
    <w:rsid w:val="00E40169"/>
    <w:rsid w:val="00E4037B"/>
    <w:rsid w:val="00E40418"/>
    <w:rsid w:val="00E40798"/>
    <w:rsid w:val="00E4083E"/>
    <w:rsid w:val="00E409A1"/>
    <w:rsid w:val="00E40B8A"/>
    <w:rsid w:val="00E40F36"/>
    <w:rsid w:val="00E414BD"/>
    <w:rsid w:val="00E4161A"/>
    <w:rsid w:val="00E41A43"/>
    <w:rsid w:val="00E41C25"/>
    <w:rsid w:val="00E42192"/>
    <w:rsid w:val="00E423D5"/>
    <w:rsid w:val="00E4274D"/>
    <w:rsid w:val="00E4299A"/>
    <w:rsid w:val="00E42D71"/>
    <w:rsid w:val="00E434D6"/>
    <w:rsid w:val="00E435A1"/>
    <w:rsid w:val="00E43644"/>
    <w:rsid w:val="00E43CF2"/>
    <w:rsid w:val="00E43EB7"/>
    <w:rsid w:val="00E440A7"/>
    <w:rsid w:val="00E44350"/>
    <w:rsid w:val="00E4458C"/>
    <w:rsid w:val="00E44AFF"/>
    <w:rsid w:val="00E44E95"/>
    <w:rsid w:val="00E45285"/>
    <w:rsid w:val="00E45653"/>
    <w:rsid w:val="00E45B6F"/>
    <w:rsid w:val="00E45C90"/>
    <w:rsid w:val="00E46702"/>
    <w:rsid w:val="00E46892"/>
    <w:rsid w:val="00E469A4"/>
    <w:rsid w:val="00E46D6A"/>
    <w:rsid w:val="00E47CC0"/>
    <w:rsid w:val="00E47E95"/>
    <w:rsid w:val="00E47F4D"/>
    <w:rsid w:val="00E47FC6"/>
    <w:rsid w:val="00E501BC"/>
    <w:rsid w:val="00E5076B"/>
    <w:rsid w:val="00E5083C"/>
    <w:rsid w:val="00E508C4"/>
    <w:rsid w:val="00E5115E"/>
    <w:rsid w:val="00E5169D"/>
    <w:rsid w:val="00E516AA"/>
    <w:rsid w:val="00E51B25"/>
    <w:rsid w:val="00E51CF9"/>
    <w:rsid w:val="00E5209B"/>
    <w:rsid w:val="00E5225F"/>
    <w:rsid w:val="00E5233A"/>
    <w:rsid w:val="00E52382"/>
    <w:rsid w:val="00E528DC"/>
    <w:rsid w:val="00E52C57"/>
    <w:rsid w:val="00E52FB7"/>
    <w:rsid w:val="00E5342C"/>
    <w:rsid w:val="00E5370C"/>
    <w:rsid w:val="00E543FE"/>
    <w:rsid w:val="00E548F0"/>
    <w:rsid w:val="00E54C09"/>
    <w:rsid w:val="00E54C65"/>
    <w:rsid w:val="00E54D53"/>
    <w:rsid w:val="00E54E62"/>
    <w:rsid w:val="00E5531E"/>
    <w:rsid w:val="00E555A8"/>
    <w:rsid w:val="00E558AE"/>
    <w:rsid w:val="00E55AB4"/>
    <w:rsid w:val="00E55D55"/>
    <w:rsid w:val="00E55E65"/>
    <w:rsid w:val="00E56294"/>
    <w:rsid w:val="00E56786"/>
    <w:rsid w:val="00E567A6"/>
    <w:rsid w:val="00E56ACA"/>
    <w:rsid w:val="00E579F5"/>
    <w:rsid w:val="00E57A4E"/>
    <w:rsid w:val="00E57B58"/>
    <w:rsid w:val="00E57CF4"/>
    <w:rsid w:val="00E6022A"/>
    <w:rsid w:val="00E60ACA"/>
    <w:rsid w:val="00E60FE6"/>
    <w:rsid w:val="00E6168E"/>
    <w:rsid w:val="00E61738"/>
    <w:rsid w:val="00E6186E"/>
    <w:rsid w:val="00E61885"/>
    <w:rsid w:val="00E6194F"/>
    <w:rsid w:val="00E61BE5"/>
    <w:rsid w:val="00E61DB2"/>
    <w:rsid w:val="00E6212C"/>
    <w:rsid w:val="00E62377"/>
    <w:rsid w:val="00E6279E"/>
    <w:rsid w:val="00E62A4E"/>
    <w:rsid w:val="00E62B73"/>
    <w:rsid w:val="00E6304C"/>
    <w:rsid w:val="00E64582"/>
    <w:rsid w:val="00E64601"/>
    <w:rsid w:val="00E64806"/>
    <w:rsid w:val="00E649DF"/>
    <w:rsid w:val="00E64B15"/>
    <w:rsid w:val="00E64CCA"/>
    <w:rsid w:val="00E64E99"/>
    <w:rsid w:val="00E655F8"/>
    <w:rsid w:val="00E65B5B"/>
    <w:rsid w:val="00E65E6B"/>
    <w:rsid w:val="00E65F15"/>
    <w:rsid w:val="00E66BB6"/>
    <w:rsid w:val="00E674E9"/>
    <w:rsid w:val="00E67592"/>
    <w:rsid w:val="00E67817"/>
    <w:rsid w:val="00E67F1B"/>
    <w:rsid w:val="00E70176"/>
    <w:rsid w:val="00E707A4"/>
    <w:rsid w:val="00E70D16"/>
    <w:rsid w:val="00E7130E"/>
    <w:rsid w:val="00E71876"/>
    <w:rsid w:val="00E72B8C"/>
    <w:rsid w:val="00E72C6C"/>
    <w:rsid w:val="00E72EDE"/>
    <w:rsid w:val="00E73192"/>
    <w:rsid w:val="00E731CE"/>
    <w:rsid w:val="00E7322C"/>
    <w:rsid w:val="00E733EB"/>
    <w:rsid w:val="00E739EA"/>
    <w:rsid w:val="00E73ACA"/>
    <w:rsid w:val="00E73D78"/>
    <w:rsid w:val="00E73FF0"/>
    <w:rsid w:val="00E741AA"/>
    <w:rsid w:val="00E744EC"/>
    <w:rsid w:val="00E7456D"/>
    <w:rsid w:val="00E74D7F"/>
    <w:rsid w:val="00E756FC"/>
    <w:rsid w:val="00E771E8"/>
    <w:rsid w:val="00E7766E"/>
    <w:rsid w:val="00E77C4C"/>
    <w:rsid w:val="00E77D80"/>
    <w:rsid w:val="00E80366"/>
    <w:rsid w:val="00E805FB"/>
    <w:rsid w:val="00E8066D"/>
    <w:rsid w:val="00E80C0D"/>
    <w:rsid w:val="00E80E68"/>
    <w:rsid w:val="00E80F35"/>
    <w:rsid w:val="00E81212"/>
    <w:rsid w:val="00E8154C"/>
    <w:rsid w:val="00E81D2F"/>
    <w:rsid w:val="00E82719"/>
    <w:rsid w:val="00E82896"/>
    <w:rsid w:val="00E829EB"/>
    <w:rsid w:val="00E836CE"/>
    <w:rsid w:val="00E83D4D"/>
    <w:rsid w:val="00E83DC8"/>
    <w:rsid w:val="00E83EC4"/>
    <w:rsid w:val="00E841C1"/>
    <w:rsid w:val="00E84DDA"/>
    <w:rsid w:val="00E84F35"/>
    <w:rsid w:val="00E850E6"/>
    <w:rsid w:val="00E85D84"/>
    <w:rsid w:val="00E86321"/>
    <w:rsid w:val="00E86898"/>
    <w:rsid w:val="00E86D8D"/>
    <w:rsid w:val="00E86FB2"/>
    <w:rsid w:val="00E87018"/>
    <w:rsid w:val="00E87338"/>
    <w:rsid w:val="00E87B10"/>
    <w:rsid w:val="00E87CFA"/>
    <w:rsid w:val="00E9003F"/>
    <w:rsid w:val="00E900C4"/>
    <w:rsid w:val="00E90844"/>
    <w:rsid w:val="00E90BA4"/>
    <w:rsid w:val="00E9108E"/>
    <w:rsid w:val="00E91959"/>
    <w:rsid w:val="00E92289"/>
    <w:rsid w:val="00E923ED"/>
    <w:rsid w:val="00E92DD4"/>
    <w:rsid w:val="00E92EF7"/>
    <w:rsid w:val="00E93977"/>
    <w:rsid w:val="00E93BD6"/>
    <w:rsid w:val="00E941F1"/>
    <w:rsid w:val="00E947C0"/>
    <w:rsid w:val="00E94848"/>
    <w:rsid w:val="00E949BF"/>
    <w:rsid w:val="00E94CCD"/>
    <w:rsid w:val="00E94D14"/>
    <w:rsid w:val="00E95117"/>
    <w:rsid w:val="00E963CF"/>
    <w:rsid w:val="00E963F0"/>
    <w:rsid w:val="00E96624"/>
    <w:rsid w:val="00E96D6A"/>
    <w:rsid w:val="00E96FE6"/>
    <w:rsid w:val="00E9704C"/>
    <w:rsid w:val="00E970BA"/>
    <w:rsid w:val="00E97780"/>
    <w:rsid w:val="00E979EE"/>
    <w:rsid w:val="00E97B6A"/>
    <w:rsid w:val="00E97B71"/>
    <w:rsid w:val="00E97F66"/>
    <w:rsid w:val="00EA0376"/>
    <w:rsid w:val="00EA0962"/>
    <w:rsid w:val="00EA16B1"/>
    <w:rsid w:val="00EA2A30"/>
    <w:rsid w:val="00EA3057"/>
    <w:rsid w:val="00EA30AC"/>
    <w:rsid w:val="00EA3471"/>
    <w:rsid w:val="00EA3767"/>
    <w:rsid w:val="00EA3826"/>
    <w:rsid w:val="00EA3F8A"/>
    <w:rsid w:val="00EA42BE"/>
    <w:rsid w:val="00EA4616"/>
    <w:rsid w:val="00EA46B6"/>
    <w:rsid w:val="00EA47FB"/>
    <w:rsid w:val="00EA5113"/>
    <w:rsid w:val="00EA5202"/>
    <w:rsid w:val="00EA5307"/>
    <w:rsid w:val="00EA5317"/>
    <w:rsid w:val="00EA5DA5"/>
    <w:rsid w:val="00EA5F68"/>
    <w:rsid w:val="00EA614E"/>
    <w:rsid w:val="00EA64EB"/>
    <w:rsid w:val="00EA6A21"/>
    <w:rsid w:val="00EA6C0B"/>
    <w:rsid w:val="00EA74EF"/>
    <w:rsid w:val="00EA7DAD"/>
    <w:rsid w:val="00EB0309"/>
    <w:rsid w:val="00EB0367"/>
    <w:rsid w:val="00EB0702"/>
    <w:rsid w:val="00EB0739"/>
    <w:rsid w:val="00EB0970"/>
    <w:rsid w:val="00EB0A2B"/>
    <w:rsid w:val="00EB0EE5"/>
    <w:rsid w:val="00EB11B6"/>
    <w:rsid w:val="00EB11C3"/>
    <w:rsid w:val="00EB1206"/>
    <w:rsid w:val="00EB164B"/>
    <w:rsid w:val="00EB16A4"/>
    <w:rsid w:val="00EB16E9"/>
    <w:rsid w:val="00EB22E4"/>
    <w:rsid w:val="00EB2354"/>
    <w:rsid w:val="00EB248C"/>
    <w:rsid w:val="00EB2531"/>
    <w:rsid w:val="00EB267B"/>
    <w:rsid w:val="00EB2B0D"/>
    <w:rsid w:val="00EB30D9"/>
    <w:rsid w:val="00EB3179"/>
    <w:rsid w:val="00EB345C"/>
    <w:rsid w:val="00EB35D1"/>
    <w:rsid w:val="00EB3BA3"/>
    <w:rsid w:val="00EB3D05"/>
    <w:rsid w:val="00EB3FE4"/>
    <w:rsid w:val="00EB4430"/>
    <w:rsid w:val="00EB468D"/>
    <w:rsid w:val="00EB4EB2"/>
    <w:rsid w:val="00EB4FF4"/>
    <w:rsid w:val="00EB52A1"/>
    <w:rsid w:val="00EB5456"/>
    <w:rsid w:val="00EB5678"/>
    <w:rsid w:val="00EB5719"/>
    <w:rsid w:val="00EB6496"/>
    <w:rsid w:val="00EB64BC"/>
    <w:rsid w:val="00EB6778"/>
    <w:rsid w:val="00EB682B"/>
    <w:rsid w:val="00EB68C9"/>
    <w:rsid w:val="00EB6A11"/>
    <w:rsid w:val="00EB6B12"/>
    <w:rsid w:val="00EB784F"/>
    <w:rsid w:val="00EB7C37"/>
    <w:rsid w:val="00EB7D23"/>
    <w:rsid w:val="00EB7E4C"/>
    <w:rsid w:val="00EC0022"/>
    <w:rsid w:val="00EC050B"/>
    <w:rsid w:val="00EC070F"/>
    <w:rsid w:val="00EC0F8C"/>
    <w:rsid w:val="00EC104F"/>
    <w:rsid w:val="00EC1495"/>
    <w:rsid w:val="00EC150E"/>
    <w:rsid w:val="00EC16E5"/>
    <w:rsid w:val="00EC19B7"/>
    <w:rsid w:val="00EC1F44"/>
    <w:rsid w:val="00EC237A"/>
    <w:rsid w:val="00EC269D"/>
    <w:rsid w:val="00EC3C85"/>
    <w:rsid w:val="00EC3D3B"/>
    <w:rsid w:val="00EC4605"/>
    <w:rsid w:val="00EC4839"/>
    <w:rsid w:val="00EC509C"/>
    <w:rsid w:val="00EC5364"/>
    <w:rsid w:val="00EC5375"/>
    <w:rsid w:val="00EC56F4"/>
    <w:rsid w:val="00EC5BE7"/>
    <w:rsid w:val="00EC5C52"/>
    <w:rsid w:val="00EC66FF"/>
    <w:rsid w:val="00EC6827"/>
    <w:rsid w:val="00EC6CD3"/>
    <w:rsid w:val="00EC714D"/>
    <w:rsid w:val="00EC7241"/>
    <w:rsid w:val="00EC7755"/>
    <w:rsid w:val="00EC7E94"/>
    <w:rsid w:val="00ED01A6"/>
    <w:rsid w:val="00ED06B6"/>
    <w:rsid w:val="00ED0B23"/>
    <w:rsid w:val="00ED1098"/>
    <w:rsid w:val="00ED16AB"/>
    <w:rsid w:val="00ED1AF7"/>
    <w:rsid w:val="00ED1C0F"/>
    <w:rsid w:val="00ED1F9B"/>
    <w:rsid w:val="00ED2277"/>
    <w:rsid w:val="00ED27F0"/>
    <w:rsid w:val="00ED2867"/>
    <w:rsid w:val="00ED2D1C"/>
    <w:rsid w:val="00ED2E6F"/>
    <w:rsid w:val="00ED2F79"/>
    <w:rsid w:val="00ED3820"/>
    <w:rsid w:val="00ED388D"/>
    <w:rsid w:val="00ED3A68"/>
    <w:rsid w:val="00ED3C28"/>
    <w:rsid w:val="00ED3C40"/>
    <w:rsid w:val="00ED4482"/>
    <w:rsid w:val="00ED4769"/>
    <w:rsid w:val="00ED47C8"/>
    <w:rsid w:val="00ED4831"/>
    <w:rsid w:val="00ED4A6B"/>
    <w:rsid w:val="00ED4C3B"/>
    <w:rsid w:val="00ED4EE4"/>
    <w:rsid w:val="00ED4FE1"/>
    <w:rsid w:val="00ED5629"/>
    <w:rsid w:val="00ED5695"/>
    <w:rsid w:val="00ED602D"/>
    <w:rsid w:val="00ED61C4"/>
    <w:rsid w:val="00ED620B"/>
    <w:rsid w:val="00ED6662"/>
    <w:rsid w:val="00ED6A2E"/>
    <w:rsid w:val="00ED6B44"/>
    <w:rsid w:val="00ED6B6A"/>
    <w:rsid w:val="00ED72E1"/>
    <w:rsid w:val="00ED72ED"/>
    <w:rsid w:val="00ED75AC"/>
    <w:rsid w:val="00ED7812"/>
    <w:rsid w:val="00ED7EE6"/>
    <w:rsid w:val="00ED7F41"/>
    <w:rsid w:val="00ED7FFD"/>
    <w:rsid w:val="00EE0BE6"/>
    <w:rsid w:val="00EE0CC0"/>
    <w:rsid w:val="00EE1086"/>
    <w:rsid w:val="00EE1778"/>
    <w:rsid w:val="00EE1CAE"/>
    <w:rsid w:val="00EE1E21"/>
    <w:rsid w:val="00EE1E56"/>
    <w:rsid w:val="00EE1EC8"/>
    <w:rsid w:val="00EE2270"/>
    <w:rsid w:val="00EE27A9"/>
    <w:rsid w:val="00EE360B"/>
    <w:rsid w:val="00EE36D0"/>
    <w:rsid w:val="00EE3AF0"/>
    <w:rsid w:val="00EE3BAE"/>
    <w:rsid w:val="00EE3BFC"/>
    <w:rsid w:val="00EE3F7E"/>
    <w:rsid w:val="00EE41CE"/>
    <w:rsid w:val="00EE4BAA"/>
    <w:rsid w:val="00EE4CB3"/>
    <w:rsid w:val="00EE4DE1"/>
    <w:rsid w:val="00EE59B2"/>
    <w:rsid w:val="00EE5C28"/>
    <w:rsid w:val="00EE605C"/>
    <w:rsid w:val="00EE61B6"/>
    <w:rsid w:val="00EE6260"/>
    <w:rsid w:val="00EE6C05"/>
    <w:rsid w:val="00EE6C3B"/>
    <w:rsid w:val="00EE6F18"/>
    <w:rsid w:val="00EE71CE"/>
    <w:rsid w:val="00EF0E81"/>
    <w:rsid w:val="00EF1554"/>
    <w:rsid w:val="00EF1663"/>
    <w:rsid w:val="00EF1AA0"/>
    <w:rsid w:val="00EF2432"/>
    <w:rsid w:val="00EF25D9"/>
    <w:rsid w:val="00EF28BB"/>
    <w:rsid w:val="00EF2C4B"/>
    <w:rsid w:val="00EF2D6B"/>
    <w:rsid w:val="00EF322A"/>
    <w:rsid w:val="00EF32DD"/>
    <w:rsid w:val="00EF34A4"/>
    <w:rsid w:val="00EF371D"/>
    <w:rsid w:val="00EF3AC5"/>
    <w:rsid w:val="00EF3F9F"/>
    <w:rsid w:val="00EF4C01"/>
    <w:rsid w:val="00EF54C1"/>
    <w:rsid w:val="00EF5E3A"/>
    <w:rsid w:val="00EF5F75"/>
    <w:rsid w:val="00EF63E8"/>
    <w:rsid w:val="00EF6B06"/>
    <w:rsid w:val="00EF6E53"/>
    <w:rsid w:val="00EF6F1F"/>
    <w:rsid w:val="00EF70E2"/>
    <w:rsid w:val="00EF7E67"/>
    <w:rsid w:val="00EF7FC1"/>
    <w:rsid w:val="00F00091"/>
    <w:rsid w:val="00F00CBC"/>
    <w:rsid w:val="00F00FE4"/>
    <w:rsid w:val="00F01A9F"/>
    <w:rsid w:val="00F020BF"/>
    <w:rsid w:val="00F021F9"/>
    <w:rsid w:val="00F0232B"/>
    <w:rsid w:val="00F02648"/>
    <w:rsid w:val="00F02F4A"/>
    <w:rsid w:val="00F034E5"/>
    <w:rsid w:val="00F03576"/>
    <w:rsid w:val="00F03845"/>
    <w:rsid w:val="00F03933"/>
    <w:rsid w:val="00F03A8D"/>
    <w:rsid w:val="00F03FEC"/>
    <w:rsid w:val="00F041EE"/>
    <w:rsid w:val="00F04779"/>
    <w:rsid w:val="00F05070"/>
    <w:rsid w:val="00F05B68"/>
    <w:rsid w:val="00F066AE"/>
    <w:rsid w:val="00F06E24"/>
    <w:rsid w:val="00F0752F"/>
    <w:rsid w:val="00F07817"/>
    <w:rsid w:val="00F10218"/>
    <w:rsid w:val="00F106F6"/>
    <w:rsid w:val="00F10856"/>
    <w:rsid w:val="00F1105E"/>
    <w:rsid w:val="00F114DA"/>
    <w:rsid w:val="00F11AAC"/>
    <w:rsid w:val="00F11C15"/>
    <w:rsid w:val="00F11C2D"/>
    <w:rsid w:val="00F127CA"/>
    <w:rsid w:val="00F12A0B"/>
    <w:rsid w:val="00F12ECD"/>
    <w:rsid w:val="00F13278"/>
    <w:rsid w:val="00F13A3B"/>
    <w:rsid w:val="00F13C06"/>
    <w:rsid w:val="00F147CA"/>
    <w:rsid w:val="00F14894"/>
    <w:rsid w:val="00F14C61"/>
    <w:rsid w:val="00F14CE1"/>
    <w:rsid w:val="00F14DBD"/>
    <w:rsid w:val="00F150EF"/>
    <w:rsid w:val="00F152BF"/>
    <w:rsid w:val="00F15716"/>
    <w:rsid w:val="00F15CF3"/>
    <w:rsid w:val="00F160E4"/>
    <w:rsid w:val="00F16213"/>
    <w:rsid w:val="00F162EA"/>
    <w:rsid w:val="00F16607"/>
    <w:rsid w:val="00F168F6"/>
    <w:rsid w:val="00F16A86"/>
    <w:rsid w:val="00F174B7"/>
    <w:rsid w:val="00F17DAB"/>
    <w:rsid w:val="00F202E6"/>
    <w:rsid w:val="00F208EC"/>
    <w:rsid w:val="00F20981"/>
    <w:rsid w:val="00F20C9D"/>
    <w:rsid w:val="00F21E89"/>
    <w:rsid w:val="00F21FF0"/>
    <w:rsid w:val="00F22081"/>
    <w:rsid w:val="00F220C8"/>
    <w:rsid w:val="00F221C6"/>
    <w:rsid w:val="00F22DBB"/>
    <w:rsid w:val="00F23001"/>
    <w:rsid w:val="00F231D6"/>
    <w:rsid w:val="00F23281"/>
    <w:rsid w:val="00F232EA"/>
    <w:rsid w:val="00F235F6"/>
    <w:rsid w:val="00F24193"/>
    <w:rsid w:val="00F24C75"/>
    <w:rsid w:val="00F24F4D"/>
    <w:rsid w:val="00F250FB"/>
    <w:rsid w:val="00F25821"/>
    <w:rsid w:val="00F25915"/>
    <w:rsid w:val="00F25E3A"/>
    <w:rsid w:val="00F260C4"/>
    <w:rsid w:val="00F26902"/>
    <w:rsid w:val="00F26E9E"/>
    <w:rsid w:val="00F2700F"/>
    <w:rsid w:val="00F2713B"/>
    <w:rsid w:val="00F30C70"/>
    <w:rsid w:val="00F30C90"/>
    <w:rsid w:val="00F31939"/>
    <w:rsid w:val="00F31951"/>
    <w:rsid w:val="00F3201D"/>
    <w:rsid w:val="00F32134"/>
    <w:rsid w:val="00F3250B"/>
    <w:rsid w:val="00F33016"/>
    <w:rsid w:val="00F333C2"/>
    <w:rsid w:val="00F33AE2"/>
    <w:rsid w:val="00F344BE"/>
    <w:rsid w:val="00F34DE2"/>
    <w:rsid w:val="00F34F84"/>
    <w:rsid w:val="00F34FCE"/>
    <w:rsid w:val="00F35CD4"/>
    <w:rsid w:val="00F35E93"/>
    <w:rsid w:val="00F36622"/>
    <w:rsid w:val="00F366B7"/>
    <w:rsid w:val="00F36AA0"/>
    <w:rsid w:val="00F37338"/>
    <w:rsid w:val="00F374C4"/>
    <w:rsid w:val="00F37A5B"/>
    <w:rsid w:val="00F37D88"/>
    <w:rsid w:val="00F415AF"/>
    <w:rsid w:val="00F41ACE"/>
    <w:rsid w:val="00F41C9B"/>
    <w:rsid w:val="00F41CDF"/>
    <w:rsid w:val="00F426BD"/>
    <w:rsid w:val="00F428D7"/>
    <w:rsid w:val="00F42B81"/>
    <w:rsid w:val="00F42DB6"/>
    <w:rsid w:val="00F4391E"/>
    <w:rsid w:val="00F439FB"/>
    <w:rsid w:val="00F43B96"/>
    <w:rsid w:val="00F44150"/>
    <w:rsid w:val="00F445D2"/>
    <w:rsid w:val="00F446DD"/>
    <w:rsid w:val="00F44708"/>
    <w:rsid w:val="00F44C38"/>
    <w:rsid w:val="00F452CE"/>
    <w:rsid w:val="00F45A97"/>
    <w:rsid w:val="00F460D9"/>
    <w:rsid w:val="00F46225"/>
    <w:rsid w:val="00F46DA1"/>
    <w:rsid w:val="00F4703D"/>
    <w:rsid w:val="00F47938"/>
    <w:rsid w:val="00F47C0E"/>
    <w:rsid w:val="00F50935"/>
    <w:rsid w:val="00F5151E"/>
    <w:rsid w:val="00F51DCB"/>
    <w:rsid w:val="00F51E05"/>
    <w:rsid w:val="00F51EA4"/>
    <w:rsid w:val="00F521DA"/>
    <w:rsid w:val="00F528A5"/>
    <w:rsid w:val="00F52A54"/>
    <w:rsid w:val="00F5302E"/>
    <w:rsid w:val="00F53174"/>
    <w:rsid w:val="00F53226"/>
    <w:rsid w:val="00F5392D"/>
    <w:rsid w:val="00F54275"/>
    <w:rsid w:val="00F54544"/>
    <w:rsid w:val="00F5561F"/>
    <w:rsid w:val="00F55806"/>
    <w:rsid w:val="00F558F9"/>
    <w:rsid w:val="00F561A6"/>
    <w:rsid w:val="00F56407"/>
    <w:rsid w:val="00F564A2"/>
    <w:rsid w:val="00F56504"/>
    <w:rsid w:val="00F56683"/>
    <w:rsid w:val="00F56733"/>
    <w:rsid w:val="00F570AD"/>
    <w:rsid w:val="00F57369"/>
    <w:rsid w:val="00F573DE"/>
    <w:rsid w:val="00F57C5A"/>
    <w:rsid w:val="00F57E6C"/>
    <w:rsid w:val="00F6008D"/>
    <w:rsid w:val="00F60377"/>
    <w:rsid w:val="00F604FD"/>
    <w:rsid w:val="00F62F78"/>
    <w:rsid w:val="00F63301"/>
    <w:rsid w:val="00F6374B"/>
    <w:rsid w:val="00F63B8C"/>
    <w:rsid w:val="00F63C2D"/>
    <w:rsid w:val="00F64643"/>
    <w:rsid w:val="00F649BF"/>
    <w:rsid w:val="00F64C62"/>
    <w:rsid w:val="00F64F94"/>
    <w:rsid w:val="00F65672"/>
    <w:rsid w:val="00F65859"/>
    <w:rsid w:val="00F659AA"/>
    <w:rsid w:val="00F659F1"/>
    <w:rsid w:val="00F66467"/>
    <w:rsid w:val="00F66ECD"/>
    <w:rsid w:val="00F6727A"/>
    <w:rsid w:val="00F673A9"/>
    <w:rsid w:val="00F67975"/>
    <w:rsid w:val="00F67F93"/>
    <w:rsid w:val="00F70188"/>
    <w:rsid w:val="00F7026E"/>
    <w:rsid w:val="00F7072D"/>
    <w:rsid w:val="00F707EB"/>
    <w:rsid w:val="00F70802"/>
    <w:rsid w:val="00F70C99"/>
    <w:rsid w:val="00F70D2B"/>
    <w:rsid w:val="00F70D81"/>
    <w:rsid w:val="00F715F2"/>
    <w:rsid w:val="00F71775"/>
    <w:rsid w:val="00F71A0F"/>
    <w:rsid w:val="00F71F73"/>
    <w:rsid w:val="00F7277C"/>
    <w:rsid w:val="00F73404"/>
    <w:rsid w:val="00F736F9"/>
    <w:rsid w:val="00F73829"/>
    <w:rsid w:val="00F7391B"/>
    <w:rsid w:val="00F73C0E"/>
    <w:rsid w:val="00F73CD1"/>
    <w:rsid w:val="00F73DB0"/>
    <w:rsid w:val="00F741F8"/>
    <w:rsid w:val="00F74237"/>
    <w:rsid w:val="00F743A5"/>
    <w:rsid w:val="00F74B33"/>
    <w:rsid w:val="00F74CF9"/>
    <w:rsid w:val="00F750AE"/>
    <w:rsid w:val="00F755F5"/>
    <w:rsid w:val="00F75BAC"/>
    <w:rsid w:val="00F75E1B"/>
    <w:rsid w:val="00F76B2B"/>
    <w:rsid w:val="00F76B79"/>
    <w:rsid w:val="00F76C89"/>
    <w:rsid w:val="00F77416"/>
    <w:rsid w:val="00F776A8"/>
    <w:rsid w:val="00F77FEC"/>
    <w:rsid w:val="00F8024A"/>
    <w:rsid w:val="00F8045E"/>
    <w:rsid w:val="00F804F5"/>
    <w:rsid w:val="00F80CAB"/>
    <w:rsid w:val="00F80CF4"/>
    <w:rsid w:val="00F80F87"/>
    <w:rsid w:val="00F8133B"/>
    <w:rsid w:val="00F8174E"/>
    <w:rsid w:val="00F819D6"/>
    <w:rsid w:val="00F81BB7"/>
    <w:rsid w:val="00F81CC6"/>
    <w:rsid w:val="00F81D65"/>
    <w:rsid w:val="00F81DBC"/>
    <w:rsid w:val="00F821A8"/>
    <w:rsid w:val="00F8228A"/>
    <w:rsid w:val="00F829D1"/>
    <w:rsid w:val="00F82C7E"/>
    <w:rsid w:val="00F82E57"/>
    <w:rsid w:val="00F83071"/>
    <w:rsid w:val="00F8327B"/>
    <w:rsid w:val="00F83E9D"/>
    <w:rsid w:val="00F843DD"/>
    <w:rsid w:val="00F845E4"/>
    <w:rsid w:val="00F84E51"/>
    <w:rsid w:val="00F85716"/>
    <w:rsid w:val="00F85F34"/>
    <w:rsid w:val="00F8607F"/>
    <w:rsid w:val="00F86162"/>
    <w:rsid w:val="00F876E4"/>
    <w:rsid w:val="00F8788B"/>
    <w:rsid w:val="00F87C0C"/>
    <w:rsid w:val="00F87E37"/>
    <w:rsid w:val="00F90328"/>
    <w:rsid w:val="00F9087B"/>
    <w:rsid w:val="00F90A12"/>
    <w:rsid w:val="00F90CA5"/>
    <w:rsid w:val="00F9125E"/>
    <w:rsid w:val="00F915BB"/>
    <w:rsid w:val="00F91BEF"/>
    <w:rsid w:val="00F91F65"/>
    <w:rsid w:val="00F920F5"/>
    <w:rsid w:val="00F922EB"/>
    <w:rsid w:val="00F92528"/>
    <w:rsid w:val="00F92668"/>
    <w:rsid w:val="00F92828"/>
    <w:rsid w:val="00F928EE"/>
    <w:rsid w:val="00F929D2"/>
    <w:rsid w:val="00F936F7"/>
    <w:rsid w:val="00F9387C"/>
    <w:rsid w:val="00F93A5A"/>
    <w:rsid w:val="00F93D8C"/>
    <w:rsid w:val="00F947B1"/>
    <w:rsid w:val="00F95304"/>
    <w:rsid w:val="00F95DAE"/>
    <w:rsid w:val="00F96235"/>
    <w:rsid w:val="00F966BA"/>
    <w:rsid w:val="00F969AC"/>
    <w:rsid w:val="00F96CAE"/>
    <w:rsid w:val="00F9741F"/>
    <w:rsid w:val="00F9778D"/>
    <w:rsid w:val="00F979CF"/>
    <w:rsid w:val="00F97BE1"/>
    <w:rsid w:val="00F97EE4"/>
    <w:rsid w:val="00FA04BC"/>
    <w:rsid w:val="00FA0595"/>
    <w:rsid w:val="00FA07CE"/>
    <w:rsid w:val="00FA0C4B"/>
    <w:rsid w:val="00FA0FD1"/>
    <w:rsid w:val="00FA126A"/>
    <w:rsid w:val="00FA1C96"/>
    <w:rsid w:val="00FA1EC6"/>
    <w:rsid w:val="00FA1F9D"/>
    <w:rsid w:val="00FA2309"/>
    <w:rsid w:val="00FA265A"/>
    <w:rsid w:val="00FA297F"/>
    <w:rsid w:val="00FA331B"/>
    <w:rsid w:val="00FA365A"/>
    <w:rsid w:val="00FA3FF8"/>
    <w:rsid w:val="00FA405B"/>
    <w:rsid w:val="00FA4205"/>
    <w:rsid w:val="00FA4468"/>
    <w:rsid w:val="00FA44D4"/>
    <w:rsid w:val="00FA4887"/>
    <w:rsid w:val="00FA4A90"/>
    <w:rsid w:val="00FA4E9C"/>
    <w:rsid w:val="00FA4F69"/>
    <w:rsid w:val="00FA5248"/>
    <w:rsid w:val="00FA645B"/>
    <w:rsid w:val="00FA66C4"/>
    <w:rsid w:val="00FA66DE"/>
    <w:rsid w:val="00FA688E"/>
    <w:rsid w:val="00FA6B16"/>
    <w:rsid w:val="00FA6D8A"/>
    <w:rsid w:val="00FA6ECA"/>
    <w:rsid w:val="00FA7274"/>
    <w:rsid w:val="00FA7B9F"/>
    <w:rsid w:val="00FA7E0C"/>
    <w:rsid w:val="00FA7FE7"/>
    <w:rsid w:val="00FB0E47"/>
    <w:rsid w:val="00FB0FE6"/>
    <w:rsid w:val="00FB1563"/>
    <w:rsid w:val="00FB1EBE"/>
    <w:rsid w:val="00FB31A5"/>
    <w:rsid w:val="00FB32C1"/>
    <w:rsid w:val="00FB364C"/>
    <w:rsid w:val="00FB37B4"/>
    <w:rsid w:val="00FB39B7"/>
    <w:rsid w:val="00FB3BCE"/>
    <w:rsid w:val="00FB3E48"/>
    <w:rsid w:val="00FB3F3A"/>
    <w:rsid w:val="00FB4062"/>
    <w:rsid w:val="00FB4307"/>
    <w:rsid w:val="00FB4394"/>
    <w:rsid w:val="00FB447F"/>
    <w:rsid w:val="00FB4B40"/>
    <w:rsid w:val="00FB4C71"/>
    <w:rsid w:val="00FB5926"/>
    <w:rsid w:val="00FB6269"/>
    <w:rsid w:val="00FB62FB"/>
    <w:rsid w:val="00FB635D"/>
    <w:rsid w:val="00FB6628"/>
    <w:rsid w:val="00FB6918"/>
    <w:rsid w:val="00FB69C0"/>
    <w:rsid w:val="00FB6E29"/>
    <w:rsid w:val="00FB6F08"/>
    <w:rsid w:val="00FB6FB7"/>
    <w:rsid w:val="00FB701F"/>
    <w:rsid w:val="00FB702A"/>
    <w:rsid w:val="00FB742D"/>
    <w:rsid w:val="00FB772E"/>
    <w:rsid w:val="00FB7EE9"/>
    <w:rsid w:val="00FC05BC"/>
    <w:rsid w:val="00FC06F9"/>
    <w:rsid w:val="00FC095C"/>
    <w:rsid w:val="00FC0ACD"/>
    <w:rsid w:val="00FC1168"/>
    <w:rsid w:val="00FC147D"/>
    <w:rsid w:val="00FC1520"/>
    <w:rsid w:val="00FC15E8"/>
    <w:rsid w:val="00FC1886"/>
    <w:rsid w:val="00FC1C2F"/>
    <w:rsid w:val="00FC2032"/>
    <w:rsid w:val="00FC26D6"/>
    <w:rsid w:val="00FC28F1"/>
    <w:rsid w:val="00FC295C"/>
    <w:rsid w:val="00FC3095"/>
    <w:rsid w:val="00FC3B24"/>
    <w:rsid w:val="00FC3EEC"/>
    <w:rsid w:val="00FC4146"/>
    <w:rsid w:val="00FC45F9"/>
    <w:rsid w:val="00FC4C9A"/>
    <w:rsid w:val="00FC50DA"/>
    <w:rsid w:val="00FC591B"/>
    <w:rsid w:val="00FC65C5"/>
    <w:rsid w:val="00FC68CB"/>
    <w:rsid w:val="00FC6D86"/>
    <w:rsid w:val="00FC6F53"/>
    <w:rsid w:val="00FC7621"/>
    <w:rsid w:val="00FC7AAF"/>
    <w:rsid w:val="00FC7B8E"/>
    <w:rsid w:val="00FC7C77"/>
    <w:rsid w:val="00FC7C81"/>
    <w:rsid w:val="00FD04FB"/>
    <w:rsid w:val="00FD089D"/>
    <w:rsid w:val="00FD136E"/>
    <w:rsid w:val="00FD199C"/>
    <w:rsid w:val="00FD1A0B"/>
    <w:rsid w:val="00FD20C7"/>
    <w:rsid w:val="00FD26EE"/>
    <w:rsid w:val="00FD27F1"/>
    <w:rsid w:val="00FD3949"/>
    <w:rsid w:val="00FD3B74"/>
    <w:rsid w:val="00FD4DFD"/>
    <w:rsid w:val="00FD544B"/>
    <w:rsid w:val="00FD561F"/>
    <w:rsid w:val="00FD595E"/>
    <w:rsid w:val="00FD5C70"/>
    <w:rsid w:val="00FD6453"/>
    <w:rsid w:val="00FD68F1"/>
    <w:rsid w:val="00FD6C95"/>
    <w:rsid w:val="00FD719D"/>
    <w:rsid w:val="00FD71FE"/>
    <w:rsid w:val="00FD7432"/>
    <w:rsid w:val="00FD7778"/>
    <w:rsid w:val="00FD785F"/>
    <w:rsid w:val="00FD7A4C"/>
    <w:rsid w:val="00FD7E8A"/>
    <w:rsid w:val="00FE0084"/>
    <w:rsid w:val="00FE00BF"/>
    <w:rsid w:val="00FE0176"/>
    <w:rsid w:val="00FE032A"/>
    <w:rsid w:val="00FE03B1"/>
    <w:rsid w:val="00FE05EB"/>
    <w:rsid w:val="00FE084D"/>
    <w:rsid w:val="00FE0963"/>
    <w:rsid w:val="00FE0A4C"/>
    <w:rsid w:val="00FE17CA"/>
    <w:rsid w:val="00FE1AEC"/>
    <w:rsid w:val="00FE1D4A"/>
    <w:rsid w:val="00FE245F"/>
    <w:rsid w:val="00FE26EF"/>
    <w:rsid w:val="00FE28F6"/>
    <w:rsid w:val="00FE2C83"/>
    <w:rsid w:val="00FE2F47"/>
    <w:rsid w:val="00FE31D3"/>
    <w:rsid w:val="00FE3321"/>
    <w:rsid w:val="00FE387D"/>
    <w:rsid w:val="00FE3896"/>
    <w:rsid w:val="00FE38FC"/>
    <w:rsid w:val="00FE394E"/>
    <w:rsid w:val="00FE3F07"/>
    <w:rsid w:val="00FE41F2"/>
    <w:rsid w:val="00FE4227"/>
    <w:rsid w:val="00FE42F6"/>
    <w:rsid w:val="00FE4776"/>
    <w:rsid w:val="00FE48DD"/>
    <w:rsid w:val="00FE4BDF"/>
    <w:rsid w:val="00FE4DB8"/>
    <w:rsid w:val="00FE50F2"/>
    <w:rsid w:val="00FE5931"/>
    <w:rsid w:val="00FE5EB1"/>
    <w:rsid w:val="00FE6822"/>
    <w:rsid w:val="00FE697F"/>
    <w:rsid w:val="00FE699B"/>
    <w:rsid w:val="00FE6DA3"/>
    <w:rsid w:val="00FE7894"/>
    <w:rsid w:val="00FF0261"/>
    <w:rsid w:val="00FF0366"/>
    <w:rsid w:val="00FF043E"/>
    <w:rsid w:val="00FF056A"/>
    <w:rsid w:val="00FF088F"/>
    <w:rsid w:val="00FF0F30"/>
    <w:rsid w:val="00FF108A"/>
    <w:rsid w:val="00FF2191"/>
    <w:rsid w:val="00FF27BB"/>
    <w:rsid w:val="00FF2B10"/>
    <w:rsid w:val="00FF2FF0"/>
    <w:rsid w:val="00FF3067"/>
    <w:rsid w:val="00FF3409"/>
    <w:rsid w:val="00FF34AC"/>
    <w:rsid w:val="00FF35DB"/>
    <w:rsid w:val="00FF387D"/>
    <w:rsid w:val="00FF40E5"/>
    <w:rsid w:val="00FF40E7"/>
    <w:rsid w:val="00FF413E"/>
    <w:rsid w:val="00FF52CB"/>
    <w:rsid w:val="00FF5437"/>
    <w:rsid w:val="00FF556F"/>
    <w:rsid w:val="00FF56DC"/>
    <w:rsid w:val="00FF61B7"/>
    <w:rsid w:val="00FF6574"/>
    <w:rsid w:val="00FF659D"/>
    <w:rsid w:val="00FF6E99"/>
    <w:rsid w:val="00FF6F31"/>
    <w:rsid w:val="00FF7515"/>
    <w:rsid w:val="00FF7721"/>
    <w:rsid w:val="00FF7B8F"/>
    <w:rsid w:val="00FF7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>
      <v:fill color="white" on="f"/>
      <o:colormru v:ext="edit" colors="#c20,red,#c00"/>
    </o:shapedefaults>
    <o:shapelayout v:ext="edit">
      <o:idmap v:ext="edit" data="2"/>
    </o:shapelayout>
  </w:shapeDefaults>
  <w:doNotEmbedSmartTags/>
  <w:decimalSymbol w:val="."/>
  <w:listSeparator w:val=","/>
  <w14:docId w14:val="4CBECB3E"/>
  <w15:chartTrackingRefBased/>
  <w15:docId w15:val="{7095700E-595B-494A-8BE6-74475951F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List Number" w:uiPriority="99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uiPriority="99"/>
    <w:lsdException w:name="HTML Bottom of Form" w:uiPriority="99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F7721"/>
    <w:rPr>
      <w:sz w:val="22"/>
      <w:lang w:val="en-US" w:eastAsia="en-US"/>
    </w:rPr>
  </w:style>
  <w:style w:type="paragraph" w:styleId="Heading1">
    <w:name w:val="heading 1"/>
    <w:aliases w:val="h1,H1,h,1st level,Appendix 1,Level 1,Level 11,II+,I,ƒf,1st level1,heading 11,h12,1st level2,heading 12,h111,1st level11,heading 111,h13,1st level3,heading 13,h112,1st level12,heading 112,h121,1st level21,heading 121,h1111,1st level111,h14,1,a"/>
    <w:next w:val="Normal"/>
    <w:link w:val="Heading1Char"/>
    <w:qFormat/>
    <w:rsid w:val="003912F2"/>
    <w:pPr>
      <w:keepNext/>
      <w:keepLines/>
      <w:pageBreakBefore/>
      <w:numPr>
        <w:numId w:val="21"/>
      </w:numPr>
      <w:tabs>
        <w:tab w:val="left" w:pos="360"/>
      </w:tabs>
      <w:spacing w:before="240" w:after="240"/>
      <w:outlineLvl w:val="0"/>
    </w:pPr>
    <w:rPr>
      <w:b/>
      <w:sz w:val="32"/>
      <w:lang w:val="en-US" w:eastAsia="en-US"/>
    </w:rPr>
  </w:style>
  <w:style w:type="paragraph" w:styleId="Heading2">
    <w:name w:val="heading 2"/>
    <w:aliases w:val="H2,2,heading 2,h2,l2,level 2 no toc,level2,hh,H21,H22,H23,H24,H25,2nd level,u2,A,A.B.C.,l2+toc 2,I2,L1 Heading 2,h21,h22,h23,h24,h25,H26,h26,H27,h27,H28,h28,h29,H29,H210,h210,H211,h211,H221,h221,H231,h231,H241,h241,H251,h251,H261,h261,H271"/>
    <w:next w:val="Normal"/>
    <w:link w:val="Heading2Char"/>
    <w:qFormat/>
    <w:rsid w:val="00791096"/>
    <w:pPr>
      <w:keepNext/>
      <w:keepLines/>
      <w:numPr>
        <w:ilvl w:val="1"/>
        <w:numId w:val="21"/>
      </w:numPr>
      <w:spacing w:before="240" w:after="120"/>
      <w:outlineLvl w:val="1"/>
    </w:pPr>
    <w:rPr>
      <w:b/>
      <w:sz w:val="28"/>
      <w:lang w:val="en-US" w:eastAsia="en-US"/>
    </w:rPr>
  </w:style>
  <w:style w:type="paragraph" w:styleId="Heading3">
    <w:name w:val="heading 3"/>
    <w:aliases w:val="h3,H3,3,l3,H31,H32,H33,H34,H311,H321,H331,H35,H312,H322,H332,H341,H3111,H3211,H3311,H36,H313,H323,H333,H342,H3112,H3212,H3312,H37,H314,H324,H334,H343,H3113,H3213,H3313,H351,H3121,H3221,H3321,H3411,H31111,H32111,H33111,H361,H3131,H3231,H3331,u3"/>
    <w:next w:val="Normal"/>
    <w:link w:val="Heading3Char"/>
    <w:qFormat/>
    <w:rsid w:val="008A2CCF"/>
    <w:pPr>
      <w:keepNext/>
      <w:numPr>
        <w:ilvl w:val="2"/>
        <w:numId w:val="21"/>
      </w:numPr>
      <w:tabs>
        <w:tab w:val="left" w:pos="864"/>
      </w:tabs>
      <w:spacing w:before="240" w:after="120"/>
      <w:outlineLvl w:val="2"/>
    </w:pPr>
    <w:rPr>
      <w:b/>
      <w:sz w:val="24"/>
      <w:lang w:val="en-US" w:eastAsia="en-US"/>
    </w:rPr>
  </w:style>
  <w:style w:type="paragraph" w:styleId="Heading4">
    <w:name w:val="heading 4"/>
    <w:aliases w:val="Map Title,H4,h4,heading 4,H41,H42,H43,H44,H411,H421,H431,H45,H412,H422,H432,H46,H413,H423,H433,H441,H4111,H4211,H4311,H451,H4121,H4221,H4321,L1 Heading 4,l4,I4,h41,h42,h411,h43,h412,h421,h4111,h44,h413,h45,h414,h46,h415,h47,h416,h422,h4112"/>
    <w:next w:val="Normal"/>
    <w:link w:val="Heading4Char"/>
    <w:qFormat/>
    <w:rsid w:val="00AB1B20"/>
    <w:pPr>
      <w:keepNext/>
      <w:numPr>
        <w:ilvl w:val="3"/>
        <w:numId w:val="21"/>
      </w:numPr>
      <w:spacing w:after="120"/>
      <w:ind w:right="227"/>
      <w:outlineLvl w:val="3"/>
    </w:pPr>
    <w:rPr>
      <w:b/>
      <w:sz w:val="22"/>
      <w:lang w:val="en-US" w:eastAsia="en-US"/>
    </w:rPr>
  </w:style>
  <w:style w:type="paragraph" w:styleId="Heading5">
    <w:name w:val="heading 5"/>
    <w:aliases w:val="Block Label,h5,IS41 Heading 5,H5,MOP/Test,MOP/Test Title,Level 5,Roman list,5,ITT t5,PA Pico Section,TE Heading 5,T5,h51,H5-Heading 5,Heading5,l5,heading5,Don't use Titre 5,Header 5,heading 5,Punt 5,Level 3 - i,bullet list,Appendix A to X"/>
    <w:next w:val="Normal"/>
    <w:link w:val="Heading5Char"/>
    <w:qFormat/>
    <w:rsid w:val="00967C75"/>
    <w:pPr>
      <w:keepNext/>
      <w:numPr>
        <w:ilvl w:val="4"/>
        <w:numId w:val="21"/>
      </w:numPr>
      <w:spacing w:after="120"/>
      <w:outlineLvl w:val="4"/>
    </w:pPr>
    <w:rPr>
      <w:b/>
      <w:sz w:val="22"/>
      <w:lang w:val="en-US" w:eastAsia="en-US"/>
    </w:rPr>
  </w:style>
  <w:style w:type="paragraph" w:styleId="Heading6">
    <w:name w:val="heading 6"/>
    <w:aliases w:val="h6,H6,6,Requirement,L1 Heading 6,Level 6,Don't use Titre 6,Bullet list,Header 6,Criteria,heading 6,ITT t6,PA Appendix,Legal Level 1.,cnp,Caption number (page-wide),Tables,T1,l6,Bullet list1,Bullet list2,Bullet list11,Bullet list3,Bullet list12"/>
    <w:next w:val="Normal"/>
    <w:link w:val="Heading6Char"/>
    <w:qFormat/>
    <w:rsid w:val="00967C75"/>
    <w:pPr>
      <w:keepNext/>
      <w:numPr>
        <w:ilvl w:val="5"/>
        <w:numId w:val="21"/>
      </w:numPr>
      <w:spacing w:after="120"/>
      <w:outlineLvl w:val="5"/>
    </w:pPr>
    <w:rPr>
      <w:b/>
      <w:sz w:val="22"/>
      <w:lang w:val="en-US" w:eastAsia="en-US"/>
    </w:rPr>
  </w:style>
  <w:style w:type="paragraph" w:styleId="Heading7">
    <w:name w:val="heading 7"/>
    <w:aliases w:val="Appendix Block Label,st,SDL title,h7,H7,8,L1 Heading 7,List(1),Don't use Titre 7,Header 7,letter list,7,req3,heading 7,ITT t7,PA Appendix Major,Legal Level 1.1.,cnc,Caption number (column-wide),L7,Bulleted list,l7,lettered list,letter list1"/>
    <w:next w:val="Normal"/>
    <w:link w:val="Heading7Char"/>
    <w:qFormat/>
    <w:rsid w:val="00967C75"/>
    <w:pPr>
      <w:keepNext/>
      <w:numPr>
        <w:ilvl w:val="6"/>
        <w:numId w:val="21"/>
      </w:numPr>
      <w:tabs>
        <w:tab w:val="left" w:pos="1584"/>
      </w:tabs>
      <w:spacing w:after="120"/>
      <w:outlineLvl w:val="6"/>
    </w:pPr>
    <w:rPr>
      <w:b/>
      <w:sz w:val="22"/>
      <w:lang w:val="en-US" w:eastAsia="en-US"/>
    </w:rPr>
  </w:style>
  <w:style w:type="paragraph" w:styleId="Heading8">
    <w:name w:val="heading 8"/>
    <w:aliases w:val="Table Heading,TH,h8,Annex,L1 Heading 8,List(a),Don't use Titre 8,action,r,requirement,req2,Reference List,heading 8, action,ITT t8,PA Appendix Minor,Appendix1,Legal Level 1.1.1.,l8,action1,action2,action11,action3,action4,action5,action6,actio"/>
    <w:next w:val="Normal"/>
    <w:link w:val="Heading8Char"/>
    <w:qFormat/>
    <w:rsid w:val="00967C75"/>
    <w:pPr>
      <w:keepNext/>
      <w:numPr>
        <w:ilvl w:val="7"/>
        <w:numId w:val="21"/>
      </w:numPr>
      <w:spacing w:after="120"/>
      <w:outlineLvl w:val="7"/>
    </w:pPr>
    <w:rPr>
      <w:b/>
      <w:sz w:val="22"/>
      <w:lang w:val="en-US" w:eastAsia="en-US"/>
    </w:rPr>
  </w:style>
  <w:style w:type="paragraph" w:styleId="Heading9">
    <w:name w:val="heading 9"/>
    <w:aliases w:val="Appendix,figure title,FTL,Figure Heading,FH,tt,ft,HF,table title,h9,Annex1,Appen 1,L1 Heading 9,List(i),Don't use Titre 9,progress,App Heading,Titre 10,9,rb,req bullet,req1,heading 9, progress,ITT t9,App1,Appendix2,Legal Level 1.1.1.1.,l9,H9,c"/>
    <w:next w:val="Normal"/>
    <w:link w:val="Heading9Char"/>
    <w:qFormat/>
    <w:rsid w:val="00967C75"/>
    <w:pPr>
      <w:keepNext/>
      <w:numPr>
        <w:ilvl w:val="8"/>
        <w:numId w:val="21"/>
      </w:numPr>
      <w:tabs>
        <w:tab w:val="left" w:pos="2016"/>
      </w:tabs>
      <w:spacing w:after="120"/>
      <w:outlineLvl w:val="8"/>
    </w:pPr>
    <w:rPr>
      <w:b/>
      <w:sz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H2 Char,2 Char,heading 2 Char,h2 Char,l2 Char,level 2 no toc Char,level2 Char,hh Char,H21 Char,H22 Char,H23 Char,H24 Char,H25 Char,2nd level Char,u2 Char,A Char,A.B.C. Char,l2+toc 2 Char,I2 Char,L1 Heading 2 Char,h21 Char,h22 Char"/>
    <w:link w:val="Heading2"/>
    <w:rsid w:val="00791096"/>
    <w:rPr>
      <w:b/>
      <w:sz w:val="28"/>
      <w:lang w:val="en-US" w:eastAsia="en-US"/>
    </w:rPr>
  </w:style>
  <w:style w:type="character" w:customStyle="1" w:styleId="Heading1Char">
    <w:name w:val="Heading 1 Char"/>
    <w:aliases w:val="h1 Char1,H1 Char1,h Char1,1st level Char1,Appendix 1 Char1,Level 1 Char1,Level 11 Char1,II+ Char1,I Char1,ƒf Char1,1st level1 Char1,heading 11 Char1,h12 Char1,1st level2 Char1,heading 12 Char1,h111 Char1,1st level11 Char1,h13 Char1,1 Char"/>
    <w:link w:val="Heading1"/>
    <w:rsid w:val="003912F2"/>
    <w:rPr>
      <w:b/>
      <w:sz w:val="32"/>
      <w:lang w:val="en-US" w:eastAsia="en-US"/>
    </w:rPr>
  </w:style>
  <w:style w:type="paragraph" w:styleId="NormalWeb">
    <w:name w:val="Normal (Web)"/>
    <w:basedOn w:val="Normal"/>
    <w:link w:val="NormalWebChar1"/>
    <w:uiPriority w:val="99"/>
    <w:rsid w:val="00135EC1"/>
    <w:pPr>
      <w:spacing w:before="100" w:beforeAutospacing="1" w:after="100" w:afterAutospacing="1"/>
    </w:pPr>
    <w:rPr>
      <w:rFonts w:eastAsia="YouYuan"/>
      <w:sz w:val="24"/>
      <w:szCs w:val="24"/>
      <w:lang w:val="x-none" w:eastAsia="zh-CN"/>
    </w:rPr>
  </w:style>
  <w:style w:type="paragraph" w:styleId="Footer">
    <w:name w:val="footer"/>
    <w:link w:val="FooterChar"/>
    <w:rsid w:val="003150AE"/>
    <w:pPr>
      <w:tabs>
        <w:tab w:val="center" w:pos="4320"/>
        <w:tab w:val="right" w:pos="8640"/>
      </w:tabs>
      <w:jc w:val="center"/>
    </w:pPr>
    <w:rPr>
      <w:b/>
      <w:sz w:val="22"/>
      <w:lang w:val="en-US" w:eastAsia="en-US"/>
    </w:rPr>
  </w:style>
  <w:style w:type="character" w:styleId="PageNumber">
    <w:name w:val="page number"/>
    <w:rsid w:val="003150AE"/>
    <w:rPr>
      <w:rFonts w:ascii="Times New Roman" w:hAnsi="Times New Roman"/>
      <w:sz w:val="22"/>
    </w:rPr>
  </w:style>
  <w:style w:type="paragraph" w:styleId="TOC1">
    <w:name w:val="toc 1"/>
    <w:basedOn w:val="Normal"/>
    <w:next w:val="Normal"/>
    <w:autoRedefine/>
    <w:uiPriority w:val="39"/>
    <w:qFormat/>
    <w:rsid w:val="00855BFC"/>
  </w:style>
  <w:style w:type="paragraph" w:styleId="Title">
    <w:name w:val="Title"/>
    <w:link w:val="TitleChar"/>
    <w:qFormat/>
    <w:rsid w:val="003150AE"/>
    <w:pPr>
      <w:spacing w:after="120"/>
      <w:jc w:val="center"/>
    </w:pPr>
    <w:rPr>
      <w:b/>
      <w:kern w:val="28"/>
      <w:sz w:val="40"/>
      <w:lang w:val="en-US" w:eastAsia="en-US"/>
    </w:rPr>
  </w:style>
  <w:style w:type="character" w:customStyle="1" w:styleId="GSReference">
    <w:name w:val="GS_Reference"/>
    <w:rsid w:val="00967C75"/>
    <w:rPr>
      <w:rFonts w:ascii="Times New Roman" w:hAnsi="Times New Roman"/>
      <w:sz w:val="22"/>
    </w:rPr>
  </w:style>
  <w:style w:type="paragraph" w:styleId="TOC2">
    <w:name w:val="toc 2"/>
    <w:basedOn w:val="Normal"/>
    <w:next w:val="Normal"/>
    <w:autoRedefine/>
    <w:uiPriority w:val="39"/>
    <w:qFormat/>
    <w:rsid w:val="00855BFC"/>
    <w:pPr>
      <w:ind w:left="200"/>
    </w:pPr>
  </w:style>
  <w:style w:type="paragraph" w:styleId="TOC3">
    <w:name w:val="toc 3"/>
    <w:basedOn w:val="Normal"/>
    <w:next w:val="Normal"/>
    <w:autoRedefine/>
    <w:uiPriority w:val="39"/>
    <w:qFormat/>
    <w:rsid w:val="009076C2"/>
    <w:pPr>
      <w:tabs>
        <w:tab w:val="left" w:pos="1200"/>
        <w:tab w:val="right" w:leader="dot" w:pos="9350"/>
      </w:tabs>
      <w:ind w:left="720"/>
    </w:pPr>
  </w:style>
  <w:style w:type="paragraph" w:styleId="TOC4">
    <w:name w:val="toc 4"/>
    <w:basedOn w:val="Normal"/>
    <w:next w:val="Normal"/>
    <w:autoRedefine/>
    <w:uiPriority w:val="39"/>
    <w:rsid w:val="00934D22"/>
    <w:pPr>
      <w:ind w:left="600"/>
    </w:pPr>
  </w:style>
  <w:style w:type="paragraph" w:styleId="TOC5">
    <w:name w:val="toc 5"/>
    <w:basedOn w:val="Normal"/>
    <w:next w:val="Normal"/>
    <w:autoRedefine/>
    <w:uiPriority w:val="39"/>
    <w:rsid w:val="00934D22"/>
    <w:pPr>
      <w:ind w:left="800"/>
    </w:pPr>
  </w:style>
  <w:style w:type="paragraph" w:styleId="DocumentMap">
    <w:name w:val="Document Map"/>
    <w:basedOn w:val="Normal"/>
    <w:link w:val="DocumentMapChar"/>
    <w:semiHidden/>
    <w:rsid w:val="00934D22"/>
    <w:pPr>
      <w:shd w:val="clear" w:color="auto" w:fill="000080"/>
    </w:pPr>
    <w:rPr>
      <w:rFonts w:ascii="Tahoma" w:hAnsi="Tahoma"/>
      <w:lang w:val="x-none" w:eastAsia="x-none"/>
    </w:rPr>
  </w:style>
  <w:style w:type="paragraph" w:styleId="TOC6">
    <w:name w:val="toc 6"/>
    <w:basedOn w:val="Normal"/>
    <w:next w:val="Normal"/>
    <w:autoRedefine/>
    <w:uiPriority w:val="39"/>
    <w:rsid w:val="00934D22"/>
    <w:pPr>
      <w:ind w:left="1000"/>
    </w:pPr>
  </w:style>
  <w:style w:type="character" w:styleId="FollowedHyperlink">
    <w:name w:val="FollowedHyperlink"/>
    <w:rsid w:val="00934D22"/>
    <w:rPr>
      <w:color w:val="800080"/>
      <w:u w:val="single"/>
    </w:rPr>
  </w:style>
  <w:style w:type="paragraph" w:styleId="TOC7">
    <w:name w:val="toc 7"/>
    <w:basedOn w:val="Normal"/>
    <w:next w:val="Normal"/>
    <w:autoRedefine/>
    <w:uiPriority w:val="39"/>
    <w:rsid w:val="00934D22"/>
    <w:pPr>
      <w:ind w:left="1200"/>
    </w:pPr>
  </w:style>
  <w:style w:type="paragraph" w:styleId="TOC8">
    <w:name w:val="toc 8"/>
    <w:basedOn w:val="Normal"/>
    <w:next w:val="Normal"/>
    <w:autoRedefine/>
    <w:uiPriority w:val="39"/>
    <w:rsid w:val="00934D22"/>
    <w:pPr>
      <w:ind w:left="1400"/>
    </w:pPr>
  </w:style>
  <w:style w:type="paragraph" w:styleId="TOC9">
    <w:name w:val="toc 9"/>
    <w:basedOn w:val="Normal"/>
    <w:next w:val="Normal"/>
    <w:autoRedefine/>
    <w:uiPriority w:val="39"/>
    <w:rsid w:val="00934D22"/>
    <w:pPr>
      <w:ind w:left="1600"/>
    </w:pPr>
  </w:style>
  <w:style w:type="paragraph" w:styleId="Index1">
    <w:name w:val="index 1"/>
    <w:basedOn w:val="Normal"/>
    <w:next w:val="Normal"/>
    <w:autoRedefine/>
    <w:semiHidden/>
    <w:rsid w:val="00934D22"/>
    <w:pPr>
      <w:ind w:left="200" w:hanging="200"/>
    </w:pPr>
  </w:style>
  <w:style w:type="paragraph" w:styleId="Index2">
    <w:name w:val="index 2"/>
    <w:basedOn w:val="Normal"/>
    <w:next w:val="Normal"/>
    <w:autoRedefine/>
    <w:semiHidden/>
    <w:rsid w:val="00934D22"/>
    <w:pPr>
      <w:ind w:left="400" w:hanging="200"/>
    </w:pPr>
  </w:style>
  <w:style w:type="paragraph" w:styleId="Index3">
    <w:name w:val="index 3"/>
    <w:basedOn w:val="Normal"/>
    <w:next w:val="Normal"/>
    <w:autoRedefine/>
    <w:semiHidden/>
    <w:rsid w:val="00934D22"/>
    <w:pPr>
      <w:ind w:left="600" w:hanging="200"/>
    </w:pPr>
  </w:style>
  <w:style w:type="paragraph" w:styleId="Index4">
    <w:name w:val="index 4"/>
    <w:basedOn w:val="Normal"/>
    <w:next w:val="Normal"/>
    <w:autoRedefine/>
    <w:semiHidden/>
    <w:rsid w:val="00934D22"/>
    <w:pPr>
      <w:ind w:left="800" w:hanging="200"/>
    </w:pPr>
  </w:style>
  <w:style w:type="paragraph" w:styleId="Index5">
    <w:name w:val="index 5"/>
    <w:basedOn w:val="Normal"/>
    <w:next w:val="Normal"/>
    <w:autoRedefine/>
    <w:semiHidden/>
    <w:rsid w:val="00934D22"/>
    <w:pPr>
      <w:ind w:left="1000" w:hanging="200"/>
    </w:pPr>
  </w:style>
  <w:style w:type="paragraph" w:styleId="Index6">
    <w:name w:val="index 6"/>
    <w:basedOn w:val="Normal"/>
    <w:next w:val="Normal"/>
    <w:autoRedefine/>
    <w:semiHidden/>
    <w:rsid w:val="00934D22"/>
    <w:pPr>
      <w:ind w:left="1200" w:hanging="200"/>
    </w:pPr>
  </w:style>
  <w:style w:type="paragraph" w:styleId="Index7">
    <w:name w:val="index 7"/>
    <w:basedOn w:val="Normal"/>
    <w:next w:val="Normal"/>
    <w:autoRedefine/>
    <w:semiHidden/>
    <w:rsid w:val="00934D22"/>
    <w:pPr>
      <w:ind w:left="1400" w:hanging="200"/>
    </w:pPr>
  </w:style>
  <w:style w:type="paragraph" w:styleId="Index8">
    <w:name w:val="index 8"/>
    <w:basedOn w:val="Normal"/>
    <w:next w:val="Normal"/>
    <w:autoRedefine/>
    <w:semiHidden/>
    <w:rsid w:val="00934D22"/>
    <w:pPr>
      <w:ind w:left="1600" w:hanging="200"/>
    </w:pPr>
  </w:style>
  <w:style w:type="paragraph" w:styleId="Index9">
    <w:name w:val="index 9"/>
    <w:basedOn w:val="Normal"/>
    <w:next w:val="Normal"/>
    <w:autoRedefine/>
    <w:semiHidden/>
    <w:rsid w:val="00934D22"/>
    <w:pPr>
      <w:ind w:left="1800" w:hanging="200"/>
    </w:pPr>
  </w:style>
  <w:style w:type="paragraph" w:styleId="IndexHeading">
    <w:name w:val="index heading"/>
    <w:basedOn w:val="Normal"/>
    <w:next w:val="Index1"/>
    <w:semiHidden/>
    <w:rsid w:val="00934D22"/>
  </w:style>
  <w:style w:type="paragraph" w:styleId="BalloonText">
    <w:name w:val="Balloon Text"/>
    <w:basedOn w:val="Normal"/>
    <w:link w:val="BalloonTextChar"/>
    <w:semiHidden/>
    <w:rsid w:val="00934D22"/>
    <w:rPr>
      <w:rFonts w:ascii="Tahoma" w:hAnsi="Tahoma"/>
      <w:sz w:val="16"/>
      <w:szCs w:val="16"/>
      <w:lang w:val="x-none" w:eastAsia="x-none"/>
    </w:rPr>
  </w:style>
  <w:style w:type="paragraph" w:styleId="Caption">
    <w:name w:val="caption"/>
    <w:basedOn w:val="Normal"/>
    <w:next w:val="Normal"/>
    <w:qFormat/>
    <w:rsid w:val="00934D22"/>
    <w:pPr>
      <w:spacing w:before="120" w:after="120"/>
    </w:pPr>
    <w:rPr>
      <w:b/>
      <w:bCs/>
    </w:rPr>
  </w:style>
  <w:style w:type="paragraph" w:customStyle="1" w:styleId="CharCharCharCharCharChar0">
    <w:name w:val="Char Char Char Char Char Char"/>
    <w:basedOn w:val="Normal"/>
    <w:next w:val="Normal"/>
    <w:semiHidden/>
    <w:rsid w:val="00934D22"/>
    <w:pPr>
      <w:spacing w:after="160" w:line="240" w:lineRule="exact"/>
    </w:pPr>
  </w:style>
  <w:style w:type="character" w:styleId="CommentReference">
    <w:name w:val="annotation reference"/>
    <w:rsid w:val="00934D22"/>
    <w:rPr>
      <w:sz w:val="16"/>
      <w:szCs w:val="16"/>
    </w:rPr>
  </w:style>
  <w:style w:type="paragraph" w:styleId="CommentText">
    <w:name w:val="annotation text"/>
    <w:basedOn w:val="Normal"/>
    <w:link w:val="CommentTextChar"/>
    <w:rsid w:val="00934D22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934D22"/>
    <w:rPr>
      <w:b/>
      <w:bCs/>
      <w:lang w:val="x-none" w:eastAsia="x-none"/>
    </w:rPr>
  </w:style>
  <w:style w:type="character" w:customStyle="1" w:styleId="InputVariable">
    <w:name w:val="InputVariable"/>
    <w:rsid w:val="00934D22"/>
    <w:rPr>
      <w:rFonts w:ascii="Courier" w:hAnsi="Courier"/>
      <w:b/>
      <w:i/>
      <w:sz w:val="22"/>
    </w:rPr>
  </w:style>
  <w:style w:type="paragraph" w:customStyle="1" w:styleId="LegalBody">
    <w:name w:val="LegalBody"/>
    <w:rsid w:val="00B023E8"/>
    <w:pPr>
      <w:autoSpaceDE w:val="0"/>
      <w:autoSpaceDN w:val="0"/>
      <w:adjustRightInd w:val="0"/>
      <w:spacing w:after="120"/>
    </w:pPr>
    <w:rPr>
      <w:rFonts w:eastAsia="SimSun"/>
      <w:sz w:val="22"/>
      <w:szCs w:val="24"/>
      <w:lang w:val="en-US" w:eastAsia="zh-CN"/>
    </w:rPr>
  </w:style>
  <w:style w:type="paragraph" w:customStyle="1" w:styleId="LegalBullets">
    <w:name w:val="LegalBullets"/>
    <w:rsid w:val="00B023E8"/>
    <w:pPr>
      <w:numPr>
        <w:numId w:val="2"/>
      </w:numPr>
      <w:spacing w:after="120"/>
    </w:pPr>
    <w:rPr>
      <w:sz w:val="22"/>
      <w:szCs w:val="24"/>
      <w:lang w:val="en-US" w:eastAsia="en-US"/>
    </w:rPr>
  </w:style>
  <w:style w:type="paragraph" w:customStyle="1" w:styleId="LegalHeading">
    <w:name w:val="LegalHeading"/>
    <w:rsid w:val="00B023E8"/>
    <w:pPr>
      <w:autoSpaceDE w:val="0"/>
      <w:autoSpaceDN w:val="0"/>
      <w:adjustRightInd w:val="0"/>
      <w:spacing w:before="120" w:after="120"/>
    </w:pPr>
    <w:rPr>
      <w:b/>
      <w:bCs/>
      <w:iCs/>
      <w:sz w:val="24"/>
      <w:lang w:val="en-US" w:eastAsia="en-US"/>
    </w:rPr>
  </w:style>
  <w:style w:type="paragraph" w:styleId="PlainText">
    <w:name w:val="Plain Text"/>
    <w:basedOn w:val="Normal"/>
    <w:link w:val="PlainTextChar"/>
    <w:rsid w:val="00B44E60"/>
    <w:rPr>
      <w:rFonts w:ascii="Courier New" w:hAnsi="Courier New"/>
      <w:sz w:val="20"/>
      <w:lang w:val="x-none" w:eastAsia="x-none"/>
    </w:rPr>
  </w:style>
  <w:style w:type="paragraph" w:customStyle="1" w:styleId="FCFigCaption">
    <w:name w:val="FC_FigCaption"/>
    <w:locked/>
    <w:rsid w:val="00967C75"/>
    <w:pPr>
      <w:keepNext/>
      <w:tabs>
        <w:tab w:val="left" w:pos="1440"/>
      </w:tabs>
      <w:suppressAutoHyphens/>
      <w:autoSpaceDE w:val="0"/>
      <w:autoSpaceDN w:val="0"/>
      <w:adjustRightInd w:val="0"/>
      <w:spacing w:before="240" w:after="160" w:line="260" w:lineRule="atLeast"/>
      <w:ind w:left="2880" w:hanging="1440"/>
    </w:pPr>
    <w:rPr>
      <w:rFonts w:cs="Trebuchet MS"/>
      <w:b/>
      <w:bCs/>
      <w:color w:val="000000"/>
      <w:sz w:val="22"/>
      <w:szCs w:val="22"/>
      <w:lang w:val="en-US" w:eastAsia="en-US"/>
    </w:rPr>
  </w:style>
  <w:style w:type="paragraph" w:styleId="ListBullet2">
    <w:name w:val="List Bullet 2"/>
    <w:basedOn w:val="Normal"/>
    <w:semiHidden/>
    <w:rsid w:val="005B4DD4"/>
    <w:pPr>
      <w:numPr>
        <w:numId w:val="3"/>
      </w:numPr>
    </w:pPr>
    <w:rPr>
      <w:sz w:val="24"/>
      <w:szCs w:val="24"/>
    </w:rPr>
  </w:style>
  <w:style w:type="paragraph" w:styleId="ListBullet3">
    <w:name w:val="List Bullet 3"/>
    <w:basedOn w:val="Normal"/>
    <w:semiHidden/>
    <w:rsid w:val="005B4DD4"/>
    <w:pPr>
      <w:numPr>
        <w:numId w:val="4"/>
      </w:numPr>
    </w:pPr>
    <w:rPr>
      <w:sz w:val="24"/>
      <w:szCs w:val="24"/>
    </w:rPr>
  </w:style>
  <w:style w:type="paragraph" w:styleId="ListBullet4">
    <w:name w:val="List Bullet 4"/>
    <w:basedOn w:val="Normal"/>
    <w:semiHidden/>
    <w:rsid w:val="005B4DD4"/>
    <w:pPr>
      <w:numPr>
        <w:numId w:val="5"/>
      </w:numPr>
    </w:pPr>
    <w:rPr>
      <w:sz w:val="24"/>
      <w:szCs w:val="24"/>
    </w:rPr>
  </w:style>
  <w:style w:type="paragraph" w:styleId="ListContinue">
    <w:name w:val="List Continue"/>
    <w:semiHidden/>
    <w:rsid w:val="00E73FF0"/>
    <w:pPr>
      <w:spacing w:after="120"/>
      <w:ind w:left="720"/>
    </w:pPr>
    <w:rPr>
      <w:sz w:val="22"/>
      <w:szCs w:val="24"/>
      <w:lang w:val="en-US" w:eastAsia="en-US"/>
    </w:rPr>
  </w:style>
  <w:style w:type="paragraph" w:styleId="ListContinue2">
    <w:name w:val="List Continue 2"/>
    <w:basedOn w:val="Normal"/>
    <w:semiHidden/>
    <w:rsid w:val="005B4DD4"/>
    <w:pPr>
      <w:spacing w:after="120"/>
      <w:ind w:left="566"/>
    </w:pPr>
    <w:rPr>
      <w:sz w:val="24"/>
      <w:szCs w:val="24"/>
    </w:rPr>
  </w:style>
  <w:style w:type="paragraph" w:styleId="ListContinue3">
    <w:name w:val="List Continue 3"/>
    <w:basedOn w:val="Normal"/>
    <w:semiHidden/>
    <w:rsid w:val="005B4DD4"/>
    <w:pPr>
      <w:spacing w:after="120"/>
      <w:ind w:left="849"/>
    </w:pPr>
    <w:rPr>
      <w:sz w:val="24"/>
      <w:szCs w:val="24"/>
    </w:rPr>
  </w:style>
  <w:style w:type="paragraph" w:styleId="ListContinue4">
    <w:name w:val="List Continue 4"/>
    <w:basedOn w:val="Normal"/>
    <w:semiHidden/>
    <w:rsid w:val="005B4DD4"/>
    <w:pPr>
      <w:spacing w:after="120"/>
      <w:ind w:left="1132"/>
    </w:pPr>
    <w:rPr>
      <w:sz w:val="24"/>
      <w:szCs w:val="24"/>
    </w:rPr>
  </w:style>
  <w:style w:type="paragraph" w:styleId="ListContinue5">
    <w:name w:val="List Continue 5"/>
    <w:basedOn w:val="Normal"/>
    <w:semiHidden/>
    <w:rsid w:val="005B4DD4"/>
    <w:pPr>
      <w:spacing w:after="120"/>
      <w:ind w:left="1415"/>
    </w:pPr>
    <w:rPr>
      <w:sz w:val="24"/>
      <w:szCs w:val="24"/>
    </w:rPr>
  </w:style>
  <w:style w:type="paragraph" w:styleId="NoteHeading">
    <w:name w:val="Note Heading"/>
    <w:basedOn w:val="Normal"/>
    <w:next w:val="Normal"/>
    <w:link w:val="NoteHeadingChar"/>
    <w:semiHidden/>
    <w:rsid w:val="005B4DD4"/>
    <w:rPr>
      <w:sz w:val="24"/>
      <w:szCs w:val="24"/>
      <w:lang w:val="x-none" w:eastAsia="x-none"/>
    </w:rPr>
  </w:style>
  <w:style w:type="paragraph" w:customStyle="1" w:styleId="TNTableNote">
    <w:name w:val="TN TableNote"/>
    <w:semiHidden/>
    <w:locked/>
    <w:rsid w:val="005B4DD4"/>
    <w:pPr>
      <w:suppressAutoHyphens/>
      <w:autoSpaceDE w:val="0"/>
      <w:autoSpaceDN w:val="0"/>
      <w:adjustRightInd w:val="0"/>
      <w:spacing w:before="120" w:after="100" w:line="260" w:lineRule="atLeast"/>
    </w:pPr>
    <w:rPr>
      <w:rFonts w:ascii="Times" w:hAnsi="Times" w:cs="Times"/>
      <w:color w:val="000000"/>
      <w:w w:val="0"/>
      <w:sz w:val="22"/>
      <w:szCs w:val="22"/>
      <w:lang w:val="en-US" w:eastAsia="en-US"/>
    </w:rPr>
  </w:style>
  <w:style w:type="paragraph" w:customStyle="1" w:styleId="1BListBullet">
    <w:name w:val="1B_ListBullet"/>
    <w:rsid w:val="00704DC7"/>
    <w:pPr>
      <w:numPr>
        <w:numId w:val="1"/>
      </w:numPr>
      <w:spacing w:after="120"/>
    </w:pPr>
    <w:rPr>
      <w:sz w:val="22"/>
      <w:szCs w:val="22"/>
      <w:lang w:val="en-US" w:eastAsia="en-US"/>
    </w:rPr>
  </w:style>
  <w:style w:type="paragraph" w:customStyle="1" w:styleId="1NListNum">
    <w:name w:val="1N_ListNum"/>
    <w:link w:val="1NListNumChar"/>
    <w:locked/>
    <w:rsid w:val="00745E4F"/>
    <w:pPr>
      <w:numPr>
        <w:numId w:val="9"/>
      </w:numPr>
      <w:spacing w:after="120"/>
    </w:pPr>
    <w:rPr>
      <w:color w:val="000000"/>
      <w:sz w:val="22"/>
      <w:szCs w:val="24"/>
      <w:lang w:val="en-US" w:eastAsia="en-US"/>
    </w:rPr>
  </w:style>
  <w:style w:type="character" w:customStyle="1" w:styleId="1NListNumChar">
    <w:name w:val="1N_ListNum Char"/>
    <w:link w:val="1NListNum"/>
    <w:rsid w:val="00D25DCF"/>
    <w:rPr>
      <w:color w:val="000000"/>
      <w:sz w:val="22"/>
      <w:szCs w:val="24"/>
      <w:lang w:val="en-US" w:eastAsia="en-US"/>
    </w:rPr>
  </w:style>
  <w:style w:type="paragraph" w:customStyle="1" w:styleId="ListContinue0">
    <w:name w:val="List_Continue"/>
    <w:rsid w:val="008A2CCF"/>
    <w:pPr>
      <w:spacing w:after="120"/>
      <w:ind w:left="1080"/>
    </w:pPr>
    <w:rPr>
      <w:sz w:val="22"/>
      <w:szCs w:val="24"/>
      <w:lang w:val="en-US" w:eastAsia="en-US"/>
    </w:rPr>
  </w:style>
  <w:style w:type="paragraph" w:customStyle="1" w:styleId="APAppendixTitle">
    <w:name w:val="AP_Appendix_Title"/>
    <w:rsid w:val="00F9741F"/>
    <w:pPr>
      <w:numPr>
        <w:numId w:val="6"/>
      </w:numPr>
      <w:tabs>
        <w:tab w:val="left" w:pos="720"/>
      </w:tabs>
      <w:spacing w:after="240"/>
    </w:pPr>
    <w:rPr>
      <w:b/>
      <w:sz w:val="32"/>
      <w:lang w:val="en-US" w:eastAsia="en-US"/>
    </w:rPr>
  </w:style>
  <w:style w:type="character" w:customStyle="1" w:styleId="FileName">
    <w:name w:val="FileName"/>
    <w:rsid w:val="004B1B83"/>
    <w:rPr>
      <w:rFonts w:ascii="Helvetica" w:hAnsi="Helvetica"/>
      <w:i/>
      <w:sz w:val="22"/>
      <w:szCs w:val="22"/>
    </w:rPr>
  </w:style>
  <w:style w:type="paragraph" w:styleId="Header">
    <w:name w:val="header"/>
    <w:basedOn w:val="Normal"/>
    <w:link w:val="HeaderChar"/>
    <w:rsid w:val="00B575D7"/>
    <w:pPr>
      <w:tabs>
        <w:tab w:val="center" w:pos="4320"/>
        <w:tab w:val="right" w:pos="8640"/>
      </w:tabs>
    </w:pPr>
    <w:rPr>
      <w:lang w:val="x-none" w:eastAsia="x-none"/>
    </w:rPr>
  </w:style>
  <w:style w:type="paragraph" w:customStyle="1" w:styleId="2AListAlpha">
    <w:name w:val="2A_ListAlpha"/>
    <w:basedOn w:val="Normal"/>
    <w:locked/>
    <w:rsid w:val="00D25DCF"/>
    <w:pPr>
      <w:numPr>
        <w:numId w:val="7"/>
      </w:numPr>
      <w:tabs>
        <w:tab w:val="left" w:pos="1440"/>
      </w:tabs>
      <w:spacing w:before="80" w:after="80"/>
    </w:pPr>
    <w:rPr>
      <w:rFonts w:cs="Times"/>
      <w:color w:val="000000"/>
      <w:szCs w:val="24"/>
    </w:rPr>
  </w:style>
  <w:style w:type="paragraph" w:customStyle="1" w:styleId="2DListDash">
    <w:name w:val="2D_ListDash"/>
    <w:basedOn w:val="Normal"/>
    <w:locked/>
    <w:rsid w:val="00D25DCF"/>
    <w:pPr>
      <w:numPr>
        <w:numId w:val="8"/>
      </w:numPr>
      <w:tabs>
        <w:tab w:val="left" w:pos="1440"/>
      </w:tabs>
      <w:spacing w:before="80" w:after="80"/>
    </w:pPr>
    <w:rPr>
      <w:rFonts w:cs="Times"/>
      <w:color w:val="000000"/>
      <w:szCs w:val="24"/>
    </w:rPr>
  </w:style>
  <w:style w:type="character" w:styleId="Hyperlink">
    <w:name w:val="Hyperlink"/>
    <w:aliases w:val="TOC"/>
    <w:uiPriority w:val="99"/>
    <w:rsid w:val="00E4037B"/>
    <w:rPr>
      <w:color w:val="0000FF"/>
      <w:u w:val="single"/>
    </w:rPr>
  </w:style>
  <w:style w:type="paragraph" w:customStyle="1" w:styleId="Heading2Appendix">
    <w:name w:val="Heading 2_Appendix"/>
    <w:basedOn w:val="Heading2"/>
    <w:link w:val="Heading2AppendixChar"/>
    <w:rsid w:val="002E7850"/>
    <w:pPr>
      <w:numPr>
        <w:ilvl w:val="0"/>
        <w:numId w:val="0"/>
      </w:numPr>
    </w:pPr>
  </w:style>
  <w:style w:type="character" w:customStyle="1" w:styleId="Heading2AppendixChar">
    <w:name w:val="Heading 2_Appendix Char"/>
    <w:link w:val="Heading2Appendix"/>
    <w:rsid w:val="002E7850"/>
    <w:rPr>
      <w:b/>
      <w:sz w:val="28"/>
      <w:lang w:val="en-US" w:eastAsia="en-US"/>
    </w:rPr>
  </w:style>
  <w:style w:type="character" w:customStyle="1" w:styleId="NoHighlighting">
    <w:name w:val="No_Highlighting"/>
    <w:rsid w:val="00BD6720"/>
    <w:rPr>
      <w:bdr w:val="none" w:sz="0" w:space="0" w:color="auto"/>
      <w:shd w:val="clear" w:color="auto" w:fill="auto"/>
    </w:rPr>
  </w:style>
  <w:style w:type="paragraph" w:styleId="HTMLPreformatted">
    <w:name w:val="HTML Preformatted"/>
    <w:basedOn w:val="Normal"/>
    <w:link w:val="HTMLPreformattedChar"/>
    <w:uiPriority w:val="99"/>
    <w:rsid w:val="00B44E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hAnsi="Arial Unicode MS"/>
      <w:lang w:val="x-none" w:eastAsia="x-none"/>
    </w:rPr>
  </w:style>
  <w:style w:type="table" w:styleId="TableGrid">
    <w:name w:val="Table Grid"/>
    <w:aliases w:val="MOP Table Grid"/>
    <w:basedOn w:val="TableNormal"/>
    <w:rsid w:val="00F34DE2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- Bullets,List Paragraph - Bullets,Bulleted List,Numbering 1.1,titulo 4,Párrafo de lista7,List Paragraph lettered,符号列表,·ûºÅÁÐ±í,¡¤?o?¨¢D¡À¨ª,?¡è?o?¡§¡éD?¨¤¡§a,??¨¨?o??¡ì?¨¦D?¡§¡è?¡ìa,??¡§¡§?o???¨¬?¡§|D??¡ì?¨¨??¨¬a,?,lista puntata,lp1,b1"/>
    <w:basedOn w:val="Normal"/>
    <w:link w:val="ListParagraphChar"/>
    <w:uiPriority w:val="1"/>
    <w:qFormat/>
    <w:rsid w:val="00390E4E"/>
    <w:pPr>
      <w:ind w:left="720"/>
    </w:pPr>
    <w:rPr>
      <w:lang w:val="x-none" w:eastAsia="x-none"/>
    </w:rPr>
  </w:style>
  <w:style w:type="paragraph" w:customStyle="1" w:styleId="CharCharCharCharCharChar">
    <w:name w:val="Char Char Char Char Char Char"/>
    <w:basedOn w:val="Normal"/>
    <w:next w:val="Normal"/>
    <w:semiHidden/>
    <w:rsid w:val="00E95117"/>
    <w:pPr>
      <w:numPr>
        <w:numId w:val="10"/>
      </w:numPr>
      <w:spacing w:after="160" w:line="240" w:lineRule="exact"/>
    </w:pPr>
  </w:style>
  <w:style w:type="paragraph" w:customStyle="1" w:styleId="Header3">
    <w:name w:val="Header 3"/>
    <w:basedOn w:val="Heading3"/>
    <w:rsid w:val="00E95117"/>
    <w:pPr>
      <w:numPr>
        <w:numId w:val="10"/>
      </w:numPr>
      <w:spacing w:after="60"/>
    </w:pPr>
  </w:style>
  <w:style w:type="character" w:customStyle="1" w:styleId="Heading1Char1">
    <w:name w:val="Heading 1 Char1"/>
    <w:aliases w:val="h1 Char,H1 Char,h Char,1st level Char,Appendix 1 Char,Level 1 Char,Level 11 Char,II+ Char,I Char,ƒf Char,1st level1 Char,heading 11 Char,h12 Char,1st level2 Char,heading 12 Char,h111 Char,1st level11 Char,heading 111 Char,h13 Char,h1 Cha"/>
    <w:rsid w:val="00791A1D"/>
    <w:rPr>
      <w:rFonts w:ascii="Times New Roman" w:eastAsia="Times New Roman" w:hAnsi="Times New Roman" w:cs="Times New Roman"/>
      <w:b/>
      <w:sz w:val="32"/>
      <w:szCs w:val="22"/>
      <w:lang w:bidi="ar-SA"/>
    </w:rPr>
  </w:style>
  <w:style w:type="character" w:customStyle="1" w:styleId="Heading3Char">
    <w:name w:val="Heading 3 Char"/>
    <w:aliases w:val="h3 Char,H3 Char,3 Char,l3 Char,H31 Char,H32 Char,H33 Char,H34 Char,H311 Char,H321 Char,H331 Char,H35 Char,H312 Char,H322 Char,H332 Char,H341 Char,H3111 Char,H3211 Char,H3311 Char,H36 Char,H313 Char,H323 Char,H333 Char,H342 Char,H3112 Char"/>
    <w:link w:val="Heading3"/>
    <w:rsid w:val="00791A1D"/>
    <w:rPr>
      <w:b/>
      <w:sz w:val="24"/>
      <w:lang w:val="en-US" w:eastAsia="en-US"/>
    </w:rPr>
  </w:style>
  <w:style w:type="character" w:customStyle="1" w:styleId="Heading4Char">
    <w:name w:val="Heading 4 Char"/>
    <w:aliases w:val="Map Title Char,H4 Char,h4 Char,heading 4 Char,H41 Char,H42 Char,H43 Char,H44 Char,H411 Char,H421 Char,H431 Char,H45 Char,H412 Char,H422 Char,H432 Char,H46 Char,H413 Char,H423 Char,H433 Char,H441 Char,H4111 Char,H4211 Char,H4311 Char"/>
    <w:link w:val="Heading4"/>
    <w:rsid w:val="00AB1B20"/>
    <w:rPr>
      <w:b/>
      <w:sz w:val="22"/>
      <w:lang w:val="en-US" w:eastAsia="en-US"/>
    </w:rPr>
  </w:style>
  <w:style w:type="character" w:customStyle="1" w:styleId="Heading5Char">
    <w:name w:val="Heading 5 Char"/>
    <w:aliases w:val="Block Label Char,h5 Char,IS41 Heading 5 Char,H5 Char,MOP/Test Char,MOP/Test Title Char,Level 5 Char,Roman list Char,5 Char,ITT t5 Char,PA Pico Section Char,TE Heading 5 Char,T5 Char,h51 Char,H5-Heading 5 Char,Heading5 Char,l5 Char"/>
    <w:link w:val="Heading5"/>
    <w:rsid w:val="00791A1D"/>
    <w:rPr>
      <w:b/>
      <w:sz w:val="22"/>
      <w:lang w:val="en-US" w:eastAsia="en-US"/>
    </w:rPr>
  </w:style>
  <w:style w:type="character" w:customStyle="1" w:styleId="Heading6Char">
    <w:name w:val="Heading 6 Char"/>
    <w:aliases w:val="h6 Char,H6 Char,6 Char,Requirement Char,L1 Heading 6 Char,Level 6 Char,Don't use Titre 6 Char,Bullet list Char,Header 6 Char,Criteria Char,heading 6 Char,ITT t6 Char,PA Appendix Char,Legal Level 1. Char,cnp Char,Tables Char,T1 Char"/>
    <w:link w:val="Heading6"/>
    <w:rsid w:val="00791A1D"/>
    <w:rPr>
      <w:b/>
      <w:sz w:val="22"/>
      <w:lang w:val="en-US" w:eastAsia="en-US"/>
    </w:rPr>
  </w:style>
  <w:style w:type="character" w:customStyle="1" w:styleId="Heading7Char">
    <w:name w:val="Heading 7 Char"/>
    <w:aliases w:val="Appendix Block Label Char,st Char,SDL title Char,h7 Char,H7 Char,8 Char,L1 Heading 7 Char,List(1) Char,Don't use Titre 7 Char,Header 7 Char,letter list Char,7 Char,req3 Char,heading 7 Char,ITT t7 Char,PA Appendix Major Char,cnc Char"/>
    <w:link w:val="Heading7"/>
    <w:rsid w:val="00791A1D"/>
    <w:rPr>
      <w:b/>
      <w:sz w:val="22"/>
      <w:lang w:val="en-US" w:eastAsia="en-US"/>
    </w:rPr>
  </w:style>
  <w:style w:type="character" w:customStyle="1" w:styleId="Heading8Char">
    <w:name w:val="Heading 8 Char"/>
    <w:aliases w:val="Table Heading Char,TH Char,h8 Char,Annex Char,L1 Heading 8 Char,List(a) Char,Don't use Titre 8 Char,action Char,r Char,requirement Char,req2 Char,Reference List Char,heading 8 Char, action Char,ITT t8 Char,PA Appendix Minor Char,l8 Char"/>
    <w:link w:val="Heading8"/>
    <w:rsid w:val="00791A1D"/>
    <w:rPr>
      <w:b/>
      <w:sz w:val="22"/>
      <w:lang w:val="en-US" w:eastAsia="en-US"/>
    </w:rPr>
  </w:style>
  <w:style w:type="character" w:customStyle="1" w:styleId="Heading9Char">
    <w:name w:val="Heading 9 Char"/>
    <w:aliases w:val="Appendix Char,figure title Char,FTL Char,Figure Heading Char,FH Char,tt Char,ft Char,HF Char,table title Char,h9 Char,Annex1 Char,Appen 1 Char,L1 Heading 9 Char,List(i) Char,Don't use Titre 9 Char,progress Char,App Heading Char,9 Char"/>
    <w:link w:val="Heading9"/>
    <w:rsid w:val="00791A1D"/>
    <w:rPr>
      <w:b/>
      <w:sz w:val="22"/>
      <w:lang w:val="en-US" w:eastAsia="en-US"/>
    </w:rPr>
  </w:style>
  <w:style w:type="character" w:customStyle="1" w:styleId="FooterChar">
    <w:name w:val="Footer Char"/>
    <w:link w:val="Footer"/>
    <w:rsid w:val="00791A1D"/>
    <w:rPr>
      <w:b/>
      <w:sz w:val="22"/>
      <w:lang w:val="en-US" w:eastAsia="en-US" w:bidi="ar-SA"/>
    </w:rPr>
  </w:style>
  <w:style w:type="character" w:customStyle="1" w:styleId="TitleChar">
    <w:name w:val="Title Char"/>
    <w:link w:val="Title"/>
    <w:rsid w:val="00791A1D"/>
    <w:rPr>
      <w:b/>
      <w:kern w:val="28"/>
      <w:sz w:val="40"/>
      <w:lang w:val="en-US" w:eastAsia="en-US" w:bidi="ar-SA"/>
    </w:rPr>
  </w:style>
  <w:style w:type="character" w:customStyle="1" w:styleId="DocumentMapChar">
    <w:name w:val="Document Map Char"/>
    <w:link w:val="DocumentMap"/>
    <w:semiHidden/>
    <w:rsid w:val="00791A1D"/>
    <w:rPr>
      <w:rFonts w:ascii="Tahoma" w:hAnsi="Tahoma"/>
      <w:sz w:val="22"/>
      <w:shd w:val="clear" w:color="auto" w:fill="000080"/>
    </w:rPr>
  </w:style>
  <w:style w:type="character" w:customStyle="1" w:styleId="BalloonTextChar">
    <w:name w:val="Balloon Text Char"/>
    <w:link w:val="BalloonText"/>
    <w:semiHidden/>
    <w:rsid w:val="00791A1D"/>
    <w:rPr>
      <w:rFonts w:ascii="Tahoma" w:hAnsi="Tahoma" w:cs="Tahoma"/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rsid w:val="00791A1D"/>
  </w:style>
  <w:style w:type="character" w:customStyle="1" w:styleId="CommentSubjectChar">
    <w:name w:val="Comment Subject Char"/>
    <w:link w:val="CommentSubject"/>
    <w:semiHidden/>
    <w:rsid w:val="00791A1D"/>
    <w:rPr>
      <w:b/>
      <w:bCs/>
    </w:rPr>
  </w:style>
  <w:style w:type="character" w:customStyle="1" w:styleId="NormalWebChar1">
    <w:name w:val="Normal (Web) Char1"/>
    <w:link w:val="NormalWeb"/>
    <w:rsid w:val="00791A1D"/>
    <w:rPr>
      <w:rFonts w:eastAsia="YouYuan"/>
      <w:sz w:val="24"/>
      <w:szCs w:val="24"/>
      <w:lang w:eastAsia="zh-CN"/>
    </w:rPr>
  </w:style>
  <w:style w:type="character" w:customStyle="1" w:styleId="NoteHeadingChar">
    <w:name w:val="Note Heading Char"/>
    <w:link w:val="NoteHeading"/>
    <w:semiHidden/>
    <w:rsid w:val="00791A1D"/>
    <w:rPr>
      <w:sz w:val="24"/>
      <w:szCs w:val="24"/>
    </w:rPr>
  </w:style>
  <w:style w:type="character" w:customStyle="1" w:styleId="HeaderChar">
    <w:name w:val="Header Char"/>
    <w:link w:val="Header"/>
    <w:rsid w:val="00791A1D"/>
    <w:rPr>
      <w:sz w:val="22"/>
    </w:rPr>
  </w:style>
  <w:style w:type="character" w:styleId="Strong">
    <w:name w:val="Strong"/>
    <w:uiPriority w:val="22"/>
    <w:qFormat/>
    <w:rsid w:val="00791A1D"/>
    <w:rPr>
      <w:b/>
      <w:bCs/>
    </w:rPr>
  </w:style>
  <w:style w:type="character" w:customStyle="1" w:styleId="PlainTextChar">
    <w:name w:val="Plain Text Char"/>
    <w:link w:val="PlainText"/>
    <w:rsid w:val="00791A1D"/>
    <w:rPr>
      <w:rFonts w:ascii="Courier New" w:hAnsi="Courier New"/>
    </w:rPr>
  </w:style>
  <w:style w:type="paragraph" w:customStyle="1" w:styleId="PBParagraphBody">
    <w:name w:val="PB_ParagraphBody"/>
    <w:link w:val="PBParagraphBodyChar"/>
    <w:rsid w:val="00791A1D"/>
    <w:pPr>
      <w:spacing w:after="120"/>
    </w:pPr>
    <w:rPr>
      <w:sz w:val="22"/>
      <w:szCs w:val="22"/>
      <w:lang w:val="en-US" w:eastAsia="en-US"/>
    </w:rPr>
  </w:style>
  <w:style w:type="character" w:customStyle="1" w:styleId="PBParagraphBodyChar">
    <w:name w:val="PB_ParagraphBody Char"/>
    <w:link w:val="PBParagraphBody"/>
    <w:rsid w:val="00791A1D"/>
    <w:rPr>
      <w:sz w:val="22"/>
      <w:szCs w:val="22"/>
      <w:lang w:bidi="ar-SA"/>
    </w:rPr>
  </w:style>
  <w:style w:type="character" w:customStyle="1" w:styleId="HTMLPreformattedChar">
    <w:name w:val="HTML Preformatted Char"/>
    <w:link w:val="HTMLPreformatted"/>
    <w:uiPriority w:val="99"/>
    <w:rsid w:val="00791A1D"/>
    <w:rPr>
      <w:rFonts w:ascii="Arial Unicode MS" w:hAnsi="Arial Unicode MS" w:cs="Arial Unicode MS"/>
      <w:sz w:val="22"/>
    </w:rPr>
  </w:style>
  <w:style w:type="character" w:customStyle="1" w:styleId="InputLiteral">
    <w:name w:val="InputLiteral"/>
    <w:rsid w:val="00791A1D"/>
    <w:rPr>
      <w:rFonts w:ascii="Courier" w:hAnsi="Courier"/>
      <w:b/>
      <w:sz w:val="22"/>
    </w:rPr>
  </w:style>
  <w:style w:type="character" w:customStyle="1" w:styleId="OutputLiteral">
    <w:name w:val="OutputLiteral"/>
    <w:rsid w:val="00791A1D"/>
    <w:rPr>
      <w:rFonts w:ascii="Courier" w:hAnsi="Courier"/>
      <w:sz w:val="22"/>
    </w:rPr>
  </w:style>
  <w:style w:type="paragraph" w:customStyle="1" w:styleId="NumberedStep">
    <w:name w:val="Numbered Step"/>
    <w:basedOn w:val="Normal"/>
    <w:rsid w:val="00791A1D"/>
    <w:pPr>
      <w:tabs>
        <w:tab w:val="left" w:pos="360"/>
        <w:tab w:val="left" w:pos="1080"/>
      </w:tabs>
      <w:adjustRightInd w:val="0"/>
    </w:pPr>
    <w:rPr>
      <w:sz w:val="24"/>
      <w:szCs w:val="24"/>
    </w:rPr>
  </w:style>
  <w:style w:type="character" w:customStyle="1" w:styleId="NormalWebChar">
    <w:name w:val="Normal (Web) Char"/>
    <w:rsid w:val="00791A1D"/>
    <w:rPr>
      <w:rFonts w:eastAsia="YouYuan"/>
      <w:sz w:val="24"/>
      <w:szCs w:val="24"/>
      <w:lang w:val="en-US" w:eastAsia="zh-CN" w:bidi="ar-SA"/>
    </w:rPr>
  </w:style>
  <w:style w:type="character" w:customStyle="1" w:styleId="v8">
    <w:name w:val="v8"/>
    <w:basedOn w:val="DefaultParagraphFont"/>
    <w:rsid w:val="00791A1D"/>
  </w:style>
  <w:style w:type="paragraph" w:customStyle="1" w:styleId="CommandBold">
    <w:name w:val="Command Bold"/>
    <w:basedOn w:val="Normal"/>
    <w:link w:val="CommandBoldChar"/>
    <w:qFormat/>
    <w:rsid w:val="00791A1D"/>
    <w:pPr>
      <w:ind w:left="720"/>
    </w:pPr>
    <w:rPr>
      <w:rFonts w:ascii="Courier" w:hAnsi="Courier"/>
      <w:b/>
      <w:sz w:val="20"/>
      <w:lang w:val="x-none" w:eastAsia="x-none"/>
    </w:rPr>
  </w:style>
  <w:style w:type="character" w:customStyle="1" w:styleId="CommandBoldChar">
    <w:name w:val="Command Bold Char"/>
    <w:link w:val="CommandBold"/>
    <w:rsid w:val="00791A1D"/>
    <w:rPr>
      <w:rFonts w:ascii="Courier" w:hAnsi="Courier"/>
      <w:b/>
      <w:lang w:val="x-none" w:eastAsia="x-none"/>
    </w:rPr>
  </w:style>
  <w:style w:type="paragraph" w:customStyle="1" w:styleId="ExampleOutput">
    <w:name w:val="Example Output"/>
    <w:basedOn w:val="Normal"/>
    <w:link w:val="ExampleOutputChar"/>
    <w:qFormat/>
    <w:rsid w:val="00791A1D"/>
    <w:pPr>
      <w:ind w:left="1080"/>
      <w:jc w:val="both"/>
    </w:pPr>
    <w:rPr>
      <w:b/>
      <w:bCs/>
      <w:sz w:val="20"/>
      <w:lang w:val="x-none" w:eastAsia="x-none"/>
    </w:rPr>
  </w:style>
  <w:style w:type="character" w:customStyle="1" w:styleId="ExampleOutputChar">
    <w:name w:val="Example Output Char"/>
    <w:link w:val="ExampleOutput"/>
    <w:rsid w:val="00791A1D"/>
    <w:rPr>
      <w:b/>
      <w:bCs/>
      <w:lang w:val="x-none" w:eastAsia="x-none"/>
    </w:rPr>
  </w:style>
  <w:style w:type="paragraph" w:styleId="Revision">
    <w:name w:val="Revision"/>
    <w:hidden/>
    <w:uiPriority w:val="99"/>
    <w:semiHidden/>
    <w:rsid w:val="00791A1D"/>
    <w:rPr>
      <w:sz w:val="22"/>
      <w:lang w:val="en-US" w:eastAsia="en-US"/>
    </w:rPr>
  </w:style>
  <w:style w:type="paragraph" w:customStyle="1" w:styleId="EndofSteps">
    <w:name w:val="End of Steps"/>
    <w:basedOn w:val="Normal"/>
    <w:link w:val="EndofStepsChar"/>
    <w:qFormat/>
    <w:rsid w:val="00791A1D"/>
    <w:pPr>
      <w:pBdr>
        <w:bottom w:val="dotted" w:sz="4" w:space="1" w:color="auto"/>
      </w:pBdr>
      <w:spacing w:before="160" w:after="80" w:line="280" w:lineRule="atLeast"/>
    </w:pPr>
    <w:rPr>
      <w:rFonts w:ascii="Times New Roman Bold" w:hAnsi="Times New Roman Bold"/>
      <w:b/>
      <w:spacing w:val="40"/>
      <w:kern w:val="28"/>
      <w:sz w:val="18"/>
      <w:szCs w:val="18"/>
      <w:lang w:val="x-none" w:eastAsia="x-none"/>
    </w:rPr>
  </w:style>
  <w:style w:type="character" w:customStyle="1" w:styleId="EndofStepsChar">
    <w:name w:val="End of Steps Char"/>
    <w:link w:val="EndofSteps"/>
    <w:rsid w:val="00791A1D"/>
    <w:rPr>
      <w:rFonts w:ascii="Times New Roman Bold" w:hAnsi="Times New Roman Bold"/>
      <w:b/>
      <w:spacing w:val="40"/>
      <w:kern w:val="28"/>
      <w:sz w:val="18"/>
      <w:szCs w:val="18"/>
      <w:lang w:val="x-none" w:eastAsia="x-none"/>
    </w:rPr>
  </w:style>
  <w:style w:type="paragraph" w:customStyle="1" w:styleId="ExampleResults">
    <w:name w:val="Example Results:"/>
    <w:basedOn w:val="Normal"/>
    <w:link w:val="ExampleResultsChar"/>
    <w:qFormat/>
    <w:rsid w:val="00791A1D"/>
    <w:pPr>
      <w:ind w:left="720"/>
    </w:pPr>
    <w:rPr>
      <w:b/>
      <w:sz w:val="20"/>
      <w:lang w:val="x-none" w:eastAsia="x-none"/>
    </w:rPr>
  </w:style>
  <w:style w:type="character" w:customStyle="1" w:styleId="ExampleResultsChar">
    <w:name w:val="Example Results: Char"/>
    <w:link w:val="ExampleResults"/>
    <w:rsid w:val="00791A1D"/>
    <w:rPr>
      <w:b/>
      <w:lang w:val="x-none" w:eastAsia="x-none"/>
    </w:rPr>
  </w:style>
  <w:style w:type="paragraph" w:customStyle="1" w:styleId="Style6">
    <w:name w:val="Style6"/>
    <w:basedOn w:val="Heading4"/>
    <w:next w:val="Heading4"/>
    <w:rsid w:val="00BD0005"/>
    <w:pPr>
      <w:numPr>
        <w:ilvl w:val="0"/>
        <w:numId w:val="0"/>
      </w:numPr>
      <w:tabs>
        <w:tab w:val="num" w:pos="864"/>
      </w:tabs>
      <w:spacing w:before="240"/>
      <w:ind w:left="864" w:hanging="864"/>
    </w:pPr>
    <w:rPr>
      <w:rFonts w:eastAsia="SimSun"/>
      <w:bCs/>
      <w:lang w:eastAsia="zh-CN"/>
    </w:rPr>
  </w:style>
  <w:style w:type="character" w:customStyle="1" w:styleId="MartinJensen">
    <w:name w:val="Martin Jensen"/>
    <w:semiHidden/>
    <w:rsid w:val="00D7180C"/>
    <w:rPr>
      <w:rFonts w:ascii="Arial" w:hAnsi="Arial" w:cs="Arial"/>
      <w:color w:val="000080"/>
      <w:sz w:val="20"/>
      <w:szCs w:val="20"/>
    </w:rPr>
  </w:style>
  <w:style w:type="paragraph" w:customStyle="1" w:styleId="msolistparagraph0">
    <w:name w:val="msolistparagraph"/>
    <w:basedOn w:val="Normal"/>
    <w:rsid w:val="00D7180C"/>
    <w:pPr>
      <w:ind w:left="720"/>
    </w:pPr>
    <w:rPr>
      <w:rFonts w:eastAsia="SimSun"/>
      <w:szCs w:val="22"/>
      <w:lang w:eastAsia="zh-CN"/>
    </w:rPr>
  </w:style>
  <w:style w:type="character" w:customStyle="1" w:styleId="hi">
    <w:name w:val="hi"/>
    <w:rsid w:val="00D7180C"/>
    <w:rPr>
      <w:shd w:val="clear" w:color="auto" w:fill="FFFF66"/>
    </w:rPr>
  </w:style>
  <w:style w:type="character" w:customStyle="1" w:styleId="TitleChar1">
    <w:name w:val="Title Char1"/>
    <w:uiPriority w:val="10"/>
    <w:rsid w:val="00D7180C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BlockText">
    <w:name w:val="Block Text"/>
    <w:basedOn w:val="Normal"/>
    <w:link w:val="BlockTextChar1"/>
    <w:rsid w:val="00D7180C"/>
    <w:pPr>
      <w:spacing w:before="60" w:after="60"/>
    </w:pPr>
    <w:rPr>
      <w:rFonts w:ascii="Arial" w:eastAsia="PMingLiU" w:hAnsi="Arial"/>
      <w:sz w:val="20"/>
      <w:lang w:val="x-none" w:eastAsia="x-none"/>
    </w:rPr>
  </w:style>
  <w:style w:type="paragraph" w:styleId="Subtitle">
    <w:name w:val="Subtitle"/>
    <w:basedOn w:val="Title"/>
    <w:link w:val="SubtitleChar"/>
    <w:qFormat/>
    <w:rsid w:val="00D7180C"/>
    <w:pPr>
      <w:spacing w:before="240" w:after="60"/>
    </w:pPr>
    <w:rPr>
      <w:rFonts w:ascii="Calibri" w:eastAsia="Calibri" w:hAnsi="Calibri"/>
      <w:sz w:val="28"/>
      <w:szCs w:val="22"/>
      <w:lang w:val="x-none" w:eastAsia="x-none"/>
    </w:rPr>
  </w:style>
  <w:style w:type="character" w:customStyle="1" w:styleId="SubtitleChar">
    <w:name w:val="Subtitle Char"/>
    <w:link w:val="Subtitle"/>
    <w:rsid w:val="00D7180C"/>
    <w:rPr>
      <w:rFonts w:ascii="Calibri" w:eastAsia="Calibri" w:hAnsi="Calibri"/>
      <w:b/>
      <w:kern w:val="28"/>
      <w:sz w:val="28"/>
      <w:szCs w:val="22"/>
      <w:lang w:val="x-none" w:eastAsia="x-none"/>
    </w:rPr>
  </w:style>
  <w:style w:type="paragraph" w:customStyle="1" w:styleId="InfoBlue">
    <w:name w:val="InfoBlue"/>
    <w:basedOn w:val="Normal"/>
    <w:next w:val="Normal"/>
    <w:rsid w:val="00D7180C"/>
    <w:pPr>
      <w:spacing w:before="120" w:after="120"/>
      <w:ind w:left="720"/>
    </w:pPr>
    <w:rPr>
      <w:i/>
      <w:color w:val="0000FF"/>
    </w:rPr>
  </w:style>
  <w:style w:type="paragraph" w:styleId="BodyText">
    <w:name w:val="Body Text"/>
    <w:basedOn w:val="Normal"/>
    <w:link w:val="BodyTextChar"/>
    <w:rsid w:val="00D7180C"/>
    <w:pPr>
      <w:keepNext/>
      <w:keepLines/>
    </w:pPr>
    <w:rPr>
      <w:b/>
      <w:lang w:val="x-none" w:eastAsia="x-none"/>
    </w:rPr>
  </w:style>
  <w:style w:type="character" w:customStyle="1" w:styleId="BodyTextChar">
    <w:name w:val="Body Text Char"/>
    <w:link w:val="BodyText"/>
    <w:rsid w:val="00D7180C"/>
    <w:rPr>
      <w:b/>
      <w:sz w:val="22"/>
      <w:lang w:val="x-none" w:eastAsia="x-none"/>
    </w:rPr>
  </w:style>
  <w:style w:type="paragraph" w:styleId="BodyTextIndent">
    <w:name w:val="Body Text Indent"/>
    <w:basedOn w:val="Normal"/>
    <w:link w:val="BodyTextIndentChar"/>
    <w:rsid w:val="00D7180C"/>
    <w:pPr>
      <w:ind w:left="360"/>
    </w:pPr>
    <w:rPr>
      <w:lang w:val="x-none" w:eastAsia="x-none"/>
    </w:rPr>
  </w:style>
  <w:style w:type="character" w:customStyle="1" w:styleId="BodyTextIndentChar">
    <w:name w:val="Body Text Indent Char"/>
    <w:link w:val="BodyTextIndent"/>
    <w:rsid w:val="00D7180C"/>
    <w:rPr>
      <w:sz w:val="22"/>
      <w:lang w:val="x-none" w:eastAsia="x-none"/>
    </w:rPr>
  </w:style>
  <w:style w:type="paragraph" w:styleId="ListBullet">
    <w:name w:val="List Bullet"/>
    <w:basedOn w:val="Normal"/>
    <w:autoRedefine/>
    <w:rsid w:val="00D7180C"/>
    <w:pPr>
      <w:numPr>
        <w:numId w:val="11"/>
      </w:numPr>
    </w:pPr>
  </w:style>
  <w:style w:type="paragraph" w:styleId="BodyText2">
    <w:name w:val="Body Text 2"/>
    <w:basedOn w:val="Normal"/>
    <w:link w:val="BodyText2Char"/>
    <w:rsid w:val="00D7180C"/>
    <w:pPr>
      <w:autoSpaceDE w:val="0"/>
      <w:autoSpaceDN w:val="0"/>
      <w:adjustRightInd w:val="0"/>
      <w:spacing w:before="100" w:after="100"/>
    </w:pPr>
    <w:rPr>
      <w:sz w:val="24"/>
      <w:szCs w:val="22"/>
      <w:lang w:val="x-none" w:eastAsia="x-none"/>
    </w:rPr>
  </w:style>
  <w:style w:type="character" w:customStyle="1" w:styleId="BodyText2Char">
    <w:name w:val="Body Text 2 Char"/>
    <w:link w:val="BodyText2"/>
    <w:rsid w:val="00D7180C"/>
    <w:rPr>
      <w:sz w:val="24"/>
      <w:szCs w:val="22"/>
      <w:lang w:val="x-none" w:eastAsia="x-none"/>
    </w:rPr>
  </w:style>
  <w:style w:type="paragraph" w:styleId="BodyTextIndent2">
    <w:name w:val="Body Text Indent 2"/>
    <w:basedOn w:val="Normal"/>
    <w:link w:val="BodyTextIndent2Char"/>
    <w:rsid w:val="00D7180C"/>
    <w:pPr>
      <w:autoSpaceDE w:val="0"/>
      <w:autoSpaceDN w:val="0"/>
      <w:adjustRightInd w:val="0"/>
      <w:spacing w:before="100" w:after="100"/>
      <w:ind w:left="720"/>
    </w:pPr>
    <w:rPr>
      <w:sz w:val="24"/>
      <w:szCs w:val="22"/>
      <w:lang w:val="x-none" w:eastAsia="x-none"/>
    </w:rPr>
  </w:style>
  <w:style w:type="character" w:customStyle="1" w:styleId="BodyTextIndent2Char">
    <w:name w:val="Body Text Indent 2 Char"/>
    <w:link w:val="BodyTextIndent2"/>
    <w:rsid w:val="00D7180C"/>
    <w:rPr>
      <w:sz w:val="24"/>
      <w:szCs w:val="22"/>
      <w:lang w:val="x-none" w:eastAsia="x-none"/>
    </w:rPr>
  </w:style>
  <w:style w:type="paragraph" w:styleId="BodyTextIndent3">
    <w:name w:val="Body Text Indent 3"/>
    <w:basedOn w:val="Normal"/>
    <w:link w:val="BodyTextIndent3Char"/>
    <w:rsid w:val="00D7180C"/>
    <w:pPr>
      <w:autoSpaceDE w:val="0"/>
      <w:autoSpaceDN w:val="0"/>
      <w:adjustRightInd w:val="0"/>
      <w:spacing w:before="100" w:after="100"/>
      <w:ind w:left="360"/>
    </w:pPr>
    <w:rPr>
      <w:sz w:val="24"/>
      <w:szCs w:val="22"/>
      <w:lang w:val="x-none" w:eastAsia="x-none"/>
    </w:rPr>
  </w:style>
  <w:style w:type="character" w:customStyle="1" w:styleId="BodyTextIndent3Char">
    <w:name w:val="Body Text Indent 3 Char"/>
    <w:link w:val="BodyTextIndent3"/>
    <w:rsid w:val="00D7180C"/>
    <w:rPr>
      <w:sz w:val="24"/>
      <w:szCs w:val="22"/>
      <w:lang w:val="x-none" w:eastAsia="x-none"/>
    </w:rPr>
  </w:style>
  <w:style w:type="paragraph" w:styleId="Date">
    <w:name w:val="Date"/>
    <w:basedOn w:val="Normal"/>
    <w:next w:val="Normal"/>
    <w:link w:val="DateChar"/>
    <w:rsid w:val="00D7180C"/>
    <w:rPr>
      <w:rFonts w:eastAsia="SimSun"/>
      <w:sz w:val="24"/>
      <w:szCs w:val="24"/>
      <w:lang w:val="x-none" w:eastAsia="zh-CN"/>
    </w:rPr>
  </w:style>
  <w:style w:type="character" w:customStyle="1" w:styleId="DateChar">
    <w:name w:val="Date Char"/>
    <w:link w:val="Date"/>
    <w:rsid w:val="00D7180C"/>
    <w:rPr>
      <w:rFonts w:eastAsia="SimSun"/>
      <w:sz w:val="24"/>
      <w:szCs w:val="24"/>
      <w:lang w:val="x-none" w:eastAsia="zh-CN"/>
    </w:rPr>
  </w:style>
  <w:style w:type="character" w:customStyle="1" w:styleId="TableTextCharChar">
    <w:name w:val="Table Text Char Char"/>
    <w:rsid w:val="00D7180C"/>
    <w:rPr>
      <w:rFonts w:ascii="Arial" w:hAnsi="Arial"/>
      <w:color w:val="000000"/>
      <w:sz w:val="22"/>
      <w:lang w:val="en-US" w:eastAsia="en-US" w:bidi="ar-SA"/>
    </w:rPr>
  </w:style>
  <w:style w:type="paragraph" w:customStyle="1" w:styleId="TableText">
    <w:name w:val="Table Text"/>
    <w:link w:val="TableTextChar1"/>
    <w:rsid w:val="00D7180C"/>
    <w:pPr>
      <w:overflowPunct w:val="0"/>
      <w:autoSpaceDE w:val="0"/>
      <w:autoSpaceDN w:val="0"/>
      <w:adjustRightInd w:val="0"/>
      <w:spacing w:before="60" w:after="60"/>
      <w:textAlignment w:val="baseline"/>
    </w:pPr>
    <w:rPr>
      <w:rFonts w:ascii="Arial" w:hAnsi="Arial"/>
      <w:color w:val="000000"/>
      <w:lang w:val="en-US" w:eastAsia="en-US"/>
    </w:rPr>
  </w:style>
  <w:style w:type="character" w:customStyle="1" w:styleId="TableTextChar1">
    <w:name w:val="Table Text Char1"/>
    <w:link w:val="TableText"/>
    <w:rsid w:val="00D7180C"/>
    <w:rPr>
      <w:rFonts w:ascii="Arial" w:hAnsi="Arial"/>
      <w:color w:val="000000"/>
      <w:lang w:val="en-US" w:eastAsia="en-US" w:bidi="ar-SA"/>
    </w:rPr>
  </w:style>
  <w:style w:type="paragraph" w:customStyle="1" w:styleId="HeadSpace">
    <w:name w:val="HeadSpace"/>
    <w:rsid w:val="00D7180C"/>
    <w:rPr>
      <w:rFonts w:ascii="Arial" w:hAnsi="Arial" w:cs="Arial"/>
      <w:sz w:val="18"/>
      <w:szCs w:val="18"/>
      <w:lang w:val="en-US" w:eastAsia="en-US"/>
    </w:rPr>
  </w:style>
  <w:style w:type="paragraph" w:styleId="List3">
    <w:name w:val="List 3"/>
    <w:basedOn w:val="Normal"/>
    <w:rsid w:val="00D7180C"/>
    <w:pPr>
      <w:tabs>
        <w:tab w:val="num" w:pos="1080"/>
      </w:tabs>
      <w:ind w:left="1080" w:hanging="360"/>
    </w:pPr>
    <w:rPr>
      <w:rFonts w:ascii="Arial" w:hAnsi="Arial"/>
    </w:rPr>
  </w:style>
  <w:style w:type="paragraph" w:customStyle="1" w:styleId="TableHead">
    <w:name w:val="Table Head"/>
    <w:basedOn w:val="Normal"/>
    <w:rsid w:val="00D7180C"/>
    <w:pPr>
      <w:keepNext/>
      <w:spacing w:before="120" w:after="120"/>
    </w:pPr>
    <w:rPr>
      <w:rFonts w:ascii="Arial" w:hAnsi="Arial" w:cs="Arial"/>
      <w:b/>
    </w:rPr>
  </w:style>
  <w:style w:type="paragraph" w:customStyle="1" w:styleId="MOPLegalNoticeHead">
    <w:name w:val="MOP Legal Notice Head"/>
    <w:basedOn w:val="Normal"/>
    <w:rsid w:val="00D7180C"/>
    <w:pPr>
      <w:autoSpaceDE w:val="0"/>
      <w:autoSpaceDN w:val="0"/>
      <w:adjustRightInd w:val="0"/>
    </w:pPr>
    <w:rPr>
      <w:rFonts w:ascii="Trebuchet MS" w:hAnsi="Trebuchet MS"/>
      <w:b/>
      <w:bCs/>
      <w:iCs/>
      <w:sz w:val="24"/>
    </w:rPr>
  </w:style>
  <w:style w:type="paragraph" w:customStyle="1" w:styleId="MOPLegalNoticeHead2">
    <w:name w:val="MOP Legal Notice Head 2"/>
    <w:basedOn w:val="Normal"/>
    <w:next w:val="Normal"/>
    <w:link w:val="MOPLegalNoticeHead2Char"/>
    <w:rsid w:val="00D7180C"/>
    <w:pPr>
      <w:autoSpaceDE w:val="0"/>
      <w:autoSpaceDN w:val="0"/>
      <w:adjustRightInd w:val="0"/>
    </w:pPr>
    <w:rPr>
      <w:rFonts w:ascii="Trebuchet MS" w:eastAsia="PMingLiU" w:hAnsi="Trebuchet MS"/>
      <w:b/>
      <w:bCs/>
      <w:lang w:val="x-none" w:eastAsia="x-none"/>
    </w:rPr>
  </w:style>
  <w:style w:type="character" w:customStyle="1" w:styleId="MOPLegalNoticeHead2Char">
    <w:name w:val="MOP Legal Notice Head 2 Char"/>
    <w:link w:val="MOPLegalNoticeHead2"/>
    <w:rsid w:val="00D7180C"/>
    <w:rPr>
      <w:rFonts w:ascii="Trebuchet MS" w:eastAsia="PMingLiU" w:hAnsi="Trebuchet MS"/>
      <w:b/>
      <w:bCs/>
      <w:sz w:val="22"/>
      <w:lang w:val="x-none" w:eastAsia="x-none"/>
    </w:rPr>
  </w:style>
  <w:style w:type="paragraph" w:customStyle="1" w:styleId="MOPLegalPageBold">
    <w:name w:val="MOP Legal Page Bold"/>
    <w:basedOn w:val="Normal"/>
    <w:next w:val="Normal"/>
    <w:link w:val="MOPLegalPageBoldCharChar"/>
    <w:rsid w:val="00D7180C"/>
    <w:pPr>
      <w:autoSpaceDE w:val="0"/>
      <w:autoSpaceDN w:val="0"/>
      <w:adjustRightInd w:val="0"/>
    </w:pPr>
    <w:rPr>
      <w:rFonts w:ascii="Trebuchet MS" w:eastAsia="PMingLiU" w:hAnsi="Trebuchet MS"/>
      <w:b/>
      <w:lang w:val="x-none" w:eastAsia="x-none"/>
    </w:rPr>
  </w:style>
  <w:style w:type="paragraph" w:customStyle="1" w:styleId="MOPNormalType">
    <w:name w:val="MOP Normal Type"/>
    <w:basedOn w:val="PlainText"/>
    <w:link w:val="MOPNormalTypeChar"/>
    <w:rsid w:val="00D7180C"/>
    <w:pPr>
      <w:autoSpaceDE w:val="0"/>
      <w:autoSpaceDN w:val="0"/>
      <w:adjustRightInd w:val="0"/>
    </w:pPr>
    <w:rPr>
      <w:rFonts w:ascii="Trebuchet MS" w:eastAsia="Symbol" w:hAnsi="Trebuchet MS"/>
      <w:bCs/>
      <w:sz w:val="22"/>
    </w:rPr>
  </w:style>
  <w:style w:type="character" w:customStyle="1" w:styleId="MOPNormalTypeChar">
    <w:name w:val="MOP Normal Type Char"/>
    <w:link w:val="MOPNormalType"/>
    <w:rsid w:val="00D7180C"/>
    <w:rPr>
      <w:rFonts w:ascii="Trebuchet MS" w:eastAsia="Symbol" w:hAnsi="Trebuchet MS"/>
      <w:bCs/>
      <w:sz w:val="22"/>
      <w:lang w:val="x-none" w:eastAsia="x-none"/>
    </w:rPr>
  </w:style>
  <w:style w:type="character" w:customStyle="1" w:styleId="MOPLegalPageBoldCharChar">
    <w:name w:val="MOP Legal Page Bold Char Char"/>
    <w:link w:val="MOPLegalPageBold"/>
    <w:rsid w:val="00D7180C"/>
    <w:rPr>
      <w:rFonts w:ascii="Trebuchet MS" w:eastAsia="PMingLiU" w:hAnsi="Trebuchet MS"/>
      <w:b/>
      <w:sz w:val="22"/>
      <w:lang w:val="x-none" w:eastAsia="x-none"/>
    </w:rPr>
  </w:style>
  <w:style w:type="numbering" w:customStyle="1" w:styleId="StyleBulleted">
    <w:name w:val="Style Bulleted"/>
    <w:basedOn w:val="NoList"/>
    <w:rsid w:val="00D7180C"/>
    <w:pPr>
      <w:numPr>
        <w:numId w:val="12"/>
      </w:numPr>
    </w:pPr>
  </w:style>
  <w:style w:type="paragraph" w:customStyle="1" w:styleId="MOPcopywritesysmble">
    <w:name w:val="MOP copywrite sysmble"/>
    <w:basedOn w:val="MOPLegalNoticeHead2"/>
    <w:next w:val="MOPNormalType"/>
    <w:link w:val="MOPcopywritesysmbleChar"/>
    <w:rsid w:val="00D7180C"/>
  </w:style>
  <w:style w:type="character" w:customStyle="1" w:styleId="MOPcopywritesysmbleChar">
    <w:name w:val="MOP copywrite sysmble Char"/>
    <w:link w:val="MOPcopywritesysmble"/>
    <w:rsid w:val="00D7180C"/>
    <w:rPr>
      <w:rFonts w:ascii="Trebuchet MS" w:eastAsia="PMingLiU" w:hAnsi="Trebuchet MS"/>
      <w:b/>
      <w:bCs/>
      <w:sz w:val="22"/>
      <w:lang w:val="x-none" w:eastAsia="x-none"/>
    </w:rPr>
  </w:style>
  <w:style w:type="table" w:styleId="TableGrid8">
    <w:name w:val="Table Grid 8"/>
    <w:basedOn w:val="TableNormal"/>
    <w:rsid w:val="00D7180C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TableHeaderText">
    <w:name w:val="Table Header Text"/>
    <w:basedOn w:val="Normal"/>
    <w:rsid w:val="00D7180C"/>
    <w:pPr>
      <w:jc w:val="center"/>
    </w:pPr>
    <w:rPr>
      <w:rFonts w:ascii="Arial" w:eastAsia="PMingLiU" w:hAnsi="Arial"/>
      <w:b/>
      <w:sz w:val="20"/>
    </w:rPr>
  </w:style>
  <w:style w:type="character" w:styleId="Emphasis">
    <w:name w:val="Emphasis"/>
    <w:rsid w:val="00D7180C"/>
    <w:rPr>
      <w:i/>
      <w:iCs/>
    </w:rPr>
  </w:style>
  <w:style w:type="numbering" w:customStyle="1" w:styleId="StyleTableHeaderTextTimesNewRoman11ptNotBoldLeft">
    <w:name w:val="Style Table Header Text + Times New Roman 11 pt Not Bold Left"/>
    <w:basedOn w:val="NoList"/>
    <w:rsid w:val="00D7180C"/>
    <w:pPr>
      <w:numPr>
        <w:numId w:val="13"/>
      </w:numPr>
    </w:pPr>
  </w:style>
  <w:style w:type="paragraph" w:customStyle="1" w:styleId="UnixCommand">
    <w:name w:val="Unix Command"/>
    <w:basedOn w:val="Normal"/>
    <w:link w:val="UnixCommandChar"/>
    <w:qFormat/>
    <w:rsid w:val="00D7180C"/>
    <w:pPr>
      <w:ind w:left="720"/>
    </w:pPr>
    <w:rPr>
      <w:rFonts w:ascii="Courier" w:hAnsi="Courier"/>
      <w:b/>
      <w:sz w:val="20"/>
      <w:lang w:val="x-none" w:eastAsia="x-none"/>
    </w:rPr>
  </w:style>
  <w:style w:type="character" w:customStyle="1" w:styleId="UnixCommandChar">
    <w:name w:val="Unix Command Char"/>
    <w:link w:val="UnixCommand"/>
    <w:rsid w:val="00D7180C"/>
    <w:rPr>
      <w:rFonts w:ascii="Courier" w:hAnsi="Courier"/>
      <w:b/>
      <w:lang w:val="x-none" w:eastAsia="x-none"/>
    </w:rPr>
  </w:style>
  <w:style w:type="character" w:customStyle="1" w:styleId="t1">
    <w:name w:val="t1"/>
    <w:rsid w:val="00D7180C"/>
  </w:style>
  <w:style w:type="paragraph" w:styleId="ListNumber">
    <w:name w:val="List Number"/>
    <w:basedOn w:val="Normal"/>
    <w:uiPriority w:val="99"/>
    <w:rsid w:val="00D7180C"/>
    <w:pPr>
      <w:ind w:left="360"/>
    </w:pPr>
    <w:rPr>
      <w:sz w:val="20"/>
    </w:rPr>
  </w:style>
  <w:style w:type="paragraph" w:styleId="NoSpacing">
    <w:name w:val="No Spacing"/>
    <w:uiPriority w:val="1"/>
    <w:qFormat/>
    <w:rsid w:val="00D7180C"/>
    <w:rPr>
      <w:rFonts w:ascii="Calibri" w:eastAsia="Calibri" w:hAnsi="Calibri"/>
      <w:sz w:val="22"/>
      <w:szCs w:val="22"/>
      <w:lang w:val="en-US" w:eastAsia="en-US"/>
    </w:rPr>
  </w:style>
  <w:style w:type="paragraph" w:styleId="z-TopofForm">
    <w:name w:val="HTML Top of Form"/>
    <w:basedOn w:val="Normal"/>
    <w:next w:val="Normal"/>
    <w:link w:val="z-TopofFormChar"/>
    <w:hidden/>
    <w:uiPriority w:val="99"/>
    <w:unhideWhenUsed/>
    <w:rsid w:val="00D7180C"/>
    <w:pPr>
      <w:pBdr>
        <w:bottom w:val="single" w:sz="6" w:space="1" w:color="auto"/>
      </w:pBdr>
      <w:jc w:val="center"/>
    </w:pPr>
    <w:rPr>
      <w:rFonts w:ascii="Arial" w:hAnsi="Arial"/>
      <w:vanish/>
      <w:sz w:val="16"/>
      <w:szCs w:val="16"/>
      <w:lang w:val="x-none" w:eastAsia="x-none"/>
    </w:rPr>
  </w:style>
  <w:style w:type="character" w:customStyle="1" w:styleId="z-TopofFormChar">
    <w:name w:val="z-Top of Form Char"/>
    <w:link w:val="z-TopofForm"/>
    <w:uiPriority w:val="99"/>
    <w:rsid w:val="00D7180C"/>
    <w:rPr>
      <w:rFonts w:ascii="Arial" w:hAnsi="Arial"/>
      <w:vanish/>
      <w:sz w:val="16"/>
      <w:szCs w:val="16"/>
      <w:lang w:val="x-none" w:eastAsia="x-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unhideWhenUsed/>
    <w:rsid w:val="00D7180C"/>
    <w:pPr>
      <w:pBdr>
        <w:top w:val="single" w:sz="6" w:space="1" w:color="auto"/>
      </w:pBdr>
      <w:jc w:val="center"/>
    </w:pPr>
    <w:rPr>
      <w:rFonts w:ascii="Arial" w:hAnsi="Arial"/>
      <w:vanish/>
      <w:sz w:val="16"/>
      <w:szCs w:val="16"/>
      <w:lang w:val="x-none" w:eastAsia="x-none"/>
    </w:rPr>
  </w:style>
  <w:style w:type="character" w:customStyle="1" w:styleId="z-BottomofFormChar">
    <w:name w:val="z-Bottom of Form Char"/>
    <w:link w:val="z-BottomofForm"/>
    <w:uiPriority w:val="99"/>
    <w:rsid w:val="00D7180C"/>
    <w:rPr>
      <w:rFonts w:ascii="Arial" w:hAnsi="Arial"/>
      <w:vanish/>
      <w:sz w:val="16"/>
      <w:szCs w:val="16"/>
      <w:lang w:val="x-none" w:eastAsia="x-none"/>
    </w:rPr>
  </w:style>
  <w:style w:type="paragraph" w:customStyle="1" w:styleId="inputlateral">
    <w:name w:val="inputlateral"/>
    <w:basedOn w:val="Normal"/>
    <w:link w:val="inputlateralChar"/>
    <w:rsid w:val="00D7180C"/>
    <w:pPr>
      <w:keepNext/>
    </w:pPr>
    <w:rPr>
      <w:lang w:val="x-none" w:eastAsia="x-none"/>
    </w:rPr>
  </w:style>
  <w:style w:type="character" w:customStyle="1" w:styleId="inputlateralChar">
    <w:name w:val="inputlateral Char"/>
    <w:link w:val="inputlateral"/>
    <w:rsid w:val="00D7180C"/>
    <w:rPr>
      <w:sz w:val="22"/>
      <w:lang w:val="x-none" w:eastAsia="x-none"/>
    </w:rPr>
  </w:style>
  <w:style w:type="paragraph" w:customStyle="1" w:styleId="outputlateral">
    <w:name w:val="outputlateral"/>
    <w:basedOn w:val="Normal"/>
    <w:link w:val="outputlateralChar"/>
    <w:rsid w:val="00D7180C"/>
    <w:pPr>
      <w:ind w:left="1080"/>
    </w:pPr>
    <w:rPr>
      <w:rFonts w:ascii="Courier" w:hAnsi="Courier"/>
      <w:sz w:val="20"/>
      <w:lang w:val="x-none" w:eastAsia="x-none"/>
    </w:rPr>
  </w:style>
  <w:style w:type="paragraph" w:customStyle="1" w:styleId="i">
    <w:name w:val="i"/>
    <w:basedOn w:val="Normal"/>
    <w:link w:val="iChar"/>
    <w:rsid w:val="00D7180C"/>
    <w:pPr>
      <w:numPr>
        <w:numId w:val="14"/>
      </w:numPr>
    </w:pPr>
    <w:rPr>
      <w:i/>
      <w:lang w:val="x-none" w:eastAsia="x-none"/>
    </w:rPr>
  </w:style>
  <w:style w:type="character" w:customStyle="1" w:styleId="iChar">
    <w:name w:val="i Char"/>
    <w:link w:val="i"/>
    <w:rsid w:val="00D7180C"/>
    <w:rPr>
      <w:i/>
      <w:sz w:val="22"/>
      <w:lang w:val="x-none" w:eastAsia="x-none"/>
    </w:rPr>
  </w:style>
  <w:style w:type="character" w:customStyle="1" w:styleId="outputlateralChar">
    <w:name w:val="outputlateral Char"/>
    <w:link w:val="outputlateral"/>
    <w:rsid w:val="00D7180C"/>
    <w:rPr>
      <w:rFonts w:ascii="Courier" w:hAnsi="Courier"/>
      <w:lang w:val="x-none" w:eastAsia="x-none"/>
    </w:rPr>
  </w:style>
  <w:style w:type="paragraph" w:customStyle="1" w:styleId="OutputLateral0">
    <w:name w:val="OutputLateral"/>
    <w:basedOn w:val="Normal"/>
    <w:link w:val="OutputLateralChar0"/>
    <w:rsid w:val="00D7180C"/>
    <w:pPr>
      <w:autoSpaceDE w:val="0"/>
      <w:autoSpaceDN w:val="0"/>
      <w:adjustRightInd w:val="0"/>
    </w:pPr>
    <w:rPr>
      <w:rFonts w:ascii="Courier" w:eastAsia="SimSun" w:hAnsi="Courier"/>
      <w:bCs/>
      <w:sz w:val="18"/>
      <w:szCs w:val="22"/>
      <w:lang w:val="x-none" w:eastAsia="zh-CN"/>
    </w:rPr>
  </w:style>
  <w:style w:type="character" w:customStyle="1" w:styleId="OutputLateralChar0">
    <w:name w:val="OutputLateral Char"/>
    <w:link w:val="OutputLateral0"/>
    <w:rsid w:val="00D7180C"/>
    <w:rPr>
      <w:rFonts w:ascii="Courier" w:eastAsia="SimSun" w:hAnsi="Courier"/>
      <w:bCs/>
      <w:sz w:val="18"/>
      <w:szCs w:val="22"/>
      <w:lang w:val="x-none" w:eastAsia="zh-CN"/>
    </w:rPr>
  </w:style>
  <w:style w:type="paragraph" w:customStyle="1" w:styleId="InputLateral0">
    <w:name w:val="InputLateral"/>
    <w:link w:val="InputLateralChar0"/>
    <w:rsid w:val="00D7180C"/>
    <w:rPr>
      <w:rFonts w:ascii="Courier" w:hAnsi="Courier"/>
      <w:b/>
      <w:sz w:val="22"/>
      <w:lang w:val="en-US" w:eastAsia="en-US"/>
    </w:rPr>
  </w:style>
  <w:style w:type="character" w:customStyle="1" w:styleId="InputLateralChar0">
    <w:name w:val="InputLateral Char"/>
    <w:link w:val="InputLateral0"/>
    <w:rsid w:val="00D7180C"/>
    <w:rPr>
      <w:rFonts w:ascii="Courier" w:hAnsi="Courier"/>
      <w:b/>
      <w:sz w:val="22"/>
      <w:lang w:bidi="ar-SA"/>
    </w:rPr>
  </w:style>
  <w:style w:type="character" w:customStyle="1" w:styleId="PlainTextChar1">
    <w:name w:val="Plain Text Char1"/>
    <w:locked/>
    <w:rsid w:val="00D7180C"/>
    <w:rPr>
      <w:rFonts w:ascii="Courier New" w:hAnsi="Courier New"/>
      <w:sz w:val="22"/>
    </w:rPr>
  </w:style>
  <w:style w:type="table" w:styleId="TableGrid1">
    <w:name w:val="Table Grid 1"/>
    <w:basedOn w:val="TableNormal"/>
    <w:rsid w:val="00D7180C"/>
    <w:rPr>
      <w:rFonts w:eastAsia="SimSun"/>
      <w:lang w:eastAsia="zh-C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rFonts w:cs="Times New Roman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moz-txt-citetags">
    <w:name w:val="moz-txt-citetags"/>
    <w:rsid w:val="00D7180C"/>
    <w:rPr>
      <w:rFonts w:cs="Times New Roman"/>
    </w:rPr>
  </w:style>
  <w:style w:type="paragraph" w:customStyle="1" w:styleId="paragraphbody">
    <w:name w:val="paragraphbody"/>
    <w:basedOn w:val="Normal"/>
    <w:rsid w:val="00D7180C"/>
    <w:pPr>
      <w:spacing w:before="100" w:beforeAutospacing="1" w:after="100" w:afterAutospacing="1"/>
    </w:pPr>
    <w:rPr>
      <w:rFonts w:eastAsia="SimSun"/>
      <w:sz w:val="24"/>
      <w:szCs w:val="24"/>
      <w:lang w:eastAsia="zh-CN"/>
    </w:rPr>
  </w:style>
  <w:style w:type="character" w:styleId="HTMLTypewriter">
    <w:name w:val="HTML Typewriter"/>
    <w:rsid w:val="00D7180C"/>
    <w:rPr>
      <w:rFonts w:ascii="Courier New" w:eastAsia="SimSun" w:hAnsi="Courier New" w:cs="Courier New"/>
      <w:sz w:val="20"/>
      <w:szCs w:val="20"/>
    </w:rPr>
  </w:style>
  <w:style w:type="paragraph" w:customStyle="1" w:styleId="NormalAsianAsianMSMincho">
    <w:name w:val="Normal+ Asian + (Asian) MS Mincho"/>
    <w:basedOn w:val="Normal"/>
    <w:rsid w:val="00D7180C"/>
    <w:rPr>
      <w:rFonts w:eastAsia="MS Mincho"/>
      <w:sz w:val="20"/>
    </w:rPr>
  </w:style>
  <w:style w:type="paragraph" w:customStyle="1" w:styleId="StyleAsianSimSunBlack">
    <w:name w:val="Style (Asian) SimSun Black"/>
    <w:basedOn w:val="Normal"/>
    <w:rsid w:val="00D7180C"/>
    <w:pPr>
      <w:ind w:left="360"/>
    </w:pPr>
    <w:rPr>
      <w:rFonts w:eastAsia="SimSun"/>
      <w:color w:val="000000"/>
    </w:rPr>
  </w:style>
  <w:style w:type="paragraph" w:customStyle="1" w:styleId="Style1">
    <w:name w:val="Style1"/>
    <w:basedOn w:val="Heading3"/>
    <w:rsid w:val="00D7180C"/>
    <w:pPr>
      <w:keepLines/>
      <w:numPr>
        <w:ilvl w:val="0"/>
        <w:numId w:val="0"/>
      </w:numPr>
      <w:tabs>
        <w:tab w:val="clear" w:pos="864"/>
        <w:tab w:val="num" w:pos="-1800"/>
      </w:tabs>
      <w:spacing w:before="120" w:after="60"/>
      <w:ind w:left="-1800" w:hanging="180"/>
    </w:pPr>
    <w:rPr>
      <w:rFonts w:eastAsia="SimSun"/>
      <w:sz w:val="22"/>
      <w:szCs w:val="22"/>
      <w:u w:color="000000"/>
      <w:lang w:val="x-none" w:eastAsia="zh-CN"/>
    </w:rPr>
  </w:style>
  <w:style w:type="paragraph" w:customStyle="1" w:styleId="Style2">
    <w:name w:val="Style2"/>
    <w:basedOn w:val="Heading4"/>
    <w:rsid w:val="00D7180C"/>
    <w:pPr>
      <w:keepLines/>
      <w:numPr>
        <w:numId w:val="0"/>
      </w:numPr>
      <w:tabs>
        <w:tab w:val="num" w:pos="864"/>
      </w:tabs>
      <w:spacing w:before="240"/>
      <w:ind w:left="864" w:hanging="864"/>
    </w:pPr>
    <w:rPr>
      <w:rFonts w:eastAsia="SimSun"/>
      <w:bCs/>
      <w:szCs w:val="22"/>
      <w:lang w:eastAsia="zh-CN"/>
    </w:rPr>
  </w:style>
  <w:style w:type="paragraph" w:customStyle="1" w:styleId="Style3">
    <w:name w:val="Style3"/>
    <w:basedOn w:val="Heading4"/>
    <w:rsid w:val="00D7180C"/>
    <w:pPr>
      <w:keepLines/>
      <w:numPr>
        <w:numId w:val="0"/>
      </w:numPr>
      <w:tabs>
        <w:tab w:val="num" w:pos="864"/>
      </w:tabs>
      <w:spacing w:before="240"/>
      <w:ind w:left="864" w:hanging="864"/>
    </w:pPr>
    <w:rPr>
      <w:rFonts w:eastAsia="SimSun"/>
      <w:bCs/>
      <w:szCs w:val="22"/>
      <w:lang w:eastAsia="zh-CN"/>
    </w:rPr>
  </w:style>
  <w:style w:type="paragraph" w:customStyle="1" w:styleId="Style4">
    <w:name w:val="Style4"/>
    <w:basedOn w:val="Heading4"/>
    <w:autoRedefine/>
    <w:rsid w:val="00D7180C"/>
    <w:pPr>
      <w:keepLines/>
      <w:numPr>
        <w:numId w:val="0"/>
      </w:numPr>
      <w:tabs>
        <w:tab w:val="num" w:pos="576"/>
        <w:tab w:val="num" w:pos="864"/>
      </w:tabs>
      <w:spacing w:before="240"/>
      <w:ind w:left="864" w:hanging="864"/>
    </w:pPr>
    <w:rPr>
      <w:rFonts w:eastAsia="SimSun"/>
      <w:b w:val="0"/>
      <w:lang w:eastAsia="zh-CN"/>
    </w:rPr>
  </w:style>
  <w:style w:type="paragraph" w:customStyle="1" w:styleId="StyleHeading311ptLeft0Firstline0">
    <w:name w:val="Style Heading 3 + 11 pt Left:  0&quot; First line:  0&quot;"/>
    <w:basedOn w:val="Heading3"/>
    <w:autoRedefine/>
    <w:rsid w:val="00D7180C"/>
    <w:pPr>
      <w:keepLines/>
      <w:numPr>
        <w:ilvl w:val="0"/>
        <w:numId w:val="0"/>
      </w:numPr>
      <w:tabs>
        <w:tab w:val="clear" w:pos="864"/>
        <w:tab w:val="num" w:pos="-1800"/>
      </w:tabs>
      <w:spacing w:before="120" w:after="60"/>
    </w:pPr>
    <w:rPr>
      <w:rFonts w:ascii="Times New Roman Bold" w:eastAsia="SimSun" w:hAnsi="Times New Roman Bold"/>
      <w:bCs/>
      <w:sz w:val="22"/>
      <w:szCs w:val="22"/>
      <w:u w:color="000000"/>
      <w:lang w:val="x-none" w:eastAsia="zh-CN"/>
    </w:rPr>
  </w:style>
  <w:style w:type="paragraph" w:customStyle="1" w:styleId="Style5">
    <w:name w:val="Style5"/>
    <w:basedOn w:val="Heading3"/>
    <w:next w:val="Style4"/>
    <w:rsid w:val="00D7180C"/>
    <w:pPr>
      <w:keepLines/>
      <w:numPr>
        <w:ilvl w:val="0"/>
        <w:numId w:val="0"/>
      </w:numPr>
      <w:tabs>
        <w:tab w:val="clear" w:pos="864"/>
        <w:tab w:val="num" w:pos="-1800"/>
      </w:tabs>
      <w:spacing w:before="120" w:after="60"/>
      <w:ind w:left="-1800" w:hanging="180"/>
    </w:pPr>
    <w:rPr>
      <w:rFonts w:eastAsia="SimSun"/>
      <w:sz w:val="22"/>
      <w:szCs w:val="22"/>
      <w:u w:color="000000"/>
      <w:lang w:val="x-none" w:eastAsia="zh-CN"/>
    </w:rPr>
  </w:style>
  <w:style w:type="paragraph" w:customStyle="1" w:styleId="StyleHeading3AsianSimSun">
    <w:name w:val="Style Heading 3 + (Asian) SimSun"/>
    <w:basedOn w:val="Heading3"/>
    <w:autoRedefine/>
    <w:rsid w:val="00D7180C"/>
    <w:pPr>
      <w:keepLines/>
      <w:numPr>
        <w:ilvl w:val="0"/>
        <w:numId w:val="0"/>
      </w:numPr>
      <w:tabs>
        <w:tab w:val="clear" w:pos="864"/>
        <w:tab w:val="num" w:pos="-1800"/>
      </w:tabs>
      <w:spacing w:before="120" w:after="60"/>
      <w:ind w:left="-1800" w:hanging="180"/>
    </w:pPr>
    <w:rPr>
      <w:rFonts w:eastAsia="SimSun"/>
      <w:bCs/>
      <w:sz w:val="22"/>
      <w:szCs w:val="22"/>
      <w:u w:color="000000"/>
      <w:lang w:val="x-none" w:eastAsia="zh-CN"/>
    </w:rPr>
  </w:style>
  <w:style w:type="paragraph" w:customStyle="1" w:styleId="StyleHeading312pt">
    <w:name w:val="Style Heading 3 + 12 pt"/>
    <w:basedOn w:val="Heading3"/>
    <w:link w:val="StyleHeading312ptChar"/>
    <w:autoRedefine/>
    <w:rsid w:val="00D7180C"/>
    <w:pPr>
      <w:keepLines/>
      <w:numPr>
        <w:ilvl w:val="0"/>
        <w:numId w:val="0"/>
      </w:numPr>
      <w:tabs>
        <w:tab w:val="clear" w:pos="864"/>
        <w:tab w:val="num" w:pos="-1800"/>
      </w:tabs>
      <w:spacing w:before="120" w:after="60"/>
      <w:ind w:left="-1800" w:hanging="180"/>
    </w:pPr>
    <w:rPr>
      <w:rFonts w:eastAsia="SimSun"/>
      <w:bCs/>
      <w:sz w:val="22"/>
      <w:szCs w:val="22"/>
      <w:u w:color="000000"/>
      <w:lang w:val="x-none" w:eastAsia="zh-CN"/>
    </w:rPr>
  </w:style>
  <w:style w:type="character" w:customStyle="1" w:styleId="StyleHeading312ptChar">
    <w:name w:val="Style Heading 3 + 12 pt Char"/>
    <w:link w:val="StyleHeading312pt"/>
    <w:locked/>
    <w:rsid w:val="00D7180C"/>
    <w:rPr>
      <w:rFonts w:eastAsia="SimSun"/>
      <w:b/>
      <w:bCs/>
      <w:sz w:val="22"/>
      <w:szCs w:val="22"/>
      <w:u w:color="000000"/>
      <w:lang w:val="x-none" w:eastAsia="zh-CN"/>
    </w:rPr>
  </w:style>
  <w:style w:type="paragraph" w:customStyle="1" w:styleId="StyleHeading4Black">
    <w:name w:val="Style Heading 4 + Black"/>
    <w:basedOn w:val="Heading4"/>
    <w:autoRedefine/>
    <w:rsid w:val="00D7180C"/>
    <w:pPr>
      <w:keepLines/>
      <w:numPr>
        <w:numId w:val="0"/>
      </w:numPr>
      <w:tabs>
        <w:tab w:val="num" w:pos="864"/>
      </w:tabs>
      <w:spacing w:before="240"/>
      <w:ind w:left="864" w:hanging="864"/>
    </w:pPr>
    <w:rPr>
      <w:rFonts w:eastAsia="SimSun"/>
      <w:b w:val="0"/>
      <w:color w:val="0000FF"/>
      <w:lang w:eastAsia="zh-CN"/>
    </w:rPr>
  </w:style>
  <w:style w:type="paragraph" w:customStyle="1" w:styleId="StyleHeading3Left00Firstline0">
    <w:name w:val="Style Heading 3 + Left:  0.0&quot; First line:  0&quot;"/>
    <w:basedOn w:val="Heading3"/>
    <w:link w:val="StyleHeading3Left00Firstline0Char"/>
    <w:autoRedefine/>
    <w:rsid w:val="00D7180C"/>
    <w:pPr>
      <w:keepLines/>
      <w:numPr>
        <w:ilvl w:val="0"/>
        <w:numId w:val="0"/>
      </w:numPr>
      <w:tabs>
        <w:tab w:val="clear" w:pos="864"/>
        <w:tab w:val="num" w:pos="-1800"/>
      </w:tabs>
      <w:spacing w:before="120" w:after="60"/>
      <w:ind w:left="-1800" w:hanging="180"/>
    </w:pPr>
    <w:rPr>
      <w:rFonts w:eastAsia="SimSun"/>
      <w:bCs/>
      <w:szCs w:val="22"/>
      <w:u w:color="000000"/>
      <w:lang w:val="x-none" w:eastAsia="zh-CN"/>
    </w:rPr>
  </w:style>
  <w:style w:type="numbering" w:styleId="111111">
    <w:name w:val="Outline List 2"/>
    <w:basedOn w:val="NoList"/>
    <w:rsid w:val="00D7180C"/>
    <w:pPr>
      <w:numPr>
        <w:numId w:val="15"/>
      </w:numPr>
    </w:pPr>
  </w:style>
  <w:style w:type="paragraph" w:customStyle="1" w:styleId="THTableCellHeading">
    <w:name w:val="TH_TableCellHeading"/>
    <w:rsid w:val="00D7180C"/>
    <w:pPr>
      <w:keepNext/>
      <w:keepLines/>
      <w:spacing w:before="60" w:after="60"/>
    </w:pPr>
    <w:rPr>
      <w:b/>
      <w:sz w:val="24"/>
      <w:szCs w:val="22"/>
      <w:lang w:val="en-US" w:eastAsia="en-US"/>
    </w:rPr>
  </w:style>
  <w:style w:type="character" w:customStyle="1" w:styleId="StyleHeading3Left00Firstline0Char">
    <w:name w:val="Style Heading 3 + Left:  0.0&quot; First line:  0&quot; Char"/>
    <w:link w:val="StyleHeading3Left00Firstline0"/>
    <w:rsid w:val="00D7180C"/>
    <w:rPr>
      <w:rFonts w:eastAsia="SimSun"/>
      <w:b/>
      <w:bCs/>
      <w:sz w:val="24"/>
      <w:szCs w:val="22"/>
      <w:u w:color="000000"/>
      <w:lang w:val="x-none" w:eastAsia="zh-CN"/>
    </w:rPr>
  </w:style>
  <w:style w:type="paragraph" w:customStyle="1" w:styleId="ESEndOfSteps">
    <w:name w:val="ES_EndOfSteps"/>
    <w:next w:val="Normal"/>
    <w:rsid w:val="00D7180C"/>
    <w:pPr>
      <w:pBdr>
        <w:bottom w:val="dotted" w:sz="6" w:space="2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uppressAutoHyphens/>
      <w:autoSpaceDE w:val="0"/>
      <w:autoSpaceDN w:val="0"/>
      <w:adjustRightInd w:val="0"/>
      <w:spacing w:before="160" w:after="80" w:line="300" w:lineRule="atLeast"/>
    </w:pPr>
    <w:rPr>
      <w:b/>
      <w:bCs/>
      <w:smallCaps/>
      <w:color w:val="000000"/>
      <w:spacing w:val="40"/>
      <w:kern w:val="28"/>
      <w:sz w:val="18"/>
      <w:lang w:val="en-US" w:eastAsia="en-US"/>
    </w:rPr>
  </w:style>
  <w:style w:type="paragraph" w:customStyle="1" w:styleId="TBTableCellBody">
    <w:name w:val="TB_TableCellBody"/>
    <w:rsid w:val="00D7180C"/>
    <w:pPr>
      <w:spacing w:before="80" w:after="80"/>
    </w:pPr>
    <w:rPr>
      <w:sz w:val="22"/>
      <w:szCs w:val="22"/>
      <w:lang w:val="en-US" w:eastAsia="en-US"/>
    </w:rPr>
  </w:style>
  <w:style w:type="paragraph" w:customStyle="1" w:styleId="T1NTableListNum">
    <w:name w:val="T1N_TableListNum"/>
    <w:basedOn w:val="TBTableCellBody"/>
    <w:rsid w:val="00D7180C"/>
    <w:pPr>
      <w:numPr>
        <w:numId w:val="16"/>
      </w:numPr>
      <w:suppressAutoHyphens/>
      <w:autoSpaceDE w:val="0"/>
      <w:autoSpaceDN w:val="0"/>
      <w:adjustRightInd w:val="0"/>
    </w:pPr>
    <w:rPr>
      <w:rFonts w:cs="Times"/>
      <w:color w:val="000000"/>
    </w:rPr>
  </w:style>
  <w:style w:type="paragraph" w:customStyle="1" w:styleId="Bullet">
    <w:name w:val="Bullet"/>
    <w:basedOn w:val="Normal"/>
    <w:rsid w:val="00D7180C"/>
    <w:pPr>
      <w:numPr>
        <w:numId w:val="17"/>
      </w:numPr>
      <w:spacing w:before="60" w:after="60" w:line="228" w:lineRule="auto"/>
      <w:jc w:val="both"/>
    </w:pPr>
    <w:rPr>
      <w:sz w:val="24"/>
      <w:lang w:val="en-GB"/>
    </w:rPr>
  </w:style>
  <w:style w:type="paragraph" w:customStyle="1" w:styleId="Default">
    <w:name w:val="Default"/>
    <w:rsid w:val="00D7180C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numbering" w:customStyle="1" w:styleId="CurrentList1">
    <w:name w:val="Current List1"/>
    <w:rsid w:val="00D7180C"/>
  </w:style>
  <w:style w:type="numbering" w:customStyle="1" w:styleId="Style7">
    <w:name w:val="Style7"/>
    <w:rsid w:val="00D7180C"/>
    <w:pPr>
      <w:numPr>
        <w:numId w:val="19"/>
      </w:numPr>
    </w:pPr>
  </w:style>
  <w:style w:type="character" w:customStyle="1" w:styleId="bstansel">
    <w:name w:val="bstansel"/>
    <w:semiHidden/>
    <w:rsid w:val="00D7180C"/>
    <w:rPr>
      <w:rFonts w:ascii="Arial" w:hAnsi="Arial" w:cs="Arial"/>
      <w:b w:val="0"/>
      <w:bCs w:val="0"/>
      <w:i w:val="0"/>
      <w:iCs w:val="0"/>
      <w:strike w:val="0"/>
      <w:color w:val="0000FF"/>
      <w:sz w:val="20"/>
      <w:szCs w:val="20"/>
      <w:u w:val="none"/>
    </w:rPr>
  </w:style>
  <w:style w:type="character" w:customStyle="1" w:styleId="TableTextLeftChar">
    <w:name w:val="Table Text (Left) Char"/>
    <w:link w:val="TableTextLeft"/>
    <w:locked/>
    <w:rsid w:val="00D7180C"/>
    <w:rPr>
      <w:rFonts w:ascii="Calibri" w:eastAsia="Calibri" w:hAnsi="Calibri" w:cs="Calibri"/>
      <w:sz w:val="24"/>
      <w:szCs w:val="24"/>
    </w:rPr>
  </w:style>
  <w:style w:type="paragraph" w:customStyle="1" w:styleId="TableTextLeft">
    <w:name w:val="Table Text (Left)"/>
    <w:basedOn w:val="Normal"/>
    <w:link w:val="TableTextLeftChar"/>
    <w:rsid w:val="00D7180C"/>
    <w:pPr>
      <w:spacing w:before="40" w:after="40"/>
    </w:pPr>
    <w:rPr>
      <w:rFonts w:ascii="Calibri" w:eastAsia="Calibri" w:hAnsi="Calibri"/>
      <w:sz w:val="24"/>
      <w:szCs w:val="24"/>
      <w:lang w:val="x-none" w:eastAsia="x-none"/>
    </w:rPr>
  </w:style>
  <w:style w:type="character" w:customStyle="1" w:styleId="BlockTextChar1">
    <w:name w:val="Block Text Char1"/>
    <w:link w:val="BlockText"/>
    <w:rsid w:val="00D7180C"/>
    <w:rPr>
      <w:rFonts w:ascii="Arial" w:eastAsia="PMingLiU" w:hAnsi="Arial"/>
      <w:lang w:val="x-none" w:eastAsia="x-non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7180C"/>
    <w:pPr>
      <w:numPr>
        <w:numId w:val="0"/>
      </w:numPr>
      <w:spacing w:before="480" w:after="0" w:line="276" w:lineRule="auto"/>
      <w:outlineLvl w:val="9"/>
    </w:pPr>
    <w:rPr>
      <w:rFonts w:ascii="Cambria" w:hAnsi="Cambria"/>
      <w:bCs/>
      <w:color w:val="365F91"/>
      <w:sz w:val="28"/>
      <w:szCs w:val="28"/>
    </w:rPr>
  </w:style>
  <w:style w:type="character" w:customStyle="1" w:styleId="GUI">
    <w:name w:val="GUI"/>
    <w:rsid w:val="00D7180C"/>
    <w:rPr>
      <w:rFonts w:ascii="Times New Roman" w:hAnsi="Times New Roman" w:cs="Times New Roman"/>
      <w:b/>
      <w:sz w:val="22"/>
    </w:rPr>
  </w:style>
  <w:style w:type="character" w:customStyle="1" w:styleId="ListParagraphChar">
    <w:name w:val="List Paragraph Char"/>
    <w:aliases w:val="- Bullets Char,List Paragraph - Bullets Char,Bulleted List Char,Numbering 1.1 Char,titulo 4 Char,Párrafo de lista7 Char,List Paragraph lettered Char,符号列表 Char,·ûºÅÁÐ±í Char,¡¤?o?¨¢D¡À¨ª Char,?¡è?o?¡§¡éD?¨¤¡§a Char,? Char,lp1 Char"/>
    <w:link w:val="ListParagraph"/>
    <w:uiPriority w:val="1"/>
    <w:qFormat/>
    <w:rsid w:val="00D7180C"/>
    <w:rPr>
      <w:sz w:val="22"/>
    </w:rPr>
  </w:style>
  <w:style w:type="paragraph" w:customStyle="1" w:styleId="SupportingDetails">
    <w:name w:val="Supporting Details"/>
    <w:basedOn w:val="ListParagraph"/>
    <w:link w:val="SupportingDetailsChar"/>
    <w:qFormat/>
    <w:rsid w:val="00D7180C"/>
    <w:pPr>
      <w:autoSpaceDE w:val="0"/>
      <w:autoSpaceDN w:val="0"/>
      <w:adjustRightInd w:val="0"/>
      <w:spacing w:before="60" w:after="60"/>
      <w:contextualSpacing/>
    </w:pPr>
    <w:rPr>
      <w:rFonts w:ascii="Cambria" w:eastAsia="TimesNewRomanforAlcatel" w:hAnsi="Cambria"/>
    </w:rPr>
  </w:style>
  <w:style w:type="character" w:customStyle="1" w:styleId="SupportingDetailsChar">
    <w:name w:val="Supporting Details Char"/>
    <w:link w:val="SupportingDetails"/>
    <w:rsid w:val="00D7180C"/>
    <w:rPr>
      <w:rFonts w:ascii="Cambria" w:eastAsia="TimesNewRomanforAlcatel" w:hAnsi="Cambria"/>
      <w:sz w:val="22"/>
    </w:rPr>
  </w:style>
  <w:style w:type="paragraph" w:customStyle="1" w:styleId="Pa12">
    <w:name w:val="Pa12"/>
    <w:basedOn w:val="Normal"/>
    <w:uiPriority w:val="99"/>
    <w:rsid w:val="006B4D48"/>
    <w:pPr>
      <w:autoSpaceDE w:val="0"/>
      <w:autoSpaceDN w:val="0"/>
      <w:spacing w:line="161" w:lineRule="atLeast"/>
    </w:pPr>
    <w:rPr>
      <w:rFonts w:ascii="Nokia Pure Text Light" w:eastAsia="Calibri" w:hAnsi="Nokia Pure Text Light" w:cs="Nokia Pure Text Light"/>
      <w:sz w:val="24"/>
      <w:szCs w:val="24"/>
    </w:rPr>
  </w:style>
  <w:style w:type="numbering" w:customStyle="1" w:styleId="1111113">
    <w:name w:val="1 / 1.1 / 1.1.13"/>
    <w:basedOn w:val="NoList"/>
    <w:next w:val="111111"/>
    <w:unhideWhenUsed/>
    <w:locked/>
    <w:rsid w:val="00F13C06"/>
    <w:pPr>
      <w:numPr>
        <w:numId w:val="18"/>
      </w:numPr>
    </w:pPr>
  </w:style>
  <w:style w:type="paragraph" w:styleId="ListBullet5">
    <w:name w:val="List Bullet 5"/>
    <w:basedOn w:val="Normal"/>
    <w:rsid w:val="00E87338"/>
    <w:pPr>
      <w:numPr>
        <w:numId w:val="20"/>
      </w:numPr>
      <w:contextualSpacing/>
    </w:pPr>
  </w:style>
  <w:style w:type="character" w:styleId="Mention">
    <w:name w:val="Mention"/>
    <w:uiPriority w:val="99"/>
    <w:semiHidden/>
    <w:unhideWhenUsed/>
    <w:rsid w:val="00BD4C94"/>
    <w:rPr>
      <w:color w:val="2B579A"/>
      <w:shd w:val="clear" w:color="auto" w:fill="E6E6E6"/>
    </w:rPr>
  </w:style>
  <w:style w:type="character" w:styleId="UnresolvedMention">
    <w:name w:val="Unresolved Mention"/>
    <w:uiPriority w:val="99"/>
    <w:semiHidden/>
    <w:unhideWhenUsed/>
    <w:rsid w:val="00DF22F9"/>
    <w:rPr>
      <w:color w:val="808080"/>
      <w:shd w:val="clear" w:color="auto" w:fill="E6E6E6"/>
    </w:rPr>
  </w:style>
  <w:style w:type="character" w:customStyle="1" w:styleId="aa-Input">
    <w:name w:val="aa-Input"/>
    <w:qFormat/>
    <w:rsid w:val="0058003E"/>
    <w:rPr>
      <w:rFonts w:ascii="Courier" w:hAnsi="Courier"/>
      <w:b/>
      <w:bCs/>
      <w:color w:val="0000FF"/>
      <w:sz w:val="22"/>
    </w:rPr>
  </w:style>
  <w:style w:type="character" w:customStyle="1" w:styleId="BlockTextChar">
    <w:name w:val="Block Text Char"/>
    <w:rsid w:val="009060F1"/>
    <w:rPr>
      <w:rFonts w:ascii="Arial" w:eastAsia="PMingLiU" w:hAnsi="Arial" w:cs="Times New Roman"/>
      <w:sz w:val="20"/>
      <w:lang w:val="x-none" w:eastAsia="x-none" w:bidi="ar-SA"/>
    </w:rPr>
  </w:style>
  <w:style w:type="character" w:customStyle="1" w:styleId="filepath">
    <w:name w:val="filepath"/>
    <w:rsid w:val="00C50901"/>
  </w:style>
  <w:style w:type="character" w:customStyle="1" w:styleId="code">
    <w:name w:val="code"/>
    <w:rsid w:val="003A12FE"/>
  </w:style>
  <w:style w:type="character" w:customStyle="1" w:styleId="cm-line">
    <w:name w:val="cm-line"/>
    <w:rsid w:val="00FC7621"/>
  </w:style>
  <w:style w:type="character" w:customStyle="1" w:styleId="a-43Com">
    <w:name w:val="a-4.3 Com"/>
    <w:qFormat/>
    <w:rsid w:val="000F1DC3"/>
    <w:rPr>
      <w:rFonts w:ascii="Courier New" w:hAnsi="Courier New"/>
      <w:b/>
      <w:color w:val="0000FF"/>
      <w:sz w:val="22"/>
    </w:rPr>
  </w:style>
  <w:style w:type="character" w:customStyle="1" w:styleId="ui-provider">
    <w:name w:val="ui-provider"/>
    <w:basedOn w:val="DefaultParagraphFont"/>
    <w:rsid w:val="009C1F4B"/>
  </w:style>
  <w:style w:type="paragraph" w:customStyle="1" w:styleId="Numbering">
    <w:name w:val="Numbering"/>
    <w:basedOn w:val="Normal"/>
    <w:qFormat/>
    <w:rsid w:val="009C53C0"/>
    <w:pPr>
      <w:numPr>
        <w:numId w:val="22"/>
      </w:numPr>
      <w:shd w:val="clear" w:color="auto" w:fill="FFFFFF"/>
      <w:spacing w:after="120" w:line="276" w:lineRule="auto"/>
      <w:contextualSpacing/>
    </w:pPr>
    <w:rPr>
      <w:rFonts w:eastAsia="SimSun" w:cs="Arial"/>
      <w:color w:val="001135"/>
    </w:rPr>
  </w:style>
  <w:style w:type="character" w:styleId="SmartLink">
    <w:name w:val="Smart Link"/>
    <w:uiPriority w:val="99"/>
    <w:semiHidden/>
    <w:unhideWhenUsed/>
    <w:rsid w:val="00FF659D"/>
    <w:rPr>
      <w:color w:val="0000FF"/>
      <w:u w:val="single"/>
      <w:shd w:val="clear" w:color="auto" w:fill="F3F2F1"/>
    </w:rPr>
  </w:style>
  <w:style w:type="character" w:styleId="HTMLCode">
    <w:name w:val="HTML Code"/>
    <w:uiPriority w:val="99"/>
    <w:unhideWhenUsed/>
    <w:rsid w:val="00A8192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98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82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9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85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5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1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89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0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8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1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1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31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478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679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33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9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9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1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4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2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9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08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9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84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9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39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7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0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46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4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31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01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26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01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0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82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0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16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2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56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0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5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78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20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8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8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7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96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1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45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9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1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8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7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3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5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14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6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7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9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9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4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1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2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1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8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18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41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3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3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6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9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4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3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9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64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78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99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8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32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1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8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05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2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09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595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6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54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80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13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46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9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928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99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5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7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13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36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93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76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7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5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69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70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16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76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6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5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7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2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8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7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6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1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7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6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42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9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57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9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6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75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3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4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hein\Local%20Settings\Temporary%20Internet%20Files\OLK109\CID_ATT_MOP_Template_V14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SharedContentType xmlns="Microsoft.SharePoint.Taxonomy.ContentTypeSync" SourceId="34c87397-5fc1-491e-85e7-d6110dbe9cbd" ContentTypeId="0x0101" PreviousValue="false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ideFromDelve xmlns="71c5aaf6-e6ce-465b-b873-5148d2a4c105">false</HideFromDelve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7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F4E7292B4A6D49AF8F2674F8A4D045" ma:contentTypeVersion="13" ma:contentTypeDescription="Create a new document." ma:contentTypeScope="" ma:versionID="395207044b88c5739184963c947ca132">
  <xsd:schema xmlns:xsd="http://www.w3.org/2001/XMLSchema" xmlns:xs="http://www.w3.org/2001/XMLSchema" xmlns:p="http://schemas.microsoft.com/office/2006/metadata/properties" xmlns:ns2="71c5aaf6-e6ce-465b-b873-5148d2a4c105" xmlns:ns3="d9918223-fae3-445a-a383-7a9293ffe9df" xmlns:ns4="38eac2e6-0e57-4281-85e5-f2bbc06053ec" targetNamespace="http://schemas.microsoft.com/office/2006/metadata/properties" ma:root="true" ma:fieldsID="ec15eec1eda98720010b7245cf16afbb" ns2:_="" ns3:_="" ns4:_="">
    <xsd:import namespace="71c5aaf6-e6ce-465b-b873-5148d2a4c105"/>
    <xsd:import namespace="d9918223-fae3-445a-a383-7a9293ffe9df"/>
    <xsd:import namespace="38eac2e6-0e57-4281-85e5-f2bbc06053ec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HideFromDelve" minOccurs="0"/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c5aaf6-e6ce-465b-b873-5148d2a4c105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HideFromDelve" ma:index="11" nillable="true" ma:displayName="HideFromDelve" ma:default="0" ma:internalName="HideFromDelv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918223-fae3-445a-a383-7a9293ffe9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eac2e6-0e57-4281-85e5-f2bbc06053ec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F336214-CCCE-47E0-A72C-730AE657F22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3339FD3-31A7-4E78-A965-09C14F151AFA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C5DAE577-49A7-4D5F-963C-E4A59905E5F6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19E8793E-ED52-449E-A1FD-3340B5B49921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1A120467-BA18-4390-AB60-7481B541EA93}">
  <ds:schemaRefs>
    <ds:schemaRef ds:uri="http://schemas.microsoft.com/office/2006/metadata/properties"/>
    <ds:schemaRef ds:uri="http://schemas.microsoft.com/office/infopath/2007/PartnerControls"/>
    <ds:schemaRef ds:uri="71c5aaf6-e6ce-465b-b873-5148d2a4c105"/>
  </ds:schemaRefs>
</ds:datastoreItem>
</file>

<file path=customXml/itemProps6.xml><?xml version="1.0" encoding="utf-8"?>
<ds:datastoreItem xmlns:ds="http://schemas.openxmlformats.org/officeDocument/2006/customXml" ds:itemID="{7B4E1891-611F-41D8-A363-763EE3D2C7EA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AD2CC02A-8A4E-42E0-BF9E-3732C3CAC2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c5aaf6-e6ce-465b-b873-5148d2a4c105"/>
    <ds:schemaRef ds:uri="d9918223-fae3-445a-a383-7a9293ffe9df"/>
    <ds:schemaRef ds:uri="38eac2e6-0e57-4281-85e5-f2bbc06053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46cc7c65-2b09-40ab-abef-d10548338a3b}" enabled="1" method="Privileged" siteId="{5d471751-9675-428d-917b-70f44f9630b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CID_ATT_MOP_Template_V14.dot</Template>
  <TotalTime>5539</TotalTime>
  <Pages>1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Nokia</Company>
  <LinksUpToDate>false</LinksUpToDate>
  <CharactersWithSpaces>103</CharactersWithSpaces>
  <SharedDoc>false</SharedDoc>
  <HLinks>
    <vt:vector size="384" baseType="variant">
      <vt:variant>
        <vt:i4>1441820</vt:i4>
      </vt:variant>
      <vt:variant>
        <vt:i4>333</vt:i4>
      </vt:variant>
      <vt:variant>
        <vt:i4>0</vt:i4>
      </vt:variant>
      <vt:variant>
        <vt:i4>5</vt:i4>
      </vt:variant>
      <vt:variant>
        <vt:lpwstr>https://customer.nokia.com/s/</vt:lpwstr>
      </vt:variant>
      <vt:variant>
        <vt:lpwstr/>
      </vt:variant>
      <vt:variant>
        <vt:i4>5898315</vt:i4>
      </vt:variant>
      <vt:variant>
        <vt:i4>330</vt:i4>
      </vt:variant>
      <vt:variant>
        <vt:i4>0</vt:i4>
      </vt:variant>
      <vt:variant>
        <vt:i4>5</vt:i4>
      </vt:variant>
      <vt:variant>
        <vt:lpwstr>https://att-my.sharepoint.com/personal/jw1762_att_com/Documents/Documents/vUSP/vSCC-AS/Production MOPS/Completed/LDAP Certificate Fix/vSCC_AS_LDAP_Certificate_Expire_Fix_v3.3.docx</vt:lpwstr>
      </vt:variant>
      <vt:variant>
        <vt:lpwstr>Ask_Yourself_Checklist</vt:lpwstr>
      </vt:variant>
      <vt:variant>
        <vt:i4>5898315</vt:i4>
      </vt:variant>
      <vt:variant>
        <vt:i4>327</vt:i4>
      </vt:variant>
      <vt:variant>
        <vt:i4>0</vt:i4>
      </vt:variant>
      <vt:variant>
        <vt:i4>5</vt:i4>
      </vt:variant>
      <vt:variant>
        <vt:lpwstr>https://att-my.sharepoint.com/personal/jw1762_att_com/Documents/Documents/vUSP/vSCC-AS/Production MOPS/Completed/LDAP Certificate Fix/vSCC_AS_LDAP_Certificate_Expire_Fix_v3.3.docx</vt:lpwstr>
      </vt:variant>
      <vt:variant>
        <vt:lpwstr>Ask_Yourself_Checklist</vt:lpwstr>
      </vt:variant>
      <vt:variant>
        <vt:i4>5898315</vt:i4>
      </vt:variant>
      <vt:variant>
        <vt:i4>324</vt:i4>
      </vt:variant>
      <vt:variant>
        <vt:i4>0</vt:i4>
      </vt:variant>
      <vt:variant>
        <vt:i4>5</vt:i4>
      </vt:variant>
      <vt:variant>
        <vt:lpwstr>https://att-my.sharepoint.com/personal/jw1762_att_com/Documents/Documents/vUSP/vSCC-AS/Production MOPS/Completed/LDAP Certificate Fix/vSCC_AS_LDAP_Certificate_Expire_Fix_v3.3.docx</vt:lpwstr>
      </vt:variant>
      <vt:variant>
        <vt:lpwstr>Ask_Yourself_Checklist</vt:lpwstr>
      </vt:variant>
      <vt:variant>
        <vt:i4>5898315</vt:i4>
      </vt:variant>
      <vt:variant>
        <vt:i4>321</vt:i4>
      </vt:variant>
      <vt:variant>
        <vt:i4>0</vt:i4>
      </vt:variant>
      <vt:variant>
        <vt:i4>5</vt:i4>
      </vt:variant>
      <vt:variant>
        <vt:lpwstr>https://att-my.sharepoint.com/personal/jw1762_att_com/Documents/Documents/vUSP/vSCC-AS/Production MOPS/Completed/LDAP Certificate Fix/vSCC_AS_LDAP_Certificate_Expire_Fix_v3.3.docx</vt:lpwstr>
      </vt:variant>
      <vt:variant>
        <vt:lpwstr>Ask_Yourself_Checklist</vt:lpwstr>
      </vt:variant>
      <vt:variant>
        <vt:i4>5898315</vt:i4>
      </vt:variant>
      <vt:variant>
        <vt:i4>318</vt:i4>
      </vt:variant>
      <vt:variant>
        <vt:i4>0</vt:i4>
      </vt:variant>
      <vt:variant>
        <vt:i4>5</vt:i4>
      </vt:variant>
      <vt:variant>
        <vt:lpwstr>https://att-my.sharepoint.com/personal/jw1762_att_com/Documents/Documents/vUSP/vSCC-AS/Production MOPS/Completed/LDAP Certificate Fix/vSCC_AS_LDAP_Certificate_Expire_Fix_v3.3.docx</vt:lpwstr>
      </vt:variant>
      <vt:variant>
        <vt:lpwstr>Ask_Yourself_Checklist</vt:lpwstr>
      </vt:variant>
      <vt:variant>
        <vt:i4>5898315</vt:i4>
      </vt:variant>
      <vt:variant>
        <vt:i4>315</vt:i4>
      </vt:variant>
      <vt:variant>
        <vt:i4>0</vt:i4>
      </vt:variant>
      <vt:variant>
        <vt:i4>5</vt:i4>
      </vt:variant>
      <vt:variant>
        <vt:lpwstr>https://att-my.sharepoint.com/personal/jw1762_att_com/Documents/Documents/vUSP/vSCC-AS/Production MOPS/Completed/LDAP Certificate Fix/vSCC_AS_LDAP_Certificate_Expire_Fix_v3.3.docx</vt:lpwstr>
      </vt:variant>
      <vt:variant>
        <vt:lpwstr>Ask_Yourself_Checklist</vt:lpwstr>
      </vt:variant>
      <vt:variant>
        <vt:i4>5898315</vt:i4>
      </vt:variant>
      <vt:variant>
        <vt:i4>312</vt:i4>
      </vt:variant>
      <vt:variant>
        <vt:i4>0</vt:i4>
      </vt:variant>
      <vt:variant>
        <vt:i4>5</vt:i4>
      </vt:variant>
      <vt:variant>
        <vt:lpwstr>https://att-my.sharepoint.com/personal/jw1762_att_com/Documents/Documents/vUSP/vSCC-AS/Production MOPS/Completed/LDAP Certificate Fix/vSCC_AS_LDAP_Certificate_Expire_Fix_v3.3.docx</vt:lpwstr>
      </vt:variant>
      <vt:variant>
        <vt:lpwstr>Ask_Yourself_Checklist</vt:lpwstr>
      </vt:variant>
      <vt:variant>
        <vt:i4>5898315</vt:i4>
      </vt:variant>
      <vt:variant>
        <vt:i4>309</vt:i4>
      </vt:variant>
      <vt:variant>
        <vt:i4>0</vt:i4>
      </vt:variant>
      <vt:variant>
        <vt:i4>5</vt:i4>
      </vt:variant>
      <vt:variant>
        <vt:lpwstr>https://att-my.sharepoint.com/personal/jw1762_att_com/Documents/Documents/vUSP/vSCC-AS/Production MOPS/Completed/LDAP Certificate Fix/vSCC_AS_LDAP_Certificate_Expire_Fix_v3.3.docx</vt:lpwstr>
      </vt:variant>
      <vt:variant>
        <vt:lpwstr>Ask_Yourself_Checklist</vt:lpwstr>
      </vt:variant>
      <vt:variant>
        <vt:i4>5898315</vt:i4>
      </vt:variant>
      <vt:variant>
        <vt:i4>306</vt:i4>
      </vt:variant>
      <vt:variant>
        <vt:i4>0</vt:i4>
      </vt:variant>
      <vt:variant>
        <vt:i4>5</vt:i4>
      </vt:variant>
      <vt:variant>
        <vt:lpwstr>https://att-my.sharepoint.com/personal/jw1762_att_com/Documents/Documents/vUSP/vSCC-AS/Production MOPS/Completed/LDAP Certificate Fix/vSCC_AS_LDAP_Certificate_Expire_Fix_v3.3.docx</vt:lpwstr>
      </vt:variant>
      <vt:variant>
        <vt:lpwstr>Ask_Yourself_Checklist</vt:lpwstr>
      </vt:variant>
      <vt:variant>
        <vt:i4>5898315</vt:i4>
      </vt:variant>
      <vt:variant>
        <vt:i4>303</vt:i4>
      </vt:variant>
      <vt:variant>
        <vt:i4>0</vt:i4>
      </vt:variant>
      <vt:variant>
        <vt:i4>5</vt:i4>
      </vt:variant>
      <vt:variant>
        <vt:lpwstr>https://att-my.sharepoint.com/personal/jw1762_att_com/Documents/Documents/vUSP/vSCC-AS/Production MOPS/Completed/LDAP Certificate Fix/vSCC_AS_LDAP_Certificate_Expire_Fix_v3.3.docx</vt:lpwstr>
      </vt:variant>
      <vt:variant>
        <vt:lpwstr>Ask_Yourself_Checklist</vt:lpwstr>
      </vt:variant>
      <vt:variant>
        <vt:i4>5898315</vt:i4>
      </vt:variant>
      <vt:variant>
        <vt:i4>300</vt:i4>
      </vt:variant>
      <vt:variant>
        <vt:i4>0</vt:i4>
      </vt:variant>
      <vt:variant>
        <vt:i4>5</vt:i4>
      </vt:variant>
      <vt:variant>
        <vt:lpwstr>https://att-my.sharepoint.com/personal/jw1762_att_com/Documents/Documents/vUSP/vSCC-AS/Production MOPS/Completed/LDAP Certificate Fix/vSCC_AS_LDAP_Certificate_Expire_Fix_v3.3.docx</vt:lpwstr>
      </vt:variant>
      <vt:variant>
        <vt:lpwstr>Ask_Yourself_Checklist</vt:lpwstr>
      </vt:variant>
      <vt:variant>
        <vt:i4>5898315</vt:i4>
      </vt:variant>
      <vt:variant>
        <vt:i4>297</vt:i4>
      </vt:variant>
      <vt:variant>
        <vt:i4>0</vt:i4>
      </vt:variant>
      <vt:variant>
        <vt:i4>5</vt:i4>
      </vt:variant>
      <vt:variant>
        <vt:lpwstr>https://att-my.sharepoint.com/personal/jw1762_att_com/Documents/Documents/vUSP/vSCC-AS/Production MOPS/Completed/LDAP Certificate Fix/vSCC_AS_LDAP_Certificate_Expire_Fix_v3.3.docx</vt:lpwstr>
      </vt:variant>
      <vt:variant>
        <vt:lpwstr>Ask_Yourself_Checklist</vt:lpwstr>
      </vt:variant>
      <vt:variant>
        <vt:i4>5898315</vt:i4>
      </vt:variant>
      <vt:variant>
        <vt:i4>294</vt:i4>
      </vt:variant>
      <vt:variant>
        <vt:i4>0</vt:i4>
      </vt:variant>
      <vt:variant>
        <vt:i4>5</vt:i4>
      </vt:variant>
      <vt:variant>
        <vt:lpwstr>https://att-my.sharepoint.com/personal/jw1762_att_com/Documents/Documents/vUSP/vSCC-AS/Production MOPS/Completed/LDAP Certificate Fix/vSCC_AS_LDAP_Certificate_Expire_Fix_v3.3.docx</vt:lpwstr>
      </vt:variant>
      <vt:variant>
        <vt:lpwstr>Ask_Yourself_Checklist</vt:lpwstr>
      </vt:variant>
      <vt:variant>
        <vt:i4>5898315</vt:i4>
      </vt:variant>
      <vt:variant>
        <vt:i4>291</vt:i4>
      </vt:variant>
      <vt:variant>
        <vt:i4>0</vt:i4>
      </vt:variant>
      <vt:variant>
        <vt:i4>5</vt:i4>
      </vt:variant>
      <vt:variant>
        <vt:lpwstr>https://att-my.sharepoint.com/personal/jw1762_att_com/Documents/Documents/vUSP/vSCC-AS/Production MOPS/Completed/LDAP Certificate Fix/vSCC_AS_LDAP_Certificate_Expire_Fix_v3.3.docx</vt:lpwstr>
      </vt:variant>
      <vt:variant>
        <vt:lpwstr>Ask_Yourself_Checklist</vt:lpwstr>
      </vt:variant>
      <vt:variant>
        <vt:i4>5898315</vt:i4>
      </vt:variant>
      <vt:variant>
        <vt:i4>288</vt:i4>
      </vt:variant>
      <vt:variant>
        <vt:i4>0</vt:i4>
      </vt:variant>
      <vt:variant>
        <vt:i4>5</vt:i4>
      </vt:variant>
      <vt:variant>
        <vt:lpwstr>https://att-my.sharepoint.com/personal/jw1762_att_com/Documents/Documents/vUSP/vSCC-AS/Production MOPS/Completed/LDAP Certificate Fix/vSCC_AS_LDAP_Certificate_Expire_Fix_v3.3.docx</vt:lpwstr>
      </vt:variant>
      <vt:variant>
        <vt:lpwstr>Ask_Yourself_Checklist</vt:lpwstr>
      </vt:variant>
      <vt:variant>
        <vt:i4>5898315</vt:i4>
      </vt:variant>
      <vt:variant>
        <vt:i4>285</vt:i4>
      </vt:variant>
      <vt:variant>
        <vt:i4>0</vt:i4>
      </vt:variant>
      <vt:variant>
        <vt:i4>5</vt:i4>
      </vt:variant>
      <vt:variant>
        <vt:lpwstr>https://att-my.sharepoint.com/personal/jw1762_att_com/Documents/Documents/vUSP/vSCC-AS/Production MOPS/Completed/LDAP Certificate Fix/vSCC_AS_LDAP_Certificate_Expire_Fix_v3.3.docx</vt:lpwstr>
      </vt:variant>
      <vt:variant>
        <vt:lpwstr>Ask_Yourself_Checklist</vt:lpwstr>
      </vt:variant>
      <vt:variant>
        <vt:i4>1835067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_Toc141433889</vt:lpwstr>
      </vt:variant>
      <vt:variant>
        <vt:i4>1835067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_Toc141433888</vt:lpwstr>
      </vt:variant>
      <vt:variant>
        <vt:i4>1835067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_Toc141433887</vt:lpwstr>
      </vt:variant>
      <vt:variant>
        <vt:i4>1835067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_Toc141433886</vt:lpwstr>
      </vt:variant>
      <vt:variant>
        <vt:i4>1835067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_Toc141433885</vt:lpwstr>
      </vt:variant>
      <vt:variant>
        <vt:i4>1835067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_Toc141433884</vt:lpwstr>
      </vt:variant>
      <vt:variant>
        <vt:i4>1835067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_Toc141433883</vt:lpwstr>
      </vt:variant>
      <vt:variant>
        <vt:i4>1835067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_Toc141433882</vt:lpwstr>
      </vt:variant>
      <vt:variant>
        <vt:i4>1835067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_Toc141433881</vt:lpwstr>
      </vt:variant>
      <vt:variant>
        <vt:i4>1835067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_Toc141433880</vt:lpwstr>
      </vt:variant>
      <vt:variant>
        <vt:i4>1245243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_Toc141433879</vt:lpwstr>
      </vt:variant>
      <vt:variant>
        <vt:i4>1245243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_Toc141433878</vt:lpwstr>
      </vt:variant>
      <vt:variant>
        <vt:i4>1245243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_Toc141433877</vt:lpwstr>
      </vt:variant>
      <vt:variant>
        <vt:i4>1245243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_Toc141433876</vt:lpwstr>
      </vt:variant>
      <vt:variant>
        <vt:i4>1245243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_Toc141433875</vt:lpwstr>
      </vt:variant>
      <vt:variant>
        <vt:i4>1245243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_Toc141433874</vt:lpwstr>
      </vt:variant>
      <vt:variant>
        <vt:i4>1245243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_Toc141433873</vt:lpwstr>
      </vt:variant>
      <vt:variant>
        <vt:i4>1245243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_Toc141433872</vt:lpwstr>
      </vt:variant>
      <vt:variant>
        <vt:i4>1245243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_Toc141433871</vt:lpwstr>
      </vt:variant>
      <vt:variant>
        <vt:i4>1245243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_Toc141433870</vt:lpwstr>
      </vt:variant>
      <vt:variant>
        <vt:i4>1179707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_Toc141433869</vt:lpwstr>
      </vt:variant>
      <vt:variant>
        <vt:i4>1179707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_Toc141433868</vt:lpwstr>
      </vt:variant>
      <vt:variant>
        <vt:i4>1179707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_Toc141433867</vt:lpwstr>
      </vt:variant>
      <vt:variant>
        <vt:i4>1179707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_Toc141433866</vt:lpwstr>
      </vt:variant>
      <vt:variant>
        <vt:i4>1179707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_Toc141433865</vt:lpwstr>
      </vt:variant>
      <vt:variant>
        <vt:i4>1179707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_Toc141433864</vt:lpwstr>
      </vt:variant>
      <vt:variant>
        <vt:i4>1179707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_Toc141433863</vt:lpwstr>
      </vt:variant>
      <vt:variant>
        <vt:i4>1179707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_Toc141433862</vt:lpwstr>
      </vt:variant>
      <vt:variant>
        <vt:i4>1179707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_Toc141433861</vt:lpwstr>
      </vt:variant>
      <vt:variant>
        <vt:i4>1179707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_Toc141433860</vt:lpwstr>
      </vt:variant>
      <vt:variant>
        <vt:i4>1114171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_Toc141433859</vt:lpwstr>
      </vt:variant>
      <vt:variant>
        <vt:i4>1114171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_Toc141433858</vt:lpwstr>
      </vt:variant>
      <vt:variant>
        <vt:i4>1114171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_Toc141433857</vt:lpwstr>
      </vt:variant>
      <vt:variant>
        <vt:i4>1114171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_Toc141433856</vt:lpwstr>
      </vt:variant>
      <vt:variant>
        <vt:i4>1114171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_Toc141433855</vt:lpwstr>
      </vt:variant>
      <vt:variant>
        <vt:i4>1114171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_Toc141433854</vt:lpwstr>
      </vt:variant>
      <vt:variant>
        <vt:i4>1114171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_Toc141433853</vt:lpwstr>
      </vt:variant>
      <vt:variant>
        <vt:i4>1114171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_Toc141433852</vt:lpwstr>
      </vt:variant>
      <vt:variant>
        <vt:i4>1114171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_Toc141433851</vt:lpwstr>
      </vt:variant>
      <vt:variant>
        <vt:i4>1114171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_Toc141433850</vt:lpwstr>
      </vt:variant>
      <vt:variant>
        <vt:i4>1048635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_Toc141433849</vt:lpwstr>
      </vt:variant>
      <vt:variant>
        <vt:i4>1048635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_Toc141433848</vt:lpwstr>
      </vt:variant>
      <vt:variant>
        <vt:i4>1048635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_Toc141433847</vt:lpwstr>
      </vt:variant>
      <vt:variant>
        <vt:i4>1048635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_Toc141433846</vt:lpwstr>
      </vt:variant>
      <vt:variant>
        <vt:i4>1048635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_Toc141433845</vt:lpwstr>
      </vt:variant>
      <vt:variant>
        <vt:i4>1048635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_Toc141433844</vt:lpwstr>
      </vt:variant>
      <vt:variant>
        <vt:i4>1048635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_Toc141433843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Peterson, Arno (Nokia - US/Naperville)</dc:creator>
  <cp:keywords>Unique MOP Identifier</cp:keywords>
  <dc:description/>
  <cp:lastModifiedBy>Chaitanya Raj Nandan</cp:lastModifiedBy>
  <cp:revision>176</cp:revision>
  <cp:lastPrinted>2013-01-30T20:35:00Z</cp:lastPrinted>
  <dcterms:created xsi:type="dcterms:W3CDTF">2024-04-23T13:09:00Z</dcterms:created>
  <dcterms:modified xsi:type="dcterms:W3CDTF">2024-07-20T13:19:00Z</dcterms:modified>
  <cp:category>MOP Type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r use when normal process fails">
    <vt:lpwstr/>
  </property>
  <property fmtid="{D5CDD505-2E9C-101B-9397-08002B2CF9AE}" pid="3" name="Categories">
    <vt:lpwstr/>
  </property>
  <property fmtid="{D5CDD505-2E9C-101B-9397-08002B2CF9AE}" pid="4" name="Approval Level">
    <vt:lpwstr/>
  </property>
  <property fmtid="{D5CDD505-2E9C-101B-9397-08002B2CF9AE}" pid="5" name="_Comments">
    <vt:lpwstr> </vt:lpwstr>
  </property>
  <property fmtid="{D5CDD505-2E9C-101B-9397-08002B2CF9AE}" pid="6" name="Assigned To">
    <vt:lpwstr/>
  </property>
  <property fmtid="{D5CDD505-2E9C-101B-9397-08002B2CF9AE}" pid="7" name="ContentTypeId">
    <vt:lpwstr>0x01010009E82D54F3F10D468133B175E7F78D1A</vt:lpwstr>
  </property>
  <property fmtid="{D5CDD505-2E9C-101B-9397-08002B2CF9AE}" pid="8" name="_dlc_DocId">
    <vt:lpwstr>MNIQP2OIQ5S5-317049232-62</vt:lpwstr>
  </property>
  <property fmtid="{D5CDD505-2E9C-101B-9397-08002B2CF9AE}" pid="9" name="_dlc_DocIdItemGuid">
    <vt:lpwstr>80a0402d-65e7-49e4-b023-e25d3aef7a5c</vt:lpwstr>
  </property>
  <property fmtid="{D5CDD505-2E9C-101B-9397-08002B2CF9AE}" pid="10" name="_dlc_DocIdUrl">
    <vt:lpwstr>https://nokia.sharepoint.com/sites/NSW_CSaC_MS_NAM_Core_Integration_IMS/_layouts/15/DocIdRedir.aspx?ID=MNIQP2OIQ5S5-317049232-62, MNIQP2OIQ5S5-317049232-62</vt:lpwstr>
  </property>
  <property fmtid="{D5CDD505-2E9C-101B-9397-08002B2CF9AE}" pid="11" name="MSIP_Label_46cc7c65-2b09-40ab-abef-d10548338a3b_Enabled">
    <vt:lpwstr>true</vt:lpwstr>
  </property>
  <property fmtid="{D5CDD505-2E9C-101B-9397-08002B2CF9AE}" pid="12" name="MSIP_Label_46cc7c65-2b09-40ab-abef-d10548338a3b_SetDate">
    <vt:lpwstr>2022-01-19T17:36:41Z</vt:lpwstr>
  </property>
  <property fmtid="{D5CDD505-2E9C-101B-9397-08002B2CF9AE}" pid="13" name="MSIP_Label_46cc7c65-2b09-40ab-abef-d10548338a3b_Method">
    <vt:lpwstr>Privileged</vt:lpwstr>
  </property>
  <property fmtid="{D5CDD505-2E9C-101B-9397-08002B2CF9AE}" pid="14" name="MSIP_Label_46cc7c65-2b09-40ab-abef-d10548338a3b_Name">
    <vt:lpwstr>46cc7c65-2b09-40ab-abef-d10548338a3b</vt:lpwstr>
  </property>
  <property fmtid="{D5CDD505-2E9C-101B-9397-08002B2CF9AE}" pid="15" name="MSIP_Label_46cc7c65-2b09-40ab-abef-d10548338a3b_SiteId">
    <vt:lpwstr>5d471751-9675-428d-917b-70f44f9630b0</vt:lpwstr>
  </property>
  <property fmtid="{D5CDD505-2E9C-101B-9397-08002B2CF9AE}" pid="16" name="MSIP_Label_46cc7c65-2b09-40ab-abef-d10548338a3b_ActionId">
    <vt:lpwstr>05aef334-0776-45e8-a9cb-dd56b0dff481</vt:lpwstr>
  </property>
  <property fmtid="{D5CDD505-2E9C-101B-9397-08002B2CF9AE}" pid="17" name="MSIP_Label_46cc7c65-2b09-40ab-abef-d10548338a3b_ContentBits">
    <vt:lpwstr>2</vt:lpwstr>
  </property>
</Properties>
</file>